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D38F8" w14:textId="44824EE8" w:rsidR="0063585C" w:rsidRPr="004851C7" w:rsidRDefault="00816BCB" w:rsidP="00D429F2">
      <w:pPr>
        <w:pStyle w:val="Cmlaplog"/>
      </w:pPr>
      <w:r w:rsidRPr="00CF5BCE">
        <w:br w:type="page"/>
      </w:r>
      <w:r w:rsidR="004C6EB4" w:rsidRPr="004851C7">
        <w:rPr>
          <w:noProof/>
        </w:rPr>
        <w:lastRenderedPageBreak/>
        <w:drawing>
          <wp:inline distT="0" distB="0" distL="0" distR="0" wp14:anchorId="36F25E46" wp14:editId="0B177195">
            <wp:extent cx="1933575" cy="542925"/>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519F5E08" w14:textId="77777777" w:rsidR="004851C7" w:rsidRPr="004851C7" w:rsidRDefault="004851C7" w:rsidP="00D429F2">
      <w:pPr>
        <w:pStyle w:val="Cmlapegyetem"/>
      </w:pPr>
      <w:r w:rsidRPr="004851C7">
        <w:t>Budapesti Műszaki és Gazdaságtudományi Egyetem</w:t>
      </w:r>
    </w:p>
    <w:p w14:paraId="69E72DDF" w14:textId="77777777" w:rsidR="004851C7" w:rsidRPr="004851C7" w:rsidRDefault="004851C7" w:rsidP="00D429F2">
      <w:pPr>
        <w:pStyle w:val="Cmlapkarstanszk"/>
      </w:pPr>
      <w:r w:rsidRPr="004851C7">
        <w:t>Villamosmérnöki és Informatikai Kar</w:t>
      </w:r>
    </w:p>
    <w:p w14:paraId="64D7C376" w14:textId="6FC7942A" w:rsidR="004851C7" w:rsidRDefault="00000338" w:rsidP="00D429F2">
      <w:pPr>
        <w:pStyle w:val="Cmlapkarstanszk"/>
      </w:pPr>
      <w:fldSimple w:instr=" DOCPROPERTY  Company  \* MERGEFORMAT ">
        <w:r w:rsidR="00FB5FC9">
          <w:t>Irányítástechnika és Informatika Tanszék</w:t>
        </w:r>
      </w:fldSimple>
    </w:p>
    <w:p w14:paraId="447284F2" w14:textId="77777777" w:rsidR="004851C7" w:rsidRDefault="004851C7"/>
    <w:p w14:paraId="78631426" w14:textId="77777777" w:rsidR="004851C7" w:rsidRDefault="004851C7"/>
    <w:p w14:paraId="0C08E6A6" w14:textId="77777777" w:rsidR="004851C7" w:rsidRDefault="004851C7"/>
    <w:p w14:paraId="4C85370F" w14:textId="77777777" w:rsidR="004851C7" w:rsidRDefault="004851C7"/>
    <w:p w14:paraId="2D9E229A" w14:textId="77777777" w:rsidR="004851C7" w:rsidRDefault="004851C7"/>
    <w:p w14:paraId="26A233DB" w14:textId="77777777" w:rsidR="004851C7" w:rsidRDefault="004851C7"/>
    <w:p w14:paraId="37AC1E18" w14:textId="77777777" w:rsidR="004851C7" w:rsidRPr="00B50CAA" w:rsidRDefault="004851C7"/>
    <w:p w14:paraId="610B47C6" w14:textId="56D4FEA0" w:rsidR="0063585C" w:rsidRPr="00B50CAA" w:rsidRDefault="00000338" w:rsidP="00171054">
      <w:pPr>
        <w:pStyle w:val="Cmlapszerz"/>
      </w:pPr>
      <w:fldSimple w:instr=" AUTHOR  \* MERGEFORMAT ">
        <w:r w:rsidR="00FB5FC9">
          <w:t>Kovácsvölgyi Dávid</w:t>
        </w:r>
      </w:fldSimple>
    </w:p>
    <w:p w14:paraId="08CD5498" w14:textId="5CBD14E0" w:rsidR="0063585C" w:rsidRPr="00B50CAA" w:rsidRDefault="00000338">
      <w:pPr>
        <w:pStyle w:val="Cm"/>
      </w:pPr>
      <w:fldSimple w:instr=" TITLE  \* MERGEFORMAT ">
        <w:r w:rsidR="00FB5FC9">
          <w:t>Adatfolyamgráfból hardverleírás automatizált generálása</w:t>
        </w:r>
      </w:fldSimple>
    </w:p>
    <w:p w14:paraId="483300A4" w14:textId="37035500" w:rsidR="0063585C" w:rsidRPr="00B50CAA" w:rsidRDefault="0063585C" w:rsidP="009C1C93">
      <w:pPr>
        <w:pStyle w:val="Alcm"/>
      </w:pPr>
      <w:r w:rsidRPr="00267677">
        <w:fldChar w:fldCharType="begin"/>
      </w:r>
      <w:r w:rsidRPr="00B50CAA">
        <w:instrText xml:space="preserve"> SUBJECT  \* MERGEFORMAT </w:instrText>
      </w:r>
      <w:r w:rsidRPr="00267677">
        <w:fldChar w:fldCharType="end"/>
      </w:r>
    </w:p>
    <w:p w14:paraId="67AC80F9" w14:textId="77777777" w:rsidR="0063585C" w:rsidRPr="00D429F2" w:rsidRDefault="004C6EB4" w:rsidP="009C1C93">
      <w:pPr>
        <w:pStyle w:val="Alcm"/>
      </w:pPr>
      <w:r w:rsidRPr="00D429F2">
        <mc:AlternateContent>
          <mc:Choice Requires="wps">
            <w:drawing>
              <wp:anchor distT="0" distB="0" distL="114300" distR="114300" simplePos="0" relativeHeight="251657728" behindDoc="0" locked="0" layoutInCell="1" allowOverlap="1" wp14:anchorId="7176C4F2" wp14:editId="746E76FD">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FF655" w14:textId="77777777" w:rsidR="00DB3B51" w:rsidRDefault="00DB3B51" w:rsidP="00171054">
                            <w:pPr>
                              <w:keepLines/>
                              <w:spacing w:after="0"/>
                              <w:ind w:firstLine="0"/>
                              <w:jc w:val="center"/>
                              <w:rPr>
                                <w:smallCaps/>
                              </w:rPr>
                            </w:pPr>
                            <w:r>
                              <w:rPr>
                                <w:smallCaps/>
                              </w:rPr>
                              <w:t>Konzulens</w:t>
                            </w:r>
                          </w:p>
                          <w:p w14:paraId="207A1863" w14:textId="77777777" w:rsidR="00DB3B51" w:rsidRDefault="00DB3B51" w:rsidP="00171054">
                            <w:pPr>
                              <w:pStyle w:val="Cmlapszerz"/>
                            </w:pPr>
                            <w:fldSimple w:instr=" DOCPROPERTY &quot;Manager&quot;  \* MERGEFORMAT ">
                              <w:r>
                                <w:t>Suba Gergely</w:t>
                              </w:r>
                            </w:fldSimple>
                          </w:p>
                          <w:p w14:paraId="07064B09" w14:textId="0DB854B3" w:rsidR="00DB3B51" w:rsidRDefault="00DB3B51" w:rsidP="009C1C93">
                            <w:pPr>
                              <w:spacing w:after="0"/>
                              <w:ind w:firstLine="0"/>
                              <w:jc w:val="center"/>
                            </w:pPr>
                            <w:r>
                              <w:t xml:space="preserve">BUDAPEST, </w:t>
                            </w:r>
                            <w:r>
                              <w:fldChar w:fldCharType="begin"/>
                            </w:r>
                            <w:r>
                              <w:instrText xml:space="preserve"> DATE \@ "yyyy" \* MERGEFORMAT </w:instrText>
                            </w:r>
                            <w:r>
                              <w:fldChar w:fldCharType="separate"/>
                            </w:r>
                            <w:r w:rsidR="00FB5FC9">
                              <w:rPr>
                                <w:noProof/>
                              </w:rPr>
                              <w:t>2018</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76C4F2"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XZggIAABA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vabV&#10;2YICAAAQBQAADgAAAAAAAAAAAAAAAAAuAgAAZHJzL2Uyb0RvYy54bWxQSwECLQAUAAYACAAAACEA&#10;GS4xGd8AAAAKAQAADwAAAAAAAAAAAAAAAADcBAAAZHJzL2Rvd25yZXYueG1sUEsFBgAAAAAEAAQA&#10;8wAAAOgFAAAAAA==&#10;" stroked="f">
                <v:textbox>
                  <w:txbxContent>
                    <w:p w14:paraId="745FF655" w14:textId="77777777" w:rsidR="00DB3B51" w:rsidRDefault="00DB3B51" w:rsidP="00171054">
                      <w:pPr>
                        <w:keepLines/>
                        <w:spacing w:after="0"/>
                        <w:ind w:firstLine="0"/>
                        <w:jc w:val="center"/>
                        <w:rPr>
                          <w:smallCaps/>
                        </w:rPr>
                      </w:pPr>
                      <w:r>
                        <w:rPr>
                          <w:smallCaps/>
                        </w:rPr>
                        <w:t>Konzulens</w:t>
                      </w:r>
                    </w:p>
                    <w:p w14:paraId="207A1863" w14:textId="77777777" w:rsidR="00DB3B51" w:rsidRDefault="00DB3B51" w:rsidP="00171054">
                      <w:pPr>
                        <w:pStyle w:val="Cmlapszerz"/>
                      </w:pPr>
                      <w:fldSimple w:instr=" DOCPROPERTY &quot;Manager&quot;  \* MERGEFORMAT ">
                        <w:r>
                          <w:t>Suba Gergely</w:t>
                        </w:r>
                      </w:fldSimple>
                    </w:p>
                    <w:p w14:paraId="07064B09" w14:textId="0DB854B3" w:rsidR="00DB3B51" w:rsidRDefault="00DB3B51" w:rsidP="009C1C93">
                      <w:pPr>
                        <w:spacing w:after="0"/>
                        <w:ind w:firstLine="0"/>
                        <w:jc w:val="center"/>
                      </w:pPr>
                      <w:r>
                        <w:t xml:space="preserve">BUDAPEST, </w:t>
                      </w:r>
                      <w:r>
                        <w:fldChar w:fldCharType="begin"/>
                      </w:r>
                      <w:r>
                        <w:instrText xml:space="preserve"> DATE \@ "yyyy" \* MERGEFORMAT </w:instrText>
                      </w:r>
                      <w:r>
                        <w:fldChar w:fldCharType="separate"/>
                      </w:r>
                      <w:r w:rsidR="00FB5FC9">
                        <w:rPr>
                          <w:noProof/>
                        </w:rPr>
                        <w:t>2018</w:t>
                      </w:r>
                      <w:r>
                        <w:fldChar w:fldCharType="end"/>
                      </w:r>
                    </w:p>
                  </w:txbxContent>
                </v:textbox>
                <w10:wrap anchorx="page"/>
              </v:shape>
            </w:pict>
          </mc:Fallback>
        </mc:AlternateContent>
      </w:r>
    </w:p>
    <w:p w14:paraId="5FDCB1CA" w14:textId="77777777" w:rsidR="0063585C" w:rsidRPr="00B50CAA" w:rsidRDefault="0063585C" w:rsidP="00B96880">
      <w:pPr>
        <w:pStyle w:val="Fejezetcmtartalomjegyzknlkl"/>
      </w:pPr>
      <w:r w:rsidRPr="00B50CAA">
        <w:lastRenderedPageBreak/>
        <w:t>Tartalomjegyzék</w:t>
      </w:r>
    </w:p>
    <w:p w14:paraId="1E0BA73B" w14:textId="40E0EB5F" w:rsidR="00FB5FC9"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31887610" w:history="1">
        <w:r w:rsidR="00FB5FC9" w:rsidRPr="00415C2C">
          <w:rPr>
            <w:rStyle w:val="Hiperhivatkozs"/>
            <w:noProof/>
          </w:rPr>
          <w:t>Kivonat</w:t>
        </w:r>
        <w:r w:rsidR="00FB5FC9">
          <w:rPr>
            <w:noProof/>
            <w:webHidden/>
          </w:rPr>
          <w:tab/>
        </w:r>
        <w:r w:rsidR="00FB5FC9">
          <w:rPr>
            <w:noProof/>
            <w:webHidden/>
          </w:rPr>
          <w:fldChar w:fldCharType="begin"/>
        </w:r>
        <w:r w:rsidR="00FB5FC9">
          <w:rPr>
            <w:noProof/>
            <w:webHidden/>
          </w:rPr>
          <w:instrText xml:space="preserve"> PAGEREF _Toc531887610 \h </w:instrText>
        </w:r>
        <w:r w:rsidR="00FB5FC9">
          <w:rPr>
            <w:noProof/>
            <w:webHidden/>
          </w:rPr>
        </w:r>
        <w:r w:rsidR="00FB5FC9">
          <w:rPr>
            <w:noProof/>
            <w:webHidden/>
          </w:rPr>
          <w:fldChar w:fldCharType="separate"/>
        </w:r>
        <w:r w:rsidR="00FB5FC9">
          <w:rPr>
            <w:noProof/>
            <w:webHidden/>
          </w:rPr>
          <w:t>6</w:t>
        </w:r>
        <w:r w:rsidR="00FB5FC9">
          <w:rPr>
            <w:noProof/>
            <w:webHidden/>
          </w:rPr>
          <w:fldChar w:fldCharType="end"/>
        </w:r>
      </w:hyperlink>
    </w:p>
    <w:p w14:paraId="401B36A9" w14:textId="2728D3A9" w:rsidR="00FB5FC9" w:rsidRDefault="00FB5FC9">
      <w:pPr>
        <w:pStyle w:val="TJ1"/>
        <w:rPr>
          <w:rFonts w:asciiTheme="minorHAnsi" w:eastAsiaTheme="minorEastAsia" w:hAnsiTheme="minorHAnsi" w:cstheme="minorBidi"/>
          <w:b w:val="0"/>
          <w:noProof/>
          <w:sz w:val="22"/>
          <w:szCs w:val="22"/>
          <w:lang w:eastAsia="hu-HU"/>
        </w:rPr>
      </w:pPr>
      <w:hyperlink w:anchor="_Toc531887611" w:history="1">
        <w:r w:rsidRPr="00415C2C">
          <w:rPr>
            <w:rStyle w:val="Hiperhivatkozs"/>
            <w:noProof/>
          </w:rPr>
          <w:t>Abstract</w:t>
        </w:r>
        <w:r>
          <w:rPr>
            <w:noProof/>
            <w:webHidden/>
          </w:rPr>
          <w:tab/>
        </w:r>
        <w:r>
          <w:rPr>
            <w:noProof/>
            <w:webHidden/>
          </w:rPr>
          <w:fldChar w:fldCharType="begin"/>
        </w:r>
        <w:r>
          <w:rPr>
            <w:noProof/>
            <w:webHidden/>
          </w:rPr>
          <w:instrText xml:space="preserve"> PAGEREF _Toc531887611 \h </w:instrText>
        </w:r>
        <w:r>
          <w:rPr>
            <w:noProof/>
            <w:webHidden/>
          </w:rPr>
        </w:r>
        <w:r>
          <w:rPr>
            <w:noProof/>
            <w:webHidden/>
          </w:rPr>
          <w:fldChar w:fldCharType="separate"/>
        </w:r>
        <w:r>
          <w:rPr>
            <w:noProof/>
            <w:webHidden/>
          </w:rPr>
          <w:t>7</w:t>
        </w:r>
        <w:r>
          <w:rPr>
            <w:noProof/>
            <w:webHidden/>
          </w:rPr>
          <w:fldChar w:fldCharType="end"/>
        </w:r>
      </w:hyperlink>
    </w:p>
    <w:p w14:paraId="6F0CBC05" w14:textId="70B94783" w:rsidR="00FB5FC9" w:rsidRDefault="00FB5FC9">
      <w:pPr>
        <w:pStyle w:val="TJ1"/>
        <w:rPr>
          <w:rFonts w:asciiTheme="minorHAnsi" w:eastAsiaTheme="minorEastAsia" w:hAnsiTheme="minorHAnsi" w:cstheme="minorBidi"/>
          <w:b w:val="0"/>
          <w:noProof/>
          <w:sz w:val="22"/>
          <w:szCs w:val="22"/>
          <w:lang w:eastAsia="hu-HU"/>
        </w:rPr>
      </w:pPr>
      <w:hyperlink w:anchor="_Toc531887612" w:history="1">
        <w:r w:rsidRPr="00415C2C">
          <w:rPr>
            <w:rStyle w:val="Hiperhivatkozs"/>
            <w:noProof/>
          </w:rPr>
          <w:t>1 Bevezetés</w:t>
        </w:r>
        <w:r>
          <w:rPr>
            <w:noProof/>
            <w:webHidden/>
          </w:rPr>
          <w:tab/>
        </w:r>
        <w:r>
          <w:rPr>
            <w:noProof/>
            <w:webHidden/>
          </w:rPr>
          <w:fldChar w:fldCharType="begin"/>
        </w:r>
        <w:r>
          <w:rPr>
            <w:noProof/>
            <w:webHidden/>
          </w:rPr>
          <w:instrText xml:space="preserve"> PAGEREF _Toc531887612 \h </w:instrText>
        </w:r>
        <w:r>
          <w:rPr>
            <w:noProof/>
            <w:webHidden/>
          </w:rPr>
        </w:r>
        <w:r>
          <w:rPr>
            <w:noProof/>
            <w:webHidden/>
          </w:rPr>
          <w:fldChar w:fldCharType="separate"/>
        </w:r>
        <w:r>
          <w:rPr>
            <w:noProof/>
            <w:webHidden/>
          </w:rPr>
          <w:t>8</w:t>
        </w:r>
        <w:r>
          <w:rPr>
            <w:noProof/>
            <w:webHidden/>
          </w:rPr>
          <w:fldChar w:fldCharType="end"/>
        </w:r>
      </w:hyperlink>
    </w:p>
    <w:p w14:paraId="569608B9" w14:textId="0FBBB17F"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13" w:history="1">
        <w:r w:rsidRPr="00415C2C">
          <w:rPr>
            <w:rStyle w:val="Hiperhivatkozs"/>
            <w:noProof/>
          </w:rPr>
          <w:t>1.1 PipeComp keretrendszer</w:t>
        </w:r>
        <w:r>
          <w:rPr>
            <w:noProof/>
            <w:webHidden/>
          </w:rPr>
          <w:tab/>
        </w:r>
        <w:r>
          <w:rPr>
            <w:noProof/>
            <w:webHidden/>
          </w:rPr>
          <w:fldChar w:fldCharType="begin"/>
        </w:r>
        <w:r>
          <w:rPr>
            <w:noProof/>
            <w:webHidden/>
          </w:rPr>
          <w:instrText xml:space="preserve"> PAGEREF _Toc531887613 \h </w:instrText>
        </w:r>
        <w:r>
          <w:rPr>
            <w:noProof/>
            <w:webHidden/>
          </w:rPr>
        </w:r>
        <w:r>
          <w:rPr>
            <w:noProof/>
            <w:webHidden/>
          </w:rPr>
          <w:fldChar w:fldCharType="separate"/>
        </w:r>
        <w:r>
          <w:rPr>
            <w:noProof/>
            <w:webHidden/>
          </w:rPr>
          <w:t>8</w:t>
        </w:r>
        <w:r>
          <w:rPr>
            <w:noProof/>
            <w:webHidden/>
          </w:rPr>
          <w:fldChar w:fldCharType="end"/>
        </w:r>
      </w:hyperlink>
    </w:p>
    <w:p w14:paraId="54D97341" w14:textId="27C2D1D6"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14" w:history="1">
        <w:r w:rsidRPr="00415C2C">
          <w:rPr>
            <w:rStyle w:val="Hiperhivatkozs"/>
            <w:noProof/>
          </w:rPr>
          <w:t>1.2 HLS Backend</w:t>
        </w:r>
        <w:r>
          <w:rPr>
            <w:noProof/>
            <w:webHidden/>
          </w:rPr>
          <w:tab/>
        </w:r>
        <w:r>
          <w:rPr>
            <w:noProof/>
            <w:webHidden/>
          </w:rPr>
          <w:fldChar w:fldCharType="begin"/>
        </w:r>
        <w:r>
          <w:rPr>
            <w:noProof/>
            <w:webHidden/>
          </w:rPr>
          <w:instrText xml:space="preserve"> PAGEREF _Toc531887614 \h </w:instrText>
        </w:r>
        <w:r>
          <w:rPr>
            <w:noProof/>
            <w:webHidden/>
          </w:rPr>
        </w:r>
        <w:r>
          <w:rPr>
            <w:noProof/>
            <w:webHidden/>
          </w:rPr>
          <w:fldChar w:fldCharType="separate"/>
        </w:r>
        <w:r>
          <w:rPr>
            <w:noProof/>
            <w:webHidden/>
          </w:rPr>
          <w:t>9</w:t>
        </w:r>
        <w:r>
          <w:rPr>
            <w:noProof/>
            <w:webHidden/>
          </w:rPr>
          <w:fldChar w:fldCharType="end"/>
        </w:r>
      </w:hyperlink>
    </w:p>
    <w:p w14:paraId="35275A7B" w14:textId="1E8015FD" w:rsidR="00FB5FC9" w:rsidRDefault="00FB5FC9">
      <w:pPr>
        <w:pStyle w:val="TJ1"/>
        <w:rPr>
          <w:rFonts w:asciiTheme="minorHAnsi" w:eastAsiaTheme="minorEastAsia" w:hAnsiTheme="minorHAnsi" w:cstheme="minorBidi"/>
          <w:b w:val="0"/>
          <w:noProof/>
          <w:sz w:val="22"/>
          <w:szCs w:val="22"/>
          <w:lang w:eastAsia="hu-HU"/>
        </w:rPr>
      </w:pPr>
      <w:hyperlink w:anchor="_Toc531887615" w:history="1">
        <w:r w:rsidRPr="00415C2C">
          <w:rPr>
            <w:rStyle w:val="Hiperhivatkozs"/>
            <w:noProof/>
          </w:rPr>
          <w:t>2 Megismert technológiák</w:t>
        </w:r>
        <w:r>
          <w:rPr>
            <w:noProof/>
            <w:webHidden/>
          </w:rPr>
          <w:tab/>
        </w:r>
        <w:r>
          <w:rPr>
            <w:noProof/>
            <w:webHidden/>
          </w:rPr>
          <w:fldChar w:fldCharType="begin"/>
        </w:r>
        <w:r>
          <w:rPr>
            <w:noProof/>
            <w:webHidden/>
          </w:rPr>
          <w:instrText xml:space="preserve"> PAGEREF _Toc531887615 \h </w:instrText>
        </w:r>
        <w:r>
          <w:rPr>
            <w:noProof/>
            <w:webHidden/>
          </w:rPr>
        </w:r>
        <w:r>
          <w:rPr>
            <w:noProof/>
            <w:webHidden/>
          </w:rPr>
          <w:fldChar w:fldCharType="separate"/>
        </w:r>
        <w:r>
          <w:rPr>
            <w:noProof/>
            <w:webHidden/>
          </w:rPr>
          <w:t>10</w:t>
        </w:r>
        <w:r>
          <w:rPr>
            <w:noProof/>
            <w:webHidden/>
          </w:rPr>
          <w:fldChar w:fldCharType="end"/>
        </w:r>
      </w:hyperlink>
    </w:p>
    <w:p w14:paraId="41C700AB" w14:textId="2D512877"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16" w:history="1">
        <w:r w:rsidRPr="00415C2C">
          <w:rPr>
            <w:rStyle w:val="Hiperhivatkozs"/>
            <w:noProof/>
          </w:rPr>
          <w:t>2.1 VHDL hardverleíró nyelv jellegzetességei</w:t>
        </w:r>
        <w:r>
          <w:rPr>
            <w:noProof/>
            <w:webHidden/>
          </w:rPr>
          <w:tab/>
        </w:r>
        <w:r>
          <w:rPr>
            <w:noProof/>
            <w:webHidden/>
          </w:rPr>
          <w:fldChar w:fldCharType="begin"/>
        </w:r>
        <w:r>
          <w:rPr>
            <w:noProof/>
            <w:webHidden/>
          </w:rPr>
          <w:instrText xml:space="preserve"> PAGEREF _Toc531887616 \h </w:instrText>
        </w:r>
        <w:r>
          <w:rPr>
            <w:noProof/>
            <w:webHidden/>
          </w:rPr>
        </w:r>
        <w:r>
          <w:rPr>
            <w:noProof/>
            <w:webHidden/>
          </w:rPr>
          <w:fldChar w:fldCharType="separate"/>
        </w:r>
        <w:r>
          <w:rPr>
            <w:noProof/>
            <w:webHidden/>
          </w:rPr>
          <w:t>10</w:t>
        </w:r>
        <w:r>
          <w:rPr>
            <w:noProof/>
            <w:webHidden/>
          </w:rPr>
          <w:fldChar w:fldCharType="end"/>
        </w:r>
      </w:hyperlink>
    </w:p>
    <w:p w14:paraId="0A716DC0" w14:textId="58A953A5" w:rsidR="00FB5FC9" w:rsidRDefault="00FB5FC9">
      <w:pPr>
        <w:pStyle w:val="TJ3"/>
        <w:tabs>
          <w:tab w:val="right" w:leader="dot" w:pos="8494"/>
        </w:tabs>
        <w:rPr>
          <w:rFonts w:asciiTheme="minorHAnsi" w:eastAsiaTheme="minorEastAsia" w:hAnsiTheme="minorHAnsi" w:cstheme="minorBidi"/>
          <w:noProof/>
          <w:sz w:val="22"/>
          <w:szCs w:val="22"/>
          <w:lang w:eastAsia="hu-HU"/>
        </w:rPr>
      </w:pPr>
      <w:hyperlink w:anchor="_Toc531887617" w:history="1">
        <w:r w:rsidRPr="00415C2C">
          <w:rPr>
            <w:rStyle w:val="Hiperhivatkozs"/>
            <w:noProof/>
          </w:rPr>
          <w:t>2.1.1 Felépítés</w:t>
        </w:r>
        <w:r>
          <w:rPr>
            <w:noProof/>
            <w:webHidden/>
          </w:rPr>
          <w:tab/>
        </w:r>
        <w:r>
          <w:rPr>
            <w:noProof/>
            <w:webHidden/>
          </w:rPr>
          <w:fldChar w:fldCharType="begin"/>
        </w:r>
        <w:r>
          <w:rPr>
            <w:noProof/>
            <w:webHidden/>
          </w:rPr>
          <w:instrText xml:space="preserve"> PAGEREF _Toc531887617 \h </w:instrText>
        </w:r>
        <w:r>
          <w:rPr>
            <w:noProof/>
            <w:webHidden/>
          </w:rPr>
        </w:r>
        <w:r>
          <w:rPr>
            <w:noProof/>
            <w:webHidden/>
          </w:rPr>
          <w:fldChar w:fldCharType="separate"/>
        </w:r>
        <w:r>
          <w:rPr>
            <w:noProof/>
            <w:webHidden/>
          </w:rPr>
          <w:t>10</w:t>
        </w:r>
        <w:r>
          <w:rPr>
            <w:noProof/>
            <w:webHidden/>
          </w:rPr>
          <w:fldChar w:fldCharType="end"/>
        </w:r>
      </w:hyperlink>
    </w:p>
    <w:p w14:paraId="3C8C191F" w14:textId="17A2DEEB"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18" w:history="1">
        <w:r w:rsidRPr="00415C2C">
          <w:rPr>
            <w:rStyle w:val="Hiperhivatkozs"/>
            <w:noProof/>
          </w:rPr>
          <w:t>2.2 Eclipse alapú modellezési technológiák</w:t>
        </w:r>
        <w:r>
          <w:rPr>
            <w:noProof/>
            <w:webHidden/>
          </w:rPr>
          <w:tab/>
        </w:r>
        <w:r>
          <w:rPr>
            <w:noProof/>
            <w:webHidden/>
          </w:rPr>
          <w:fldChar w:fldCharType="begin"/>
        </w:r>
        <w:r>
          <w:rPr>
            <w:noProof/>
            <w:webHidden/>
          </w:rPr>
          <w:instrText xml:space="preserve"> PAGEREF _Toc531887618 \h </w:instrText>
        </w:r>
        <w:r>
          <w:rPr>
            <w:noProof/>
            <w:webHidden/>
          </w:rPr>
        </w:r>
        <w:r>
          <w:rPr>
            <w:noProof/>
            <w:webHidden/>
          </w:rPr>
          <w:fldChar w:fldCharType="separate"/>
        </w:r>
        <w:r>
          <w:rPr>
            <w:noProof/>
            <w:webHidden/>
          </w:rPr>
          <w:t>13</w:t>
        </w:r>
        <w:r>
          <w:rPr>
            <w:noProof/>
            <w:webHidden/>
          </w:rPr>
          <w:fldChar w:fldCharType="end"/>
        </w:r>
      </w:hyperlink>
    </w:p>
    <w:p w14:paraId="65AC80D8" w14:textId="07E69D32" w:rsidR="00FB5FC9" w:rsidRDefault="00FB5FC9">
      <w:pPr>
        <w:pStyle w:val="TJ3"/>
        <w:tabs>
          <w:tab w:val="right" w:leader="dot" w:pos="8494"/>
        </w:tabs>
        <w:rPr>
          <w:rFonts w:asciiTheme="minorHAnsi" w:eastAsiaTheme="minorEastAsia" w:hAnsiTheme="minorHAnsi" w:cstheme="minorBidi"/>
          <w:noProof/>
          <w:sz w:val="22"/>
          <w:szCs w:val="22"/>
          <w:lang w:eastAsia="hu-HU"/>
        </w:rPr>
      </w:pPr>
      <w:hyperlink w:anchor="_Toc531887619" w:history="1">
        <w:r w:rsidRPr="00415C2C">
          <w:rPr>
            <w:rStyle w:val="Hiperhivatkozs"/>
            <w:noProof/>
          </w:rPr>
          <w:t>2.2.1</w:t>
        </w:r>
        <w:r w:rsidRPr="00415C2C">
          <w:rPr>
            <w:rStyle w:val="Hiperhivatkozs"/>
            <w:noProof/>
            <w:shd w:val="clear" w:color="auto" w:fill="FFFFFF"/>
          </w:rPr>
          <w:t xml:space="preserve"> Eclipse project</w:t>
        </w:r>
        <w:r>
          <w:rPr>
            <w:noProof/>
            <w:webHidden/>
          </w:rPr>
          <w:tab/>
        </w:r>
        <w:r>
          <w:rPr>
            <w:noProof/>
            <w:webHidden/>
          </w:rPr>
          <w:fldChar w:fldCharType="begin"/>
        </w:r>
        <w:r>
          <w:rPr>
            <w:noProof/>
            <w:webHidden/>
          </w:rPr>
          <w:instrText xml:space="preserve"> PAGEREF _Toc531887619 \h </w:instrText>
        </w:r>
        <w:r>
          <w:rPr>
            <w:noProof/>
            <w:webHidden/>
          </w:rPr>
        </w:r>
        <w:r>
          <w:rPr>
            <w:noProof/>
            <w:webHidden/>
          </w:rPr>
          <w:fldChar w:fldCharType="separate"/>
        </w:r>
        <w:r>
          <w:rPr>
            <w:noProof/>
            <w:webHidden/>
          </w:rPr>
          <w:t>13</w:t>
        </w:r>
        <w:r>
          <w:rPr>
            <w:noProof/>
            <w:webHidden/>
          </w:rPr>
          <w:fldChar w:fldCharType="end"/>
        </w:r>
      </w:hyperlink>
    </w:p>
    <w:p w14:paraId="25D7BC5B" w14:textId="0B312671"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20" w:history="1">
        <w:r w:rsidRPr="00415C2C">
          <w:rPr>
            <w:rStyle w:val="Hiperhivatkozs"/>
            <w:noProof/>
          </w:rPr>
          <w:t>2.3 Template-nyelvek</w:t>
        </w:r>
        <w:r>
          <w:rPr>
            <w:noProof/>
            <w:webHidden/>
          </w:rPr>
          <w:tab/>
        </w:r>
        <w:r>
          <w:rPr>
            <w:noProof/>
            <w:webHidden/>
          </w:rPr>
          <w:fldChar w:fldCharType="begin"/>
        </w:r>
        <w:r>
          <w:rPr>
            <w:noProof/>
            <w:webHidden/>
          </w:rPr>
          <w:instrText xml:space="preserve"> PAGEREF _Toc531887620 \h </w:instrText>
        </w:r>
        <w:r>
          <w:rPr>
            <w:noProof/>
            <w:webHidden/>
          </w:rPr>
        </w:r>
        <w:r>
          <w:rPr>
            <w:noProof/>
            <w:webHidden/>
          </w:rPr>
          <w:fldChar w:fldCharType="separate"/>
        </w:r>
        <w:r>
          <w:rPr>
            <w:noProof/>
            <w:webHidden/>
          </w:rPr>
          <w:t>15</w:t>
        </w:r>
        <w:r>
          <w:rPr>
            <w:noProof/>
            <w:webHidden/>
          </w:rPr>
          <w:fldChar w:fldCharType="end"/>
        </w:r>
      </w:hyperlink>
    </w:p>
    <w:p w14:paraId="6061B963" w14:textId="47B83B2A" w:rsidR="00FB5FC9" w:rsidRDefault="00FB5FC9">
      <w:pPr>
        <w:pStyle w:val="TJ3"/>
        <w:tabs>
          <w:tab w:val="right" w:leader="dot" w:pos="8494"/>
        </w:tabs>
        <w:rPr>
          <w:rFonts w:asciiTheme="minorHAnsi" w:eastAsiaTheme="minorEastAsia" w:hAnsiTheme="minorHAnsi" w:cstheme="minorBidi"/>
          <w:noProof/>
          <w:sz w:val="22"/>
          <w:szCs w:val="22"/>
          <w:lang w:eastAsia="hu-HU"/>
        </w:rPr>
      </w:pPr>
      <w:hyperlink w:anchor="_Toc531887621" w:history="1">
        <w:r w:rsidRPr="00415C2C">
          <w:rPr>
            <w:rStyle w:val="Hiperhivatkozs"/>
            <w:noProof/>
          </w:rPr>
          <w:t>2.3.1 Összehasonlítás szempontjai</w:t>
        </w:r>
        <w:r>
          <w:rPr>
            <w:noProof/>
            <w:webHidden/>
          </w:rPr>
          <w:tab/>
        </w:r>
        <w:r>
          <w:rPr>
            <w:noProof/>
            <w:webHidden/>
          </w:rPr>
          <w:fldChar w:fldCharType="begin"/>
        </w:r>
        <w:r>
          <w:rPr>
            <w:noProof/>
            <w:webHidden/>
          </w:rPr>
          <w:instrText xml:space="preserve"> PAGEREF _Toc531887621 \h </w:instrText>
        </w:r>
        <w:r>
          <w:rPr>
            <w:noProof/>
            <w:webHidden/>
          </w:rPr>
        </w:r>
        <w:r>
          <w:rPr>
            <w:noProof/>
            <w:webHidden/>
          </w:rPr>
          <w:fldChar w:fldCharType="separate"/>
        </w:r>
        <w:r>
          <w:rPr>
            <w:noProof/>
            <w:webHidden/>
          </w:rPr>
          <w:t>15</w:t>
        </w:r>
        <w:r>
          <w:rPr>
            <w:noProof/>
            <w:webHidden/>
          </w:rPr>
          <w:fldChar w:fldCharType="end"/>
        </w:r>
      </w:hyperlink>
    </w:p>
    <w:p w14:paraId="2011EC00" w14:textId="1F03686A" w:rsidR="00FB5FC9" w:rsidRDefault="00FB5FC9">
      <w:pPr>
        <w:pStyle w:val="TJ3"/>
        <w:tabs>
          <w:tab w:val="right" w:leader="dot" w:pos="8494"/>
        </w:tabs>
        <w:rPr>
          <w:rFonts w:asciiTheme="minorHAnsi" w:eastAsiaTheme="minorEastAsia" w:hAnsiTheme="minorHAnsi" w:cstheme="minorBidi"/>
          <w:noProof/>
          <w:sz w:val="22"/>
          <w:szCs w:val="22"/>
          <w:lang w:eastAsia="hu-HU"/>
        </w:rPr>
      </w:pPr>
      <w:hyperlink w:anchor="_Toc531887622" w:history="1">
        <w:r w:rsidRPr="00415C2C">
          <w:rPr>
            <w:rStyle w:val="Hiperhivatkozs"/>
            <w:noProof/>
          </w:rPr>
          <w:t>2.3.2 Freemarker</w:t>
        </w:r>
        <w:r>
          <w:rPr>
            <w:noProof/>
            <w:webHidden/>
          </w:rPr>
          <w:tab/>
        </w:r>
        <w:r>
          <w:rPr>
            <w:noProof/>
            <w:webHidden/>
          </w:rPr>
          <w:fldChar w:fldCharType="begin"/>
        </w:r>
        <w:r>
          <w:rPr>
            <w:noProof/>
            <w:webHidden/>
          </w:rPr>
          <w:instrText xml:space="preserve"> PAGEREF _Toc531887622 \h </w:instrText>
        </w:r>
        <w:r>
          <w:rPr>
            <w:noProof/>
            <w:webHidden/>
          </w:rPr>
        </w:r>
        <w:r>
          <w:rPr>
            <w:noProof/>
            <w:webHidden/>
          </w:rPr>
          <w:fldChar w:fldCharType="separate"/>
        </w:r>
        <w:r>
          <w:rPr>
            <w:noProof/>
            <w:webHidden/>
          </w:rPr>
          <w:t>16</w:t>
        </w:r>
        <w:r>
          <w:rPr>
            <w:noProof/>
            <w:webHidden/>
          </w:rPr>
          <w:fldChar w:fldCharType="end"/>
        </w:r>
      </w:hyperlink>
    </w:p>
    <w:p w14:paraId="6A977817" w14:textId="29F92046" w:rsidR="00FB5FC9" w:rsidRDefault="00FB5FC9">
      <w:pPr>
        <w:pStyle w:val="TJ3"/>
        <w:tabs>
          <w:tab w:val="right" w:leader="dot" w:pos="8494"/>
        </w:tabs>
        <w:rPr>
          <w:rFonts w:asciiTheme="minorHAnsi" w:eastAsiaTheme="minorEastAsia" w:hAnsiTheme="minorHAnsi" w:cstheme="minorBidi"/>
          <w:noProof/>
          <w:sz w:val="22"/>
          <w:szCs w:val="22"/>
          <w:lang w:eastAsia="hu-HU"/>
        </w:rPr>
      </w:pPr>
      <w:hyperlink w:anchor="_Toc531887623" w:history="1">
        <w:r w:rsidRPr="00415C2C">
          <w:rPr>
            <w:rStyle w:val="Hiperhivatkozs"/>
            <w:noProof/>
          </w:rPr>
          <w:t>2.3.3 StringTemplate</w:t>
        </w:r>
        <w:r>
          <w:rPr>
            <w:noProof/>
            <w:webHidden/>
          </w:rPr>
          <w:tab/>
        </w:r>
        <w:r>
          <w:rPr>
            <w:noProof/>
            <w:webHidden/>
          </w:rPr>
          <w:fldChar w:fldCharType="begin"/>
        </w:r>
        <w:r>
          <w:rPr>
            <w:noProof/>
            <w:webHidden/>
          </w:rPr>
          <w:instrText xml:space="preserve"> PAGEREF _Toc531887623 \h </w:instrText>
        </w:r>
        <w:r>
          <w:rPr>
            <w:noProof/>
            <w:webHidden/>
          </w:rPr>
        </w:r>
        <w:r>
          <w:rPr>
            <w:noProof/>
            <w:webHidden/>
          </w:rPr>
          <w:fldChar w:fldCharType="separate"/>
        </w:r>
        <w:r>
          <w:rPr>
            <w:noProof/>
            <w:webHidden/>
          </w:rPr>
          <w:t>17</w:t>
        </w:r>
        <w:r>
          <w:rPr>
            <w:noProof/>
            <w:webHidden/>
          </w:rPr>
          <w:fldChar w:fldCharType="end"/>
        </w:r>
      </w:hyperlink>
    </w:p>
    <w:p w14:paraId="4FE6FE1E" w14:textId="26F8AECE" w:rsidR="00FB5FC9" w:rsidRDefault="00FB5FC9">
      <w:pPr>
        <w:pStyle w:val="TJ3"/>
        <w:tabs>
          <w:tab w:val="right" w:leader="dot" w:pos="8494"/>
        </w:tabs>
        <w:rPr>
          <w:rFonts w:asciiTheme="minorHAnsi" w:eastAsiaTheme="minorEastAsia" w:hAnsiTheme="minorHAnsi" w:cstheme="minorBidi"/>
          <w:noProof/>
          <w:sz w:val="22"/>
          <w:szCs w:val="22"/>
          <w:lang w:eastAsia="hu-HU"/>
        </w:rPr>
      </w:pPr>
      <w:hyperlink w:anchor="_Toc531887624" w:history="1">
        <w:r w:rsidRPr="00415C2C">
          <w:rPr>
            <w:rStyle w:val="Hiperhivatkozs"/>
            <w:noProof/>
          </w:rPr>
          <w:t>2.3.4 Xtend</w:t>
        </w:r>
        <w:r>
          <w:rPr>
            <w:noProof/>
            <w:webHidden/>
          </w:rPr>
          <w:tab/>
        </w:r>
        <w:r>
          <w:rPr>
            <w:noProof/>
            <w:webHidden/>
          </w:rPr>
          <w:fldChar w:fldCharType="begin"/>
        </w:r>
        <w:r>
          <w:rPr>
            <w:noProof/>
            <w:webHidden/>
          </w:rPr>
          <w:instrText xml:space="preserve"> PAGEREF _Toc531887624 \h </w:instrText>
        </w:r>
        <w:r>
          <w:rPr>
            <w:noProof/>
            <w:webHidden/>
          </w:rPr>
        </w:r>
        <w:r>
          <w:rPr>
            <w:noProof/>
            <w:webHidden/>
          </w:rPr>
          <w:fldChar w:fldCharType="separate"/>
        </w:r>
        <w:r>
          <w:rPr>
            <w:noProof/>
            <w:webHidden/>
          </w:rPr>
          <w:t>19</w:t>
        </w:r>
        <w:r>
          <w:rPr>
            <w:noProof/>
            <w:webHidden/>
          </w:rPr>
          <w:fldChar w:fldCharType="end"/>
        </w:r>
      </w:hyperlink>
    </w:p>
    <w:p w14:paraId="6BAFB716" w14:textId="79ADA46C" w:rsidR="00FB5FC9" w:rsidRDefault="00FB5FC9">
      <w:pPr>
        <w:pStyle w:val="TJ3"/>
        <w:tabs>
          <w:tab w:val="right" w:leader="dot" w:pos="8494"/>
        </w:tabs>
        <w:rPr>
          <w:rFonts w:asciiTheme="minorHAnsi" w:eastAsiaTheme="minorEastAsia" w:hAnsiTheme="minorHAnsi" w:cstheme="minorBidi"/>
          <w:noProof/>
          <w:sz w:val="22"/>
          <w:szCs w:val="22"/>
          <w:lang w:eastAsia="hu-HU"/>
        </w:rPr>
      </w:pPr>
      <w:hyperlink w:anchor="_Toc531887625" w:history="1">
        <w:r w:rsidRPr="00415C2C">
          <w:rPr>
            <w:rStyle w:val="Hiperhivatkozs"/>
            <w:noProof/>
          </w:rPr>
          <w:t>2.3.5 Konklúzió</w:t>
        </w:r>
        <w:r>
          <w:rPr>
            <w:noProof/>
            <w:webHidden/>
          </w:rPr>
          <w:tab/>
        </w:r>
        <w:r>
          <w:rPr>
            <w:noProof/>
            <w:webHidden/>
          </w:rPr>
          <w:fldChar w:fldCharType="begin"/>
        </w:r>
        <w:r>
          <w:rPr>
            <w:noProof/>
            <w:webHidden/>
          </w:rPr>
          <w:instrText xml:space="preserve"> PAGEREF _Toc531887625 \h </w:instrText>
        </w:r>
        <w:r>
          <w:rPr>
            <w:noProof/>
            <w:webHidden/>
          </w:rPr>
        </w:r>
        <w:r>
          <w:rPr>
            <w:noProof/>
            <w:webHidden/>
          </w:rPr>
          <w:fldChar w:fldCharType="separate"/>
        </w:r>
        <w:r>
          <w:rPr>
            <w:noProof/>
            <w:webHidden/>
          </w:rPr>
          <w:t>20</w:t>
        </w:r>
        <w:r>
          <w:rPr>
            <w:noProof/>
            <w:webHidden/>
          </w:rPr>
          <w:fldChar w:fldCharType="end"/>
        </w:r>
      </w:hyperlink>
    </w:p>
    <w:p w14:paraId="4F0FC04D" w14:textId="62438430" w:rsidR="00FB5FC9" w:rsidRDefault="00FB5FC9">
      <w:pPr>
        <w:pStyle w:val="TJ1"/>
        <w:rPr>
          <w:rFonts w:asciiTheme="minorHAnsi" w:eastAsiaTheme="minorEastAsia" w:hAnsiTheme="minorHAnsi" w:cstheme="minorBidi"/>
          <w:b w:val="0"/>
          <w:noProof/>
          <w:sz w:val="22"/>
          <w:szCs w:val="22"/>
          <w:lang w:eastAsia="hu-HU"/>
        </w:rPr>
      </w:pPr>
      <w:hyperlink w:anchor="_Toc531887626" w:history="1">
        <w:r w:rsidRPr="00415C2C">
          <w:rPr>
            <w:rStyle w:val="Hiperhivatkozs"/>
            <w:noProof/>
          </w:rPr>
          <w:t>3 Specifikáció</w:t>
        </w:r>
        <w:r>
          <w:rPr>
            <w:noProof/>
            <w:webHidden/>
          </w:rPr>
          <w:tab/>
        </w:r>
        <w:r>
          <w:rPr>
            <w:noProof/>
            <w:webHidden/>
          </w:rPr>
          <w:fldChar w:fldCharType="begin"/>
        </w:r>
        <w:r>
          <w:rPr>
            <w:noProof/>
            <w:webHidden/>
          </w:rPr>
          <w:instrText xml:space="preserve"> PAGEREF _Toc531887626 \h </w:instrText>
        </w:r>
        <w:r>
          <w:rPr>
            <w:noProof/>
            <w:webHidden/>
          </w:rPr>
        </w:r>
        <w:r>
          <w:rPr>
            <w:noProof/>
            <w:webHidden/>
          </w:rPr>
          <w:fldChar w:fldCharType="separate"/>
        </w:r>
        <w:r>
          <w:rPr>
            <w:noProof/>
            <w:webHidden/>
          </w:rPr>
          <w:t>22</w:t>
        </w:r>
        <w:r>
          <w:rPr>
            <w:noProof/>
            <w:webHidden/>
          </w:rPr>
          <w:fldChar w:fldCharType="end"/>
        </w:r>
      </w:hyperlink>
    </w:p>
    <w:p w14:paraId="2A5126CF" w14:textId="681EA574"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27" w:history="1">
        <w:r w:rsidRPr="00415C2C">
          <w:rPr>
            <w:rStyle w:val="Hiperhivatkozs"/>
            <w:noProof/>
          </w:rPr>
          <w:t>3.1 HIG adatmodell</w:t>
        </w:r>
        <w:r>
          <w:rPr>
            <w:noProof/>
            <w:webHidden/>
          </w:rPr>
          <w:tab/>
        </w:r>
        <w:r>
          <w:rPr>
            <w:noProof/>
            <w:webHidden/>
          </w:rPr>
          <w:fldChar w:fldCharType="begin"/>
        </w:r>
        <w:r>
          <w:rPr>
            <w:noProof/>
            <w:webHidden/>
          </w:rPr>
          <w:instrText xml:space="preserve"> PAGEREF _Toc531887627 \h </w:instrText>
        </w:r>
        <w:r>
          <w:rPr>
            <w:noProof/>
            <w:webHidden/>
          </w:rPr>
        </w:r>
        <w:r>
          <w:rPr>
            <w:noProof/>
            <w:webHidden/>
          </w:rPr>
          <w:fldChar w:fldCharType="separate"/>
        </w:r>
        <w:r>
          <w:rPr>
            <w:noProof/>
            <w:webHidden/>
          </w:rPr>
          <w:t>22</w:t>
        </w:r>
        <w:r>
          <w:rPr>
            <w:noProof/>
            <w:webHidden/>
          </w:rPr>
          <w:fldChar w:fldCharType="end"/>
        </w:r>
      </w:hyperlink>
    </w:p>
    <w:p w14:paraId="064AAF11" w14:textId="6DF2BDCB"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28" w:history="1">
        <w:r w:rsidRPr="00415C2C">
          <w:rPr>
            <w:rStyle w:val="Hiperhivatkozs"/>
            <w:noProof/>
          </w:rPr>
          <w:t>3.2 Elvárások a generátorral szemben</w:t>
        </w:r>
        <w:r>
          <w:rPr>
            <w:noProof/>
            <w:webHidden/>
          </w:rPr>
          <w:tab/>
        </w:r>
        <w:r>
          <w:rPr>
            <w:noProof/>
            <w:webHidden/>
          </w:rPr>
          <w:fldChar w:fldCharType="begin"/>
        </w:r>
        <w:r>
          <w:rPr>
            <w:noProof/>
            <w:webHidden/>
          </w:rPr>
          <w:instrText xml:space="preserve"> PAGEREF _Toc531887628 \h </w:instrText>
        </w:r>
        <w:r>
          <w:rPr>
            <w:noProof/>
            <w:webHidden/>
          </w:rPr>
        </w:r>
        <w:r>
          <w:rPr>
            <w:noProof/>
            <w:webHidden/>
          </w:rPr>
          <w:fldChar w:fldCharType="separate"/>
        </w:r>
        <w:r>
          <w:rPr>
            <w:noProof/>
            <w:webHidden/>
          </w:rPr>
          <w:t>24</w:t>
        </w:r>
        <w:r>
          <w:rPr>
            <w:noProof/>
            <w:webHidden/>
          </w:rPr>
          <w:fldChar w:fldCharType="end"/>
        </w:r>
      </w:hyperlink>
    </w:p>
    <w:p w14:paraId="7A2AC6CF" w14:textId="7307B8ED" w:rsidR="00FB5FC9" w:rsidRDefault="00FB5FC9">
      <w:pPr>
        <w:pStyle w:val="TJ1"/>
        <w:rPr>
          <w:rFonts w:asciiTheme="minorHAnsi" w:eastAsiaTheme="minorEastAsia" w:hAnsiTheme="minorHAnsi" w:cstheme="minorBidi"/>
          <w:b w:val="0"/>
          <w:noProof/>
          <w:sz w:val="22"/>
          <w:szCs w:val="22"/>
          <w:lang w:eastAsia="hu-HU"/>
        </w:rPr>
      </w:pPr>
      <w:hyperlink w:anchor="_Toc531887629" w:history="1">
        <w:r w:rsidRPr="00415C2C">
          <w:rPr>
            <w:rStyle w:val="Hiperhivatkozs"/>
            <w:noProof/>
          </w:rPr>
          <w:t>4 Architektúra</w:t>
        </w:r>
        <w:r>
          <w:rPr>
            <w:noProof/>
            <w:webHidden/>
          </w:rPr>
          <w:tab/>
        </w:r>
        <w:r>
          <w:rPr>
            <w:noProof/>
            <w:webHidden/>
          </w:rPr>
          <w:fldChar w:fldCharType="begin"/>
        </w:r>
        <w:r>
          <w:rPr>
            <w:noProof/>
            <w:webHidden/>
          </w:rPr>
          <w:instrText xml:space="preserve"> PAGEREF _Toc531887629 \h </w:instrText>
        </w:r>
        <w:r>
          <w:rPr>
            <w:noProof/>
            <w:webHidden/>
          </w:rPr>
        </w:r>
        <w:r>
          <w:rPr>
            <w:noProof/>
            <w:webHidden/>
          </w:rPr>
          <w:fldChar w:fldCharType="separate"/>
        </w:r>
        <w:r>
          <w:rPr>
            <w:noProof/>
            <w:webHidden/>
          </w:rPr>
          <w:t>26</w:t>
        </w:r>
        <w:r>
          <w:rPr>
            <w:noProof/>
            <w:webHidden/>
          </w:rPr>
          <w:fldChar w:fldCharType="end"/>
        </w:r>
      </w:hyperlink>
    </w:p>
    <w:p w14:paraId="5619F6C6" w14:textId="77F90D2B"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30" w:history="1">
        <w:r w:rsidRPr="00415C2C">
          <w:rPr>
            <w:rStyle w:val="Hiperhivatkozs"/>
            <w:noProof/>
          </w:rPr>
          <w:t>4.1 VHDL könyvtár</w:t>
        </w:r>
        <w:r>
          <w:rPr>
            <w:noProof/>
            <w:webHidden/>
          </w:rPr>
          <w:tab/>
        </w:r>
        <w:r>
          <w:rPr>
            <w:noProof/>
            <w:webHidden/>
          </w:rPr>
          <w:fldChar w:fldCharType="begin"/>
        </w:r>
        <w:r>
          <w:rPr>
            <w:noProof/>
            <w:webHidden/>
          </w:rPr>
          <w:instrText xml:space="preserve"> PAGEREF _Toc531887630 \h </w:instrText>
        </w:r>
        <w:r>
          <w:rPr>
            <w:noProof/>
            <w:webHidden/>
          </w:rPr>
        </w:r>
        <w:r>
          <w:rPr>
            <w:noProof/>
            <w:webHidden/>
          </w:rPr>
          <w:fldChar w:fldCharType="separate"/>
        </w:r>
        <w:r>
          <w:rPr>
            <w:noProof/>
            <w:webHidden/>
          </w:rPr>
          <w:t>27</w:t>
        </w:r>
        <w:r>
          <w:rPr>
            <w:noProof/>
            <w:webHidden/>
          </w:rPr>
          <w:fldChar w:fldCharType="end"/>
        </w:r>
      </w:hyperlink>
    </w:p>
    <w:p w14:paraId="3D1CE245" w14:textId="14AE7A70" w:rsidR="00FB5FC9" w:rsidRDefault="00FB5FC9">
      <w:pPr>
        <w:pStyle w:val="TJ3"/>
        <w:tabs>
          <w:tab w:val="right" w:leader="dot" w:pos="8494"/>
        </w:tabs>
        <w:rPr>
          <w:rFonts w:asciiTheme="minorHAnsi" w:eastAsiaTheme="minorEastAsia" w:hAnsiTheme="minorHAnsi" w:cstheme="minorBidi"/>
          <w:noProof/>
          <w:sz w:val="22"/>
          <w:szCs w:val="22"/>
          <w:lang w:eastAsia="hu-HU"/>
        </w:rPr>
      </w:pPr>
      <w:hyperlink w:anchor="_Toc531887631" w:history="1">
        <w:r w:rsidRPr="00415C2C">
          <w:rPr>
            <w:rStyle w:val="Hiperhivatkozs"/>
            <w:noProof/>
          </w:rPr>
          <w:t>4.1.1 BasicEntityReader</w:t>
        </w:r>
        <w:r>
          <w:rPr>
            <w:noProof/>
            <w:webHidden/>
          </w:rPr>
          <w:tab/>
        </w:r>
        <w:r>
          <w:rPr>
            <w:noProof/>
            <w:webHidden/>
          </w:rPr>
          <w:fldChar w:fldCharType="begin"/>
        </w:r>
        <w:r>
          <w:rPr>
            <w:noProof/>
            <w:webHidden/>
          </w:rPr>
          <w:instrText xml:space="preserve"> PAGEREF _Toc531887631 \h </w:instrText>
        </w:r>
        <w:r>
          <w:rPr>
            <w:noProof/>
            <w:webHidden/>
          </w:rPr>
        </w:r>
        <w:r>
          <w:rPr>
            <w:noProof/>
            <w:webHidden/>
          </w:rPr>
          <w:fldChar w:fldCharType="separate"/>
        </w:r>
        <w:r>
          <w:rPr>
            <w:noProof/>
            <w:webHidden/>
          </w:rPr>
          <w:t>27</w:t>
        </w:r>
        <w:r>
          <w:rPr>
            <w:noProof/>
            <w:webHidden/>
          </w:rPr>
          <w:fldChar w:fldCharType="end"/>
        </w:r>
      </w:hyperlink>
    </w:p>
    <w:p w14:paraId="182150D4" w14:textId="6B62EED8"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32" w:history="1">
        <w:r w:rsidRPr="00415C2C">
          <w:rPr>
            <w:rStyle w:val="Hiperhivatkozs"/>
            <w:noProof/>
          </w:rPr>
          <w:t>4.2 HIG olvasó</w:t>
        </w:r>
        <w:r>
          <w:rPr>
            <w:noProof/>
            <w:webHidden/>
          </w:rPr>
          <w:tab/>
        </w:r>
        <w:r>
          <w:rPr>
            <w:noProof/>
            <w:webHidden/>
          </w:rPr>
          <w:fldChar w:fldCharType="begin"/>
        </w:r>
        <w:r>
          <w:rPr>
            <w:noProof/>
            <w:webHidden/>
          </w:rPr>
          <w:instrText xml:space="preserve"> PAGEREF _Toc531887632 \h </w:instrText>
        </w:r>
        <w:r>
          <w:rPr>
            <w:noProof/>
            <w:webHidden/>
          </w:rPr>
        </w:r>
        <w:r>
          <w:rPr>
            <w:noProof/>
            <w:webHidden/>
          </w:rPr>
          <w:fldChar w:fldCharType="separate"/>
        </w:r>
        <w:r>
          <w:rPr>
            <w:noProof/>
            <w:webHidden/>
          </w:rPr>
          <w:t>27</w:t>
        </w:r>
        <w:r>
          <w:rPr>
            <w:noProof/>
            <w:webHidden/>
          </w:rPr>
          <w:fldChar w:fldCharType="end"/>
        </w:r>
      </w:hyperlink>
    </w:p>
    <w:p w14:paraId="51268DBC" w14:textId="23127AFF"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33" w:history="1">
        <w:r w:rsidRPr="00415C2C">
          <w:rPr>
            <w:rStyle w:val="Hiperhivatkozs"/>
            <w:noProof/>
          </w:rPr>
          <w:t>4.3 HIG Component és a VHDL kapcsolata</w:t>
        </w:r>
        <w:r>
          <w:rPr>
            <w:noProof/>
            <w:webHidden/>
          </w:rPr>
          <w:tab/>
        </w:r>
        <w:r>
          <w:rPr>
            <w:noProof/>
            <w:webHidden/>
          </w:rPr>
          <w:fldChar w:fldCharType="begin"/>
        </w:r>
        <w:r>
          <w:rPr>
            <w:noProof/>
            <w:webHidden/>
          </w:rPr>
          <w:instrText xml:space="preserve"> PAGEREF _Toc531887633 \h </w:instrText>
        </w:r>
        <w:r>
          <w:rPr>
            <w:noProof/>
            <w:webHidden/>
          </w:rPr>
        </w:r>
        <w:r>
          <w:rPr>
            <w:noProof/>
            <w:webHidden/>
          </w:rPr>
          <w:fldChar w:fldCharType="separate"/>
        </w:r>
        <w:r>
          <w:rPr>
            <w:noProof/>
            <w:webHidden/>
          </w:rPr>
          <w:t>27</w:t>
        </w:r>
        <w:r>
          <w:rPr>
            <w:noProof/>
            <w:webHidden/>
          </w:rPr>
          <w:fldChar w:fldCharType="end"/>
        </w:r>
      </w:hyperlink>
    </w:p>
    <w:p w14:paraId="4F185264" w14:textId="3EFF94C9"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34" w:history="1">
        <w:r w:rsidRPr="00415C2C">
          <w:rPr>
            <w:rStyle w:val="Hiperhivatkozs"/>
            <w:noProof/>
          </w:rPr>
          <w:t>4.4 HIG előfeldolgozó</w:t>
        </w:r>
        <w:r>
          <w:rPr>
            <w:noProof/>
            <w:webHidden/>
          </w:rPr>
          <w:tab/>
        </w:r>
        <w:r>
          <w:rPr>
            <w:noProof/>
            <w:webHidden/>
          </w:rPr>
          <w:fldChar w:fldCharType="begin"/>
        </w:r>
        <w:r>
          <w:rPr>
            <w:noProof/>
            <w:webHidden/>
          </w:rPr>
          <w:instrText xml:space="preserve"> PAGEREF _Toc531887634 \h </w:instrText>
        </w:r>
        <w:r>
          <w:rPr>
            <w:noProof/>
            <w:webHidden/>
          </w:rPr>
        </w:r>
        <w:r>
          <w:rPr>
            <w:noProof/>
            <w:webHidden/>
          </w:rPr>
          <w:fldChar w:fldCharType="separate"/>
        </w:r>
        <w:r>
          <w:rPr>
            <w:noProof/>
            <w:webHidden/>
          </w:rPr>
          <w:t>28</w:t>
        </w:r>
        <w:r>
          <w:rPr>
            <w:noProof/>
            <w:webHidden/>
          </w:rPr>
          <w:fldChar w:fldCharType="end"/>
        </w:r>
      </w:hyperlink>
    </w:p>
    <w:p w14:paraId="731DB226" w14:textId="6C6C8265"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35" w:history="1">
        <w:r w:rsidRPr="00415C2C">
          <w:rPr>
            <w:rStyle w:val="Hiperhivatkozs"/>
            <w:noProof/>
          </w:rPr>
          <w:t>4.5 VHDL builder</w:t>
        </w:r>
        <w:r>
          <w:rPr>
            <w:noProof/>
            <w:webHidden/>
          </w:rPr>
          <w:tab/>
        </w:r>
        <w:r>
          <w:rPr>
            <w:noProof/>
            <w:webHidden/>
          </w:rPr>
          <w:fldChar w:fldCharType="begin"/>
        </w:r>
        <w:r>
          <w:rPr>
            <w:noProof/>
            <w:webHidden/>
          </w:rPr>
          <w:instrText xml:space="preserve"> PAGEREF _Toc531887635 \h </w:instrText>
        </w:r>
        <w:r>
          <w:rPr>
            <w:noProof/>
            <w:webHidden/>
          </w:rPr>
        </w:r>
        <w:r>
          <w:rPr>
            <w:noProof/>
            <w:webHidden/>
          </w:rPr>
          <w:fldChar w:fldCharType="separate"/>
        </w:r>
        <w:r>
          <w:rPr>
            <w:noProof/>
            <w:webHidden/>
          </w:rPr>
          <w:t>28</w:t>
        </w:r>
        <w:r>
          <w:rPr>
            <w:noProof/>
            <w:webHidden/>
          </w:rPr>
          <w:fldChar w:fldCharType="end"/>
        </w:r>
      </w:hyperlink>
    </w:p>
    <w:p w14:paraId="55484441" w14:textId="5A77A7C4" w:rsidR="00FB5FC9" w:rsidRDefault="00FB5FC9">
      <w:pPr>
        <w:pStyle w:val="TJ3"/>
        <w:tabs>
          <w:tab w:val="right" w:leader="dot" w:pos="8494"/>
        </w:tabs>
        <w:rPr>
          <w:rFonts w:asciiTheme="minorHAnsi" w:eastAsiaTheme="minorEastAsia" w:hAnsiTheme="minorHAnsi" w:cstheme="minorBidi"/>
          <w:noProof/>
          <w:sz w:val="22"/>
          <w:szCs w:val="22"/>
          <w:lang w:eastAsia="hu-HU"/>
        </w:rPr>
      </w:pPr>
      <w:hyperlink w:anchor="_Toc531887636" w:history="1">
        <w:r w:rsidRPr="00415C2C">
          <w:rPr>
            <w:rStyle w:val="Hiperhivatkozs"/>
            <w:noProof/>
          </w:rPr>
          <w:t>4.5.1 HIG Generátor</w:t>
        </w:r>
        <w:r>
          <w:rPr>
            <w:noProof/>
            <w:webHidden/>
          </w:rPr>
          <w:tab/>
        </w:r>
        <w:r>
          <w:rPr>
            <w:noProof/>
            <w:webHidden/>
          </w:rPr>
          <w:fldChar w:fldCharType="begin"/>
        </w:r>
        <w:r>
          <w:rPr>
            <w:noProof/>
            <w:webHidden/>
          </w:rPr>
          <w:instrText xml:space="preserve"> PAGEREF _Toc531887636 \h </w:instrText>
        </w:r>
        <w:r>
          <w:rPr>
            <w:noProof/>
            <w:webHidden/>
          </w:rPr>
        </w:r>
        <w:r>
          <w:rPr>
            <w:noProof/>
            <w:webHidden/>
          </w:rPr>
          <w:fldChar w:fldCharType="separate"/>
        </w:r>
        <w:r>
          <w:rPr>
            <w:noProof/>
            <w:webHidden/>
          </w:rPr>
          <w:t>28</w:t>
        </w:r>
        <w:r>
          <w:rPr>
            <w:noProof/>
            <w:webHidden/>
          </w:rPr>
          <w:fldChar w:fldCharType="end"/>
        </w:r>
      </w:hyperlink>
    </w:p>
    <w:p w14:paraId="506F538B" w14:textId="39AA3708" w:rsidR="00FB5FC9" w:rsidRDefault="00FB5FC9">
      <w:pPr>
        <w:pStyle w:val="TJ3"/>
        <w:tabs>
          <w:tab w:val="right" w:leader="dot" w:pos="8494"/>
        </w:tabs>
        <w:rPr>
          <w:rFonts w:asciiTheme="minorHAnsi" w:eastAsiaTheme="minorEastAsia" w:hAnsiTheme="minorHAnsi" w:cstheme="minorBidi"/>
          <w:noProof/>
          <w:sz w:val="22"/>
          <w:szCs w:val="22"/>
          <w:lang w:eastAsia="hu-HU"/>
        </w:rPr>
      </w:pPr>
      <w:hyperlink w:anchor="_Toc531887637" w:history="1">
        <w:r w:rsidRPr="00415C2C">
          <w:rPr>
            <w:rStyle w:val="Hiperhivatkozs"/>
            <w:noProof/>
          </w:rPr>
          <w:t>4.5.2 Loop Generátor</w:t>
        </w:r>
        <w:r>
          <w:rPr>
            <w:noProof/>
            <w:webHidden/>
          </w:rPr>
          <w:tab/>
        </w:r>
        <w:r>
          <w:rPr>
            <w:noProof/>
            <w:webHidden/>
          </w:rPr>
          <w:fldChar w:fldCharType="begin"/>
        </w:r>
        <w:r>
          <w:rPr>
            <w:noProof/>
            <w:webHidden/>
          </w:rPr>
          <w:instrText xml:space="preserve"> PAGEREF _Toc531887637 \h </w:instrText>
        </w:r>
        <w:r>
          <w:rPr>
            <w:noProof/>
            <w:webHidden/>
          </w:rPr>
        </w:r>
        <w:r>
          <w:rPr>
            <w:noProof/>
            <w:webHidden/>
          </w:rPr>
          <w:fldChar w:fldCharType="separate"/>
        </w:r>
        <w:r>
          <w:rPr>
            <w:noProof/>
            <w:webHidden/>
          </w:rPr>
          <w:t>29</w:t>
        </w:r>
        <w:r>
          <w:rPr>
            <w:noProof/>
            <w:webHidden/>
          </w:rPr>
          <w:fldChar w:fldCharType="end"/>
        </w:r>
      </w:hyperlink>
    </w:p>
    <w:p w14:paraId="59E4E4D8" w14:textId="00D5CA58" w:rsidR="00FB5FC9" w:rsidRDefault="00FB5FC9">
      <w:pPr>
        <w:pStyle w:val="TJ3"/>
        <w:tabs>
          <w:tab w:val="right" w:leader="dot" w:pos="8494"/>
        </w:tabs>
        <w:rPr>
          <w:rFonts w:asciiTheme="minorHAnsi" w:eastAsiaTheme="minorEastAsia" w:hAnsiTheme="minorHAnsi" w:cstheme="minorBidi"/>
          <w:noProof/>
          <w:sz w:val="22"/>
          <w:szCs w:val="22"/>
          <w:lang w:eastAsia="hu-HU"/>
        </w:rPr>
      </w:pPr>
      <w:hyperlink w:anchor="_Toc531887638" w:history="1">
        <w:r w:rsidRPr="00415C2C">
          <w:rPr>
            <w:rStyle w:val="Hiperhivatkozs"/>
            <w:noProof/>
          </w:rPr>
          <w:t>4.5.3 Selection Generátor</w:t>
        </w:r>
        <w:r>
          <w:rPr>
            <w:noProof/>
            <w:webHidden/>
          </w:rPr>
          <w:tab/>
        </w:r>
        <w:r>
          <w:rPr>
            <w:noProof/>
            <w:webHidden/>
          </w:rPr>
          <w:fldChar w:fldCharType="begin"/>
        </w:r>
        <w:r>
          <w:rPr>
            <w:noProof/>
            <w:webHidden/>
          </w:rPr>
          <w:instrText xml:space="preserve"> PAGEREF _Toc531887638 \h </w:instrText>
        </w:r>
        <w:r>
          <w:rPr>
            <w:noProof/>
            <w:webHidden/>
          </w:rPr>
        </w:r>
        <w:r>
          <w:rPr>
            <w:noProof/>
            <w:webHidden/>
          </w:rPr>
          <w:fldChar w:fldCharType="separate"/>
        </w:r>
        <w:r>
          <w:rPr>
            <w:noProof/>
            <w:webHidden/>
          </w:rPr>
          <w:t>30</w:t>
        </w:r>
        <w:r>
          <w:rPr>
            <w:noProof/>
            <w:webHidden/>
          </w:rPr>
          <w:fldChar w:fldCharType="end"/>
        </w:r>
      </w:hyperlink>
    </w:p>
    <w:p w14:paraId="3D2C1B25" w14:textId="00C4861D" w:rsidR="00FB5FC9" w:rsidRDefault="00FB5FC9">
      <w:pPr>
        <w:pStyle w:val="TJ3"/>
        <w:tabs>
          <w:tab w:val="right" w:leader="dot" w:pos="8494"/>
        </w:tabs>
        <w:rPr>
          <w:rFonts w:asciiTheme="minorHAnsi" w:eastAsiaTheme="minorEastAsia" w:hAnsiTheme="minorHAnsi" w:cstheme="minorBidi"/>
          <w:noProof/>
          <w:sz w:val="22"/>
          <w:szCs w:val="22"/>
          <w:lang w:eastAsia="hu-HU"/>
        </w:rPr>
      </w:pPr>
      <w:hyperlink w:anchor="_Toc531887639" w:history="1">
        <w:r w:rsidRPr="00415C2C">
          <w:rPr>
            <w:rStyle w:val="Hiperhivatkozs"/>
            <w:noProof/>
          </w:rPr>
          <w:t>4.5.4 Tömbkezelés</w:t>
        </w:r>
        <w:r>
          <w:rPr>
            <w:noProof/>
            <w:webHidden/>
          </w:rPr>
          <w:tab/>
        </w:r>
        <w:r>
          <w:rPr>
            <w:noProof/>
            <w:webHidden/>
          </w:rPr>
          <w:fldChar w:fldCharType="begin"/>
        </w:r>
        <w:r>
          <w:rPr>
            <w:noProof/>
            <w:webHidden/>
          </w:rPr>
          <w:instrText xml:space="preserve"> PAGEREF _Toc531887639 \h </w:instrText>
        </w:r>
        <w:r>
          <w:rPr>
            <w:noProof/>
            <w:webHidden/>
          </w:rPr>
        </w:r>
        <w:r>
          <w:rPr>
            <w:noProof/>
            <w:webHidden/>
          </w:rPr>
          <w:fldChar w:fldCharType="separate"/>
        </w:r>
        <w:r>
          <w:rPr>
            <w:noProof/>
            <w:webHidden/>
          </w:rPr>
          <w:t>31</w:t>
        </w:r>
        <w:r>
          <w:rPr>
            <w:noProof/>
            <w:webHidden/>
          </w:rPr>
          <w:fldChar w:fldCharType="end"/>
        </w:r>
      </w:hyperlink>
    </w:p>
    <w:p w14:paraId="601A2AC3" w14:textId="254E6F2A"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40" w:history="1">
        <w:r w:rsidRPr="00415C2C">
          <w:rPr>
            <w:rStyle w:val="Hiperhivatkozs"/>
            <w:noProof/>
          </w:rPr>
          <w:t>4.6 Kimenet felügyelő</w:t>
        </w:r>
        <w:r>
          <w:rPr>
            <w:noProof/>
            <w:webHidden/>
          </w:rPr>
          <w:tab/>
        </w:r>
        <w:r>
          <w:rPr>
            <w:noProof/>
            <w:webHidden/>
          </w:rPr>
          <w:fldChar w:fldCharType="begin"/>
        </w:r>
        <w:r>
          <w:rPr>
            <w:noProof/>
            <w:webHidden/>
          </w:rPr>
          <w:instrText xml:space="preserve"> PAGEREF _Toc531887640 \h </w:instrText>
        </w:r>
        <w:r>
          <w:rPr>
            <w:noProof/>
            <w:webHidden/>
          </w:rPr>
        </w:r>
        <w:r>
          <w:rPr>
            <w:noProof/>
            <w:webHidden/>
          </w:rPr>
          <w:fldChar w:fldCharType="separate"/>
        </w:r>
        <w:r>
          <w:rPr>
            <w:noProof/>
            <w:webHidden/>
          </w:rPr>
          <w:t>34</w:t>
        </w:r>
        <w:r>
          <w:rPr>
            <w:noProof/>
            <w:webHidden/>
          </w:rPr>
          <w:fldChar w:fldCharType="end"/>
        </w:r>
      </w:hyperlink>
    </w:p>
    <w:p w14:paraId="66E77040" w14:textId="47599ED0" w:rsidR="00FB5FC9" w:rsidRDefault="00FB5FC9">
      <w:pPr>
        <w:pStyle w:val="TJ1"/>
        <w:rPr>
          <w:rFonts w:asciiTheme="minorHAnsi" w:eastAsiaTheme="minorEastAsia" w:hAnsiTheme="minorHAnsi" w:cstheme="minorBidi"/>
          <w:b w:val="0"/>
          <w:noProof/>
          <w:sz w:val="22"/>
          <w:szCs w:val="22"/>
          <w:lang w:eastAsia="hu-HU"/>
        </w:rPr>
      </w:pPr>
      <w:hyperlink w:anchor="_Toc531887641" w:history="1">
        <w:r w:rsidRPr="00415C2C">
          <w:rPr>
            <w:rStyle w:val="Hiperhivatkozs"/>
            <w:noProof/>
          </w:rPr>
          <w:t>5 Fejlesztés</w:t>
        </w:r>
        <w:r>
          <w:rPr>
            <w:noProof/>
            <w:webHidden/>
          </w:rPr>
          <w:tab/>
        </w:r>
        <w:r>
          <w:rPr>
            <w:noProof/>
            <w:webHidden/>
          </w:rPr>
          <w:fldChar w:fldCharType="begin"/>
        </w:r>
        <w:r>
          <w:rPr>
            <w:noProof/>
            <w:webHidden/>
          </w:rPr>
          <w:instrText xml:space="preserve"> PAGEREF _Toc531887641 \h </w:instrText>
        </w:r>
        <w:r>
          <w:rPr>
            <w:noProof/>
            <w:webHidden/>
          </w:rPr>
        </w:r>
        <w:r>
          <w:rPr>
            <w:noProof/>
            <w:webHidden/>
          </w:rPr>
          <w:fldChar w:fldCharType="separate"/>
        </w:r>
        <w:r>
          <w:rPr>
            <w:noProof/>
            <w:webHidden/>
          </w:rPr>
          <w:t>35</w:t>
        </w:r>
        <w:r>
          <w:rPr>
            <w:noProof/>
            <w:webHidden/>
          </w:rPr>
          <w:fldChar w:fldCharType="end"/>
        </w:r>
      </w:hyperlink>
    </w:p>
    <w:p w14:paraId="57CA394A" w14:textId="133A2756"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42" w:history="1">
        <w:r w:rsidRPr="00415C2C">
          <w:rPr>
            <w:rStyle w:val="Hiperhivatkozs"/>
            <w:noProof/>
          </w:rPr>
          <w:t>5.1 VHDL könyvtár</w:t>
        </w:r>
        <w:r>
          <w:rPr>
            <w:noProof/>
            <w:webHidden/>
          </w:rPr>
          <w:tab/>
        </w:r>
        <w:r>
          <w:rPr>
            <w:noProof/>
            <w:webHidden/>
          </w:rPr>
          <w:fldChar w:fldCharType="begin"/>
        </w:r>
        <w:r>
          <w:rPr>
            <w:noProof/>
            <w:webHidden/>
          </w:rPr>
          <w:instrText xml:space="preserve"> PAGEREF _Toc531887642 \h </w:instrText>
        </w:r>
        <w:r>
          <w:rPr>
            <w:noProof/>
            <w:webHidden/>
          </w:rPr>
        </w:r>
        <w:r>
          <w:rPr>
            <w:noProof/>
            <w:webHidden/>
          </w:rPr>
          <w:fldChar w:fldCharType="separate"/>
        </w:r>
        <w:r>
          <w:rPr>
            <w:noProof/>
            <w:webHidden/>
          </w:rPr>
          <w:t>35</w:t>
        </w:r>
        <w:r>
          <w:rPr>
            <w:noProof/>
            <w:webHidden/>
          </w:rPr>
          <w:fldChar w:fldCharType="end"/>
        </w:r>
      </w:hyperlink>
    </w:p>
    <w:p w14:paraId="0404B742" w14:textId="60314141" w:rsidR="00FB5FC9" w:rsidRDefault="00FB5FC9">
      <w:pPr>
        <w:pStyle w:val="TJ3"/>
        <w:tabs>
          <w:tab w:val="right" w:leader="dot" w:pos="8494"/>
        </w:tabs>
        <w:rPr>
          <w:rFonts w:asciiTheme="minorHAnsi" w:eastAsiaTheme="minorEastAsia" w:hAnsiTheme="minorHAnsi" w:cstheme="minorBidi"/>
          <w:noProof/>
          <w:sz w:val="22"/>
          <w:szCs w:val="22"/>
          <w:lang w:eastAsia="hu-HU"/>
        </w:rPr>
      </w:pPr>
      <w:hyperlink w:anchor="_Toc531887643" w:history="1">
        <w:r w:rsidRPr="00415C2C">
          <w:rPr>
            <w:rStyle w:val="Hiperhivatkozs"/>
            <w:noProof/>
          </w:rPr>
          <w:t>5.1.1 Alap műveletek kezelése</w:t>
        </w:r>
        <w:r>
          <w:rPr>
            <w:noProof/>
            <w:webHidden/>
          </w:rPr>
          <w:tab/>
        </w:r>
        <w:r>
          <w:rPr>
            <w:noProof/>
            <w:webHidden/>
          </w:rPr>
          <w:fldChar w:fldCharType="begin"/>
        </w:r>
        <w:r>
          <w:rPr>
            <w:noProof/>
            <w:webHidden/>
          </w:rPr>
          <w:instrText xml:space="preserve"> PAGEREF _Toc531887643 \h </w:instrText>
        </w:r>
        <w:r>
          <w:rPr>
            <w:noProof/>
            <w:webHidden/>
          </w:rPr>
        </w:r>
        <w:r>
          <w:rPr>
            <w:noProof/>
            <w:webHidden/>
          </w:rPr>
          <w:fldChar w:fldCharType="separate"/>
        </w:r>
        <w:r>
          <w:rPr>
            <w:noProof/>
            <w:webHidden/>
          </w:rPr>
          <w:t>36</w:t>
        </w:r>
        <w:r>
          <w:rPr>
            <w:noProof/>
            <w:webHidden/>
          </w:rPr>
          <w:fldChar w:fldCharType="end"/>
        </w:r>
      </w:hyperlink>
    </w:p>
    <w:p w14:paraId="43F71D9E" w14:textId="33D8649A"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44" w:history="1">
        <w:r w:rsidRPr="00415C2C">
          <w:rPr>
            <w:rStyle w:val="Hiperhivatkozs"/>
            <w:noProof/>
          </w:rPr>
          <w:t>5.2 HIG olvasó</w:t>
        </w:r>
        <w:r>
          <w:rPr>
            <w:noProof/>
            <w:webHidden/>
          </w:rPr>
          <w:tab/>
        </w:r>
        <w:r>
          <w:rPr>
            <w:noProof/>
            <w:webHidden/>
          </w:rPr>
          <w:fldChar w:fldCharType="begin"/>
        </w:r>
        <w:r>
          <w:rPr>
            <w:noProof/>
            <w:webHidden/>
          </w:rPr>
          <w:instrText xml:space="preserve"> PAGEREF _Toc531887644 \h </w:instrText>
        </w:r>
        <w:r>
          <w:rPr>
            <w:noProof/>
            <w:webHidden/>
          </w:rPr>
        </w:r>
        <w:r>
          <w:rPr>
            <w:noProof/>
            <w:webHidden/>
          </w:rPr>
          <w:fldChar w:fldCharType="separate"/>
        </w:r>
        <w:r>
          <w:rPr>
            <w:noProof/>
            <w:webHidden/>
          </w:rPr>
          <w:t>36</w:t>
        </w:r>
        <w:r>
          <w:rPr>
            <w:noProof/>
            <w:webHidden/>
          </w:rPr>
          <w:fldChar w:fldCharType="end"/>
        </w:r>
      </w:hyperlink>
    </w:p>
    <w:p w14:paraId="7A380A8A" w14:textId="5BF5F229"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45" w:history="1">
        <w:r w:rsidRPr="00415C2C">
          <w:rPr>
            <w:rStyle w:val="Hiperhivatkozs"/>
            <w:noProof/>
          </w:rPr>
          <w:t>5.3 VHDL generátorok</w:t>
        </w:r>
        <w:r>
          <w:rPr>
            <w:noProof/>
            <w:webHidden/>
          </w:rPr>
          <w:tab/>
        </w:r>
        <w:r>
          <w:rPr>
            <w:noProof/>
            <w:webHidden/>
          </w:rPr>
          <w:fldChar w:fldCharType="begin"/>
        </w:r>
        <w:r>
          <w:rPr>
            <w:noProof/>
            <w:webHidden/>
          </w:rPr>
          <w:instrText xml:space="preserve"> PAGEREF _Toc531887645 \h </w:instrText>
        </w:r>
        <w:r>
          <w:rPr>
            <w:noProof/>
            <w:webHidden/>
          </w:rPr>
        </w:r>
        <w:r>
          <w:rPr>
            <w:noProof/>
            <w:webHidden/>
          </w:rPr>
          <w:fldChar w:fldCharType="separate"/>
        </w:r>
        <w:r>
          <w:rPr>
            <w:noProof/>
            <w:webHidden/>
          </w:rPr>
          <w:t>36</w:t>
        </w:r>
        <w:r>
          <w:rPr>
            <w:noProof/>
            <w:webHidden/>
          </w:rPr>
          <w:fldChar w:fldCharType="end"/>
        </w:r>
      </w:hyperlink>
    </w:p>
    <w:p w14:paraId="52F94FA9" w14:textId="1A263359" w:rsidR="00FB5FC9" w:rsidRDefault="00FB5FC9">
      <w:pPr>
        <w:pStyle w:val="TJ3"/>
        <w:tabs>
          <w:tab w:val="right" w:leader="dot" w:pos="8494"/>
        </w:tabs>
        <w:rPr>
          <w:rFonts w:asciiTheme="minorHAnsi" w:eastAsiaTheme="minorEastAsia" w:hAnsiTheme="minorHAnsi" w:cstheme="minorBidi"/>
          <w:noProof/>
          <w:sz w:val="22"/>
          <w:szCs w:val="22"/>
          <w:lang w:eastAsia="hu-HU"/>
        </w:rPr>
      </w:pPr>
      <w:hyperlink w:anchor="_Toc531887646" w:history="1">
        <w:r w:rsidRPr="00415C2C">
          <w:rPr>
            <w:rStyle w:val="Hiperhivatkozs"/>
            <w:noProof/>
          </w:rPr>
          <w:t>5.3.1 HIG Generátor</w:t>
        </w:r>
        <w:r>
          <w:rPr>
            <w:noProof/>
            <w:webHidden/>
          </w:rPr>
          <w:tab/>
        </w:r>
        <w:r>
          <w:rPr>
            <w:noProof/>
            <w:webHidden/>
          </w:rPr>
          <w:fldChar w:fldCharType="begin"/>
        </w:r>
        <w:r>
          <w:rPr>
            <w:noProof/>
            <w:webHidden/>
          </w:rPr>
          <w:instrText xml:space="preserve"> PAGEREF _Toc531887646 \h </w:instrText>
        </w:r>
        <w:r>
          <w:rPr>
            <w:noProof/>
            <w:webHidden/>
          </w:rPr>
        </w:r>
        <w:r>
          <w:rPr>
            <w:noProof/>
            <w:webHidden/>
          </w:rPr>
          <w:fldChar w:fldCharType="separate"/>
        </w:r>
        <w:r>
          <w:rPr>
            <w:noProof/>
            <w:webHidden/>
          </w:rPr>
          <w:t>37</w:t>
        </w:r>
        <w:r>
          <w:rPr>
            <w:noProof/>
            <w:webHidden/>
          </w:rPr>
          <w:fldChar w:fldCharType="end"/>
        </w:r>
      </w:hyperlink>
    </w:p>
    <w:p w14:paraId="4171E63A" w14:textId="1C98C479" w:rsidR="00FB5FC9" w:rsidRDefault="00FB5FC9">
      <w:pPr>
        <w:pStyle w:val="TJ3"/>
        <w:tabs>
          <w:tab w:val="right" w:leader="dot" w:pos="8494"/>
        </w:tabs>
        <w:rPr>
          <w:rFonts w:asciiTheme="minorHAnsi" w:eastAsiaTheme="minorEastAsia" w:hAnsiTheme="minorHAnsi" w:cstheme="minorBidi"/>
          <w:noProof/>
          <w:sz w:val="22"/>
          <w:szCs w:val="22"/>
          <w:lang w:eastAsia="hu-HU"/>
        </w:rPr>
      </w:pPr>
      <w:hyperlink w:anchor="_Toc531887647" w:history="1">
        <w:r w:rsidRPr="00415C2C">
          <w:rPr>
            <w:rStyle w:val="Hiperhivatkozs"/>
            <w:noProof/>
          </w:rPr>
          <w:t>5.3.2 Loop Generátor</w:t>
        </w:r>
        <w:r>
          <w:rPr>
            <w:noProof/>
            <w:webHidden/>
          </w:rPr>
          <w:tab/>
        </w:r>
        <w:r>
          <w:rPr>
            <w:noProof/>
            <w:webHidden/>
          </w:rPr>
          <w:fldChar w:fldCharType="begin"/>
        </w:r>
        <w:r>
          <w:rPr>
            <w:noProof/>
            <w:webHidden/>
          </w:rPr>
          <w:instrText xml:space="preserve"> PAGEREF _Toc531887647 \h </w:instrText>
        </w:r>
        <w:r>
          <w:rPr>
            <w:noProof/>
            <w:webHidden/>
          </w:rPr>
        </w:r>
        <w:r>
          <w:rPr>
            <w:noProof/>
            <w:webHidden/>
          </w:rPr>
          <w:fldChar w:fldCharType="separate"/>
        </w:r>
        <w:r>
          <w:rPr>
            <w:noProof/>
            <w:webHidden/>
          </w:rPr>
          <w:t>38</w:t>
        </w:r>
        <w:r>
          <w:rPr>
            <w:noProof/>
            <w:webHidden/>
          </w:rPr>
          <w:fldChar w:fldCharType="end"/>
        </w:r>
      </w:hyperlink>
    </w:p>
    <w:p w14:paraId="499A251F" w14:textId="03F61D95" w:rsidR="00FB5FC9" w:rsidRDefault="00FB5FC9">
      <w:pPr>
        <w:pStyle w:val="TJ3"/>
        <w:tabs>
          <w:tab w:val="right" w:leader="dot" w:pos="8494"/>
        </w:tabs>
        <w:rPr>
          <w:rFonts w:asciiTheme="minorHAnsi" w:eastAsiaTheme="minorEastAsia" w:hAnsiTheme="minorHAnsi" w:cstheme="minorBidi"/>
          <w:noProof/>
          <w:sz w:val="22"/>
          <w:szCs w:val="22"/>
          <w:lang w:eastAsia="hu-HU"/>
        </w:rPr>
      </w:pPr>
      <w:hyperlink w:anchor="_Toc531887648" w:history="1">
        <w:r w:rsidRPr="00415C2C">
          <w:rPr>
            <w:rStyle w:val="Hiperhivatkozs"/>
            <w:noProof/>
          </w:rPr>
          <w:t>5.3.3 Selection Generátor</w:t>
        </w:r>
        <w:r>
          <w:rPr>
            <w:noProof/>
            <w:webHidden/>
          </w:rPr>
          <w:tab/>
        </w:r>
        <w:r>
          <w:rPr>
            <w:noProof/>
            <w:webHidden/>
          </w:rPr>
          <w:fldChar w:fldCharType="begin"/>
        </w:r>
        <w:r>
          <w:rPr>
            <w:noProof/>
            <w:webHidden/>
          </w:rPr>
          <w:instrText xml:space="preserve"> PAGEREF _Toc531887648 \h </w:instrText>
        </w:r>
        <w:r>
          <w:rPr>
            <w:noProof/>
            <w:webHidden/>
          </w:rPr>
        </w:r>
        <w:r>
          <w:rPr>
            <w:noProof/>
            <w:webHidden/>
          </w:rPr>
          <w:fldChar w:fldCharType="separate"/>
        </w:r>
        <w:r>
          <w:rPr>
            <w:noProof/>
            <w:webHidden/>
          </w:rPr>
          <w:t>39</w:t>
        </w:r>
        <w:r>
          <w:rPr>
            <w:noProof/>
            <w:webHidden/>
          </w:rPr>
          <w:fldChar w:fldCharType="end"/>
        </w:r>
      </w:hyperlink>
    </w:p>
    <w:p w14:paraId="398EFF3D" w14:textId="1DC98DC2" w:rsidR="00FB5FC9" w:rsidRDefault="00FB5FC9">
      <w:pPr>
        <w:pStyle w:val="TJ1"/>
        <w:rPr>
          <w:rFonts w:asciiTheme="minorHAnsi" w:eastAsiaTheme="minorEastAsia" w:hAnsiTheme="minorHAnsi" w:cstheme="minorBidi"/>
          <w:b w:val="0"/>
          <w:noProof/>
          <w:sz w:val="22"/>
          <w:szCs w:val="22"/>
          <w:lang w:eastAsia="hu-HU"/>
        </w:rPr>
      </w:pPr>
      <w:hyperlink w:anchor="_Toc531887649" w:history="1">
        <w:r w:rsidRPr="00415C2C">
          <w:rPr>
            <w:rStyle w:val="Hiperhivatkozs"/>
            <w:noProof/>
          </w:rPr>
          <w:t>6 Tesztelés</w:t>
        </w:r>
        <w:r>
          <w:rPr>
            <w:noProof/>
            <w:webHidden/>
          </w:rPr>
          <w:tab/>
        </w:r>
        <w:r>
          <w:rPr>
            <w:noProof/>
            <w:webHidden/>
          </w:rPr>
          <w:fldChar w:fldCharType="begin"/>
        </w:r>
        <w:r>
          <w:rPr>
            <w:noProof/>
            <w:webHidden/>
          </w:rPr>
          <w:instrText xml:space="preserve"> PAGEREF _Toc531887649 \h </w:instrText>
        </w:r>
        <w:r>
          <w:rPr>
            <w:noProof/>
            <w:webHidden/>
          </w:rPr>
        </w:r>
        <w:r>
          <w:rPr>
            <w:noProof/>
            <w:webHidden/>
          </w:rPr>
          <w:fldChar w:fldCharType="separate"/>
        </w:r>
        <w:r>
          <w:rPr>
            <w:noProof/>
            <w:webHidden/>
          </w:rPr>
          <w:t>41</w:t>
        </w:r>
        <w:r>
          <w:rPr>
            <w:noProof/>
            <w:webHidden/>
          </w:rPr>
          <w:fldChar w:fldCharType="end"/>
        </w:r>
      </w:hyperlink>
    </w:p>
    <w:p w14:paraId="3DE28CFE" w14:textId="10F19CEF"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50" w:history="1">
        <w:r w:rsidRPr="00415C2C">
          <w:rPr>
            <w:rStyle w:val="Hiperhivatkozs"/>
            <w:noProof/>
          </w:rPr>
          <w:t>6.1 HIG</w:t>
        </w:r>
        <w:r>
          <w:rPr>
            <w:noProof/>
            <w:webHidden/>
          </w:rPr>
          <w:tab/>
        </w:r>
        <w:r>
          <w:rPr>
            <w:noProof/>
            <w:webHidden/>
          </w:rPr>
          <w:fldChar w:fldCharType="begin"/>
        </w:r>
        <w:r>
          <w:rPr>
            <w:noProof/>
            <w:webHidden/>
          </w:rPr>
          <w:instrText xml:space="preserve"> PAGEREF _Toc531887650 \h </w:instrText>
        </w:r>
        <w:r>
          <w:rPr>
            <w:noProof/>
            <w:webHidden/>
          </w:rPr>
        </w:r>
        <w:r>
          <w:rPr>
            <w:noProof/>
            <w:webHidden/>
          </w:rPr>
          <w:fldChar w:fldCharType="separate"/>
        </w:r>
        <w:r>
          <w:rPr>
            <w:noProof/>
            <w:webHidden/>
          </w:rPr>
          <w:t>42</w:t>
        </w:r>
        <w:r>
          <w:rPr>
            <w:noProof/>
            <w:webHidden/>
          </w:rPr>
          <w:fldChar w:fldCharType="end"/>
        </w:r>
      </w:hyperlink>
    </w:p>
    <w:p w14:paraId="3747D134" w14:textId="44436836"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51" w:history="1">
        <w:r w:rsidRPr="00415C2C">
          <w:rPr>
            <w:rStyle w:val="Hiperhivatkozs"/>
            <w:noProof/>
          </w:rPr>
          <w:t>6.2 LoopComp</w:t>
        </w:r>
        <w:r>
          <w:rPr>
            <w:noProof/>
            <w:webHidden/>
          </w:rPr>
          <w:tab/>
        </w:r>
        <w:r>
          <w:rPr>
            <w:noProof/>
            <w:webHidden/>
          </w:rPr>
          <w:fldChar w:fldCharType="begin"/>
        </w:r>
        <w:r>
          <w:rPr>
            <w:noProof/>
            <w:webHidden/>
          </w:rPr>
          <w:instrText xml:space="preserve"> PAGEREF _Toc531887651 \h </w:instrText>
        </w:r>
        <w:r>
          <w:rPr>
            <w:noProof/>
            <w:webHidden/>
          </w:rPr>
        </w:r>
        <w:r>
          <w:rPr>
            <w:noProof/>
            <w:webHidden/>
          </w:rPr>
          <w:fldChar w:fldCharType="separate"/>
        </w:r>
        <w:r>
          <w:rPr>
            <w:noProof/>
            <w:webHidden/>
          </w:rPr>
          <w:t>43</w:t>
        </w:r>
        <w:r>
          <w:rPr>
            <w:noProof/>
            <w:webHidden/>
          </w:rPr>
          <w:fldChar w:fldCharType="end"/>
        </w:r>
      </w:hyperlink>
    </w:p>
    <w:p w14:paraId="59318511" w14:textId="7FA52CA9"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52" w:history="1">
        <w:r w:rsidRPr="00415C2C">
          <w:rPr>
            <w:rStyle w:val="Hiperhivatkozs"/>
            <w:noProof/>
          </w:rPr>
          <w:t>6.3 SelComp</w:t>
        </w:r>
        <w:r>
          <w:rPr>
            <w:noProof/>
            <w:webHidden/>
          </w:rPr>
          <w:tab/>
        </w:r>
        <w:r>
          <w:rPr>
            <w:noProof/>
            <w:webHidden/>
          </w:rPr>
          <w:fldChar w:fldCharType="begin"/>
        </w:r>
        <w:r>
          <w:rPr>
            <w:noProof/>
            <w:webHidden/>
          </w:rPr>
          <w:instrText xml:space="preserve"> PAGEREF _Toc531887652 \h </w:instrText>
        </w:r>
        <w:r>
          <w:rPr>
            <w:noProof/>
            <w:webHidden/>
          </w:rPr>
        </w:r>
        <w:r>
          <w:rPr>
            <w:noProof/>
            <w:webHidden/>
          </w:rPr>
          <w:fldChar w:fldCharType="separate"/>
        </w:r>
        <w:r>
          <w:rPr>
            <w:noProof/>
            <w:webHidden/>
          </w:rPr>
          <w:t>44</w:t>
        </w:r>
        <w:r>
          <w:rPr>
            <w:noProof/>
            <w:webHidden/>
          </w:rPr>
          <w:fldChar w:fldCharType="end"/>
        </w:r>
      </w:hyperlink>
    </w:p>
    <w:p w14:paraId="5BCABA76" w14:textId="2390D4BB"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53" w:history="1">
        <w:r w:rsidRPr="00415C2C">
          <w:rPr>
            <w:rStyle w:val="Hiperhivatkozs"/>
            <w:noProof/>
          </w:rPr>
          <w:t>6.4 Tömbkezelés</w:t>
        </w:r>
        <w:r>
          <w:rPr>
            <w:noProof/>
            <w:webHidden/>
          </w:rPr>
          <w:tab/>
        </w:r>
        <w:r>
          <w:rPr>
            <w:noProof/>
            <w:webHidden/>
          </w:rPr>
          <w:fldChar w:fldCharType="begin"/>
        </w:r>
        <w:r>
          <w:rPr>
            <w:noProof/>
            <w:webHidden/>
          </w:rPr>
          <w:instrText xml:space="preserve"> PAGEREF _Toc531887653 \h </w:instrText>
        </w:r>
        <w:r>
          <w:rPr>
            <w:noProof/>
            <w:webHidden/>
          </w:rPr>
        </w:r>
        <w:r>
          <w:rPr>
            <w:noProof/>
            <w:webHidden/>
          </w:rPr>
          <w:fldChar w:fldCharType="separate"/>
        </w:r>
        <w:r>
          <w:rPr>
            <w:noProof/>
            <w:webHidden/>
          </w:rPr>
          <w:t>44</w:t>
        </w:r>
        <w:r>
          <w:rPr>
            <w:noProof/>
            <w:webHidden/>
          </w:rPr>
          <w:fldChar w:fldCharType="end"/>
        </w:r>
      </w:hyperlink>
    </w:p>
    <w:p w14:paraId="0B60202E" w14:textId="0DE2456B" w:rsidR="00FB5FC9" w:rsidRDefault="00FB5FC9">
      <w:pPr>
        <w:pStyle w:val="TJ1"/>
        <w:rPr>
          <w:rFonts w:asciiTheme="minorHAnsi" w:eastAsiaTheme="minorEastAsia" w:hAnsiTheme="minorHAnsi" w:cstheme="minorBidi"/>
          <w:b w:val="0"/>
          <w:noProof/>
          <w:sz w:val="22"/>
          <w:szCs w:val="22"/>
          <w:lang w:eastAsia="hu-HU"/>
        </w:rPr>
      </w:pPr>
      <w:hyperlink w:anchor="_Toc531887654" w:history="1">
        <w:r w:rsidRPr="00415C2C">
          <w:rPr>
            <w:rStyle w:val="Hiperhivatkozs"/>
            <w:noProof/>
          </w:rPr>
          <w:t>7 Összefoglalás</w:t>
        </w:r>
        <w:r>
          <w:rPr>
            <w:noProof/>
            <w:webHidden/>
          </w:rPr>
          <w:tab/>
        </w:r>
        <w:r>
          <w:rPr>
            <w:noProof/>
            <w:webHidden/>
          </w:rPr>
          <w:fldChar w:fldCharType="begin"/>
        </w:r>
        <w:r>
          <w:rPr>
            <w:noProof/>
            <w:webHidden/>
          </w:rPr>
          <w:instrText xml:space="preserve"> PAGEREF _Toc531887654 \h </w:instrText>
        </w:r>
        <w:r>
          <w:rPr>
            <w:noProof/>
            <w:webHidden/>
          </w:rPr>
        </w:r>
        <w:r>
          <w:rPr>
            <w:noProof/>
            <w:webHidden/>
          </w:rPr>
          <w:fldChar w:fldCharType="separate"/>
        </w:r>
        <w:r>
          <w:rPr>
            <w:noProof/>
            <w:webHidden/>
          </w:rPr>
          <w:t>45</w:t>
        </w:r>
        <w:r>
          <w:rPr>
            <w:noProof/>
            <w:webHidden/>
          </w:rPr>
          <w:fldChar w:fldCharType="end"/>
        </w:r>
      </w:hyperlink>
    </w:p>
    <w:p w14:paraId="01BF39FD" w14:textId="26C6A41C"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55" w:history="1">
        <w:r w:rsidRPr="00415C2C">
          <w:rPr>
            <w:rStyle w:val="Hiperhivatkozs"/>
            <w:noProof/>
          </w:rPr>
          <w:t>7.1 Az általam elért eredmények</w:t>
        </w:r>
        <w:r>
          <w:rPr>
            <w:noProof/>
            <w:webHidden/>
          </w:rPr>
          <w:tab/>
        </w:r>
        <w:r>
          <w:rPr>
            <w:noProof/>
            <w:webHidden/>
          </w:rPr>
          <w:fldChar w:fldCharType="begin"/>
        </w:r>
        <w:r>
          <w:rPr>
            <w:noProof/>
            <w:webHidden/>
          </w:rPr>
          <w:instrText xml:space="preserve"> PAGEREF _Toc531887655 \h </w:instrText>
        </w:r>
        <w:r>
          <w:rPr>
            <w:noProof/>
            <w:webHidden/>
          </w:rPr>
        </w:r>
        <w:r>
          <w:rPr>
            <w:noProof/>
            <w:webHidden/>
          </w:rPr>
          <w:fldChar w:fldCharType="separate"/>
        </w:r>
        <w:r>
          <w:rPr>
            <w:noProof/>
            <w:webHidden/>
          </w:rPr>
          <w:t>45</w:t>
        </w:r>
        <w:r>
          <w:rPr>
            <w:noProof/>
            <w:webHidden/>
          </w:rPr>
          <w:fldChar w:fldCharType="end"/>
        </w:r>
      </w:hyperlink>
    </w:p>
    <w:p w14:paraId="20205802" w14:textId="6A934178" w:rsidR="00FB5FC9" w:rsidRDefault="00FB5FC9">
      <w:pPr>
        <w:pStyle w:val="TJ2"/>
        <w:tabs>
          <w:tab w:val="right" w:leader="dot" w:pos="8494"/>
        </w:tabs>
        <w:rPr>
          <w:rFonts w:asciiTheme="minorHAnsi" w:eastAsiaTheme="minorEastAsia" w:hAnsiTheme="minorHAnsi" w:cstheme="minorBidi"/>
          <w:noProof/>
          <w:sz w:val="22"/>
          <w:szCs w:val="22"/>
          <w:lang w:eastAsia="hu-HU"/>
        </w:rPr>
      </w:pPr>
      <w:hyperlink w:anchor="_Toc531887656" w:history="1">
        <w:r w:rsidRPr="00415C2C">
          <w:rPr>
            <w:rStyle w:val="Hiperhivatkozs"/>
            <w:noProof/>
          </w:rPr>
          <w:t>7.2 Továbbfejlesztési lehetőségek</w:t>
        </w:r>
        <w:r>
          <w:rPr>
            <w:noProof/>
            <w:webHidden/>
          </w:rPr>
          <w:tab/>
        </w:r>
        <w:r>
          <w:rPr>
            <w:noProof/>
            <w:webHidden/>
          </w:rPr>
          <w:fldChar w:fldCharType="begin"/>
        </w:r>
        <w:r>
          <w:rPr>
            <w:noProof/>
            <w:webHidden/>
          </w:rPr>
          <w:instrText xml:space="preserve"> PAGEREF _Toc531887656 \h </w:instrText>
        </w:r>
        <w:r>
          <w:rPr>
            <w:noProof/>
            <w:webHidden/>
          </w:rPr>
        </w:r>
        <w:r>
          <w:rPr>
            <w:noProof/>
            <w:webHidden/>
          </w:rPr>
          <w:fldChar w:fldCharType="separate"/>
        </w:r>
        <w:r>
          <w:rPr>
            <w:noProof/>
            <w:webHidden/>
          </w:rPr>
          <w:t>45</w:t>
        </w:r>
        <w:r>
          <w:rPr>
            <w:noProof/>
            <w:webHidden/>
          </w:rPr>
          <w:fldChar w:fldCharType="end"/>
        </w:r>
      </w:hyperlink>
    </w:p>
    <w:p w14:paraId="13DD07F1" w14:textId="715826A4" w:rsidR="00FB5FC9" w:rsidRDefault="00FB5FC9">
      <w:pPr>
        <w:pStyle w:val="TJ1"/>
        <w:rPr>
          <w:rFonts w:asciiTheme="minorHAnsi" w:eastAsiaTheme="minorEastAsia" w:hAnsiTheme="minorHAnsi" w:cstheme="minorBidi"/>
          <w:b w:val="0"/>
          <w:noProof/>
          <w:sz w:val="22"/>
          <w:szCs w:val="22"/>
          <w:lang w:eastAsia="hu-HU"/>
        </w:rPr>
      </w:pPr>
      <w:hyperlink w:anchor="_Toc531887657" w:history="1">
        <w:r w:rsidRPr="00415C2C">
          <w:rPr>
            <w:rStyle w:val="Hiperhivatkozs"/>
            <w:noProof/>
          </w:rPr>
          <w:t>8 Köszönetnyílvánítás</w:t>
        </w:r>
        <w:r>
          <w:rPr>
            <w:noProof/>
            <w:webHidden/>
          </w:rPr>
          <w:tab/>
        </w:r>
        <w:r>
          <w:rPr>
            <w:noProof/>
            <w:webHidden/>
          </w:rPr>
          <w:fldChar w:fldCharType="begin"/>
        </w:r>
        <w:r>
          <w:rPr>
            <w:noProof/>
            <w:webHidden/>
          </w:rPr>
          <w:instrText xml:space="preserve"> PAGEREF _Toc531887657 \h </w:instrText>
        </w:r>
        <w:r>
          <w:rPr>
            <w:noProof/>
            <w:webHidden/>
          </w:rPr>
        </w:r>
        <w:r>
          <w:rPr>
            <w:noProof/>
            <w:webHidden/>
          </w:rPr>
          <w:fldChar w:fldCharType="separate"/>
        </w:r>
        <w:r>
          <w:rPr>
            <w:noProof/>
            <w:webHidden/>
          </w:rPr>
          <w:t>47</w:t>
        </w:r>
        <w:r>
          <w:rPr>
            <w:noProof/>
            <w:webHidden/>
          </w:rPr>
          <w:fldChar w:fldCharType="end"/>
        </w:r>
      </w:hyperlink>
    </w:p>
    <w:p w14:paraId="21867069" w14:textId="77F846A0" w:rsidR="00FB5FC9" w:rsidRDefault="00FB5FC9">
      <w:pPr>
        <w:pStyle w:val="TJ1"/>
        <w:rPr>
          <w:rFonts w:asciiTheme="minorHAnsi" w:eastAsiaTheme="minorEastAsia" w:hAnsiTheme="minorHAnsi" w:cstheme="minorBidi"/>
          <w:b w:val="0"/>
          <w:noProof/>
          <w:sz w:val="22"/>
          <w:szCs w:val="22"/>
          <w:lang w:eastAsia="hu-HU"/>
        </w:rPr>
      </w:pPr>
      <w:hyperlink w:anchor="_Toc531887658" w:history="1">
        <w:r w:rsidRPr="00415C2C">
          <w:rPr>
            <w:rStyle w:val="Hiperhivatkozs"/>
            <w:noProof/>
          </w:rPr>
          <w:t>Irodalomjegyzék</w:t>
        </w:r>
        <w:r>
          <w:rPr>
            <w:noProof/>
            <w:webHidden/>
          </w:rPr>
          <w:tab/>
        </w:r>
        <w:r>
          <w:rPr>
            <w:noProof/>
            <w:webHidden/>
          </w:rPr>
          <w:fldChar w:fldCharType="begin"/>
        </w:r>
        <w:r>
          <w:rPr>
            <w:noProof/>
            <w:webHidden/>
          </w:rPr>
          <w:instrText xml:space="preserve"> PAGEREF _Toc531887658 \h </w:instrText>
        </w:r>
        <w:r>
          <w:rPr>
            <w:noProof/>
            <w:webHidden/>
          </w:rPr>
        </w:r>
        <w:r>
          <w:rPr>
            <w:noProof/>
            <w:webHidden/>
          </w:rPr>
          <w:fldChar w:fldCharType="separate"/>
        </w:r>
        <w:r>
          <w:rPr>
            <w:noProof/>
            <w:webHidden/>
          </w:rPr>
          <w:t>48</w:t>
        </w:r>
        <w:r>
          <w:rPr>
            <w:noProof/>
            <w:webHidden/>
          </w:rPr>
          <w:fldChar w:fldCharType="end"/>
        </w:r>
      </w:hyperlink>
    </w:p>
    <w:p w14:paraId="6D24F590" w14:textId="6E262D4B" w:rsidR="00730B3C" w:rsidRDefault="00730B3C">
      <w:r>
        <w:rPr>
          <w:b/>
          <w:bCs/>
        </w:rPr>
        <w:fldChar w:fldCharType="end"/>
      </w:r>
    </w:p>
    <w:p w14:paraId="3DED7D50" w14:textId="77777777" w:rsidR="0063585C" w:rsidRPr="00B50CAA" w:rsidRDefault="0063585C">
      <w:pPr>
        <w:pStyle w:val="Kpalrs"/>
      </w:pPr>
    </w:p>
    <w:p w14:paraId="5AED4465" w14:textId="77777777" w:rsidR="00681E99" w:rsidRPr="00B50CAA" w:rsidRDefault="00681E99" w:rsidP="00854BDC">
      <w:pPr>
        <w:pStyle w:val="Nyilatkozatcm"/>
      </w:pPr>
      <w:r w:rsidRPr="00B50CAA">
        <w:lastRenderedPageBreak/>
        <w:t>Hallgatói nyilatkozat</w:t>
      </w:r>
    </w:p>
    <w:p w14:paraId="5B65CAD4" w14:textId="24848A82"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FB5FC9">
        <w:rPr>
          <w:b/>
          <w:bCs/>
          <w:noProof/>
        </w:rPr>
        <w:t>Kovácsvölgyi Dávid</w:t>
      </w:r>
      <w:r w:rsidRPr="00B50CAA">
        <w:rPr>
          <w:b/>
          <w:bCs/>
        </w:rPr>
        <w:fldChar w:fldCharType="end"/>
      </w:r>
      <w:r w:rsidRPr="00B50CAA">
        <w:t xml:space="preserve">, szigorló hallgató kijelentem, hogy ezt a </w:t>
      </w:r>
      <w:r>
        <w:t xml:space="preserve">szakdolgozatot/ </w:t>
      </w:r>
      <w:r w:rsidRPr="00B50CAA">
        <w:t>diplomatervet</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6B2315A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3C03BF47" w14:textId="7E10EE09"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FB5FC9">
        <w:rPr>
          <w:noProof/>
        </w:rPr>
        <w:t>2018. 12. 06.</w:t>
      </w:r>
      <w:r w:rsidRPr="00B50CAA">
        <w:fldChar w:fldCharType="end"/>
      </w:r>
    </w:p>
    <w:p w14:paraId="76CDE56D" w14:textId="77777777" w:rsidR="00681E99" w:rsidRDefault="005E01E0" w:rsidP="00854BDC">
      <w:pPr>
        <w:pStyle w:val="Nyilatkozatalrs"/>
      </w:pPr>
      <w:r>
        <w:tab/>
      </w:r>
      <w:r w:rsidR="00854BDC">
        <w:t>...</w:t>
      </w:r>
      <w:r>
        <w:t>…………………………………………….</w:t>
      </w:r>
    </w:p>
    <w:p w14:paraId="53E7703F" w14:textId="20654BDE" w:rsidR="005E01E0" w:rsidRDefault="005E01E0" w:rsidP="00854BDC">
      <w:pPr>
        <w:pStyle w:val="Nyilatkozatalrs"/>
      </w:pPr>
      <w:r>
        <w:tab/>
      </w:r>
      <w:fldSimple w:instr=" AUTHOR   \* MERGEFORMAT ">
        <w:r w:rsidR="00FB5FC9">
          <w:t>Kovácsvölgyi Dávid</w:t>
        </w:r>
      </w:fldSimple>
    </w:p>
    <w:p w14:paraId="70C9FF38" w14:textId="77777777" w:rsidR="00854BDC" w:rsidRPr="00B50CAA" w:rsidRDefault="00854BDC" w:rsidP="00854BDC">
      <w:pPr>
        <w:pStyle w:val="Nyilatkozatszveg"/>
      </w:pPr>
    </w:p>
    <w:p w14:paraId="1050FB7C"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0DCC8C82" w14:textId="5639DD4B" w:rsidR="0063585C" w:rsidRDefault="002C7873" w:rsidP="00816BCB">
      <w:pPr>
        <w:pStyle w:val="Fejezetcimszmozsnlkl"/>
      </w:pPr>
      <w:bookmarkStart w:id="0" w:name="_Toc531887610"/>
      <w:r>
        <w:lastRenderedPageBreak/>
        <w:t>Kivonat</w:t>
      </w:r>
      <w:bookmarkEnd w:id="0"/>
    </w:p>
    <w:p w14:paraId="7B36FD23" w14:textId="77777777" w:rsidR="00DC6CEC" w:rsidRDefault="00DC6CEC" w:rsidP="00DC6CEC">
      <w:r>
        <w:t>Egyre nagyobb az igény, hogy általános célú, magas szintű programozási nyelvekből is lehessen hardvert szintetizálni, minimális beavatkozással. A magas szintű szintézis (HLS, High-level synthesis) sok esetben gyorsabb és kevesebb költségekkel járó hardverfejlesztést tesz lehetővé.</w:t>
      </w:r>
    </w:p>
    <w:p w14:paraId="079A2479" w14:textId="6595A255" w:rsidR="00DC6CEC" w:rsidRDefault="00DC6CEC" w:rsidP="00DC6CEC">
      <w:r>
        <w:t xml:space="preserve">Ilyen rendszer az Irányítástechnika és Informatika Tanszéken fejlesztett PipeComp, amely magas szintű nyelvekből hardverleírást generál. A PipeComp programozási nyelveket feldolgozó frontendekből és hardverleírást </w:t>
      </w:r>
      <w:r w:rsidR="00FB524F">
        <w:t xml:space="preserve">generáló </w:t>
      </w:r>
      <w:r>
        <w:t>backendekből áll. A PipeComp köztes reprezentációja a HIG</w:t>
      </w:r>
      <w:r w:rsidR="002C7873">
        <w:t xml:space="preserve"> (HLS Intermediate Graph)</w:t>
      </w:r>
      <w:r>
        <w:t xml:space="preserve"> adatfolyamgráf.</w:t>
      </w:r>
    </w:p>
    <w:p w14:paraId="3F75FA11" w14:textId="2347A99F" w:rsidR="00DC6CEC" w:rsidRDefault="00DC6CEC" w:rsidP="00DC6CEC">
      <w:r>
        <w:t>A dolgozat témája a PipeComp részeként egy VHDL backend fejlesztése, ami HIG adatfolyam</w:t>
      </w:r>
      <w:r w:rsidR="002C7873">
        <w:t>gráf</w:t>
      </w:r>
      <w:r>
        <w:t xml:space="preserve">ról fordít. A szoftver </w:t>
      </w:r>
      <w:r w:rsidR="002C7873">
        <w:t xml:space="preserve">alapvetően </w:t>
      </w:r>
      <w:r>
        <w:t>Java nyelven</w:t>
      </w:r>
      <w:r w:rsidR="002C7873">
        <w:t xml:space="preserve"> készítettem, de a HIG modell értelmezésére EMF (Eclipse Modeling Framework) keretrendszert és a VHDL kód generálásához Xtendet használtam</w:t>
      </w:r>
      <w:r w:rsidR="00966C5B">
        <w:t>, mint sablonnyelv</w:t>
      </w:r>
      <w:r w:rsidR="002C7873">
        <w:t xml:space="preserve">. </w:t>
      </w:r>
    </w:p>
    <w:p w14:paraId="2C073C4A" w14:textId="56B9DC8F" w:rsidR="00DC6CEC" w:rsidRPr="00905A11" w:rsidRDefault="00DC6CEC" w:rsidP="00DC6CEC">
      <w:r>
        <w:t xml:space="preserve">A dolgozatom ismerteti a VHDL hardver leírónyelv sajátosságait és kódgenerálásra alkalmas </w:t>
      </w:r>
      <w:r w:rsidR="002C7873">
        <w:t>sablon</w:t>
      </w:r>
      <w:r>
        <w:t>nyelveket továbbá bemutatja a HIG adatfolyamgráf modellezésére használt frameworkot. Leírja a fejlesztendő szoftver pontos specifikációját, a szoftver tervezésének lépéseit, az implementáció fontosabb részleteit, és a szoftver tesztelésének lépéseit is bemutatja.</w:t>
      </w:r>
    </w:p>
    <w:p w14:paraId="2CA09BC1" w14:textId="77777777" w:rsidR="0063585C" w:rsidRDefault="0063585C" w:rsidP="00816BCB">
      <w:pPr>
        <w:pStyle w:val="Fejezetcimszmozsnlkl"/>
      </w:pPr>
      <w:bookmarkStart w:id="1" w:name="_Toc531887611"/>
      <w:r w:rsidRPr="00B50CAA">
        <w:lastRenderedPageBreak/>
        <w:t>Abstract</w:t>
      </w:r>
      <w:bookmarkEnd w:id="1"/>
    </w:p>
    <w:p w14:paraId="28840FC9" w14:textId="77777777" w:rsidR="00DC6CEC" w:rsidRDefault="00DC6CEC" w:rsidP="00DC6CEC">
      <w:bookmarkStart w:id="2" w:name="_Toc332797397"/>
      <w:r>
        <w:t>There is a growing need for applications that can synthesis harware from high level programming languages. The HLS (High-level Synthesis) is faster and cheaper than the actual hardwaredevelopment in most cases.</w:t>
      </w:r>
    </w:p>
    <w:p w14:paraId="6D5E4F3C" w14:textId="68ACC149" w:rsidR="00DC6CEC" w:rsidRDefault="00DC6CEC" w:rsidP="00DC6CEC">
      <w:r>
        <w:t xml:space="preserve">One of the implementation of these applications is the PipeComp system which was developed by the </w:t>
      </w:r>
      <w:r w:rsidR="002C7873">
        <w:t xml:space="preserve">Department of Control Engineering and Information Technology </w:t>
      </w:r>
      <w:r>
        <w:t xml:space="preserve">department. The PipeComp has frontends which processes high level lenguages into the common HIG dataflow graph, and it has backends that </w:t>
      </w:r>
      <w:r w:rsidR="00966C5B">
        <w:t>generates</w:t>
      </w:r>
      <w:r>
        <w:t xml:space="preserve"> hardware definition (e.g. VHDL, Verilo</w:t>
      </w:r>
      <w:r w:rsidR="00966C5B">
        <w:t xml:space="preserve">g, </w:t>
      </w:r>
      <w:r>
        <w:t>etc</w:t>
      </w:r>
      <w:r w:rsidR="00966C5B">
        <w:t>.</w:t>
      </w:r>
      <w:r>
        <w:t>)  from HIG.</w:t>
      </w:r>
    </w:p>
    <w:p w14:paraId="561299FF" w14:textId="0F42FE4C" w:rsidR="00DC6CEC" w:rsidRDefault="00DC6CEC" w:rsidP="00DC6CEC">
      <w:r>
        <w:t xml:space="preserve">In this paper </w:t>
      </w:r>
      <w:r w:rsidR="00966C5B">
        <w:t>I</w:t>
      </w:r>
      <w:r>
        <w:t xml:space="preserve"> would like to document an implementation of a PipeComp backend which creates VHDL from dataflow graph. The software </w:t>
      </w:r>
      <w:r w:rsidR="00966C5B">
        <w:t>has been</w:t>
      </w:r>
      <w:r>
        <w:t xml:space="preserve"> written in Java </w:t>
      </w:r>
      <w:r w:rsidR="00966C5B">
        <w:t>and for reading the HIG model as input it uses EMF (Eclipse Modeling Framework) and it generates the output using Xtend as a template language</w:t>
      </w:r>
    </w:p>
    <w:p w14:paraId="22AAA661" w14:textId="77777777" w:rsidR="00DC6CEC" w:rsidRPr="00905A11" w:rsidRDefault="00DC6CEC" w:rsidP="00DC6CEC">
      <w:r>
        <w:t>My paper will review the VHDL hardware definition language and the template languages which can generate code easily. It will help understand the framework used for modelling HIG, and provides documentation about the architecture and implementation of the software. It will reveal how the testing and planning was done.</w:t>
      </w:r>
    </w:p>
    <w:p w14:paraId="07BD8972" w14:textId="77777777" w:rsidR="001A57BC" w:rsidRDefault="003F5425" w:rsidP="006A1B7F">
      <w:pPr>
        <w:pStyle w:val="Cmsor1"/>
      </w:pPr>
      <w:bookmarkStart w:id="3" w:name="_Toc531887612"/>
      <w:r>
        <w:lastRenderedPageBreak/>
        <w:t>Bevezetés</w:t>
      </w:r>
      <w:bookmarkEnd w:id="2"/>
      <w:bookmarkEnd w:id="3"/>
    </w:p>
    <w:p w14:paraId="0D4E825B" w14:textId="1B0843AD" w:rsidR="00DC6CEC" w:rsidRPr="00DC6CEC" w:rsidRDefault="00DC6CEC" w:rsidP="00DC6CEC">
      <w:r>
        <w:t>Mivel</w:t>
      </w:r>
      <w:r w:rsidR="00F22FE9">
        <w:t xml:space="preserve"> egy áramkörnek</w:t>
      </w:r>
      <w:r>
        <w:t xml:space="preserve"> a kapuszintű tervezése lassú és nagy odafigyelést igényel, ezért régóta foglalkoztatja a mérnököket, hogy a tervezést egy magasabb absztrakciós szinten tudják elvégezni, ahol a rendszer viselkedését képesek előírni, és ebből hardverleírást generálni egy arra alkalmas fordító segítségével. Az első generációt a Synopsys cég készítette el 1994-ben Behavioral Compiler néven, ami VHDL-t és Verilogot használt bemeneti nyelveként. Viszont az eszközök</w:t>
      </w:r>
      <w:r w:rsidR="00825994">
        <w:t>,</w:t>
      </w:r>
      <w:r>
        <w:t xml:space="preserve"> amik viselkedést leíró VHDL-t és Verilogot alkalmazták nem terjedtek el, mert a nyelvek nem voltak alkalmasak magasszint</w:t>
      </w:r>
      <w:r w:rsidR="00667188">
        <w:t>ű</w:t>
      </w:r>
      <w:r>
        <w:t xml:space="preserve"> algoritmus</w:t>
      </w:r>
      <w:r w:rsidR="00667188">
        <w:t>ok</w:t>
      </w:r>
      <w:r>
        <w:t xml:space="preserve"> leírásra, ezért 2004-ben leállították a Behavioral Compiler támogatsát és tovább fejlesztését. Eközben megjelent az igény egy ténylegesen magas szintű nyelvet (pl. C-t) használó szintézer kifejlesztésére, ezt hívják ma magas szintű szintézisnek</w:t>
      </w:r>
      <w:r w:rsidR="00B43012">
        <w:t xml:space="preserve"> </w:t>
      </w:r>
      <w:r w:rsidR="00B43012">
        <w:fldChar w:fldCharType="begin"/>
      </w:r>
      <w:r w:rsidR="00B43012">
        <w:instrText xml:space="preserve"> REF _Ref530932746 \r \h </w:instrText>
      </w:r>
      <w:r w:rsidR="00B43012">
        <w:fldChar w:fldCharType="separate"/>
      </w:r>
      <w:r w:rsidR="00FB5FC9">
        <w:t>[11]</w:t>
      </w:r>
      <w:r w:rsidR="00B43012">
        <w:fldChar w:fldCharType="end"/>
      </w:r>
      <w:r>
        <w:t>.</w:t>
      </w:r>
    </w:p>
    <w:p w14:paraId="17EB896B" w14:textId="77777777" w:rsidR="002841F9" w:rsidRDefault="00DC6CEC" w:rsidP="002841F9">
      <w:pPr>
        <w:pStyle w:val="Cmsor2"/>
      </w:pPr>
      <w:bookmarkStart w:id="4" w:name="_Toc531887613"/>
      <w:r>
        <w:t>PipeComp keretrendszer</w:t>
      </w:r>
      <w:bookmarkEnd w:id="4"/>
    </w:p>
    <w:p w14:paraId="420395BA" w14:textId="2CBACD7C" w:rsidR="00DC6CEC" w:rsidRDefault="00DC6CEC" w:rsidP="00DC6CEC">
      <w:r>
        <w:t xml:space="preserve">A BME IIT tanszékén folyó HLS projekt célja </w:t>
      </w:r>
      <w:r w:rsidR="00056951">
        <w:t xml:space="preserve">egy </w:t>
      </w:r>
      <w:r>
        <w:t>magasszintű szintézis keretrendszer megalkotása. Ennek neve a PipeComp</w:t>
      </w:r>
      <w:r>
        <w:fldChar w:fldCharType="begin"/>
      </w:r>
      <w:r>
        <w:instrText xml:space="preserve"> REF _Ref529900730 \r \h </w:instrText>
      </w:r>
      <w:r>
        <w:fldChar w:fldCharType="separate"/>
      </w:r>
      <w:r w:rsidR="00FB5FC9">
        <w:t>[7]</w:t>
      </w:r>
      <w:r>
        <w:fldChar w:fldCharType="end"/>
      </w:r>
      <w:r>
        <w:t>, ami a sok bemeneti és kimeneti nyelv és formátum támogatása érdekében 3 rétegű</w:t>
      </w:r>
      <w:r w:rsidRPr="00144E30">
        <w:t xml:space="preserve"> architektúr</w:t>
      </w:r>
      <w:r>
        <w:t>át valósít meg (</w:t>
      </w:r>
      <w:r>
        <w:fldChar w:fldCharType="begin"/>
      </w:r>
      <w:r>
        <w:instrText xml:space="preserve"> REF _Ref529902291 \h </w:instrText>
      </w:r>
      <w:r>
        <w:fldChar w:fldCharType="separate"/>
      </w:r>
      <w:r w:rsidR="00FB5FC9">
        <w:rPr>
          <w:noProof/>
        </w:rPr>
        <w:t>1</w:t>
      </w:r>
      <w:r w:rsidR="00FB5FC9">
        <w:noBreakHyphen/>
      </w:r>
      <w:r w:rsidR="00FB5FC9">
        <w:rPr>
          <w:noProof/>
        </w:rPr>
        <w:t>1</w:t>
      </w:r>
      <w:r w:rsidR="00FB5FC9">
        <w:t>. ábra</w:t>
      </w:r>
      <w:r>
        <w:fldChar w:fldCharType="end"/>
      </w:r>
      <w:r>
        <w:t>). A bemenet feldolgozásáért a frontend réteg felelős, ami egy köztes</w:t>
      </w:r>
      <w:r w:rsidR="00FC4836">
        <w:t>,</w:t>
      </w:r>
      <w:r>
        <w:t xml:space="preserve"> algoritmust leíró adatmodellbe fordítja</w:t>
      </w:r>
      <w:r w:rsidR="00FC4836">
        <w:t>,</w:t>
      </w:r>
      <w:r>
        <w:t xml:space="preserve"> ez az ún. HIG adatfolyamgráf. A middle-end végrehajt bizonyos nyelvfüggetlen optimalizációs lépéseket, illetve transzformációkat hajt végre az adatfolyamgráfon. A backend réteg végzi az adatfolyamgráf feldolgozását, és kívánt </w:t>
      </w:r>
      <w:r w:rsidR="00667188">
        <w:t>végeredmény generálását belőle.</w:t>
      </w:r>
    </w:p>
    <w:p w14:paraId="1E93E1D4" w14:textId="77777777" w:rsidR="00DC6CEC" w:rsidRDefault="00DC6CEC" w:rsidP="00DC6CEC">
      <w:pPr>
        <w:pStyle w:val="Kp"/>
      </w:pPr>
      <w:r>
        <w:rPr>
          <w:noProof/>
        </w:rPr>
        <w:lastRenderedPageBreak/>
        <w:drawing>
          <wp:inline distT="0" distB="0" distL="0" distR="0" wp14:anchorId="4CD7CA82" wp14:editId="3BF55974">
            <wp:extent cx="3830128" cy="2544396"/>
            <wp:effectExtent l="0" t="0" r="0" b="8890"/>
            <wp:docPr id="360" name="Kép 360" descr="C:\Users\Egyetem\Documents\Önlab\HardwareSynthesizer\documents\pipe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C:\Users\Egyetem\Documents\Önlab\HardwareSynthesizer\documents\pipecom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0824" cy="2564788"/>
                    </a:xfrm>
                    <a:prstGeom prst="rect">
                      <a:avLst/>
                    </a:prstGeom>
                    <a:noFill/>
                    <a:ln>
                      <a:noFill/>
                    </a:ln>
                  </pic:spPr>
                </pic:pic>
              </a:graphicData>
            </a:graphic>
          </wp:inline>
        </w:drawing>
      </w:r>
    </w:p>
    <w:bookmarkStart w:id="5" w:name="_Ref529902291"/>
    <w:p w14:paraId="2A4B5304" w14:textId="4EBEB0E1" w:rsidR="00DC6CEC" w:rsidRDefault="006308A7" w:rsidP="00DC6CEC">
      <w:pPr>
        <w:pStyle w:val="Kpalrs"/>
      </w:pPr>
      <w:r>
        <w:fldChar w:fldCharType="begin"/>
      </w:r>
      <w:r>
        <w:instrText xml:space="preserve"> STYLEREF 1 \s </w:instrText>
      </w:r>
      <w:r>
        <w:fldChar w:fldCharType="separate"/>
      </w:r>
      <w:r w:rsidR="00FB5FC9">
        <w:t>1</w:t>
      </w:r>
      <w:r>
        <w:fldChar w:fldCharType="end"/>
      </w:r>
      <w:r>
        <w:noBreakHyphen/>
      </w:r>
      <w:r>
        <w:fldChar w:fldCharType="begin"/>
      </w:r>
      <w:r>
        <w:instrText xml:space="preserve"> SEQ ábra \* ARABIC \s 1 </w:instrText>
      </w:r>
      <w:r>
        <w:fldChar w:fldCharType="separate"/>
      </w:r>
      <w:r w:rsidR="00FB5FC9">
        <w:t>1</w:t>
      </w:r>
      <w:r>
        <w:fldChar w:fldCharType="end"/>
      </w:r>
      <w:r w:rsidR="00DC6CEC">
        <w:t>. ábra</w:t>
      </w:r>
      <w:bookmarkEnd w:id="5"/>
      <w:r w:rsidR="00DC6CEC">
        <w:t xml:space="preserve"> PipeComp keretrendszer architektúra</w:t>
      </w:r>
      <w:r w:rsidR="00056951">
        <w:fldChar w:fldCharType="begin"/>
      </w:r>
      <w:r w:rsidR="00056951">
        <w:instrText xml:space="preserve"> REF _Ref529900730 \r \h </w:instrText>
      </w:r>
      <w:r w:rsidR="00056951">
        <w:fldChar w:fldCharType="separate"/>
      </w:r>
      <w:r w:rsidR="00FB5FC9">
        <w:t>[7]</w:t>
      </w:r>
      <w:r w:rsidR="00056951">
        <w:fldChar w:fldCharType="end"/>
      </w:r>
    </w:p>
    <w:p w14:paraId="26BC817E" w14:textId="77777777" w:rsidR="00DC6CEC" w:rsidRDefault="00DC6CEC" w:rsidP="00DC6CEC">
      <w:pPr>
        <w:pStyle w:val="Kpalrs"/>
      </w:pPr>
    </w:p>
    <w:p w14:paraId="28C08BBA" w14:textId="77777777" w:rsidR="00DC6CEC" w:rsidRDefault="00DC6CEC" w:rsidP="00DC6CEC">
      <w:pPr>
        <w:pStyle w:val="Cmsor2"/>
      </w:pPr>
      <w:bookmarkStart w:id="6" w:name="_Toc531887614"/>
      <w:r>
        <w:t>HLS Backend</w:t>
      </w:r>
      <w:bookmarkEnd w:id="6"/>
    </w:p>
    <w:p w14:paraId="7DBD26F3" w14:textId="0320B369" w:rsidR="00286F23" w:rsidRDefault="00C751F1" w:rsidP="00286F23">
      <w:r>
        <w:t>A feladatom egy VHDL</w:t>
      </w:r>
      <w:r w:rsidR="00667188">
        <w:t xml:space="preserve"> kódo</w:t>
      </w:r>
      <w:r>
        <w:t>t generáló HLS Backend</w:t>
      </w:r>
      <w:r w:rsidR="00056951">
        <w:t xml:space="preserve"> tervezés és</w:t>
      </w:r>
      <w:r>
        <w:t xml:space="preserve"> implementálása volt, amivel alapműveleteket (összeadás, szorzás, osztás</w:t>
      </w:r>
      <w:r w:rsidR="008444F7">
        <w:t xml:space="preserve">, </w:t>
      </w:r>
      <w:r>
        <w:t>stb)</w:t>
      </w:r>
      <w:r w:rsidR="008444F7">
        <w:t>,</w:t>
      </w:r>
      <w:r>
        <w:t xml:space="preserve"> </w:t>
      </w:r>
      <w:r w:rsidR="008444F7">
        <w:t>vezérlési szerkezeteket</w:t>
      </w:r>
      <w:r w:rsidR="00825994">
        <w:t xml:space="preserve"> </w:t>
      </w:r>
      <w:r w:rsidR="008444F7">
        <w:t xml:space="preserve">(összetett művelet, elágazás, ciklus) és </w:t>
      </w:r>
      <w:r w:rsidR="00667188">
        <w:t>tömböket</w:t>
      </w:r>
      <w:r w:rsidR="008444F7">
        <w:t xml:space="preserve"> </w:t>
      </w:r>
      <w:r>
        <w:t>kellett tudnom kezelni. Az általam elkészített program bemenetként a HIG adatfolyamgráfot fogadja, bejárja és feldolgozza. Végezetül VHDL leírókat generál</w:t>
      </w:r>
      <w:r w:rsidR="00825994">
        <w:t>,</w:t>
      </w:r>
      <w:r>
        <w:t xml:space="preserve"> amik alkalmasak a HIG által leírt algoritmus végrehajtására.</w:t>
      </w:r>
    </w:p>
    <w:p w14:paraId="3BDC1375" w14:textId="4F075928" w:rsidR="003C54DF" w:rsidRDefault="005939C4" w:rsidP="003C54DF">
      <w:pPr>
        <w:pStyle w:val="Cmsor1"/>
      </w:pPr>
      <w:bookmarkStart w:id="7" w:name="_Toc531887615"/>
      <w:r>
        <w:lastRenderedPageBreak/>
        <w:t>Megismert technológiák</w:t>
      </w:r>
      <w:bookmarkEnd w:id="7"/>
    </w:p>
    <w:p w14:paraId="67F42ECB" w14:textId="21FFCB92" w:rsidR="00056951" w:rsidRPr="00056951" w:rsidRDefault="00056951" w:rsidP="00056951">
      <w:r>
        <w:t>Ebben a fejezetben szeretném leírni a tapasztalataimat a feladatom elvégzése közben megismert technológiák</w:t>
      </w:r>
      <w:r w:rsidR="00667188">
        <w:t>ról</w:t>
      </w:r>
      <w:r>
        <w:t xml:space="preserve">. </w:t>
      </w:r>
    </w:p>
    <w:p w14:paraId="5C8C23F3" w14:textId="77777777" w:rsidR="00DC6CEC" w:rsidRDefault="00DC6CEC" w:rsidP="003C54DF">
      <w:pPr>
        <w:pStyle w:val="Cmsor2"/>
      </w:pPr>
      <w:bookmarkStart w:id="8" w:name="_Toc531887616"/>
      <w:r>
        <w:t>VHDL hardverleíró nyelv jellegzetességei</w:t>
      </w:r>
      <w:bookmarkEnd w:id="8"/>
    </w:p>
    <w:p w14:paraId="074BFBDF" w14:textId="688F03CD" w:rsidR="00DC6CEC" w:rsidRDefault="00DC6CEC" w:rsidP="00DC6CEC">
      <w:r w:rsidRPr="00383120">
        <w:t>A VHDL</w:t>
      </w:r>
      <w:r w:rsidR="00A36536">
        <w:t xml:space="preserve"> </w:t>
      </w:r>
      <w:r w:rsidRPr="00383120">
        <w:t>(VHSIC Hardware Description Language) az egyik legelterjedtebb hardver leíró nyelv</w:t>
      </w:r>
      <w:r>
        <w:t xml:space="preserve"> napjainkban.</w:t>
      </w:r>
      <w:r w:rsidRPr="00982F47">
        <w:t xml:space="preserve"> </w:t>
      </w:r>
      <w:r w:rsidRPr="00383120">
        <w:t>A hardver leíró nyelv</w:t>
      </w:r>
      <w:r>
        <w:t>ek</w:t>
      </w:r>
      <w:r w:rsidRPr="00383120">
        <w:t xml:space="preserve"> </w:t>
      </w:r>
      <w:r>
        <w:t>céljukat</w:t>
      </w:r>
      <w:r w:rsidRPr="00383120">
        <w:t xml:space="preserve"> tekintve eltér</w:t>
      </w:r>
      <w:r>
        <w:t>nek</w:t>
      </w:r>
      <w:r w:rsidRPr="00383120">
        <w:t xml:space="preserve"> magasabb szintű szoftveres nyelvektől</w:t>
      </w:r>
      <w:r>
        <w:t>, mert</w:t>
      </w:r>
      <w:r w:rsidRPr="00383120">
        <w:t xml:space="preserve"> utóbbi</w:t>
      </w:r>
      <w:r>
        <w:t>ak a fordítás után a processzorban futnak</w:t>
      </w:r>
      <w:r w:rsidR="00374485">
        <w:t>,</w:t>
      </w:r>
      <w:r>
        <w:t xml:space="preserve"> ami </w:t>
      </w:r>
      <w:r w:rsidRPr="00383120">
        <w:t>soros</w:t>
      </w:r>
      <w:r>
        <w:t>an hajtja</w:t>
      </w:r>
      <w:r w:rsidRPr="00383120">
        <w:t xml:space="preserve"> végre</w:t>
      </w:r>
      <w:r>
        <w:t xml:space="preserve"> a fordított kód utasításait. Míg a</w:t>
      </w:r>
      <w:r w:rsidRPr="00383120">
        <w:t xml:space="preserve"> hardver</w:t>
      </w:r>
      <w:r>
        <w:t xml:space="preserve"> </w:t>
      </w:r>
      <w:r w:rsidRPr="00383120">
        <w:t>leíró</w:t>
      </w:r>
      <w:r>
        <w:t xml:space="preserve"> </w:t>
      </w:r>
      <w:r w:rsidRPr="00383120">
        <w:t>nyelvek</w:t>
      </w:r>
      <w:r>
        <w:t xml:space="preserve"> esetén az általa definiált modulok egymás mellett párhuzamosan </w:t>
      </w:r>
      <w:r w:rsidR="00056951">
        <w:t>működnek</w:t>
      </w:r>
      <w:r>
        <w:t>. Tehát nem egy algoritmus lépésről lépésre történő végrehajtásá</w:t>
      </w:r>
      <w:r w:rsidR="008444F7">
        <w:t>val</w:t>
      </w:r>
      <w:r>
        <w:t>, hanem annak elemi blokk</w:t>
      </w:r>
      <w:r w:rsidR="008444F7">
        <w:t>jaival</w:t>
      </w:r>
      <w:r>
        <w:t xml:space="preserve"> és azok összeköttetéseivel írják le azt. </w:t>
      </w:r>
    </w:p>
    <w:p w14:paraId="090A3E48" w14:textId="77777777" w:rsidR="00DC6CEC" w:rsidRDefault="00DC6CEC" w:rsidP="005939C4">
      <w:pPr>
        <w:pStyle w:val="Cmsor3"/>
      </w:pPr>
      <w:bookmarkStart w:id="9" w:name="_Toc531887617"/>
      <w:r>
        <w:t>Felépítés</w:t>
      </w:r>
      <w:bookmarkEnd w:id="9"/>
    </w:p>
    <w:p w14:paraId="69040055" w14:textId="1FCD92BE" w:rsidR="00DC6CEC" w:rsidRDefault="00F938E4" w:rsidP="00DC6CEC">
      <w:r>
        <w:t xml:space="preserve">Főleg </w:t>
      </w:r>
      <w:r w:rsidRPr="00383120">
        <w:t>FPGA és ASIC áramkörök tervezésé</w:t>
      </w:r>
      <w:r>
        <w:t>re és</w:t>
      </w:r>
      <w:r w:rsidRPr="00383120">
        <w:t xml:space="preserve"> szimulálásá</w:t>
      </w:r>
      <w:r>
        <w:t>ra használják a hardverleíró nyelveket, mivel a</w:t>
      </w:r>
      <w:r w:rsidRPr="00383120">
        <w:t xml:space="preserve"> bonyolult és ebből fakadóan nehezen áttekinthető kapcsolásirajzokkal szemben</w:t>
      </w:r>
      <w:r w:rsidR="00732233">
        <w:t>, a hardverleírónyelvek</w:t>
      </w:r>
      <w:r w:rsidRPr="00383120">
        <w:t xml:space="preserve"> </w:t>
      </w:r>
      <w:r>
        <w:t xml:space="preserve">a gépek és </w:t>
      </w:r>
      <w:r w:rsidR="00DB3B51">
        <w:t xml:space="preserve">az </w:t>
      </w:r>
      <w:r>
        <w:t>ember</w:t>
      </w:r>
      <w:r w:rsidR="00732233">
        <w:t>ek</w:t>
      </w:r>
      <w:r>
        <w:t xml:space="preserve"> </w:t>
      </w:r>
      <w:r w:rsidR="00732233">
        <w:t>számára</w:t>
      </w:r>
      <w:r>
        <w:t xml:space="preserve"> is </w:t>
      </w:r>
      <w:r w:rsidR="00732233">
        <w:t>könnyen értelmezhető</w:t>
      </w:r>
      <w:r w:rsidRPr="00383120">
        <w:t xml:space="preserve"> </w:t>
      </w:r>
      <w:r>
        <w:t>kódot eredményeznek</w:t>
      </w:r>
      <w:r w:rsidRPr="00383120">
        <w:t>.</w:t>
      </w:r>
      <w:r>
        <w:t xml:space="preserve">  </w:t>
      </w:r>
      <w:r w:rsidRPr="00383120">
        <w:t>A</w:t>
      </w:r>
      <w:r>
        <w:t>z áttekinthetőséget növeli az is, hogy a</w:t>
      </w:r>
      <w:r w:rsidRPr="00383120">
        <w:t xml:space="preserve"> VHDL </w:t>
      </w:r>
      <w:r>
        <w:t xml:space="preserve">lehetőséget ad </w:t>
      </w:r>
      <w:r w:rsidRPr="00383120">
        <w:t>több modul definiálás</w:t>
      </w:r>
      <w:r>
        <w:t>ára</w:t>
      </w:r>
      <w:r w:rsidRPr="00383120">
        <w:t xml:space="preserve"> és </w:t>
      </w:r>
      <w:r>
        <w:t xml:space="preserve">ezek </w:t>
      </w:r>
      <w:r w:rsidRPr="00383120">
        <w:t>egymásba ágyazásá</w:t>
      </w:r>
      <w:r>
        <w:t>ra is.</w:t>
      </w:r>
    </w:p>
    <w:p w14:paraId="598DB536" w14:textId="77777777" w:rsidR="00F938E4" w:rsidRPr="00DC6CEC" w:rsidRDefault="00F938E4" w:rsidP="005939C4">
      <w:pPr>
        <w:pStyle w:val="Cmsor4"/>
      </w:pPr>
      <w:bookmarkStart w:id="10" w:name="_Ref530849914"/>
      <w:r>
        <w:t>Entity és Architecture</w:t>
      </w:r>
      <w:bookmarkEnd w:id="10"/>
    </w:p>
    <w:p w14:paraId="2C6DCDE2" w14:textId="6CAC23E3" w:rsidR="00F938E4" w:rsidRDefault="00F938E4" w:rsidP="00F938E4">
      <w:pPr>
        <w:ind w:firstLine="708"/>
      </w:pPr>
      <w:r>
        <w:t>A</w:t>
      </w:r>
      <w:r w:rsidRPr="00383120">
        <w:t xml:space="preserve"> modulok két fő részből állnak</w:t>
      </w:r>
      <w:r>
        <w:t xml:space="preserve"> (</w:t>
      </w:r>
      <w:r>
        <w:fldChar w:fldCharType="begin"/>
      </w:r>
      <w:r>
        <w:instrText xml:space="preserve"> REF _Ref529902634 \h </w:instrText>
      </w:r>
      <w:r>
        <w:fldChar w:fldCharType="separate"/>
      </w:r>
      <w:r w:rsidR="00FB5FC9">
        <w:rPr>
          <w:noProof/>
        </w:rPr>
        <w:t>2</w:t>
      </w:r>
      <w:r w:rsidR="00FB5FC9">
        <w:noBreakHyphen/>
      </w:r>
      <w:r w:rsidR="00FB5FC9">
        <w:rPr>
          <w:noProof/>
        </w:rPr>
        <w:t>1</w:t>
      </w:r>
      <w:r w:rsidR="00FB5FC9">
        <w:t>. ábra</w:t>
      </w:r>
      <w:r>
        <w:fldChar w:fldCharType="end"/>
      </w:r>
      <w:r>
        <w:t>)</w:t>
      </w:r>
      <w:r w:rsidRPr="00383120">
        <w:t>. Az egyik az ún. Entity ami a modul a környezete felé mutatott tulajdonságait tartalmazza</w:t>
      </w:r>
      <w:r>
        <w:t>, ilyenek</w:t>
      </w:r>
      <w:r w:rsidRPr="00383120">
        <w:t xml:space="preserve"> a modul ki- és bemenetei</w:t>
      </w:r>
      <w:r>
        <w:t xml:space="preserve"> (továbbiakban port) illetve azok</w:t>
      </w:r>
      <w:r w:rsidRPr="00383120">
        <w:t xml:space="preserve"> típusa és bitszáma</w:t>
      </w:r>
      <w:r>
        <w:t>.</w:t>
      </w:r>
      <w:r w:rsidRPr="00383120">
        <w:t xml:space="preserve"> </w:t>
      </w:r>
      <w:r>
        <w:t>Opcionálisan</w:t>
      </w:r>
      <w:r w:rsidRPr="00383120">
        <w:t xml:space="preserve"> tartalmaz</w:t>
      </w:r>
      <w:r>
        <w:t>hat</w:t>
      </w:r>
      <w:r w:rsidRPr="00383120">
        <w:t xml:space="preserve"> generikus paraméterek</w:t>
      </w:r>
      <w:r>
        <w:t>et</w:t>
      </w:r>
      <w:r w:rsidRPr="00383120">
        <w:t xml:space="preserve"> is</w:t>
      </w:r>
      <w:r>
        <w:t>, ezeket</w:t>
      </w:r>
      <w:r w:rsidR="00A36536">
        <w:t xml:space="preserve"> tényleges értékek helyett</w:t>
      </w:r>
      <w:r>
        <w:t xml:space="preserve"> felhasználhatjuk a modul funkcionális leírásában és a portjai bitszám</w:t>
      </w:r>
      <w:r w:rsidR="00A36536">
        <w:t>át is megadhatjuk generikus paraméter formájában</w:t>
      </w:r>
      <w:r>
        <w:t>. A modul példányosítás</w:t>
      </w:r>
      <w:r w:rsidR="00681868">
        <w:t>a</w:t>
      </w:r>
      <w:r>
        <w:t xml:space="preserve"> során megadhatjuk milyen értéket szeretnénk a generikus paraméterek helyére behelyet</w:t>
      </w:r>
      <w:r w:rsidR="00681868">
        <w:t>t</w:t>
      </w:r>
      <w:r>
        <w:t xml:space="preserve">esíteni, </w:t>
      </w:r>
      <w:r w:rsidRPr="00383120">
        <w:t>így a</w:t>
      </w:r>
      <w:r>
        <w:t>zonos logikájú</w:t>
      </w:r>
      <w:r w:rsidR="00732233">
        <w:t>, de eltérő paraméterű</w:t>
      </w:r>
      <w:r w:rsidRPr="00383120">
        <w:t xml:space="preserve"> modul</w:t>
      </w:r>
      <w:r>
        <w:t>okat nem szü</w:t>
      </w:r>
      <w:r w:rsidR="00681868">
        <w:t>ks</w:t>
      </w:r>
      <w:r>
        <w:t>éges</w:t>
      </w:r>
      <w:r w:rsidRPr="00383120">
        <w:t xml:space="preserve"> </w:t>
      </w:r>
      <w:r>
        <w:t xml:space="preserve">többször </w:t>
      </w:r>
      <w:r w:rsidRPr="00383120">
        <w:t xml:space="preserve">újra </w:t>
      </w:r>
      <w:r>
        <w:t>megírni</w:t>
      </w:r>
      <w:r w:rsidRPr="00383120">
        <w:t>. A másik fő rész az ún. Architecture, ez a modul működését és belső összeköttetéseit írja le</w:t>
      </w:r>
      <w:r>
        <w:t xml:space="preserve">, itt </w:t>
      </w:r>
      <w:r w:rsidRPr="00383120">
        <w:t>definiálhatók a modul almoduljai is, ezek</w:t>
      </w:r>
      <w:r>
        <w:t>re</w:t>
      </w:r>
      <w:r w:rsidRPr="00383120">
        <w:t xml:space="preserve"> component-ként </w:t>
      </w:r>
      <w:r>
        <w:t xml:space="preserve">hivatkoznunk kell </w:t>
      </w:r>
      <w:r w:rsidRPr="00383120">
        <w:t xml:space="preserve">az almodulok Entity részében definiált </w:t>
      </w:r>
      <w:r w:rsidRPr="00383120">
        <w:lastRenderedPageBreak/>
        <w:t xml:space="preserve">interfész </w:t>
      </w:r>
      <w:r>
        <w:t xml:space="preserve">pontos </w:t>
      </w:r>
      <w:r w:rsidR="00056951">
        <w:t>megadásával</w:t>
      </w:r>
      <w:r>
        <w:t>.</w:t>
      </w:r>
      <w:r w:rsidRPr="00383120">
        <w:t xml:space="preserve"> </w:t>
      </w:r>
      <w:r>
        <w:t>E</w:t>
      </w:r>
      <w:r w:rsidRPr="00383120">
        <w:t>zután már több</w:t>
      </w:r>
      <w:r>
        <w:t xml:space="preserve">et is példányosíthatunk </w:t>
      </w:r>
      <w:r w:rsidRPr="00383120">
        <w:t>az adott modulból ki- és bemeneteire kötött vezetéke</w:t>
      </w:r>
      <w:r>
        <w:t>k és generikus paramétereinek</w:t>
      </w:r>
      <w:r w:rsidRPr="00383120">
        <w:t xml:space="preserve"> megadásával. </w:t>
      </w:r>
    </w:p>
    <w:p w14:paraId="0B8014D9" w14:textId="354A40E0" w:rsidR="00F938E4" w:rsidRPr="00F938E4" w:rsidRDefault="00F938E4" w:rsidP="00F938E4">
      <w:pPr>
        <w:pStyle w:val="Kp"/>
      </w:pPr>
      <w:r>
        <w:fldChar w:fldCharType="begin"/>
      </w:r>
      <w:r>
        <w:instrText xml:space="preserve"> INCLUDEPICTURE "https://www.seas.upenn.edu/~ese171/vhdl/vhdl_primer_files/image003.gif" \* MERGEFORMATINET </w:instrText>
      </w:r>
      <w:r>
        <w:fldChar w:fldCharType="separate"/>
      </w:r>
      <w:r w:rsidR="00FB5FC9">
        <w:pict w14:anchorId="6D24BB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53.75pt;height:147pt">
            <v:imagedata r:id="rId11" r:href="rId12"/>
          </v:shape>
        </w:pict>
      </w:r>
      <w:r>
        <w:fldChar w:fldCharType="end"/>
      </w:r>
    </w:p>
    <w:bookmarkStart w:id="11" w:name="_Ref529902634"/>
    <w:p w14:paraId="4BAC6FB8" w14:textId="410B6366" w:rsidR="00225F65" w:rsidRDefault="006308A7" w:rsidP="00F938E4">
      <w:pPr>
        <w:pStyle w:val="Kpalrs"/>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1</w:t>
      </w:r>
      <w:r>
        <w:fldChar w:fldCharType="end"/>
      </w:r>
      <w:r w:rsidR="00F938E4">
        <w:t>. ábra</w:t>
      </w:r>
      <w:bookmarkEnd w:id="11"/>
      <w:r w:rsidR="00F938E4">
        <w:t xml:space="preserve"> A VHDL strukturális felépítése</w:t>
      </w:r>
      <w:r w:rsidR="004E02DF">
        <w:fldChar w:fldCharType="begin"/>
      </w:r>
      <w:r w:rsidR="004E02DF">
        <w:instrText xml:space="preserve"> REF _Ref530933281 \r \h </w:instrText>
      </w:r>
      <w:r w:rsidR="004E02DF">
        <w:fldChar w:fldCharType="separate"/>
      </w:r>
      <w:r w:rsidR="00FB5FC9">
        <w:t>[12]</w:t>
      </w:r>
      <w:r w:rsidR="004E02DF">
        <w:fldChar w:fldCharType="end"/>
      </w:r>
    </w:p>
    <w:p w14:paraId="3146CA19" w14:textId="77777777" w:rsidR="00F938E4" w:rsidRDefault="00F938E4" w:rsidP="005939C4">
      <w:pPr>
        <w:pStyle w:val="Cmsor4"/>
      </w:pPr>
      <w:r>
        <w:t>Példányosítás</w:t>
      </w:r>
    </w:p>
    <w:p w14:paraId="0A368342" w14:textId="652B2197" w:rsidR="00EB3543" w:rsidRPr="00527F10" w:rsidRDefault="00407DEC" w:rsidP="00407DEC">
      <w:r>
        <w:rPr>
          <w:noProof/>
        </w:rPr>
        <mc:AlternateContent>
          <mc:Choice Requires="wps">
            <w:drawing>
              <wp:anchor distT="0" distB="0" distL="114300" distR="114300" simplePos="0" relativeHeight="251681280" behindDoc="0" locked="0" layoutInCell="1" allowOverlap="1" wp14:anchorId="51AE9DF2" wp14:editId="1CF71193">
                <wp:simplePos x="0" y="0"/>
                <wp:positionH relativeFrom="column">
                  <wp:posOffset>0</wp:posOffset>
                </wp:positionH>
                <wp:positionV relativeFrom="paragraph">
                  <wp:posOffset>2957830</wp:posOffset>
                </wp:positionV>
                <wp:extent cx="5382260" cy="635"/>
                <wp:effectExtent l="0" t="0" r="0" b="0"/>
                <wp:wrapSquare wrapText="bothSides"/>
                <wp:docPr id="12" name="Szövegdoboz 12"/>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bookmarkStart w:id="12" w:name="_Ref530928730"/>
                          <w:p w14:paraId="53F6B010" w14:textId="012CAA07" w:rsidR="00DB3B51" w:rsidRPr="00237B6E" w:rsidRDefault="00DB3B51" w:rsidP="00407DEC">
                            <w:pPr>
                              <w:pStyle w:val="Kpalrs"/>
                              <w:rPr>
                                <w:sz w:val="24"/>
                                <w:szCs w:val="24"/>
                                <w:lang w:eastAsia="en-US"/>
                              </w:rPr>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2</w:t>
                            </w:r>
                            <w:r>
                              <w:fldChar w:fldCharType="end"/>
                            </w:r>
                            <w:r>
                              <w:t>. ábra</w:t>
                            </w:r>
                            <w:bookmarkEnd w:id="12"/>
                            <w:r>
                              <w:t xml:space="preserve"> Példányosítás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E9DF2" id="Szövegdoboz 12" o:spid="_x0000_s1027" type="#_x0000_t202" style="position:absolute;left:0;text-align:left;margin-left:0;margin-top:232.9pt;width:423.8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" stroked="f">
                <v:textbox style="mso-fit-shape-to-text:t" inset="0,0,0,0">
                  <w:txbxContent>
                    <w:bookmarkStart w:id="13" w:name="_Ref530928730"/>
                    <w:p w14:paraId="53F6B010" w14:textId="012CAA07" w:rsidR="00DB3B51" w:rsidRPr="00237B6E" w:rsidRDefault="00DB3B51" w:rsidP="00407DEC">
                      <w:pPr>
                        <w:pStyle w:val="Kpalrs"/>
                        <w:rPr>
                          <w:sz w:val="24"/>
                          <w:szCs w:val="24"/>
                          <w:lang w:eastAsia="en-US"/>
                        </w:rPr>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2</w:t>
                      </w:r>
                      <w:r>
                        <w:fldChar w:fldCharType="end"/>
                      </w:r>
                      <w:r>
                        <w:t>. ábra</w:t>
                      </w:r>
                      <w:bookmarkEnd w:id="13"/>
                      <w:r>
                        <w:t xml:space="preserve"> Példányosítás</w:t>
                      </w:r>
                    </w:p>
                  </w:txbxContent>
                </v:textbox>
                <w10:wrap type="square"/>
              </v:shape>
            </w:pict>
          </mc:Fallback>
        </mc:AlternateContent>
      </w:r>
      <w:r>
        <w:rPr>
          <w:noProof/>
        </w:rPr>
        <mc:AlternateContent>
          <mc:Choice Requires="wps">
            <w:drawing>
              <wp:anchor distT="45720" distB="45720" distL="114300" distR="114300" simplePos="0" relativeHeight="251679232" behindDoc="0" locked="0" layoutInCell="1" allowOverlap="1" wp14:anchorId="793448F9" wp14:editId="28C4DD0E">
                <wp:simplePos x="0" y="0"/>
                <wp:positionH relativeFrom="margin">
                  <wp:align>left</wp:align>
                </wp:positionH>
                <wp:positionV relativeFrom="paragraph">
                  <wp:posOffset>2125476</wp:posOffset>
                </wp:positionV>
                <wp:extent cx="5382260" cy="1404620"/>
                <wp:effectExtent l="0" t="0" r="27940" b="25400"/>
                <wp:wrapSquare wrapText="bothSides"/>
                <wp:docPr id="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1404620"/>
                        </a:xfrm>
                        <a:prstGeom prst="rect">
                          <a:avLst/>
                        </a:prstGeom>
                        <a:solidFill>
                          <a:srgbClr val="FFFFFF"/>
                        </a:solidFill>
                        <a:ln w="9525">
                          <a:solidFill>
                            <a:srgbClr val="000000"/>
                          </a:solidFill>
                          <a:miter lim="800000"/>
                          <a:headEnd/>
                          <a:tailEnd/>
                        </a:ln>
                      </wps:spPr>
                      <wps:txbx>
                        <w:txbxContent>
                          <w:p w14:paraId="073EA8CE" w14:textId="0578FA53" w:rsidR="00DB3B51" w:rsidRDefault="00DB3B51" w:rsidP="00407DEC">
                            <w:pPr>
                              <w:pStyle w:val="Kd"/>
                            </w:pPr>
                            <w:r w:rsidRPr="00407DEC">
                              <w:rPr>
                                <w:color w:val="C45911" w:themeColor="accent2" w:themeShade="BF"/>
                              </w:rPr>
                              <w:t>add1</w:t>
                            </w:r>
                            <w:r>
                              <w:rPr>
                                <w:color w:val="C45911" w:themeColor="accent2" w:themeShade="BF"/>
                              </w:rPr>
                              <w:t xml:space="preserve"> </w:t>
                            </w:r>
                            <w:r w:rsidRPr="00407DEC">
                              <w:t xml:space="preserve">: </w:t>
                            </w:r>
                            <w:r>
                              <w:t>add</w:t>
                            </w:r>
                          </w:p>
                          <w:p w14:paraId="15B34902" w14:textId="1C4F7DCE" w:rsidR="00DB3B51" w:rsidRDefault="00DB3B51" w:rsidP="00407DEC">
                            <w:pPr>
                              <w:pStyle w:val="Kd"/>
                            </w:pPr>
                            <w:r w:rsidRPr="00407DEC">
                              <w:rPr>
                                <w:color w:val="1F3864" w:themeColor="accent1" w:themeShade="80"/>
                              </w:rPr>
                              <w:t>PORT MAP</w:t>
                            </w:r>
                            <w:r w:rsidRPr="00407DEC">
                              <w:t>(rst, rst_loop, clk,</w:t>
                            </w:r>
                            <w:r>
                              <w:t xml:space="preserve"> input1,</w:t>
                            </w:r>
                            <w:r w:rsidRPr="00407DEC">
                              <w:t xml:space="preserve"> input</w:t>
                            </w:r>
                            <w:r>
                              <w:t>1</w:t>
                            </w:r>
                            <w:r w:rsidRPr="00407DEC">
                              <w:t>_rdy,</w:t>
                            </w:r>
                            <w:r>
                              <w:t xml:space="preserve"> input2,</w:t>
                            </w:r>
                            <w:r w:rsidRPr="00407DEC">
                              <w:t xml:space="preserve"> input</w:t>
                            </w:r>
                            <w:r>
                              <w:t>2</w:t>
                            </w:r>
                            <w:r w:rsidRPr="00407DEC">
                              <w:t xml:space="preserve">_rdy, </w:t>
                            </w:r>
                            <w:r>
                              <w:t>signal_output, signal_output_rdy</w:t>
                            </w:r>
                            <w:r w:rsidRPr="00407DEC">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3448F9" id="Szövegdoboz 2" o:spid="_x0000_s1028" type="#_x0000_t202" style="position:absolute;left:0;text-align:left;margin-left:0;margin-top:167.35pt;width:423.8pt;height:110.6pt;z-index:2516792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">
                <v:textbox style="mso-fit-shape-to-text:t">
                  <w:txbxContent>
                    <w:p w14:paraId="073EA8CE" w14:textId="0578FA53" w:rsidR="00DB3B51" w:rsidRDefault="00DB3B51" w:rsidP="00407DEC">
                      <w:pPr>
                        <w:pStyle w:val="Kd"/>
                      </w:pPr>
                      <w:r w:rsidRPr="00407DEC">
                        <w:rPr>
                          <w:color w:val="C45911" w:themeColor="accent2" w:themeShade="BF"/>
                        </w:rPr>
                        <w:t>add1</w:t>
                      </w:r>
                      <w:r>
                        <w:rPr>
                          <w:color w:val="C45911" w:themeColor="accent2" w:themeShade="BF"/>
                        </w:rPr>
                        <w:t xml:space="preserve"> </w:t>
                      </w:r>
                      <w:r w:rsidRPr="00407DEC">
                        <w:t xml:space="preserve">: </w:t>
                      </w:r>
                      <w:r>
                        <w:t>add</w:t>
                      </w:r>
                    </w:p>
                    <w:p w14:paraId="15B34902" w14:textId="1C4F7DCE" w:rsidR="00DB3B51" w:rsidRDefault="00DB3B51" w:rsidP="00407DEC">
                      <w:pPr>
                        <w:pStyle w:val="Kd"/>
                      </w:pPr>
                      <w:r w:rsidRPr="00407DEC">
                        <w:rPr>
                          <w:color w:val="1F3864" w:themeColor="accent1" w:themeShade="80"/>
                        </w:rPr>
                        <w:t>PORT MAP</w:t>
                      </w:r>
                      <w:r w:rsidRPr="00407DEC">
                        <w:t>(rst, rst_loop, clk,</w:t>
                      </w:r>
                      <w:r>
                        <w:t xml:space="preserve"> input1,</w:t>
                      </w:r>
                      <w:r w:rsidRPr="00407DEC">
                        <w:t xml:space="preserve"> input</w:t>
                      </w:r>
                      <w:r>
                        <w:t>1</w:t>
                      </w:r>
                      <w:r w:rsidRPr="00407DEC">
                        <w:t>_rdy,</w:t>
                      </w:r>
                      <w:r>
                        <w:t xml:space="preserve"> input2,</w:t>
                      </w:r>
                      <w:r w:rsidRPr="00407DEC">
                        <w:t xml:space="preserve"> input</w:t>
                      </w:r>
                      <w:r>
                        <w:t>2</w:t>
                      </w:r>
                      <w:r w:rsidRPr="00407DEC">
                        <w:t xml:space="preserve">_rdy, </w:t>
                      </w:r>
                      <w:r>
                        <w:t>signal_output, signal_output_rdy</w:t>
                      </w:r>
                      <w:r w:rsidRPr="00407DEC">
                        <w:t>);</w:t>
                      </w:r>
                    </w:p>
                  </w:txbxContent>
                </v:textbox>
                <w10:wrap type="square" anchorx="margin"/>
              </v:shape>
            </w:pict>
          </mc:Fallback>
        </mc:AlternateContent>
      </w:r>
      <w:r w:rsidR="00F938E4">
        <w:t>A modulokban definiálhatunk más modulokat komponensként, amennyiben szükségünk van egy másik modul funkcionalitására, így a VHDL kód sokkal strukt</w:t>
      </w:r>
      <w:r w:rsidR="00056951">
        <w:t>u</w:t>
      </w:r>
      <w:r w:rsidR="00F938E4">
        <w:t>ráltabbá, áttekinthetőbbé válik, és lehetőségünk nyílik egyes modulok újra felhasználására. Akár több példányt is létrehozhatunk ugyanabból a modulból miután felvettük a</w:t>
      </w:r>
      <w:r w:rsidR="00732233">
        <w:t xml:space="preserve"> főmodul</w:t>
      </w:r>
      <w:r w:rsidR="00F938E4">
        <w:t xml:space="preserve"> komponens listá</w:t>
      </w:r>
      <w:r w:rsidR="00732233">
        <w:t>já</w:t>
      </w:r>
      <w:r w:rsidR="00F938E4">
        <w:t xml:space="preserve">ra. A példányosításkor meg kell adni a generikus paraméterek pontos értékét, továbbá a komponens példány portjaihoz kell rendelni a </w:t>
      </w:r>
      <w:r w:rsidR="00732233">
        <w:t xml:space="preserve">egy </w:t>
      </w:r>
      <w:r w:rsidR="00F938E4">
        <w:t>kívánt signalt vagy</w:t>
      </w:r>
      <w:r w:rsidR="00732233">
        <w:t xml:space="preserve"> egyet főmodul</w:t>
      </w:r>
      <w:r w:rsidR="00F938E4">
        <w:t xml:space="preserve"> port</w:t>
      </w:r>
      <w:r w:rsidR="00732233">
        <w:t xml:space="preserve">jai közül </w:t>
      </w:r>
      <w:r w:rsidR="00F938E4">
        <w:t>(</w:t>
      </w:r>
      <w:r w:rsidR="00776CC8">
        <w:fldChar w:fldCharType="begin"/>
      </w:r>
      <w:r w:rsidR="00776CC8">
        <w:instrText xml:space="preserve"> REF _Ref530928730 \h </w:instrText>
      </w:r>
      <w:r w:rsidR="00776CC8">
        <w:fldChar w:fldCharType="separate"/>
      </w:r>
      <w:r w:rsidR="00FB5FC9">
        <w:rPr>
          <w:noProof/>
        </w:rPr>
        <w:t>2</w:t>
      </w:r>
      <w:r w:rsidR="00FB5FC9">
        <w:noBreakHyphen/>
      </w:r>
      <w:r w:rsidR="00FB5FC9">
        <w:rPr>
          <w:noProof/>
        </w:rPr>
        <w:t>2</w:t>
      </w:r>
      <w:r w:rsidR="00FB5FC9">
        <w:t>. ábra</w:t>
      </w:r>
      <w:r w:rsidR="00776CC8">
        <w:fldChar w:fldCharType="end"/>
      </w:r>
      <w:r w:rsidR="00F938E4">
        <w:t xml:space="preserve">). </w:t>
      </w:r>
    </w:p>
    <w:p w14:paraId="10B1BF15" w14:textId="77777777" w:rsidR="00F938E4" w:rsidRDefault="00F938E4" w:rsidP="005939C4">
      <w:pPr>
        <w:pStyle w:val="Cmsor4"/>
      </w:pPr>
      <w:r>
        <w:t>Főbb adattípusok és konstansok</w:t>
      </w:r>
    </w:p>
    <w:p w14:paraId="0DFC3E35" w14:textId="534F9BD2" w:rsidR="00F938E4" w:rsidRDefault="00F938E4" w:rsidP="00F938E4">
      <w:r w:rsidRPr="00F938E4">
        <w:t xml:space="preserve">A VHDL szabványban összesen </w:t>
      </w:r>
      <w:r w:rsidR="00056951">
        <w:t>hat</w:t>
      </w:r>
      <w:r w:rsidRPr="00F938E4">
        <w:t xml:space="preserve"> egyszerű adattípus létezik és ebből csak </w:t>
      </w:r>
      <w:r w:rsidR="00056951">
        <w:t>három</w:t>
      </w:r>
      <w:r w:rsidRPr="00F938E4">
        <w:t xml:space="preserve"> szinte</w:t>
      </w:r>
      <w:r w:rsidR="00056951">
        <w:t>ti</w:t>
      </w:r>
      <w:r w:rsidRPr="00F938E4">
        <w:t>zál</w:t>
      </w:r>
      <w:r w:rsidR="00056951">
        <w:t>ható</w:t>
      </w:r>
      <w:r w:rsidRPr="00F938E4">
        <w:t xml:space="preserve"> a végleges áramkörbe (a többit inkább tesztelésnél használhatók), ezek a következők:</w:t>
      </w:r>
    </w:p>
    <w:p w14:paraId="20EB25DD" w14:textId="364C4CBA" w:rsidR="00F938E4" w:rsidRDefault="00F938E4" w:rsidP="00F938E4">
      <w:pPr>
        <w:pStyle w:val="Listaszerbekezds"/>
        <w:numPr>
          <w:ilvl w:val="0"/>
          <w:numId w:val="24"/>
        </w:numPr>
      </w:pPr>
      <w:r w:rsidRPr="00F938E4">
        <w:t>BIT: 0,1 értéket vehet fel</w:t>
      </w:r>
    </w:p>
    <w:p w14:paraId="78184202" w14:textId="77777777" w:rsidR="00F938E4" w:rsidRDefault="00F938E4" w:rsidP="00F938E4">
      <w:pPr>
        <w:pStyle w:val="Listaszerbekezds"/>
        <w:numPr>
          <w:ilvl w:val="0"/>
          <w:numId w:val="24"/>
        </w:numPr>
      </w:pPr>
      <w:r w:rsidRPr="00F938E4">
        <w:t>BOOLEAN: true, false értéket vehet fel. Az előző típustól a hordozott információ tekintetében nem tér, az áttekinthetőség érdekében használják.</w:t>
      </w:r>
    </w:p>
    <w:p w14:paraId="55A945CE" w14:textId="77777777" w:rsidR="00F938E4" w:rsidRDefault="00F938E4" w:rsidP="00F938E4">
      <w:pPr>
        <w:pStyle w:val="Listaszerbekezds"/>
        <w:numPr>
          <w:ilvl w:val="0"/>
          <w:numId w:val="24"/>
        </w:numPr>
      </w:pPr>
      <w:r w:rsidRPr="00F938E4">
        <w:lastRenderedPageBreak/>
        <w:t>INTEGER: 32 bites előjeles számot reprezentál</w:t>
      </w:r>
    </w:p>
    <w:p w14:paraId="59E7CC12" w14:textId="4915839C" w:rsidR="00F938E4" w:rsidRDefault="00F938E4" w:rsidP="00F938E4">
      <w:r w:rsidRPr="00F938E4">
        <w:t>Ezeken felül általánosan használatos egy külön importálandó könyvtár</w:t>
      </w:r>
      <w:r w:rsidR="00374485">
        <w:t>,</w:t>
      </w:r>
      <w:r w:rsidRPr="00F938E4">
        <w:t xml:space="preserve"> ami a IEEE 1164-es szabványban [1] rögzítettek. Ez az std_logic és std_logic_vectort tartalmazza az első egy adattípus a másik annak vektorba fűzött formája. A std_logic és a bit között az a különbség, hogy a std_logic 0 és 1 értékeken kívül más értékeket is felvehet: ’U' – Uninitialized, 'X' - Forcing Unknown, 'Z' - High Impedance, 'W' - Weak unknown, 'L' - Weak 0, 'H' - Weak '1', '-' - Don't care. Ezek közül csak a ’Z’ érték </w:t>
      </w:r>
      <w:r w:rsidR="00765B30">
        <w:t xml:space="preserve">kerül </w:t>
      </w:r>
      <w:r w:rsidRPr="00F938E4">
        <w:t>szinte</w:t>
      </w:r>
      <w:r w:rsidR="00813BB3">
        <w:t>ti</w:t>
      </w:r>
      <w:r w:rsidRPr="00F938E4">
        <w:t>zál</w:t>
      </w:r>
      <w:r w:rsidR="00765B30">
        <w:t>ásra</w:t>
      </w:r>
      <w:r w:rsidRPr="00F938E4">
        <w:t xml:space="preserve"> a végső áramkörbe</w:t>
      </w:r>
      <w:r w:rsidR="00765B30">
        <w:t>n</w:t>
      </w:r>
      <w:r w:rsidRPr="00F938E4">
        <w:t>, a többi a modulok szimulációjának és a tesztelésének könnyítése miatt van jelen.</w:t>
      </w:r>
    </w:p>
    <w:p w14:paraId="3EC02148" w14:textId="6011F5A2" w:rsidR="00776CC8" w:rsidRDefault="00776CC8" w:rsidP="00776CC8">
      <w:r>
        <w:rPr>
          <w:noProof/>
        </w:rPr>
        <mc:AlternateContent>
          <mc:Choice Requires="wps">
            <w:drawing>
              <wp:anchor distT="45720" distB="45720" distL="114300" distR="114300" simplePos="0" relativeHeight="251683328" behindDoc="0" locked="0" layoutInCell="1" allowOverlap="1" wp14:anchorId="41C88237" wp14:editId="7FB2A155">
                <wp:simplePos x="0" y="0"/>
                <wp:positionH relativeFrom="margin">
                  <wp:align>left</wp:align>
                </wp:positionH>
                <wp:positionV relativeFrom="paragraph">
                  <wp:posOffset>853044</wp:posOffset>
                </wp:positionV>
                <wp:extent cx="5382260" cy="594360"/>
                <wp:effectExtent l="0" t="0" r="27940" b="15240"/>
                <wp:wrapSquare wrapText="bothSides"/>
                <wp:docPr id="1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594360"/>
                        </a:xfrm>
                        <a:prstGeom prst="rect">
                          <a:avLst/>
                        </a:prstGeom>
                        <a:solidFill>
                          <a:srgbClr val="FFFFFF"/>
                        </a:solidFill>
                        <a:ln w="9525">
                          <a:solidFill>
                            <a:srgbClr val="000000"/>
                          </a:solidFill>
                          <a:miter lim="800000"/>
                          <a:headEnd/>
                          <a:tailEnd/>
                        </a:ln>
                      </wps:spPr>
                      <wps:txbx>
                        <w:txbxContent>
                          <w:p w14:paraId="7ABA4ECF" w14:textId="77777777" w:rsidR="00DB3B51" w:rsidRDefault="00DB3B51" w:rsidP="00776CC8">
                            <w:pPr>
                              <w:pStyle w:val="Kd"/>
                              <w:ind w:left="0"/>
                            </w:pPr>
                            <w:r w:rsidRPr="00776CC8">
                              <w:rPr>
                                <w:color w:val="C45911" w:themeColor="accent2" w:themeShade="BF"/>
                              </w:rPr>
                              <w:t xml:space="preserve">constant </w:t>
                            </w:r>
                            <w:r w:rsidRPr="00776CC8">
                              <w:t xml:space="preserve">constant_5 : </w:t>
                            </w:r>
                          </w:p>
                          <w:p w14:paraId="12BC0D27" w14:textId="2E94A4DC" w:rsidR="00DB3B51" w:rsidRDefault="00DB3B51" w:rsidP="00776CC8">
                            <w:pPr>
                              <w:pStyle w:val="Kd"/>
                              <w:ind w:left="0"/>
                            </w:pPr>
                            <w:r w:rsidRPr="00776CC8">
                              <w:rPr>
                                <w:color w:val="FF0000"/>
                              </w:rPr>
                              <w:t xml:space="preserve">STD_LOGIC_VECTOR </w:t>
                            </w:r>
                            <w:r w:rsidRPr="00776CC8">
                              <w:t xml:space="preserve">(31 </w:t>
                            </w:r>
                            <w:r w:rsidRPr="00776CC8">
                              <w:rPr>
                                <w:color w:val="FF0000"/>
                              </w:rPr>
                              <w:t xml:space="preserve">downto </w:t>
                            </w:r>
                            <w:r w:rsidRPr="00776CC8">
                              <w:t>0)</w:t>
                            </w:r>
                            <w:r>
                              <w:t xml:space="preserve"> </w:t>
                            </w:r>
                            <w:r w:rsidRPr="00776CC8">
                              <w:t>:=</w:t>
                            </w:r>
                            <w:r>
                              <w:t xml:space="preserve"> </w:t>
                            </w:r>
                            <w:r w:rsidRPr="00776CC8">
                              <w:t>"</w:t>
                            </w:r>
                            <w:r w:rsidRPr="00776CC8">
                              <w:rPr>
                                <w:color w:val="7F7F7F" w:themeColor="text1" w:themeTint="80"/>
                              </w:rPr>
                              <w:t>00000000000000000000000000000000</w:t>
                            </w:r>
                            <w:r w:rsidRPr="00776CC8">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88237" id="_x0000_s1029" type="#_x0000_t202" style="position:absolute;left:0;text-align:left;margin-left:0;margin-top:67.15pt;width:423.8pt;height:46.8pt;z-index:251683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">
                <v:textbox>
                  <w:txbxContent>
                    <w:p w14:paraId="7ABA4ECF" w14:textId="77777777" w:rsidR="00DB3B51" w:rsidRDefault="00DB3B51" w:rsidP="00776CC8">
                      <w:pPr>
                        <w:pStyle w:val="Kd"/>
                        <w:ind w:left="0"/>
                      </w:pPr>
                      <w:r w:rsidRPr="00776CC8">
                        <w:rPr>
                          <w:color w:val="C45911" w:themeColor="accent2" w:themeShade="BF"/>
                        </w:rPr>
                        <w:t xml:space="preserve">constant </w:t>
                      </w:r>
                      <w:r w:rsidRPr="00776CC8">
                        <w:t xml:space="preserve">constant_5 : </w:t>
                      </w:r>
                    </w:p>
                    <w:p w14:paraId="12BC0D27" w14:textId="2E94A4DC" w:rsidR="00DB3B51" w:rsidRDefault="00DB3B51" w:rsidP="00776CC8">
                      <w:pPr>
                        <w:pStyle w:val="Kd"/>
                        <w:ind w:left="0"/>
                      </w:pPr>
                      <w:r w:rsidRPr="00776CC8">
                        <w:rPr>
                          <w:color w:val="FF0000"/>
                        </w:rPr>
                        <w:t xml:space="preserve">STD_LOGIC_VECTOR </w:t>
                      </w:r>
                      <w:r w:rsidRPr="00776CC8">
                        <w:t xml:space="preserve">(31 </w:t>
                      </w:r>
                      <w:r w:rsidRPr="00776CC8">
                        <w:rPr>
                          <w:color w:val="FF0000"/>
                        </w:rPr>
                        <w:t xml:space="preserve">downto </w:t>
                      </w:r>
                      <w:r w:rsidRPr="00776CC8">
                        <w:t>0)</w:t>
                      </w:r>
                      <w:r>
                        <w:t xml:space="preserve"> </w:t>
                      </w:r>
                      <w:r w:rsidRPr="00776CC8">
                        <w:t>:=</w:t>
                      </w:r>
                      <w:r>
                        <w:t xml:space="preserve"> </w:t>
                      </w:r>
                      <w:r w:rsidRPr="00776CC8">
                        <w:t>"</w:t>
                      </w:r>
                      <w:r w:rsidRPr="00776CC8">
                        <w:rPr>
                          <w:color w:val="7F7F7F" w:themeColor="text1" w:themeTint="80"/>
                        </w:rPr>
                        <w:t>00000000000000000000000000000000</w:t>
                      </w:r>
                      <w:r w:rsidRPr="00776CC8">
                        <w:t>";</w:t>
                      </w:r>
                    </w:p>
                  </w:txbxContent>
                </v:textbox>
                <w10:wrap type="square" anchorx="margin"/>
              </v:shape>
            </w:pict>
          </mc:Fallback>
        </mc:AlternateContent>
      </w:r>
      <w:r>
        <w:rPr>
          <w:noProof/>
        </w:rPr>
        <mc:AlternateContent>
          <mc:Choice Requires="wps">
            <w:drawing>
              <wp:anchor distT="0" distB="0" distL="114300" distR="114300" simplePos="0" relativeHeight="251685376" behindDoc="0" locked="0" layoutInCell="1" allowOverlap="1" wp14:anchorId="0D5527CA" wp14:editId="5F2C74AD">
                <wp:simplePos x="0" y="0"/>
                <wp:positionH relativeFrom="margin">
                  <wp:align>left</wp:align>
                </wp:positionH>
                <wp:positionV relativeFrom="paragraph">
                  <wp:posOffset>1504986</wp:posOffset>
                </wp:positionV>
                <wp:extent cx="5382260" cy="635"/>
                <wp:effectExtent l="0" t="0" r="8890" b="9525"/>
                <wp:wrapSquare wrapText="bothSides"/>
                <wp:docPr id="20" name="Szövegdoboz 20"/>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bookmarkStart w:id="14" w:name="_Ref530929003"/>
                          <w:p w14:paraId="4DA56EBF" w14:textId="53DE076B" w:rsidR="00DB3B51" w:rsidRPr="00C220A4" w:rsidRDefault="00DB3B51" w:rsidP="00776CC8">
                            <w:pPr>
                              <w:pStyle w:val="Kpalrs"/>
                              <w:rPr>
                                <w:sz w:val="24"/>
                                <w:szCs w:val="24"/>
                                <w:lang w:eastAsia="en-US"/>
                              </w:rPr>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3</w:t>
                            </w:r>
                            <w:r>
                              <w:fldChar w:fldCharType="end"/>
                            </w:r>
                            <w:r>
                              <w:t>. ábra</w:t>
                            </w:r>
                            <w:bookmarkEnd w:id="14"/>
                            <w:r>
                              <w:t xml:space="preserve"> Konstans definiálása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527CA" id="Szövegdoboz 20" o:spid="_x0000_s1030" type="#_x0000_t202" style="position:absolute;left:0;text-align:left;margin-left:0;margin-top:118.5pt;width:423.8pt;height:.05pt;z-index:251685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" stroked="f">
                <v:textbox style="mso-fit-shape-to-text:t" inset="0,0,0,0">
                  <w:txbxContent>
                    <w:bookmarkStart w:id="15" w:name="_Ref530929003"/>
                    <w:p w14:paraId="4DA56EBF" w14:textId="53DE076B" w:rsidR="00DB3B51" w:rsidRPr="00C220A4" w:rsidRDefault="00DB3B51" w:rsidP="00776CC8">
                      <w:pPr>
                        <w:pStyle w:val="Kpalrs"/>
                        <w:rPr>
                          <w:sz w:val="24"/>
                          <w:szCs w:val="24"/>
                          <w:lang w:eastAsia="en-US"/>
                        </w:rPr>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3</w:t>
                      </w:r>
                      <w:r>
                        <w:fldChar w:fldCharType="end"/>
                      </w:r>
                      <w:r>
                        <w:t>. ábra</w:t>
                      </w:r>
                      <w:bookmarkEnd w:id="15"/>
                      <w:r>
                        <w:t xml:space="preserve"> Konstans definiálása</w:t>
                      </w:r>
                    </w:p>
                  </w:txbxContent>
                </v:textbox>
                <w10:wrap type="square" anchorx="margin"/>
              </v:shape>
            </w:pict>
          </mc:Fallback>
        </mc:AlternateContent>
      </w:r>
      <w:r w:rsidR="00F938E4">
        <w:t>A modulokban definiálhatók konstans értékek is a megfelelő adattípus megadásával</w:t>
      </w:r>
      <w:r w:rsidR="00963F60">
        <w:t xml:space="preserve"> </w:t>
      </w:r>
      <w:r w:rsidR="00F938E4">
        <w:t>(</w:t>
      </w:r>
      <w:r w:rsidR="00963F60">
        <w:fldChar w:fldCharType="begin"/>
      </w:r>
      <w:r w:rsidR="00963F60">
        <w:instrText xml:space="preserve"> REF _Ref530929003 \h </w:instrText>
      </w:r>
      <w:r w:rsidR="00963F60">
        <w:fldChar w:fldCharType="separate"/>
      </w:r>
      <w:r w:rsidR="00FB5FC9">
        <w:rPr>
          <w:noProof/>
        </w:rPr>
        <w:t>2</w:t>
      </w:r>
      <w:r w:rsidR="00FB5FC9">
        <w:noBreakHyphen/>
      </w:r>
      <w:r w:rsidR="00FB5FC9">
        <w:rPr>
          <w:noProof/>
        </w:rPr>
        <w:t>3</w:t>
      </w:r>
      <w:r w:rsidR="00FB5FC9">
        <w:t>. ábra</w:t>
      </w:r>
      <w:r w:rsidR="00963F60">
        <w:fldChar w:fldCharType="end"/>
      </w:r>
      <w:r w:rsidR="00F938E4">
        <w:t>)</w:t>
      </w:r>
      <w:r>
        <w:t>, illetve értékük megadásával.</w:t>
      </w:r>
      <w:r w:rsidR="00F938E4">
        <w:t xml:space="preserve"> Ezek később értékül adhatók portoknak és signaloknak.</w:t>
      </w:r>
    </w:p>
    <w:p w14:paraId="2E96DB35" w14:textId="70C5E000" w:rsidR="00F938E4" w:rsidRDefault="00F938E4" w:rsidP="005939C4">
      <w:pPr>
        <w:pStyle w:val="Cmsor4"/>
      </w:pPr>
      <w:r>
        <w:t>Signal</w:t>
      </w:r>
    </w:p>
    <w:p w14:paraId="3E8A516B" w14:textId="4B5A7518" w:rsidR="008B6EB8" w:rsidRDefault="00374485" w:rsidP="008B6EB8">
      <w:r>
        <w:rPr>
          <w:noProof/>
        </w:rPr>
        <mc:AlternateContent>
          <mc:Choice Requires="wps">
            <w:drawing>
              <wp:anchor distT="45720" distB="45720" distL="114300" distR="114300" simplePos="0" relativeHeight="251687424" behindDoc="0" locked="0" layoutInCell="1" allowOverlap="1" wp14:anchorId="1F82827B" wp14:editId="43A6362E">
                <wp:simplePos x="0" y="0"/>
                <wp:positionH relativeFrom="margin">
                  <wp:align>right</wp:align>
                </wp:positionH>
                <wp:positionV relativeFrom="paragraph">
                  <wp:posOffset>1610995</wp:posOffset>
                </wp:positionV>
                <wp:extent cx="5391150" cy="568960"/>
                <wp:effectExtent l="0" t="0" r="19050" b="21590"/>
                <wp:wrapSquare wrapText="bothSides"/>
                <wp:docPr id="2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509" cy="568960"/>
                        </a:xfrm>
                        <a:prstGeom prst="rect">
                          <a:avLst/>
                        </a:prstGeom>
                        <a:solidFill>
                          <a:srgbClr val="FFFFFF"/>
                        </a:solidFill>
                        <a:ln w="9525">
                          <a:solidFill>
                            <a:srgbClr val="000000"/>
                          </a:solidFill>
                          <a:miter lim="800000"/>
                          <a:headEnd/>
                          <a:tailEnd/>
                        </a:ln>
                      </wps:spPr>
                      <wps:txbx>
                        <w:txbxContent>
                          <w:p w14:paraId="758A49EE" w14:textId="77777777" w:rsidR="00DB3B51" w:rsidRDefault="00DB3B51" w:rsidP="008B6EB8">
                            <w:pPr>
                              <w:pStyle w:val="Kd"/>
                              <w:ind w:left="0"/>
                            </w:pPr>
                            <w:r w:rsidRPr="008B6EB8">
                              <w:rPr>
                                <w:color w:val="C45911" w:themeColor="accent2" w:themeShade="BF"/>
                              </w:rPr>
                              <w:t xml:space="preserve">signal </w:t>
                            </w:r>
                            <w:r>
                              <w:t xml:space="preserve">signal_out_9 : </w:t>
                            </w:r>
                            <w:r w:rsidRPr="008B6EB8">
                              <w:rPr>
                                <w:color w:val="FF0000"/>
                              </w:rPr>
                              <w:t xml:space="preserve">STD_LOGIC_VECTOR </w:t>
                            </w:r>
                            <w:r>
                              <w:t xml:space="preserve">(31 </w:t>
                            </w:r>
                            <w:r w:rsidRPr="008B6EB8">
                              <w:rPr>
                                <w:color w:val="FF0000"/>
                              </w:rPr>
                              <w:t xml:space="preserve">downto </w:t>
                            </w:r>
                            <w:r>
                              <w:t>0);</w:t>
                            </w:r>
                          </w:p>
                          <w:p w14:paraId="6D320004" w14:textId="0D96BDC9" w:rsidR="00DB3B51" w:rsidRDefault="00DB3B51" w:rsidP="008B6EB8">
                            <w:pPr>
                              <w:pStyle w:val="Kd"/>
                              <w:ind w:left="0"/>
                            </w:pPr>
                            <w:r w:rsidRPr="008B6EB8">
                              <w:rPr>
                                <w:color w:val="C45911" w:themeColor="accent2" w:themeShade="BF"/>
                              </w:rPr>
                              <w:t xml:space="preserve">signal </w:t>
                            </w:r>
                            <w:r>
                              <w:t xml:space="preserve">signal_out_9_rdy : </w:t>
                            </w:r>
                            <w:r w:rsidRPr="008B6EB8">
                              <w:rPr>
                                <w:color w:val="FF0000"/>
                              </w:rPr>
                              <w:t>BOOLEAN</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2827B" id="_x0000_s1031" type="#_x0000_t202" style="position:absolute;left:0;text-align:left;margin-left:373.3pt;margin-top:126.85pt;width:424.5pt;height:44.8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">
                <v:textbox>
                  <w:txbxContent>
                    <w:p w14:paraId="758A49EE" w14:textId="77777777" w:rsidR="00DB3B51" w:rsidRDefault="00DB3B51" w:rsidP="008B6EB8">
                      <w:pPr>
                        <w:pStyle w:val="Kd"/>
                        <w:ind w:left="0"/>
                      </w:pPr>
                      <w:r w:rsidRPr="008B6EB8">
                        <w:rPr>
                          <w:color w:val="C45911" w:themeColor="accent2" w:themeShade="BF"/>
                        </w:rPr>
                        <w:t xml:space="preserve">signal </w:t>
                      </w:r>
                      <w:r>
                        <w:t xml:space="preserve">signal_out_9 : </w:t>
                      </w:r>
                      <w:r w:rsidRPr="008B6EB8">
                        <w:rPr>
                          <w:color w:val="FF0000"/>
                        </w:rPr>
                        <w:t xml:space="preserve">STD_LOGIC_VECTOR </w:t>
                      </w:r>
                      <w:r>
                        <w:t xml:space="preserve">(31 </w:t>
                      </w:r>
                      <w:r w:rsidRPr="008B6EB8">
                        <w:rPr>
                          <w:color w:val="FF0000"/>
                        </w:rPr>
                        <w:t xml:space="preserve">downto </w:t>
                      </w:r>
                      <w:r>
                        <w:t>0);</w:t>
                      </w:r>
                    </w:p>
                    <w:p w14:paraId="6D320004" w14:textId="0D96BDC9" w:rsidR="00DB3B51" w:rsidRDefault="00DB3B51" w:rsidP="008B6EB8">
                      <w:pPr>
                        <w:pStyle w:val="Kd"/>
                        <w:ind w:left="0"/>
                      </w:pPr>
                      <w:r w:rsidRPr="008B6EB8">
                        <w:rPr>
                          <w:color w:val="C45911" w:themeColor="accent2" w:themeShade="BF"/>
                        </w:rPr>
                        <w:t xml:space="preserve">signal </w:t>
                      </w:r>
                      <w:r>
                        <w:t xml:space="preserve">signal_out_9_rdy : </w:t>
                      </w:r>
                      <w:r w:rsidRPr="008B6EB8">
                        <w:rPr>
                          <w:color w:val="FF0000"/>
                        </w:rPr>
                        <w:t>BOOLEAN</w:t>
                      </w:r>
                      <w:r>
                        <w:t>;</w:t>
                      </w:r>
                    </w:p>
                  </w:txbxContent>
                </v:textbox>
                <w10:wrap type="square" anchorx="margin"/>
              </v:shape>
            </w:pict>
          </mc:Fallback>
        </mc:AlternateContent>
      </w:r>
      <w:r>
        <w:rPr>
          <w:noProof/>
        </w:rPr>
        <mc:AlternateContent>
          <mc:Choice Requires="wps">
            <w:drawing>
              <wp:anchor distT="0" distB="0" distL="114300" distR="114300" simplePos="0" relativeHeight="251689472" behindDoc="0" locked="0" layoutInCell="1" allowOverlap="1" wp14:anchorId="1F970FAF" wp14:editId="71DD565F">
                <wp:simplePos x="0" y="0"/>
                <wp:positionH relativeFrom="margin">
                  <wp:align>left</wp:align>
                </wp:positionH>
                <wp:positionV relativeFrom="paragraph">
                  <wp:posOffset>2236518</wp:posOffset>
                </wp:positionV>
                <wp:extent cx="5382260" cy="635"/>
                <wp:effectExtent l="0" t="0" r="8890" b="9525"/>
                <wp:wrapSquare wrapText="bothSides"/>
                <wp:docPr id="22" name="Szövegdoboz 22"/>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bookmarkStart w:id="16" w:name="_Ref530929144"/>
                          <w:p w14:paraId="74A7B1EC" w14:textId="0DDCF738" w:rsidR="00DB3B51" w:rsidRPr="00A03A65" w:rsidRDefault="00DB3B51" w:rsidP="008B6EB8">
                            <w:pPr>
                              <w:pStyle w:val="Kpalrs"/>
                              <w:rPr>
                                <w:sz w:val="24"/>
                                <w:szCs w:val="24"/>
                                <w:lang w:eastAsia="en-US"/>
                              </w:rPr>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4</w:t>
                            </w:r>
                            <w:r>
                              <w:fldChar w:fldCharType="end"/>
                            </w:r>
                            <w:r>
                              <w:t>. ábra</w:t>
                            </w:r>
                            <w:bookmarkEnd w:id="16"/>
                            <w:r>
                              <w:t xml:space="preserve"> Signal definiálása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70FAF" id="Szövegdoboz 22" o:spid="_x0000_s1032" type="#_x0000_t202" style="position:absolute;left:0;text-align:left;margin-left:0;margin-top:176.1pt;width:423.8pt;height:.05pt;z-index:2516894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" stroked="f">
                <v:textbox style="mso-fit-shape-to-text:t" inset="0,0,0,0">
                  <w:txbxContent>
                    <w:bookmarkStart w:id="17" w:name="_Ref530929144"/>
                    <w:p w14:paraId="74A7B1EC" w14:textId="0DDCF738" w:rsidR="00DB3B51" w:rsidRPr="00A03A65" w:rsidRDefault="00DB3B51" w:rsidP="008B6EB8">
                      <w:pPr>
                        <w:pStyle w:val="Kpalrs"/>
                        <w:rPr>
                          <w:sz w:val="24"/>
                          <w:szCs w:val="24"/>
                          <w:lang w:eastAsia="en-US"/>
                        </w:rPr>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4</w:t>
                      </w:r>
                      <w:r>
                        <w:fldChar w:fldCharType="end"/>
                      </w:r>
                      <w:r>
                        <w:t>. ábra</w:t>
                      </w:r>
                      <w:bookmarkEnd w:id="17"/>
                      <w:r>
                        <w:t xml:space="preserve"> Signal definiálása</w:t>
                      </w:r>
                    </w:p>
                  </w:txbxContent>
                </v:textbox>
                <w10:wrap type="square" anchorx="margin"/>
              </v:shape>
            </w:pict>
          </mc:Fallback>
        </mc:AlternateContent>
      </w:r>
      <w:r w:rsidR="00F938E4">
        <w:t>A signal a modulon belüli „vezetékeket” reprezentálja, a meghajtó és fogadó között. A vezetéket egyszerre csak egy forrás tudja meghajtani adattal, de több nyelőt is köthetünk az adatok fogadására. A forrás és nyelő bármi lehet</w:t>
      </w:r>
      <w:r>
        <w:t>,</w:t>
      </w:r>
      <w:r w:rsidR="00F938E4">
        <w:t xml:space="preserve"> ami a signal definiálásakor megadott adattípust ad eredményeként vagy vár bementeként (signal definiálásra példa: </w:t>
      </w:r>
      <w:r w:rsidR="008B6EB8">
        <w:fldChar w:fldCharType="begin"/>
      </w:r>
      <w:r w:rsidR="008B6EB8">
        <w:instrText xml:space="preserve"> REF _Ref530929144 \h </w:instrText>
      </w:r>
      <w:r w:rsidR="008B6EB8">
        <w:fldChar w:fldCharType="separate"/>
      </w:r>
      <w:r w:rsidR="00FB5FC9">
        <w:rPr>
          <w:noProof/>
        </w:rPr>
        <w:t>2</w:t>
      </w:r>
      <w:r w:rsidR="00FB5FC9">
        <w:noBreakHyphen/>
      </w:r>
      <w:r w:rsidR="00FB5FC9">
        <w:rPr>
          <w:noProof/>
        </w:rPr>
        <w:t>4</w:t>
      </w:r>
      <w:r w:rsidR="00FB5FC9">
        <w:t>. ábra</w:t>
      </w:r>
      <w:r w:rsidR="008B6EB8">
        <w:fldChar w:fldCharType="end"/>
      </w:r>
      <w:r w:rsidR="00F938E4">
        <w:t>). Bár egyszere csak egy forrás tudja meghajtani a signalt, de ez a forrás időben változtatható pl: process segítségével.</w:t>
      </w:r>
    </w:p>
    <w:p w14:paraId="60EF7BBE" w14:textId="1620F03E" w:rsidR="00F938E4" w:rsidRDefault="00F938E4" w:rsidP="005939C4">
      <w:pPr>
        <w:pStyle w:val="Cmsor4"/>
      </w:pPr>
      <w:r>
        <w:t>Processek</w:t>
      </w:r>
    </w:p>
    <w:p w14:paraId="5E6B133F" w14:textId="014A37B1" w:rsidR="00F938E4" w:rsidRDefault="00F938E4" w:rsidP="00F938E4">
      <w:r>
        <w:t>A process a modul elvárt viselkedését írja le. A processben leírt viselkedést</w:t>
      </w:r>
      <w:r w:rsidR="00732233">
        <w:t xml:space="preserve"> úgy szintetizálják a végső áramkörbe, hogy az</w:t>
      </w:r>
      <w:r>
        <w:t xml:space="preserve"> egy végtelen ciklus</w:t>
      </w:r>
      <w:r w:rsidR="00732233">
        <w:t>ként viselkedjen, ami</w:t>
      </w:r>
      <w:r>
        <w:t xml:space="preserve"> sorról sorra hajtja végre</w:t>
      </w:r>
      <w:r w:rsidR="00732233">
        <w:t xml:space="preserve"> a benne leírt viselkedést</w:t>
      </w:r>
      <w:r>
        <w:t xml:space="preserve">, ezt a wait kulcsszó használatával </w:t>
      </w:r>
      <w:r>
        <w:lastRenderedPageBreak/>
        <w:t>megállíthatjuk és újra indulását egy feltételhez köthetjük. Továbbá a ciklustörzs lefutását egy a modulban deklarálttag</w:t>
      </w:r>
      <w:r w:rsidR="00374485">
        <w:t xml:space="preserve"> </w:t>
      </w:r>
      <w:r>
        <w:t xml:space="preserve">(signal, port) változásához is köthetjük, ha azt a process sensitivity </w:t>
      </w:r>
      <w:r w:rsidR="00765B30">
        <w:t xml:space="preserve">listájába </w:t>
      </w:r>
      <w:r>
        <w:t xml:space="preserve">felvesszük. Ezt mutatja a </w:t>
      </w:r>
      <w:r w:rsidR="00B8103E">
        <w:fldChar w:fldCharType="begin"/>
      </w:r>
      <w:r w:rsidR="00B8103E">
        <w:instrText xml:space="preserve"> REF _Ref529903377 \h </w:instrText>
      </w:r>
      <w:r w:rsidR="00B8103E">
        <w:fldChar w:fldCharType="separate"/>
      </w:r>
      <w:r w:rsidR="00FB5FC9">
        <w:rPr>
          <w:noProof/>
        </w:rPr>
        <w:t>2</w:t>
      </w:r>
      <w:r w:rsidR="00FB5FC9">
        <w:noBreakHyphen/>
      </w:r>
      <w:r w:rsidR="00FB5FC9">
        <w:rPr>
          <w:noProof/>
        </w:rPr>
        <w:t>5</w:t>
      </w:r>
      <w:r w:rsidR="00FB5FC9">
        <w:t>. ábra</w:t>
      </w:r>
      <w:r w:rsidR="00B8103E">
        <w:fldChar w:fldCharType="end"/>
      </w:r>
      <w:r w:rsidR="00B8103E">
        <w:t xml:space="preserve"> </w:t>
      </w:r>
      <w:r>
        <w:t>ahol mindkét process ugyanazt a működést írja le, feltéve</w:t>
      </w:r>
      <w:r w:rsidR="00374485">
        <w:t>,</w:t>
      </w:r>
      <w:r>
        <w:t xml:space="preserve"> ha statements helyére ugyanazokat a kifejezéseket írjuk.</w:t>
      </w:r>
    </w:p>
    <w:tbl>
      <w:tblPr>
        <w:tblStyle w:val="Rcsostblzat"/>
        <w:tblW w:w="0" w:type="auto"/>
        <w:tblLook w:val="04A0" w:firstRow="1" w:lastRow="0" w:firstColumn="1" w:lastColumn="0" w:noHBand="0" w:noVBand="1"/>
      </w:tblPr>
      <w:tblGrid>
        <w:gridCol w:w="4247"/>
        <w:gridCol w:w="4247"/>
      </w:tblGrid>
      <w:tr w:rsidR="00E6338D" w14:paraId="4B0F9188" w14:textId="77777777" w:rsidTr="00E6338D">
        <w:tc>
          <w:tcPr>
            <w:tcW w:w="4247" w:type="dxa"/>
          </w:tcPr>
          <w:p w14:paraId="56192F37" w14:textId="77777777" w:rsidR="00E6338D" w:rsidRDefault="00E6338D" w:rsidP="00E6338D">
            <w:pPr>
              <w:pStyle w:val="Kd"/>
            </w:pPr>
            <w:r>
              <w:t xml:space="preserve">sensitivity_list : </w:t>
            </w:r>
            <w:r w:rsidRPr="00E6338D">
              <w:rPr>
                <w:color w:val="538135" w:themeColor="accent6" w:themeShade="BF"/>
              </w:rPr>
              <w:t xml:space="preserve">PROCESS </w:t>
            </w:r>
            <w:r>
              <w:t>(A, B)</w:t>
            </w:r>
          </w:p>
          <w:p w14:paraId="1F353217" w14:textId="77777777" w:rsidR="00E6338D" w:rsidRPr="00E6338D" w:rsidRDefault="00E6338D" w:rsidP="00E6338D">
            <w:pPr>
              <w:pStyle w:val="Kd"/>
              <w:rPr>
                <w:color w:val="538135" w:themeColor="accent6" w:themeShade="BF"/>
              </w:rPr>
            </w:pPr>
            <w:r w:rsidRPr="00E6338D">
              <w:rPr>
                <w:color w:val="538135" w:themeColor="accent6" w:themeShade="BF"/>
              </w:rPr>
              <w:t>BEGIN</w:t>
            </w:r>
          </w:p>
          <w:p w14:paraId="56CF5F6A" w14:textId="77777777" w:rsidR="00E6338D" w:rsidRDefault="00E6338D" w:rsidP="00E6338D">
            <w:pPr>
              <w:pStyle w:val="Kd"/>
            </w:pPr>
            <w:r>
              <w:t xml:space="preserve">       </w:t>
            </w:r>
            <w:r w:rsidRPr="00E6338D">
              <w:rPr>
                <w:color w:val="808080" w:themeColor="background1" w:themeShade="80"/>
              </w:rPr>
              <w:t>--statements</w:t>
            </w:r>
          </w:p>
          <w:p w14:paraId="26318499" w14:textId="6C8C5526" w:rsidR="00E6338D" w:rsidRDefault="00E6338D" w:rsidP="00E6338D">
            <w:pPr>
              <w:pStyle w:val="Kd"/>
            </w:pPr>
            <w:r w:rsidRPr="00E6338D">
              <w:rPr>
                <w:color w:val="538135" w:themeColor="accent6" w:themeShade="BF"/>
              </w:rPr>
              <w:t>END PROCESS;</w:t>
            </w:r>
          </w:p>
        </w:tc>
        <w:tc>
          <w:tcPr>
            <w:tcW w:w="4247" w:type="dxa"/>
          </w:tcPr>
          <w:p w14:paraId="5EAB855E" w14:textId="0E2BCED4" w:rsidR="00E6338D" w:rsidRDefault="00E6338D" w:rsidP="00E6338D">
            <w:pPr>
              <w:pStyle w:val="Kd"/>
            </w:pPr>
            <w:r>
              <w:t xml:space="preserve">wait_statement : </w:t>
            </w:r>
            <w:r w:rsidRPr="00E6338D">
              <w:rPr>
                <w:color w:val="538135" w:themeColor="accent6" w:themeShade="BF"/>
              </w:rPr>
              <w:t>PROCESS</w:t>
            </w:r>
          </w:p>
          <w:p w14:paraId="75285D02" w14:textId="77777777" w:rsidR="00E6338D" w:rsidRPr="00E6338D" w:rsidRDefault="00E6338D" w:rsidP="00E6338D">
            <w:pPr>
              <w:pStyle w:val="Kd"/>
              <w:rPr>
                <w:color w:val="538135" w:themeColor="accent6" w:themeShade="BF"/>
              </w:rPr>
            </w:pPr>
            <w:r w:rsidRPr="00E6338D">
              <w:rPr>
                <w:color w:val="538135" w:themeColor="accent6" w:themeShade="BF"/>
              </w:rPr>
              <w:t>BEGIN</w:t>
            </w:r>
          </w:p>
          <w:p w14:paraId="28850B37" w14:textId="7859047B" w:rsidR="00E6338D" w:rsidRDefault="00E6338D" w:rsidP="00E6338D">
            <w:pPr>
              <w:pStyle w:val="Kd"/>
            </w:pPr>
            <w:r>
              <w:t xml:space="preserve">       </w:t>
            </w:r>
            <w:r w:rsidRPr="00E6338D">
              <w:rPr>
                <w:color w:val="808080" w:themeColor="background1" w:themeShade="80"/>
              </w:rPr>
              <w:t>--statements</w:t>
            </w:r>
          </w:p>
          <w:p w14:paraId="0A0DCF55" w14:textId="6EDEEBFC" w:rsidR="00E6338D" w:rsidRDefault="00E6338D" w:rsidP="00E6338D">
            <w:pPr>
              <w:pStyle w:val="Kd"/>
            </w:pPr>
            <w:r>
              <w:t xml:space="preserve">       </w:t>
            </w:r>
            <w:r w:rsidRPr="00E6338D">
              <w:rPr>
                <w:color w:val="538135" w:themeColor="accent6" w:themeShade="BF"/>
              </w:rPr>
              <w:t xml:space="preserve">WAIT ON </w:t>
            </w:r>
            <w:r>
              <w:t>A, B;</w:t>
            </w:r>
          </w:p>
          <w:p w14:paraId="54B8A7F0" w14:textId="130C0FA1" w:rsidR="00E6338D" w:rsidRPr="00E6338D" w:rsidRDefault="00E6338D" w:rsidP="00E6338D">
            <w:pPr>
              <w:pStyle w:val="Kd"/>
            </w:pPr>
            <w:r w:rsidRPr="00E6338D">
              <w:rPr>
                <w:color w:val="538135" w:themeColor="accent6" w:themeShade="BF"/>
              </w:rPr>
              <w:t>END PROCESS;</w:t>
            </w:r>
          </w:p>
        </w:tc>
      </w:tr>
    </w:tbl>
    <w:bookmarkStart w:id="18" w:name="_Ref529903377"/>
    <w:bookmarkStart w:id="19" w:name="_Ref529903361"/>
    <w:p w14:paraId="2753ECBC" w14:textId="58DD4AC9" w:rsidR="00B8103E" w:rsidRDefault="006308A7" w:rsidP="00DE79DC">
      <w:pPr>
        <w:pStyle w:val="Kpalrs"/>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5</w:t>
      </w:r>
      <w:r>
        <w:fldChar w:fldCharType="end"/>
      </w:r>
      <w:r w:rsidR="00B8103E">
        <w:t>. ábra</w:t>
      </w:r>
      <w:bookmarkEnd w:id="18"/>
      <w:r w:rsidR="00B8103E">
        <w:t xml:space="preserve"> Sensitivity list és wait utasítás példa</w:t>
      </w:r>
      <w:bookmarkEnd w:id="19"/>
    </w:p>
    <w:p w14:paraId="59AD9CE5" w14:textId="77777777" w:rsidR="00F938E4" w:rsidRDefault="00F938E4" w:rsidP="005939C4">
      <w:pPr>
        <w:pStyle w:val="Cmsor2"/>
      </w:pPr>
      <w:bookmarkStart w:id="20" w:name="_Toc531887618"/>
      <w:r>
        <w:t>Eclipse alapú modellezési technológiák</w:t>
      </w:r>
      <w:bookmarkEnd w:id="20"/>
    </w:p>
    <w:p w14:paraId="7468EAA9" w14:textId="4D044E6D" w:rsidR="00F938E4" w:rsidRDefault="00F938E4" w:rsidP="00F938E4">
      <w:pPr>
        <w:rPr>
          <w:shd w:val="clear" w:color="auto" w:fill="FFFFFF"/>
        </w:rPr>
      </w:pPr>
      <w:r>
        <w:rPr>
          <w:shd w:val="clear" w:color="auto" w:fill="FFFFFF"/>
        </w:rPr>
        <w:t>Az </w:t>
      </w:r>
      <w:r w:rsidRPr="006D0D52">
        <w:rPr>
          <w:bCs/>
          <w:shd w:val="clear" w:color="auto" w:fill="FFFFFF"/>
        </w:rPr>
        <w:t>Eclipse Foundation</w:t>
      </w:r>
      <w:r>
        <w:rPr>
          <w:bCs/>
          <w:shd w:val="clear" w:color="auto" w:fill="FFFFFF"/>
        </w:rPr>
        <w:fldChar w:fldCharType="begin"/>
      </w:r>
      <w:r>
        <w:rPr>
          <w:bCs/>
          <w:shd w:val="clear" w:color="auto" w:fill="FFFFFF"/>
        </w:rPr>
        <w:instrText xml:space="preserve"> REF _Ref512677156 \r \h </w:instrText>
      </w:r>
      <w:r>
        <w:rPr>
          <w:bCs/>
          <w:shd w:val="clear" w:color="auto" w:fill="FFFFFF"/>
        </w:rPr>
      </w:r>
      <w:r>
        <w:rPr>
          <w:bCs/>
          <w:shd w:val="clear" w:color="auto" w:fill="FFFFFF"/>
        </w:rPr>
        <w:fldChar w:fldCharType="separate"/>
      </w:r>
      <w:r w:rsidR="00FB5FC9">
        <w:rPr>
          <w:bCs/>
          <w:shd w:val="clear" w:color="auto" w:fill="FFFFFF"/>
        </w:rPr>
        <w:t>[3]</w:t>
      </w:r>
      <w:r>
        <w:rPr>
          <w:bCs/>
          <w:shd w:val="clear" w:color="auto" w:fill="FFFFFF"/>
        </w:rPr>
        <w:fldChar w:fldCharType="end"/>
      </w:r>
      <w:r>
        <w:rPr>
          <w:shd w:val="clear" w:color="auto" w:fill="FFFFFF"/>
        </w:rPr>
        <w:t> egy non profit, a tagjai által támogatott cég, amit 2004 januárjában hozt</w:t>
      </w:r>
      <w:r w:rsidR="009D20AD">
        <w:rPr>
          <w:shd w:val="clear" w:color="auto" w:fill="FFFFFF"/>
        </w:rPr>
        <w:t>a</w:t>
      </w:r>
      <w:r>
        <w:rPr>
          <w:shd w:val="clear" w:color="auto" w:fill="FFFFFF"/>
        </w:rPr>
        <w:t xml:space="preserve">k létre, hogy segítse és irányítsa az Eclipse közösség munkáját.  Ez a közösség mára már több nyíltforráskódú project fejlesztéséért felelős, ilyen az Eclipse </w:t>
      </w:r>
      <w:r w:rsidR="00374485">
        <w:rPr>
          <w:shd w:val="clear" w:color="auto" w:fill="FFFFFF"/>
        </w:rPr>
        <w:t>F</w:t>
      </w:r>
      <w:r>
        <w:rPr>
          <w:shd w:val="clear" w:color="auto" w:fill="FFFFFF"/>
        </w:rPr>
        <w:t>oundation megalakítása előtt már elindult Eclipse project is.</w:t>
      </w:r>
    </w:p>
    <w:p w14:paraId="77FF3DB1" w14:textId="77777777" w:rsidR="00F938E4" w:rsidRDefault="00F938E4" w:rsidP="005939C4">
      <w:pPr>
        <w:pStyle w:val="Cmsor3"/>
        <w:rPr>
          <w:shd w:val="clear" w:color="auto" w:fill="FFFFFF"/>
        </w:rPr>
      </w:pPr>
      <w:bookmarkStart w:id="21" w:name="_Toc531887619"/>
      <w:r>
        <w:rPr>
          <w:shd w:val="clear" w:color="auto" w:fill="FFFFFF"/>
        </w:rPr>
        <w:t>Eclipse project</w:t>
      </w:r>
      <w:bookmarkEnd w:id="21"/>
    </w:p>
    <w:p w14:paraId="15EEA983" w14:textId="2221A5EE" w:rsidR="00F938E4" w:rsidRDefault="00F938E4" w:rsidP="00F938E4">
      <w:r>
        <w:t>Az Eclipse project</w:t>
      </w:r>
      <w:r>
        <w:fldChar w:fldCharType="begin"/>
      </w:r>
      <w:r>
        <w:instrText xml:space="preserve"> REF _Ref512691647 \r \h </w:instrText>
      </w:r>
      <w:r>
        <w:fldChar w:fldCharType="separate"/>
      </w:r>
      <w:r w:rsidR="00FB5FC9">
        <w:t>[4]</w:t>
      </w:r>
      <w:r>
        <w:fldChar w:fldCharType="end"/>
      </w:r>
      <w:r>
        <w:t xml:space="preserve"> egy nyíltforráskódú többnyire java alapú </w:t>
      </w:r>
      <w:r w:rsidR="00374485">
        <w:t>projekt</w:t>
      </w:r>
      <w:r>
        <w:t xml:space="preserve">, amit az IBM hozott létre 2001-ben az Eclipse SDK fejlesztése és karbantartása céljából. 2004-ben a projectvezetését a többek között erre a célra létrehozott Eclipse Foundation vette át, és a mai napig ez a szervezet egyengeti útjait. Mára a project jelentősen kinőte magát, és az idő előre haladtával már inkább mint </w:t>
      </w:r>
      <w:r w:rsidRPr="006D0D52">
        <w:t>"Eclipse top-level project"</w:t>
      </w:r>
      <w:r>
        <w:t>-ként hivatkoznak rá a projectek résztvevői</w:t>
      </w:r>
      <w:r w:rsidR="00B343F3">
        <w:t>,</w:t>
      </w:r>
      <w:r>
        <w:t xml:space="preserve"> mivel mostanra már több alprojectre bontották a nagy projectet. Jelen pillanatban öt alproject fut egymás mellett</w:t>
      </w:r>
      <w:r w:rsidR="00765B30">
        <w:t>,</w:t>
      </w:r>
      <w:r>
        <w:t xml:space="preserve"> ezek a Pla</w:t>
      </w:r>
      <w:r w:rsidRPr="006D0D52">
        <w:t>tform, a Java development tools, a Plug-in Development Environment, E4 és az Orion</w:t>
      </w:r>
      <w:r>
        <w:t>.</w:t>
      </w:r>
    </w:p>
    <w:p w14:paraId="7FE9C3F4" w14:textId="77777777" w:rsidR="00F938E4" w:rsidRDefault="00F938E4" w:rsidP="005939C4">
      <w:pPr>
        <w:pStyle w:val="Cmsor4"/>
      </w:pPr>
      <w:r>
        <w:t>Eclipse platform</w:t>
      </w:r>
    </w:p>
    <w:p w14:paraId="460F5EC7" w14:textId="6A897F4D" w:rsidR="00F938E4" w:rsidRDefault="00F938E4" w:rsidP="00F938E4">
      <w:r>
        <w:t>Az Eclipse platform</w:t>
      </w:r>
      <w:r>
        <w:fldChar w:fldCharType="begin"/>
      </w:r>
      <w:r>
        <w:instrText xml:space="preserve"> REF _Ref512691718 \r \h </w:instrText>
      </w:r>
      <w:r>
        <w:fldChar w:fldCharType="separate"/>
      </w:r>
      <w:r w:rsidR="00FB5FC9">
        <w:t>[5]</w:t>
      </w:r>
      <w:r>
        <w:fldChar w:fldCharType="end"/>
      </w:r>
      <w:r>
        <w:t xml:space="preserve"> nem más</w:t>
      </w:r>
      <w:r w:rsidR="00374485">
        <w:t>,</w:t>
      </w:r>
      <w:r>
        <w:t xml:space="preserve"> mint olyan keretrendszerek és szolgáltatások összessége, amik alkalmaz</w:t>
      </w:r>
      <w:r w:rsidR="00765B30">
        <w:t>áso</w:t>
      </w:r>
      <w:r>
        <w:t>k elkészítését segítik</w:t>
      </w:r>
      <w:r w:rsidR="009D20AD">
        <w:t>.</w:t>
      </w:r>
      <w:r>
        <w:t xml:space="preserve"> </w:t>
      </w:r>
      <w:r w:rsidR="009D20AD">
        <w:t>Í</w:t>
      </w:r>
      <w:r>
        <w:t>gy minden</w:t>
      </w:r>
      <w:r w:rsidR="00374485">
        <w:t>,</w:t>
      </w:r>
      <w:r>
        <w:t xml:space="preserve"> ami a fejlesztés szükséges egy helyen elérhető vagy beszerezhető. A platform támogatja a külső szolgáltatások/keretrendszerek integrációját pluginek formájában így </w:t>
      </w:r>
      <w:r w:rsidR="009D20AD">
        <w:t xml:space="preserve">a platform </w:t>
      </w:r>
      <w:r>
        <w:t>jobban testre szabható és felhasználóbarát</w:t>
      </w:r>
      <w:r w:rsidR="009D20AD">
        <w:t>abb</w:t>
      </w:r>
      <w:r>
        <w:t xml:space="preserve"> élményt nyújt. </w:t>
      </w:r>
      <w:r w:rsidR="009D20AD">
        <w:t>Ezenfelül a</w:t>
      </w:r>
      <w:r>
        <w:t xml:space="preserve"> pluginek megoldást nyújthatnak különböző</w:t>
      </w:r>
      <w:r w:rsidR="00B343F3">
        <w:t>,</w:t>
      </w:r>
      <w:r>
        <w:t xml:space="preserve"> a fejlesztés közben felmerülő problémákra.</w:t>
      </w:r>
    </w:p>
    <w:p w14:paraId="56B3CAF0" w14:textId="77777777" w:rsidR="00F938E4" w:rsidRDefault="00F938E4" w:rsidP="005939C4">
      <w:pPr>
        <w:pStyle w:val="Cmsor4"/>
      </w:pPr>
      <w:bookmarkStart w:id="22" w:name="_Ref531170796"/>
      <w:r>
        <w:lastRenderedPageBreak/>
        <w:t>Eclipse Modelling Framework</w:t>
      </w:r>
      <w:bookmarkEnd w:id="22"/>
    </w:p>
    <w:p w14:paraId="4A7D4070" w14:textId="7FEF7780" w:rsidR="00F938E4" w:rsidRDefault="00F938E4" w:rsidP="00F938E4">
      <w:r>
        <w:t>A rendszerek modellezésénél mindig is nagy problémát jelentett a modell megalkotása és módosítása után a modellt reprezentáló kód elkészítés</w:t>
      </w:r>
      <w:r w:rsidR="00765B30">
        <w:t>é</w:t>
      </w:r>
      <w:r>
        <w:t>nek időigénye és az a tény, hogy az így készülő boilerplate kód</w:t>
      </w:r>
      <w:r w:rsidR="009D20AD">
        <w:fldChar w:fldCharType="begin"/>
      </w:r>
      <w:r w:rsidR="009D20AD">
        <w:instrText xml:space="preserve"> REF _Ref531885062 \r \h </w:instrText>
      </w:r>
      <w:r w:rsidR="009D20AD">
        <w:fldChar w:fldCharType="separate"/>
      </w:r>
      <w:r w:rsidR="00FB5FC9">
        <w:t>[17]</w:t>
      </w:r>
      <w:r w:rsidR="009D20AD">
        <w:fldChar w:fldCharType="end"/>
      </w:r>
      <w:r>
        <w:t xml:space="preserve"> megírása több lehetőséget adott az emberi hibázásra. Tehát a fejlesztési idő és a hiba lehetőségének csökkentésére szükségünk van egy olyan megoldásra</w:t>
      </w:r>
      <w:r w:rsidR="00B343F3">
        <w:t>,</w:t>
      </w:r>
      <w:r>
        <w:t xml:space="preserve"> ami mindezt magából a modellből kiindulva automatikusan elő tudja állítani. Erre több megoldás is létezik, az egyik ilyen az Eclipse Foundation által kínált </w:t>
      </w:r>
      <w:r w:rsidR="00B343F3">
        <w:t xml:space="preserve">EMF </w:t>
      </w:r>
      <w:r>
        <w:t>(</w:t>
      </w:r>
      <w:r w:rsidR="00B343F3" w:rsidRPr="00B343F3">
        <w:t>Eclipse Modelling Framework</w:t>
      </w:r>
      <w:r>
        <w:t>). A modellünk definiálása után az EMF elkészíti a</w:t>
      </w:r>
      <w:r w:rsidR="00B21A68">
        <w:t xml:space="preserve"> modellnek megfelelő </w:t>
      </w:r>
      <w:r>
        <w:t>java osztályokat és hozzájuk tartozó utility osztályokat is, így nekünk erre nem kell időt szakítanunk.</w:t>
      </w:r>
    </w:p>
    <w:p w14:paraId="421DEE11" w14:textId="6921F415" w:rsidR="00F938E4" w:rsidRDefault="00F938E4" w:rsidP="00F938E4">
      <w:r>
        <w:t>Az EMF segítségével van lehetőségünk egy grafikus felület</w:t>
      </w:r>
      <w:r w:rsidR="009D20AD">
        <w:t xml:space="preserve">en </w:t>
      </w:r>
      <w:r>
        <w:t>definiálni magas szintű modellünket</w:t>
      </w:r>
      <w:r w:rsidR="009D20AD">
        <w:t>.</w:t>
      </w:r>
      <w:r>
        <w:t xml:space="preserve"> </w:t>
      </w:r>
      <w:r w:rsidR="009D20AD">
        <w:t>A</w:t>
      </w:r>
      <w:r>
        <w:t>z így létrehozott modell</w:t>
      </w:r>
      <w:r w:rsidR="00EB2DBE">
        <w:t>t az</w:t>
      </w:r>
      <w:r>
        <w:t xml:space="preserve"> Ecore model</w:t>
      </w:r>
      <w:r w:rsidR="00EB2DBE">
        <w:t>l írja le</w:t>
      </w:r>
      <w:r>
        <w:t xml:space="preserve">. Az Ecore egy metamodell ami a strukturális felépítését és lehetséges tulajdonságait tartalmazza az </w:t>
      </w:r>
      <w:r w:rsidR="00B21A68">
        <w:t>E</w:t>
      </w:r>
      <w:r>
        <w:t>core segítségével létrehozható példánymodellnek. Ezen példánymodellek létrehozását az EMF az Ecore alapján generálható szerkesztővel is segíti.</w:t>
      </w:r>
    </w:p>
    <w:p w14:paraId="1142D2CD" w14:textId="49F6A7C2" w:rsidR="00F938E4" w:rsidRDefault="00F938E4" w:rsidP="00F938E4">
      <w:r>
        <w:t xml:space="preserve">Az </w:t>
      </w:r>
      <w:r w:rsidR="00B21A68">
        <w:t>Ecore metamodell főként az alábbi entitásokból áll:</w:t>
      </w:r>
    </w:p>
    <w:p w14:paraId="4B9DC708" w14:textId="77777777" w:rsidR="00F938E4" w:rsidRDefault="00F938E4" w:rsidP="00F938E4">
      <w:pPr>
        <w:numPr>
          <w:ilvl w:val="0"/>
          <w:numId w:val="25"/>
        </w:numPr>
      </w:pPr>
      <w:r>
        <w:t>EObject: Minden EMF által generált osztály az EObject leszármazottja. Igazából a java.lang.Object EMF reprezentációjaként tekinthetünk rá.</w:t>
      </w:r>
    </w:p>
    <w:p w14:paraId="7EE95F76" w14:textId="77777777" w:rsidR="00F938E4" w:rsidRDefault="00F938E4" w:rsidP="00F938E4">
      <w:pPr>
        <w:numPr>
          <w:ilvl w:val="0"/>
          <w:numId w:val="25"/>
        </w:numPr>
      </w:pPr>
      <w:r>
        <w:t xml:space="preserve">EPackage: Ez tartalmazza a modelleket a legfelső szinten, a modellek elemei egy EPackage példányhoz tartoznak. </w:t>
      </w:r>
    </w:p>
    <w:p w14:paraId="5A001EBD" w14:textId="77777777" w:rsidR="00F938E4" w:rsidRDefault="00F938E4" w:rsidP="00F938E4">
      <w:pPr>
        <w:numPr>
          <w:ilvl w:val="0"/>
          <w:numId w:val="25"/>
        </w:numPr>
      </w:pPr>
      <w:r>
        <w:t xml:space="preserve">EClass: Ezt tekinthetjük az osztályok reprezentációinak. Egy Java interfész és azt implementáló osztályként generálódik le modellünkből. </w:t>
      </w:r>
    </w:p>
    <w:p w14:paraId="51A80FA7" w14:textId="77777777" w:rsidR="00F938E4" w:rsidRDefault="00F938E4" w:rsidP="00F938E4">
      <w:pPr>
        <w:numPr>
          <w:ilvl w:val="0"/>
          <w:numId w:val="25"/>
        </w:numPr>
      </w:pPr>
      <w:r>
        <w:t xml:space="preserve">EAttribute: </w:t>
      </w:r>
      <w:r w:rsidRPr="006D0D52">
        <w:t>egy attribútumot modellez, amelynek neve és típusa van.</w:t>
      </w:r>
    </w:p>
    <w:p w14:paraId="376D4F16" w14:textId="55719CCA" w:rsidR="00F938E4" w:rsidRDefault="00F938E4" w:rsidP="00F938E4">
      <w:pPr>
        <w:numPr>
          <w:ilvl w:val="0"/>
          <w:numId w:val="25"/>
        </w:numPr>
      </w:pPr>
      <w:r>
        <w:t>EReference: Két osztály közötti kapcsolatot reprezentálja, tartalmazza a kapcsolat multiplicitását és nevét. Ezen felül asszociációt és aggregáció</w:t>
      </w:r>
      <w:r w:rsidR="00B21A68">
        <w:t>t</w:t>
      </w:r>
      <w:r>
        <w:t xml:space="preserve"> is jelképezhet.</w:t>
      </w:r>
    </w:p>
    <w:p w14:paraId="7AFD70FE" w14:textId="09A899D7" w:rsidR="00F938E4" w:rsidRPr="00F938E4" w:rsidRDefault="00B8103E" w:rsidP="00B84E0E">
      <w:r>
        <w:t>Ezeket a komponenseket szemlélteti a</w:t>
      </w:r>
      <w:r w:rsidR="00B25527">
        <w:t xml:space="preserve"> </w:t>
      </w:r>
      <w:r w:rsidR="00B25527">
        <w:fldChar w:fldCharType="begin"/>
      </w:r>
      <w:r w:rsidR="00B25527">
        <w:instrText xml:space="preserve"> REF _Ref531715840 \h </w:instrText>
      </w:r>
      <w:r w:rsidR="00B25527">
        <w:fldChar w:fldCharType="separate"/>
      </w:r>
      <w:r w:rsidR="00FB5FC9">
        <w:rPr>
          <w:noProof/>
        </w:rPr>
        <w:t>3</w:t>
      </w:r>
      <w:r w:rsidR="00FB5FC9">
        <w:noBreakHyphen/>
      </w:r>
      <w:r w:rsidR="00FB5FC9">
        <w:rPr>
          <w:noProof/>
        </w:rPr>
        <w:t>1</w:t>
      </w:r>
      <w:r w:rsidR="00FB5FC9">
        <w:t>. ábra</w:t>
      </w:r>
      <w:r w:rsidR="00B25527">
        <w:fldChar w:fldCharType="end"/>
      </w:r>
      <w:r w:rsidR="00602486">
        <w:t xml:space="preserve">, </w:t>
      </w:r>
      <w:r>
        <w:t xml:space="preserve">amin a HIG adatfolyamgráf </w:t>
      </w:r>
      <w:r w:rsidR="00B21A68">
        <w:t>E</w:t>
      </w:r>
      <w:r>
        <w:t xml:space="preserve">core reprezentációja látható. </w:t>
      </w:r>
      <w:r w:rsidRPr="00510700">
        <w:t>A példánymodellek</w:t>
      </w:r>
      <w:r>
        <w:t>et</w:t>
      </w:r>
      <w:r w:rsidRPr="00510700">
        <w:t xml:space="preserve"> fa struktúrába</w:t>
      </w:r>
      <w:r>
        <w:t>n tárolja el az EMF. Ezek bejárásá</w:t>
      </w:r>
      <w:r w:rsidR="00602486">
        <w:t>ra az EMF által generált</w:t>
      </w:r>
      <w:r>
        <w:t xml:space="preserve"> </w:t>
      </w:r>
      <w:r w:rsidR="000178CF">
        <w:t>Switch</w:t>
      </w:r>
      <w:r>
        <w:t xml:space="preserve"> osztál</w:t>
      </w:r>
      <w:r w:rsidR="000178CF">
        <w:t>y és Iterator segítségével</w:t>
      </w:r>
      <w:r w:rsidR="00602486">
        <w:t xml:space="preserve"> van lehetőség</w:t>
      </w:r>
      <w:r w:rsidR="000178CF">
        <w:t xml:space="preserve">, az </w:t>
      </w:r>
      <w:r w:rsidR="00B21A68">
        <w:t>I</w:t>
      </w:r>
      <w:r w:rsidR="000178CF">
        <w:t xml:space="preserve">terator bejárja a referenciákon keresztül a modellt és EObject formájában adja vissza a következő elemet. Az </w:t>
      </w:r>
      <w:r w:rsidR="000178CF" w:rsidRPr="000178CF">
        <w:rPr>
          <w:i/>
        </w:rPr>
        <w:t>instanceof</w:t>
      </w:r>
      <w:r w:rsidR="000178CF">
        <w:t xml:space="preserve"> operátor használata helyett az EObjecteket </w:t>
      </w:r>
      <w:r w:rsidR="000178CF">
        <w:lastRenderedPageBreak/>
        <w:t>a Switch osztály segítségével tudjuk azonosítani, aminek minden modellben található osztályhoz tartalmaz egy case metódust</w:t>
      </w:r>
      <w:r w:rsidR="00DC7EF8">
        <w:t>,</w:t>
      </w:r>
      <w:r w:rsidR="000178CF">
        <w:t xml:space="preserve"> amit felülírva tudjuk a saját algoritmusunkat érvényre jut</w:t>
      </w:r>
      <w:r w:rsidR="00B21A68">
        <w:t>t</w:t>
      </w:r>
      <w:r w:rsidR="000178CF">
        <w:t>atni.</w:t>
      </w:r>
    </w:p>
    <w:p w14:paraId="67E4B370" w14:textId="77777777" w:rsidR="00F938E4" w:rsidRDefault="008461BE" w:rsidP="005939C4">
      <w:pPr>
        <w:pStyle w:val="Cmsor2"/>
      </w:pPr>
      <w:bookmarkStart w:id="23" w:name="_Toc531887620"/>
      <w:r>
        <w:t>Template-nyelvek</w:t>
      </w:r>
      <w:bookmarkEnd w:id="23"/>
    </w:p>
    <w:p w14:paraId="4BC4B092" w14:textId="7B501FBE" w:rsidR="002D3DC6" w:rsidRDefault="00822100" w:rsidP="002D3DC6">
      <w:r>
        <w:t xml:space="preserve">A Java-ba beépített a </w:t>
      </w:r>
      <w:r w:rsidR="005F0577" w:rsidRPr="005F0577">
        <w:t>szövegek dinamikus generálásá</w:t>
      </w:r>
      <w:r w:rsidR="005F0577">
        <w:t xml:space="preserve">ra </w:t>
      </w:r>
      <w:r>
        <w:t>nyújtott lehetősége</w:t>
      </w:r>
      <w:r w:rsidR="003B0DAE">
        <w:t>k</w:t>
      </w:r>
      <w:r>
        <w:t xml:space="preserve"> meglehetősen kezdetlegesek, mert</w:t>
      </w:r>
      <w:r w:rsidR="003B0DAE">
        <w:t xml:space="preserve"> nem hosszú szövegek generálásra találták ki őket, ezért</w:t>
      </w:r>
      <w:r>
        <w:t xml:space="preserve"> nehezen olvasható kódot eredményeznek</w:t>
      </w:r>
      <w:r w:rsidR="005F0577">
        <w:t>, és</w:t>
      </w:r>
      <w:r>
        <w:t xml:space="preserve"> </w:t>
      </w:r>
      <w:r w:rsidR="005F0577">
        <w:t>ebből fakadóan nehéz használni őket erre a célra.</w:t>
      </w:r>
      <w:r>
        <w:t xml:space="preserve"> </w:t>
      </w:r>
      <w:r w:rsidR="005F0577">
        <w:t xml:space="preserve">Ezért szükséges volt egy </w:t>
      </w:r>
      <w:r>
        <w:t>template-nyelve</w:t>
      </w:r>
      <w:r w:rsidR="005F0577">
        <w:t>t keresnem, ami</w:t>
      </w:r>
      <w:r w:rsidR="006F160E">
        <w:t xml:space="preserve"> </w:t>
      </w:r>
      <w:r w:rsidR="005F0577">
        <w:t>képes</w:t>
      </w:r>
      <w:r>
        <w:t xml:space="preserve"> egy </w:t>
      </w:r>
      <w:r w:rsidR="003B0DAE">
        <w:t xml:space="preserve">nagyobb statikus szövegbe </w:t>
      </w:r>
      <w:r w:rsidR="005F0577">
        <w:t>be</w:t>
      </w:r>
      <w:r>
        <w:t>ágyazód</w:t>
      </w:r>
      <w:r w:rsidR="005F0577">
        <w:t>ni</w:t>
      </w:r>
      <w:r>
        <w:t>, így</w:t>
      </w:r>
      <w:r w:rsidR="003B0DAE" w:rsidRPr="003B0DAE">
        <w:t xml:space="preserve"> </w:t>
      </w:r>
      <w:r w:rsidR="003B0DAE">
        <w:t>dinamikusan</w:t>
      </w:r>
      <w:r>
        <w:t xml:space="preserve"> </w:t>
      </w:r>
      <w:r w:rsidR="005F0577">
        <w:t xml:space="preserve">változtatni </w:t>
      </w:r>
      <w:r>
        <w:t>egyes részei</w:t>
      </w:r>
      <w:r w:rsidR="005F0577">
        <w:t>n</w:t>
      </w:r>
      <w:r>
        <w:t xml:space="preserve">. </w:t>
      </w:r>
      <w:r w:rsidR="005F0577">
        <w:t>Erre több módszert kipróbáltam ezek leírása következik.</w:t>
      </w:r>
    </w:p>
    <w:p w14:paraId="53B6A58F" w14:textId="4BDEC7EA" w:rsidR="001C7311" w:rsidRDefault="001C7311" w:rsidP="005939C4">
      <w:pPr>
        <w:pStyle w:val="Cmsor3"/>
      </w:pPr>
      <w:bookmarkStart w:id="24" w:name="_Toc531887621"/>
      <w:r>
        <w:t>Összehasonlítás szempontjai</w:t>
      </w:r>
      <w:bookmarkEnd w:id="24"/>
    </w:p>
    <w:p w14:paraId="3CA83AA5" w14:textId="50015FDB" w:rsidR="009D20AD" w:rsidRPr="009D20AD" w:rsidRDefault="009D20AD" w:rsidP="009D20AD">
      <w:r>
        <w:t>Ebben a fejezetben szeretném leírni az összehasonlítás szempontjait, és miért töltenek be fontos szerepet a választásban.</w:t>
      </w:r>
    </w:p>
    <w:p w14:paraId="20FA3498" w14:textId="77777777" w:rsidR="00ED74C7" w:rsidRDefault="007E11BA" w:rsidP="005939C4">
      <w:pPr>
        <w:pStyle w:val="Cmsor4"/>
      </w:pPr>
      <w:r>
        <w:t xml:space="preserve">Java és </w:t>
      </w:r>
      <w:r w:rsidR="001C7311">
        <w:t xml:space="preserve">Eclipse támogatás </w:t>
      </w:r>
    </w:p>
    <w:p w14:paraId="39C0764C" w14:textId="77777777" w:rsidR="007E11BA" w:rsidRPr="007E11BA" w:rsidRDefault="007E11BA" w:rsidP="007E11BA">
      <w:r>
        <w:t xml:space="preserve">Mivel a Javat választottam a program elkészítéséhez, a template-nyelvnek is szükséges támogatnia azt. </w:t>
      </w:r>
    </w:p>
    <w:p w14:paraId="27871B9A" w14:textId="1E96BC91" w:rsidR="001C7311" w:rsidRDefault="007E11BA" w:rsidP="00ED74C7">
      <w:r>
        <w:t xml:space="preserve">Továbbá </w:t>
      </w:r>
      <w:r w:rsidR="001C7311">
        <w:t xml:space="preserve">a HIG adatmodell </w:t>
      </w:r>
      <w:r w:rsidR="005332CE">
        <w:t>egy Eclipse-s keretre</w:t>
      </w:r>
      <w:r w:rsidR="00DC7EF8">
        <w:t>nd</w:t>
      </w:r>
      <w:r w:rsidR="005332CE">
        <w:t>szerben lett modellezve, ezért adott volt</w:t>
      </w:r>
      <w:r>
        <w:t xml:space="preserve"> az Eclipse fejlesztőkörnyezet</w:t>
      </w:r>
      <w:r w:rsidR="005332CE">
        <w:t xml:space="preserve"> használata</w:t>
      </w:r>
      <w:r>
        <w:t xml:space="preserve"> is</w:t>
      </w:r>
      <w:r w:rsidR="005332CE">
        <w:t>. Így egy olyan template-nyelvet szerettem volna választani</w:t>
      </w:r>
      <w:r w:rsidR="006F160E">
        <w:t>, ami</w:t>
      </w:r>
      <w:r w:rsidR="005332CE">
        <w:t xml:space="preserve"> Eclipse-ben megfelelően támogatott</w:t>
      </w:r>
      <w:r w:rsidR="006633F4">
        <w:t xml:space="preserve"> (pl. rendelkezik pluginnel)</w:t>
      </w:r>
      <w:r w:rsidR="005332CE">
        <w:t>.</w:t>
      </w:r>
    </w:p>
    <w:p w14:paraId="60656C3E" w14:textId="77777777" w:rsidR="006633F4" w:rsidRDefault="006633F4" w:rsidP="006633F4">
      <w:pPr>
        <w:pStyle w:val="Cmsor4"/>
      </w:pPr>
      <w:r>
        <w:t>A templatenyelv kifejezései</w:t>
      </w:r>
    </w:p>
    <w:p w14:paraId="17CCBC54" w14:textId="26F43519" w:rsidR="006633F4" w:rsidRDefault="006633F4" w:rsidP="006633F4">
      <w:r>
        <w:t>A belső függvények támogatottságát is figyelembe szeretném venni, mivel sokszor kell majd a kapott adaton műveleteket végrehajtanom, és jobbnak ítélem meg, ha azt helyben a template-ben tudom végrehajtani</w:t>
      </w:r>
      <w:r w:rsidR="008D0B85">
        <w:t xml:space="preserve"> azt</w:t>
      </w:r>
      <w:r>
        <w:t>.</w:t>
      </w:r>
    </w:p>
    <w:p w14:paraId="053A9C32" w14:textId="5650160E" w:rsidR="00ED74C7" w:rsidRDefault="009E010E" w:rsidP="005939C4">
      <w:pPr>
        <w:pStyle w:val="Cmsor4"/>
      </w:pPr>
      <w:r>
        <w:t>Listák</w:t>
      </w:r>
      <w:r w:rsidR="003B0DAE">
        <w:t>,</w:t>
      </w:r>
      <w:r>
        <w:t xml:space="preserve"> ciklusok</w:t>
      </w:r>
      <w:r w:rsidR="003B0DAE">
        <w:t xml:space="preserve"> és Elágazások</w:t>
      </w:r>
    </w:p>
    <w:p w14:paraId="1D0463CF" w14:textId="34895BC7" w:rsidR="009E010E" w:rsidRDefault="001C7311" w:rsidP="003B0DAE">
      <w:r>
        <w:t xml:space="preserve"> </w:t>
      </w:r>
      <w:r w:rsidR="005332CE">
        <w:t xml:space="preserve">A HIG modellben sok listás elem található, ezért </w:t>
      </w:r>
      <w:r w:rsidR="009E010E">
        <w:t>előnyös</w:t>
      </w:r>
      <w:r w:rsidR="009A01BC">
        <w:t>,</w:t>
      </w:r>
      <w:r w:rsidR="009E010E">
        <w:t xml:space="preserve"> ha a nyelv támogatja azok bejárását.</w:t>
      </w:r>
      <w:r w:rsidR="001F2BB7">
        <w:t xml:space="preserve"> A ciklusok támogatottsága is fontos szempont volt számomra, mert szeretnék minél több lehetőséget a végtermék alakításán.</w:t>
      </w:r>
    </w:p>
    <w:p w14:paraId="3486D4F3" w14:textId="6091DC16" w:rsidR="005332CE" w:rsidRDefault="00ED74C7" w:rsidP="00ED74C7">
      <w:r>
        <w:lastRenderedPageBreak/>
        <w:t xml:space="preserve"> </w:t>
      </w:r>
      <w:r w:rsidR="001F2BB7">
        <w:t xml:space="preserve">Az elágazások segíthetnek bizonyos </w:t>
      </w:r>
      <w:r w:rsidR="00B60650">
        <w:t xml:space="preserve">opcionális karakterek kiírásában, vagy teljes kódsorok megváltoztatásában valamilyen feltétel szerint. </w:t>
      </w:r>
    </w:p>
    <w:p w14:paraId="3ECEAB53" w14:textId="77777777" w:rsidR="005F0577" w:rsidRDefault="005F0577" w:rsidP="005939C4">
      <w:pPr>
        <w:pStyle w:val="Cmsor3"/>
      </w:pPr>
      <w:bookmarkStart w:id="25" w:name="_Toc531887622"/>
      <w:r>
        <w:t>Freemarker</w:t>
      </w:r>
      <w:bookmarkEnd w:id="25"/>
    </w:p>
    <w:p w14:paraId="198F5849" w14:textId="5AC86482" w:rsidR="00F374C8" w:rsidRDefault="00F374C8" w:rsidP="00F374C8">
      <w:r>
        <w:t>A Freemarker</w:t>
      </w:r>
      <w:r w:rsidR="00CF049A">
        <w:fldChar w:fldCharType="begin"/>
      </w:r>
      <w:r w:rsidR="00CF049A">
        <w:instrText xml:space="preserve"> REF _Ref530078421 \r \h </w:instrText>
      </w:r>
      <w:r w:rsidR="00CF049A">
        <w:fldChar w:fldCharType="separate"/>
      </w:r>
      <w:r w:rsidR="00FB5FC9">
        <w:t>[8]</w:t>
      </w:r>
      <w:r w:rsidR="00CF049A">
        <w:fldChar w:fldCharType="end"/>
      </w:r>
      <w:r>
        <w:t xml:space="preserve"> egy </w:t>
      </w:r>
      <w:r w:rsidR="007E11BA">
        <w:t>ingyenes Java alapú template motor, eredetileg dinamikus weboldalak generálására készítették, mivel független a webes technológiáktól</w:t>
      </w:r>
      <w:r w:rsidR="00BB4A22">
        <w:t>.</w:t>
      </w:r>
      <w:r w:rsidR="007E11BA">
        <w:t xml:space="preserve"> </w:t>
      </w:r>
      <w:r w:rsidR="00BB4A22">
        <w:t>G</w:t>
      </w:r>
      <w:r w:rsidR="007E11BA">
        <w:t>yakran használják forrás file-ok és e-mailek generálására is.</w:t>
      </w:r>
    </w:p>
    <w:p w14:paraId="2B3AA6C9" w14:textId="77777777" w:rsidR="007E11BA" w:rsidRDefault="007E11BA" w:rsidP="005939C4">
      <w:pPr>
        <w:pStyle w:val="Cmsor4"/>
      </w:pPr>
      <w:r>
        <w:t xml:space="preserve">Java és Eclipse támogatás </w:t>
      </w:r>
    </w:p>
    <w:p w14:paraId="5EBE8DD4" w14:textId="77777777" w:rsidR="005C3741" w:rsidRDefault="00530227" w:rsidP="00787B0F">
      <w:r>
        <w:t xml:space="preserve">Található Eclipse plugin a FreeMarkerhez, ami szintaktikai kiemelést, ellenőrzést és kódkiegészítő funkcióval is rendelkezik. </w:t>
      </w:r>
      <w:r w:rsidR="00D94E34">
        <w:t xml:space="preserve">Használata viszonylag egyszerűbb, de a template változóit kívülről egy Map segítségével kell a template-be juttatni. </w:t>
      </w:r>
    </w:p>
    <w:p w14:paraId="041D44B1" w14:textId="622EBA42" w:rsidR="00D94E34" w:rsidRPr="00D94E34" w:rsidRDefault="005C3741" w:rsidP="00787B0F">
      <w:r>
        <w:t>A template fájlt m</w:t>
      </w:r>
      <w:r w:rsidR="00D94E34">
        <w:t xml:space="preserve">inden használatnál fel kell olvasni a háttértárolóról ezzel nem elhanyagolható overheadet eredményezve más binárisra fordított template nyelvekkel szemben. </w:t>
      </w:r>
    </w:p>
    <w:p w14:paraId="27362128" w14:textId="77777777" w:rsidR="00BB4A22" w:rsidRDefault="00BB4A22" w:rsidP="00BB4A22">
      <w:pPr>
        <w:pStyle w:val="Cmsor4"/>
      </w:pPr>
      <w:r>
        <w:t>A templatenyelv kifejezései</w:t>
      </w:r>
    </w:p>
    <w:p w14:paraId="5A4B9CC7" w14:textId="5DCA9FDD" w:rsidR="00787B0F" w:rsidRPr="00787B0F" w:rsidRDefault="00787B0F" w:rsidP="00787B0F">
      <w:r>
        <w:t>A template kifejezéseket elhatároló eleme a ${KIFEJEZÉS}, az ilyen szerkezetbe írt kifejezések a template kiértékelése során a kívülről adott adatok alapján kapnak értéket.</w:t>
      </w:r>
      <w:r w:rsidR="00134DD4">
        <w:t xml:space="preserve"> </w:t>
      </w:r>
      <w:r w:rsidR="00DC7F40">
        <w:t>Akár objetumokat is átadhatunk</w:t>
      </w:r>
      <w:r w:rsidR="00BB2E5B">
        <w:t>,</w:t>
      </w:r>
      <w:r w:rsidR="00DC7F40">
        <w:t xml:space="preserve"> amelyek függvényeihez és belső adatstruktúráihoz is hozzáférhetünk</w:t>
      </w:r>
      <w:r w:rsidR="005C3741">
        <w:t xml:space="preserve"> a </w:t>
      </w:r>
      <w:r w:rsidR="005C3741" w:rsidRPr="005C3741">
        <w:rPr>
          <w:i/>
        </w:rPr>
        <w:t>pont</w:t>
      </w:r>
      <w:r w:rsidR="005C3741">
        <w:t xml:space="preserve"> operátor segítségével</w:t>
      </w:r>
      <w:r w:rsidR="00DC7F40">
        <w:t>.</w:t>
      </w:r>
    </w:p>
    <w:p w14:paraId="21CA6805" w14:textId="77777777" w:rsidR="007E11BA" w:rsidRDefault="007E11BA" w:rsidP="007E11BA">
      <w:pPr>
        <w:pStyle w:val="Cmsor4"/>
      </w:pPr>
      <w:r>
        <w:t>Listák és ciklusok</w:t>
      </w:r>
    </w:p>
    <w:p w14:paraId="6D05469B" w14:textId="3A0BEEC3" w:rsidR="00DC7F40" w:rsidRDefault="00AD0CD3" w:rsidP="00DC7F40">
      <w:r>
        <w:rPr>
          <w:noProof/>
        </w:rPr>
        <mc:AlternateContent>
          <mc:Choice Requires="wps">
            <w:drawing>
              <wp:anchor distT="45720" distB="45720" distL="114300" distR="114300" simplePos="0" relativeHeight="251667968" behindDoc="0" locked="0" layoutInCell="1" allowOverlap="1" wp14:anchorId="56C52E3B" wp14:editId="621B168D">
                <wp:simplePos x="0" y="0"/>
                <wp:positionH relativeFrom="margin">
                  <wp:align>right</wp:align>
                </wp:positionH>
                <wp:positionV relativeFrom="paragraph">
                  <wp:posOffset>873125</wp:posOffset>
                </wp:positionV>
                <wp:extent cx="5379085" cy="699770"/>
                <wp:effectExtent l="0" t="0" r="12065" b="24130"/>
                <wp:wrapSquare wrapText="bothSides"/>
                <wp:docPr id="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700391"/>
                        </a:xfrm>
                        <a:prstGeom prst="rect">
                          <a:avLst/>
                        </a:prstGeom>
                        <a:solidFill>
                          <a:srgbClr val="FFFFFF"/>
                        </a:solidFill>
                        <a:ln w="9525">
                          <a:solidFill>
                            <a:srgbClr val="000000"/>
                          </a:solidFill>
                          <a:miter lim="800000"/>
                          <a:headEnd/>
                          <a:tailEnd/>
                        </a:ln>
                      </wps:spPr>
                      <wps:txbx>
                        <w:txbxContent>
                          <w:p w14:paraId="0FB03B5E" w14:textId="77777777" w:rsidR="00DB3B51" w:rsidRDefault="00DB3B51" w:rsidP="00AD0CD3">
                            <w:pPr>
                              <w:pStyle w:val="Kd"/>
                            </w:pPr>
                            <w:r w:rsidRPr="00EF1A16">
                              <w:rPr>
                                <w:color w:val="2F5496" w:themeColor="accent1" w:themeShade="BF"/>
                              </w:rPr>
                              <w:t xml:space="preserve">&lt;#list </w:t>
                            </w:r>
                            <w:r w:rsidRPr="00EF1A16">
                              <w:rPr>
                                <w:color w:val="C45911" w:themeColor="accent2" w:themeShade="BF"/>
                              </w:rPr>
                              <w:t>lista</w:t>
                            </w:r>
                            <w:r>
                              <w:t xml:space="preserve"> </w:t>
                            </w:r>
                            <w:r w:rsidRPr="00EF1A16">
                              <w:rPr>
                                <w:color w:val="2F5496" w:themeColor="accent1" w:themeShade="BF"/>
                              </w:rPr>
                              <w:t>as</w:t>
                            </w:r>
                            <w:r>
                              <w:t xml:space="preserve"> </w:t>
                            </w:r>
                            <w:r w:rsidRPr="00EF1A16">
                              <w:rPr>
                                <w:color w:val="C45911" w:themeColor="accent2" w:themeShade="BF"/>
                              </w:rPr>
                              <w:t>elem</w:t>
                            </w:r>
                            <w:r w:rsidRPr="00EF1A16">
                              <w:rPr>
                                <w:color w:val="2F5496" w:themeColor="accent1" w:themeShade="BF"/>
                              </w:rPr>
                              <w:t>&gt;</w:t>
                            </w:r>
                          </w:p>
                          <w:p w14:paraId="76E2462F" w14:textId="77777777" w:rsidR="00DB3B51" w:rsidRDefault="00DB3B51" w:rsidP="00AD0CD3">
                            <w:pPr>
                              <w:pStyle w:val="Kd"/>
                            </w:pPr>
                            <w:r>
                              <w:tab/>
                              <w:t>Tetszőleges szöveg</w:t>
                            </w:r>
                            <w:r w:rsidRPr="00EF1A16">
                              <w:rPr>
                                <w:color w:val="FF0000"/>
                              </w:rPr>
                              <w:t>${</w:t>
                            </w:r>
                            <w:r w:rsidRPr="00EF1A16">
                              <w:rPr>
                                <w:color w:val="C45911" w:themeColor="accent2" w:themeShade="BF"/>
                              </w:rPr>
                              <w:t>elem</w:t>
                            </w:r>
                            <w:r w:rsidRPr="00EF1A16">
                              <w:rPr>
                                <w:color w:val="538135" w:themeColor="accent6" w:themeShade="BF"/>
                              </w:rPr>
                              <w:t>.attribute1</w:t>
                            </w:r>
                            <w:r w:rsidRPr="00EF1A16">
                              <w:rPr>
                                <w:color w:val="FF0000"/>
                              </w:rPr>
                              <w:t>}</w:t>
                            </w:r>
                            <w:r>
                              <w:t xml:space="preserve"> - </w:t>
                            </w:r>
                            <w:r w:rsidRPr="00EF1A16">
                              <w:rPr>
                                <w:color w:val="FF0000"/>
                              </w:rPr>
                              <w:t>${</w:t>
                            </w:r>
                            <w:r w:rsidRPr="00EF1A16">
                              <w:rPr>
                                <w:color w:val="C45911" w:themeColor="accent2" w:themeShade="BF"/>
                              </w:rPr>
                              <w:t>elem</w:t>
                            </w:r>
                            <w:r w:rsidRPr="00EF1A16">
                              <w:rPr>
                                <w:color w:val="538135" w:themeColor="accent6" w:themeShade="BF"/>
                              </w:rPr>
                              <w:t>.attr</w:t>
                            </w:r>
                            <w:r>
                              <w:rPr>
                                <w:color w:val="538135" w:themeColor="accent6" w:themeShade="BF"/>
                              </w:rPr>
                              <w:t>i</w:t>
                            </w:r>
                            <w:r w:rsidRPr="00EF1A16">
                              <w:rPr>
                                <w:color w:val="538135" w:themeColor="accent6" w:themeShade="BF"/>
                              </w:rPr>
                              <w:t>bute2</w:t>
                            </w:r>
                            <w:r w:rsidRPr="00EF1A16">
                              <w:rPr>
                                <w:color w:val="FF0000"/>
                              </w:rPr>
                              <w:t>}</w:t>
                            </w:r>
                          </w:p>
                          <w:p w14:paraId="1E01E439" w14:textId="086A00CA" w:rsidR="00DB3B51" w:rsidRDefault="00DB3B51" w:rsidP="00AD0CD3">
                            <w:pPr>
                              <w:pStyle w:val="Kd"/>
                            </w:pPr>
                            <w:r w:rsidRPr="00EF1A16">
                              <w:rPr>
                                <w:color w:val="2F5496" w:themeColor="accent1" w:themeShade="BF"/>
                              </w:rPr>
                              <w:t>&lt;/#list&gt;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52E3B" id="_x0000_s1033" type="#_x0000_t202" style="position:absolute;left:0;text-align:left;margin-left:372.35pt;margin-top:68.75pt;width:423.55pt;height:55.1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">
                <v:textbox>
                  <w:txbxContent>
                    <w:p w14:paraId="0FB03B5E" w14:textId="77777777" w:rsidR="00DB3B51" w:rsidRDefault="00DB3B51" w:rsidP="00AD0CD3">
                      <w:pPr>
                        <w:pStyle w:val="Kd"/>
                      </w:pPr>
                      <w:r w:rsidRPr="00EF1A16">
                        <w:rPr>
                          <w:color w:val="2F5496" w:themeColor="accent1" w:themeShade="BF"/>
                        </w:rPr>
                        <w:t xml:space="preserve">&lt;#list </w:t>
                      </w:r>
                      <w:r w:rsidRPr="00EF1A16">
                        <w:rPr>
                          <w:color w:val="C45911" w:themeColor="accent2" w:themeShade="BF"/>
                        </w:rPr>
                        <w:t>lista</w:t>
                      </w:r>
                      <w:r>
                        <w:t xml:space="preserve"> </w:t>
                      </w:r>
                      <w:r w:rsidRPr="00EF1A16">
                        <w:rPr>
                          <w:color w:val="2F5496" w:themeColor="accent1" w:themeShade="BF"/>
                        </w:rPr>
                        <w:t>as</w:t>
                      </w:r>
                      <w:r>
                        <w:t xml:space="preserve"> </w:t>
                      </w:r>
                      <w:r w:rsidRPr="00EF1A16">
                        <w:rPr>
                          <w:color w:val="C45911" w:themeColor="accent2" w:themeShade="BF"/>
                        </w:rPr>
                        <w:t>elem</w:t>
                      </w:r>
                      <w:r w:rsidRPr="00EF1A16">
                        <w:rPr>
                          <w:color w:val="2F5496" w:themeColor="accent1" w:themeShade="BF"/>
                        </w:rPr>
                        <w:t>&gt;</w:t>
                      </w:r>
                    </w:p>
                    <w:p w14:paraId="76E2462F" w14:textId="77777777" w:rsidR="00DB3B51" w:rsidRDefault="00DB3B51" w:rsidP="00AD0CD3">
                      <w:pPr>
                        <w:pStyle w:val="Kd"/>
                      </w:pPr>
                      <w:r>
                        <w:tab/>
                        <w:t>Tetszőleges szöveg</w:t>
                      </w:r>
                      <w:r w:rsidRPr="00EF1A16">
                        <w:rPr>
                          <w:color w:val="FF0000"/>
                        </w:rPr>
                        <w:t>${</w:t>
                      </w:r>
                      <w:r w:rsidRPr="00EF1A16">
                        <w:rPr>
                          <w:color w:val="C45911" w:themeColor="accent2" w:themeShade="BF"/>
                        </w:rPr>
                        <w:t>elem</w:t>
                      </w:r>
                      <w:r w:rsidRPr="00EF1A16">
                        <w:rPr>
                          <w:color w:val="538135" w:themeColor="accent6" w:themeShade="BF"/>
                        </w:rPr>
                        <w:t>.attribute1</w:t>
                      </w:r>
                      <w:r w:rsidRPr="00EF1A16">
                        <w:rPr>
                          <w:color w:val="FF0000"/>
                        </w:rPr>
                        <w:t>}</w:t>
                      </w:r>
                      <w:r>
                        <w:t xml:space="preserve"> - </w:t>
                      </w:r>
                      <w:r w:rsidRPr="00EF1A16">
                        <w:rPr>
                          <w:color w:val="FF0000"/>
                        </w:rPr>
                        <w:t>${</w:t>
                      </w:r>
                      <w:r w:rsidRPr="00EF1A16">
                        <w:rPr>
                          <w:color w:val="C45911" w:themeColor="accent2" w:themeShade="BF"/>
                        </w:rPr>
                        <w:t>elem</w:t>
                      </w:r>
                      <w:r w:rsidRPr="00EF1A16">
                        <w:rPr>
                          <w:color w:val="538135" w:themeColor="accent6" w:themeShade="BF"/>
                        </w:rPr>
                        <w:t>.attr</w:t>
                      </w:r>
                      <w:r>
                        <w:rPr>
                          <w:color w:val="538135" w:themeColor="accent6" w:themeShade="BF"/>
                        </w:rPr>
                        <w:t>i</w:t>
                      </w:r>
                      <w:r w:rsidRPr="00EF1A16">
                        <w:rPr>
                          <w:color w:val="538135" w:themeColor="accent6" w:themeShade="BF"/>
                        </w:rPr>
                        <w:t>bute2</w:t>
                      </w:r>
                      <w:r w:rsidRPr="00EF1A16">
                        <w:rPr>
                          <w:color w:val="FF0000"/>
                        </w:rPr>
                        <w:t>}</w:t>
                      </w:r>
                    </w:p>
                    <w:p w14:paraId="1E01E439" w14:textId="086A00CA" w:rsidR="00DB3B51" w:rsidRDefault="00DB3B51" w:rsidP="00AD0CD3">
                      <w:pPr>
                        <w:pStyle w:val="Kd"/>
                      </w:pPr>
                      <w:r w:rsidRPr="00EF1A16">
                        <w:rPr>
                          <w:color w:val="2F5496" w:themeColor="accent1" w:themeShade="BF"/>
                        </w:rPr>
                        <w:t>&lt;/#list&gt;</w:t>
                      </w:r>
                    </w:p>
                  </w:txbxContent>
                </v:textbox>
                <w10:wrap type="square" anchorx="margin"/>
              </v:shape>
            </w:pict>
          </mc:Fallback>
        </mc:AlternateContent>
      </w:r>
      <w:r w:rsidR="00DC7F40">
        <w:t>A Freemarker támogatja a listák és ciklusok kezelését is, végig iterálhatunk rajtuk és az éppen soron következő elemhez</w:t>
      </w:r>
      <w:r w:rsidR="00BB2E5B">
        <w:t>,</w:t>
      </w:r>
      <w:r w:rsidR="00DC7F40">
        <w:t xml:space="preserve"> mint az objektumokhoz férhetünk hozzá. A listákat a &lt;#list </w:t>
      </w:r>
      <w:r w:rsidR="00DC7F40" w:rsidRPr="00DC7F40">
        <w:rPr>
          <w:i/>
        </w:rPr>
        <w:t>listaneve</w:t>
      </w:r>
      <w:r w:rsidR="00DC7F40">
        <w:rPr>
          <w:i/>
        </w:rPr>
        <w:t xml:space="preserve"> </w:t>
      </w:r>
      <w:r w:rsidR="00DC7F40">
        <w:t xml:space="preserve">as </w:t>
      </w:r>
      <w:r w:rsidR="00DC7F40">
        <w:rPr>
          <w:i/>
        </w:rPr>
        <w:t>objektumneve</w:t>
      </w:r>
      <w:r w:rsidR="00DC7F40">
        <w:t>&gt; kifejezéssel kezelhetjük.</w:t>
      </w:r>
    </w:p>
    <w:p w14:paraId="0B33EF54" w14:textId="0C8F75DD" w:rsidR="000328E6" w:rsidRDefault="006308A7" w:rsidP="000328E6">
      <w:pPr>
        <w:pStyle w:val="Kpalrs"/>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6</w:t>
      </w:r>
      <w:r>
        <w:fldChar w:fldCharType="end"/>
      </w:r>
      <w:r w:rsidR="000328E6">
        <w:t>. ábra Freemarker lista kezelés</w:t>
      </w:r>
    </w:p>
    <w:p w14:paraId="62712AA0" w14:textId="23EA8DE8" w:rsidR="000328E6" w:rsidRPr="000328E6" w:rsidRDefault="000328E6" w:rsidP="000328E6">
      <w:r>
        <w:t>A ciklusos működést is &lt;#list</w:t>
      </w:r>
      <w:r w:rsidR="00BB2E5B">
        <w:t>…</w:t>
      </w:r>
      <w:r>
        <w:t xml:space="preserve">&gt; kifejezéssel tudjuk előhívni, itt valójában egy szám listán iterálunk végig ezzel imitálva az n </w:t>
      </w:r>
      <w:r w:rsidR="009A5BD2">
        <w:t>iterációig</w:t>
      </w:r>
      <w:r>
        <w:t xml:space="preserve"> tartó ciklikus működést.  </w:t>
      </w:r>
    </w:p>
    <w:p w14:paraId="2A7D3669" w14:textId="77777777" w:rsidR="000328E6" w:rsidRDefault="000328E6" w:rsidP="000328E6">
      <w:pPr>
        <w:pStyle w:val="Cmsor4"/>
      </w:pPr>
      <w:r>
        <w:lastRenderedPageBreak/>
        <w:t>Elágazások</w:t>
      </w:r>
    </w:p>
    <w:p w14:paraId="209D1E68" w14:textId="7036B6B9" w:rsidR="000328E6" w:rsidRDefault="00BB2E5B" w:rsidP="000328E6">
      <w:r>
        <w:t xml:space="preserve">Ha </w:t>
      </w:r>
      <w:r w:rsidR="009A5BD2">
        <w:t>csak feltételesen van</w:t>
      </w:r>
      <w:r>
        <w:t xml:space="preserve"> szükségünk egy</w:t>
      </w:r>
      <w:r w:rsidR="009A5BD2">
        <w:t xml:space="preserve"> adott</w:t>
      </w:r>
      <w:r>
        <w:t xml:space="preserve"> szövegrészre, </w:t>
      </w:r>
      <w:r w:rsidR="00AD0CD3">
        <w:rPr>
          <w:noProof/>
        </w:rPr>
        <mc:AlternateContent>
          <mc:Choice Requires="wps">
            <w:drawing>
              <wp:anchor distT="45720" distB="45720" distL="114300" distR="114300" simplePos="0" relativeHeight="251665920" behindDoc="0" locked="0" layoutInCell="1" allowOverlap="1" wp14:anchorId="147B4CCD" wp14:editId="3AE17C66">
                <wp:simplePos x="0" y="0"/>
                <wp:positionH relativeFrom="margin">
                  <wp:align>left</wp:align>
                </wp:positionH>
                <wp:positionV relativeFrom="paragraph">
                  <wp:posOffset>1298575</wp:posOffset>
                </wp:positionV>
                <wp:extent cx="5368925" cy="1342390"/>
                <wp:effectExtent l="0" t="0" r="22225" b="10160"/>
                <wp:wrapSquare wrapText="bothSides"/>
                <wp:docPr id="1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342417"/>
                        </a:xfrm>
                        <a:prstGeom prst="rect">
                          <a:avLst/>
                        </a:prstGeom>
                        <a:solidFill>
                          <a:srgbClr val="FFFFFF"/>
                        </a:solidFill>
                        <a:ln w="9525">
                          <a:solidFill>
                            <a:srgbClr val="000000"/>
                          </a:solidFill>
                          <a:miter lim="800000"/>
                          <a:headEnd/>
                          <a:tailEnd/>
                        </a:ln>
                      </wps:spPr>
                      <wps:txbx>
                        <w:txbxContent>
                          <w:p w14:paraId="5C23422B" w14:textId="77777777" w:rsidR="00DB3B51" w:rsidRPr="00EF1A16" w:rsidRDefault="00DB3B51" w:rsidP="00AD0CD3">
                            <w:pPr>
                              <w:pStyle w:val="Kd"/>
                              <w:rPr>
                                <w:color w:val="2F5496" w:themeColor="accent1" w:themeShade="BF"/>
                              </w:rPr>
                            </w:pPr>
                            <w:r w:rsidRPr="00EF1A16">
                              <w:rPr>
                                <w:color w:val="2F5496" w:themeColor="accent1" w:themeShade="BF"/>
                              </w:rPr>
                              <w:t>&lt;#if</w:t>
                            </w:r>
                            <w:r>
                              <w:t xml:space="preserve"> </w:t>
                            </w:r>
                            <w:r w:rsidRPr="00EF1A16">
                              <w:rPr>
                                <w:color w:val="C45911" w:themeColor="accent2" w:themeShade="BF"/>
                              </w:rPr>
                              <w:t>x == 1</w:t>
                            </w:r>
                            <w:r w:rsidRPr="00EF1A16">
                              <w:rPr>
                                <w:color w:val="2F5496" w:themeColor="accent1" w:themeShade="BF"/>
                              </w:rPr>
                              <w:t>&gt;</w:t>
                            </w:r>
                          </w:p>
                          <w:p w14:paraId="4FAE636E" w14:textId="77777777" w:rsidR="00DB3B51" w:rsidRDefault="00DB3B51" w:rsidP="00AD0CD3">
                            <w:pPr>
                              <w:pStyle w:val="Kd"/>
                            </w:pPr>
                            <w:r>
                              <w:tab/>
                              <w:t>x értéke 1.</w:t>
                            </w:r>
                          </w:p>
                          <w:p w14:paraId="70295DCE" w14:textId="77777777" w:rsidR="00DB3B51" w:rsidRDefault="00DB3B51" w:rsidP="00AD0CD3">
                            <w:pPr>
                              <w:pStyle w:val="Kd"/>
                            </w:pPr>
                            <w:r w:rsidRPr="00EF1A16">
                              <w:rPr>
                                <w:color w:val="2F5496" w:themeColor="accent1" w:themeShade="BF"/>
                              </w:rPr>
                              <w:t>&lt;#elseif</w:t>
                            </w:r>
                            <w:r>
                              <w:t xml:space="preserve"> </w:t>
                            </w:r>
                            <w:r w:rsidRPr="00EF1A16">
                              <w:rPr>
                                <w:color w:val="C45911" w:themeColor="accent2" w:themeShade="BF"/>
                              </w:rPr>
                              <w:t>x == 2</w:t>
                            </w:r>
                            <w:r w:rsidRPr="00EF1A16">
                              <w:rPr>
                                <w:color w:val="2F5496" w:themeColor="accent1" w:themeShade="BF"/>
                              </w:rPr>
                              <w:t>&gt;</w:t>
                            </w:r>
                          </w:p>
                          <w:p w14:paraId="7E00A8C9" w14:textId="77777777" w:rsidR="00DB3B51" w:rsidRDefault="00DB3B51" w:rsidP="00AD0CD3">
                            <w:pPr>
                              <w:pStyle w:val="Kd"/>
                            </w:pPr>
                            <w:r>
                              <w:tab/>
                              <w:t>x értéke 2.</w:t>
                            </w:r>
                          </w:p>
                          <w:p w14:paraId="7A581815" w14:textId="77777777" w:rsidR="00DB3B51" w:rsidRDefault="00DB3B51" w:rsidP="00AD0CD3">
                            <w:pPr>
                              <w:pStyle w:val="Kd"/>
                              <w:rPr>
                                <w:color w:val="2F5496" w:themeColor="accent1" w:themeShade="BF"/>
                              </w:rPr>
                            </w:pPr>
                            <w:r w:rsidRPr="00EF1A16">
                              <w:rPr>
                                <w:color w:val="2F5496" w:themeColor="accent1" w:themeShade="BF"/>
                              </w:rPr>
                              <w:t>&lt;#else&gt;</w:t>
                            </w:r>
                          </w:p>
                          <w:p w14:paraId="20A0E194" w14:textId="77777777" w:rsidR="00DB3B51" w:rsidRPr="00EF1A16" w:rsidRDefault="00DB3B51" w:rsidP="00AD0CD3">
                            <w:pPr>
                              <w:pStyle w:val="Kd"/>
                              <w:rPr>
                                <w:color w:val="2F5496" w:themeColor="accent1" w:themeShade="BF"/>
                              </w:rPr>
                            </w:pPr>
                            <w:r>
                              <w:rPr>
                                <w:color w:val="2F5496" w:themeColor="accent1" w:themeShade="BF"/>
                              </w:rPr>
                              <w:tab/>
                            </w:r>
                            <w:r w:rsidRPr="00EF1A16">
                              <w:rPr>
                                <w:color w:val="000000" w:themeColor="text1"/>
                              </w:rPr>
                              <w:t>x nem 1, x nem 2.</w:t>
                            </w:r>
                          </w:p>
                          <w:p w14:paraId="56FABFA9" w14:textId="77777777" w:rsidR="00DB3B51" w:rsidRPr="00EF1A16" w:rsidRDefault="00DB3B51" w:rsidP="00AD0CD3">
                            <w:pPr>
                              <w:pStyle w:val="Kd"/>
                              <w:rPr>
                                <w:color w:val="2F5496" w:themeColor="accent1" w:themeShade="BF"/>
                              </w:rPr>
                            </w:pPr>
                            <w:r w:rsidRPr="00EF1A16">
                              <w:rPr>
                                <w:color w:val="2F5496" w:themeColor="accent1" w:themeShade="BF"/>
                              </w:rPr>
                              <w:t>&lt;/#if&gt;</w:t>
                            </w:r>
                          </w:p>
                          <w:p w14:paraId="260B89E6" w14:textId="74984A7C" w:rsidR="00DB3B51" w:rsidRDefault="00DB3B51" w:rsidP="00AD0CD3">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B4CCD" id="_x0000_s1034" type="#_x0000_t202" style="position:absolute;left:0;text-align:left;margin-left:0;margin-top:102.25pt;width:422.75pt;height:105.7pt;z-index:251665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">
                <v:textbox>
                  <w:txbxContent>
                    <w:p w14:paraId="5C23422B" w14:textId="77777777" w:rsidR="00DB3B51" w:rsidRPr="00EF1A16" w:rsidRDefault="00DB3B51" w:rsidP="00AD0CD3">
                      <w:pPr>
                        <w:pStyle w:val="Kd"/>
                        <w:rPr>
                          <w:color w:val="2F5496" w:themeColor="accent1" w:themeShade="BF"/>
                        </w:rPr>
                      </w:pPr>
                      <w:r w:rsidRPr="00EF1A16">
                        <w:rPr>
                          <w:color w:val="2F5496" w:themeColor="accent1" w:themeShade="BF"/>
                        </w:rPr>
                        <w:t>&lt;#if</w:t>
                      </w:r>
                      <w:r>
                        <w:t xml:space="preserve"> </w:t>
                      </w:r>
                      <w:r w:rsidRPr="00EF1A16">
                        <w:rPr>
                          <w:color w:val="C45911" w:themeColor="accent2" w:themeShade="BF"/>
                        </w:rPr>
                        <w:t>x == 1</w:t>
                      </w:r>
                      <w:r w:rsidRPr="00EF1A16">
                        <w:rPr>
                          <w:color w:val="2F5496" w:themeColor="accent1" w:themeShade="BF"/>
                        </w:rPr>
                        <w:t>&gt;</w:t>
                      </w:r>
                    </w:p>
                    <w:p w14:paraId="4FAE636E" w14:textId="77777777" w:rsidR="00DB3B51" w:rsidRDefault="00DB3B51" w:rsidP="00AD0CD3">
                      <w:pPr>
                        <w:pStyle w:val="Kd"/>
                      </w:pPr>
                      <w:r>
                        <w:tab/>
                        <w:t>x értéke 1.</w:t>
                      </w:r>
                    </w:p>
                    <w:p w14:paraId="70295DCE" w14:textId="77777777" w:rsidR="00DB3B51" w:rsidRDefault="00DB3B51" w:rsidP="00AD0CD3">
                      <w:pPr>
                        <w:pStyle w:val="Kd"/>
                      </w:pPr>
                      <w:r w:rsidRPr="00EF1A16">
                        <w:rPr>
                          <w:color w:val="2F5496" w:themeColor="accent1" w:themeShade="BF"/>
                        </w:rPr>
                        <w:t>&lt;#elseif</w:t>
                      </w:r>
                      <w:r>
                        <w:t xml:space="preserve"> </w:t>
                      </w:r>
                      <w:r w:rsidRPr="00EF1A16">
                        <w:rPr>
                          <w:color w:val="C45911" w:themeColor="accent2" w:themeShade="BF"/>
                        </w:rPr>
                        <w:t>x == 2</w:t>
                      </w:r>
                      <w:r w:rsidRPr="00EF1A16">
                        <w:rPr>
                          <w:color w:val="2F5496" w:themeColor="accent1" w:themeShade="BF"/>
                        </w:rPr>
                        <w:t>&gt;</w:t>
                      </w:r>
                    </w:p>
                    <w:p w14:paraId="7E00A8C9" w14:textId="77777777" w:rsidR="00DB3B51" w:rsidRDefault="00DB3B51" w:rsidP="00AD0CD3">
                      <w:pPr>
                        <w:pStyle w:val="Kd"/>
                      </w:pPr>
                      <w:r>
                        <w:tab/>
                        <w:t>x értéke 2.</w:t>
                      </w:r>
                    </w:p>
                    <w:p w14:paraId="7A581815" w14:textId="77777777" w:rsidR="00DB3B51" w:rsidRDefault="00DB3B51" w:rsidP="00AD0CD3">
                      <w:pPr>
                        <w:pStyle w:val="Kd"/>
                        <w:rPr>
                          <w:color w:val="2F5496" w:themeColor="accent1" w:themeShade="BF"/>
                        </w:rPr>
                      </w:pPr>
                      <w:r w:rsidRPr="00EF1A16">
                        <w:rPr>
                          <w:color w:val="2F5496" w:themeColor="accent1" w:themeShade="BF"/>
                        </w:rPr>
                        <w:t>&lt;#else&gt;</w:t>
                      </w:r>
                    </w:p>
                    <w:p w14:paraId="20A0E194" w14:textId="77777777" w:rsidR="00DB3B51" w:rsidRPr="00EF1A16" w:rsidRDefault="00DB3B51" w:rsidP="00AD0CD3">
                      <w:pPr>
                        <w:pStyle w:val="Kd"/>
                        <w:rPr>
                          <w:color w:val="2F5496" w:themeColor="accent1" w:themeShade="BF"/>
                        </w:rPr>
                      </w:pPr>
                      <w:r>
                        <w:rPr>
                          <w:color w:val="2F5496" w:themeColor="accent1" w:themeShade="BF"/>
                        </w:rPr>
                        <w:tab/>
                      </w:r>
                      <w:r w:rsidRPr="00EF1A16">
                        <w:rPr>
                          <w:color w:val="000000" w:themeColor="text1"/>
                        </w:rPr>
                        <w:t>x nem 1, x nem 2.</w:t>
                      </w:r>
                    </w:p>
                    <w:p w14:paraId="56FABFA9" w14:textId="77777777" w:rsidR="00DB3B51" w:rsidRPr="00EF1A16" w:rsidRDefault="00DB3B51" w:rsidP="00AD0CD3">
                      <w:pPr>
                        <w:pStyle w:val="Kd"/>
                        <w:rPr>
                          <w:color w:val="2F5496" w:themeColor="accent1" w:themeShade="BF"/>
                        </w:rPr>
                      </w:pPr>
                      <w:r w:rsidRPr="00EF1A16">
                        <w:rPr>
                          <w:color w:val="2F5496" w:themeColor="accent1" w:themeShade="BF"/>
                        </w:rPr>
                        <w:t>&lt;/#if&gt;</w:t>
                      </w:r>
                    </w:p>
                    <w:p w14:paraId="260B89E6" w14:textId="74984A7C" w:rsidR="00DB3B51" w:rsidRDefault="00DB3B51" w:rsidP="00AD0CD3">
                      <w:pPr>
                        <w:pStyle w:val="Kd"/>
                      </w:pPr>
                    </w:p>
                  </w:txbxContent>
                </v:textbox>
                <w10:wrap type="square" anchorx="margin"/>
              </v:shape>
            </w:pict>
          </mc:Fallback>
        </mc:AlternateContent>
      </w:r>
      <w:r>
        <w:t>l</w:t>
      </w:r>
      <w:r w:rsidR="000328E6">
        <w:t xml:space="preserve">ehetőség van elágazások használatára is, ezzel </w:t>
      </w:r>
      <w:r w:rsidR="005C3741">
        <w:t>a megjelenést</w:t>
      </w:r>
      <w:r w:rsidR="000328E6">
        <w:t xml:space="preserve"> egy bizonyos feltételhez köthetjük a template</w:t>
      </w:r>
      <w:r>
        <w:t>-</w:t>
      </w:r>
      <w:r w:rsidR="000328E6">
        <w:t>n belül. Az elágazás leírásához a &lt;#if…&gt; kifejezés</w:t>
      </w:r>
      <w:r w:rsidR="003A0D29">
        <w:t xml:space="preserve">sel </w:t>
      </w:r>
      <w:r w:rsidR="000328E6">
        <w:t>használhatjuk</w:t>
      </w:r>
      <w:r w:rsidR="00CC1E6B">
        <w:t>, végezetül pedig &lt;/#if&gt; záró kifejezéssel tudjuk megadni a végét.</w:t>
      </w:r>
      <w:r w:rsidR="003A0D29">
        <w:t xml:space="preserve"> Az if kifejezés után használható a &lt;#elseif…&gt;,&lt;#else&gt;, mint </w:t>
      </w:r>
      <w:r w:rsidR="003A0D29" w:rsidRPr="003A0D29">
        <w:rPr>
          <w:i/>
        </w:rPr>
        <w:t>egyébként ha</w:t>
      </w:r>
      <w:r w:rsidR="003A0D29">
        <w:t xml:space="preserve"> és </w:t>
      </w:r>
      <w:r w:rsidR="003A0D29" w:rsidRPr="003A0D29">
        <w:rPr>
          <w:i/>
        </w:rPr>
        <w:t>egyébként</w:t>
      </w:r>
      <w:r w:rsidR="003A0D29">
        <w:t xml:space="preserve"> ágak kezelésére.</w:t>
      </w:r>
    </w:p>
    <w:p w14:paraId="2923D92A" w14:textId="6B9F7BD8" w:rsidR="007E11BA" w:rsidRPr="00F374C8" w:rsidRDefault="006308A7" w:rsidP="000C3F15">
      <w:pPr>
        <w:pStyle w:val="Kpalrs"/>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7</w:t>
      </w:r>
      <w:r>
        <w:fldChar w:fldCharType="end"/>
      </w:r>
      <w:r w:rsidR="00AB3E10">
        <w:t>. ábra</w:t>
      </w:r>
      <w:r w:rsidR="003A0D29">
        <w:t xml:space="preserve"> Freemarker elágazás kezelés</w:t>
      </w:r>
    </w:p>
    <w:p w14:paraId="5F4EE03F" w14:textId="7F06EABC" w:rsidR="005F0577" w:rsidRDefault="00752F27" w:rsidP="005939C4">
      <w:pPr>
        <w:pStyle w:val="Cmsor3"/>
      </w:pPr>
      <w:bookmarkStart w:id="26" w:name="_Toc531887623"/>
      <w:r>
        <w:t>StringTemplate</w:t>
      </w:r>
      <w:bookmarkEnd w:id="26"/>
    </w:p>
    <w:p w14:paraId="5E81AA4E" w14:textId="39F84D18" w:rsidR="00326445" w:rsidRDefault="00752F27" w:rsidP="00752F27">
      <w:r>
        <w:t>A StringTemplate</w:t>
      </w:r>
      <w:r w:rsidR="00C972AE">
        <w:fldChar w:fldCharType="begin"/>
      </w:r>
      <w:r w:rsidR="00C972AE">
        <w:instrText xml:space="preserve"> REF _Ref530678343 \r \h </w:instrText>
      </w:r>
      <w:r w:rsidR="00C972AE">
        <w:fldChar w:fldCharType="separate"/>
      </w:r>
      <w:r w:rsidR="00FB5FC9">
        <w:t>[10]</w:t>
      </w:r>
      <w:r w:rsidR="00C972AE">
        <w:fldChar w:fldCharType="end"/>
      </w:r>
      <w:r>
        <w:t xml:space="preserve"> egy java template motor</w:t>
      </w:r>
      <w:r w:rsidR="00BB2E5B">
        <w:t>,</w:t>
      </w:r>
      <w:r>
        <w:t xml:space="preserve"> amit forrásfájlok, weboldalak, emailek és más formázott szövegek előállításához használnak.</w:t>
      </w:r>
      <w:r w:rsidR="000C3F15">
        <w:t xml:space="preserve"> </w:t>
      </w:r>
      <w:r w:rsidR="00C972AE">
        <w:t>Célkitűzései között szerepel a</w:t>
      </w:r>
      <w:r w:rsidR="00506F5F">
        <w:t xml:space="preserve"> modell és a nézet </w:t>
      </w:r>
      <w:r w:rsidR="00C972AE">
        <w:t>(model-view) teljes szeparációja, ezért a template nem enged</w:t>
      </w:r>
      <w:r w:rsidR="009A5BD2">
        <w:t xml:space="preserve">i a modellt befolyásoló műveletek végrehajtását </w:t>
      </w:r>
      <w:r w:rsidR="00C972AE">
        <w:t>a template belső kifejezései köz</w:t>
      </w:r>
      <w:r w:rsidR="009A5BD2">
        <w:t>ött</w:t>
      </w:r>
      <w:r w:rsidR="00C972AE">
        <w:t xml:space="preserve">. Így a szintaxisa letisztult és egyszerű így könnyen átlátható, </w:t>
      </w:r>
      <w:r w:rsidR="00326445">
        <w:t>ebből fakadóan tudástára szerény, de készítője azt állítja ennél több nem is kell.</w:t>
      </w:r>
    </w:p>
    <w:p w14:paraId="57A1E0C7" w14:textId="77777777" w:rsidR="00BB4A22" w:rsidRDefault="00BB4A22" w:rsidP="00BB4A22">
      <w:pPr>
        <w:pStyle w:val="Cmsor4"/>
      </w:pPr>
      <w:r>
        <w:t>A templatenyelv kifejezései</w:t>
      </w:r>
    </w:p>
    <w:p w14:paraId="7394C350" w14:textId="256C661C" w:rsidR="005A7857" w:rsidRPr="00241EA3" w:rsidRDefault="00241EA3" w:rsidP="005A7857">
      <w:r>
        <w:t xml:space="preserve">Mivel a modell és a nézet teljes szétválasztására törekedtek a nyelv kialakítása során, </w:t>
      </w:r>
      <w:r w:rsidR="00317CE2">
        <w:t xml:space="preserve">ezért </w:t>
      </w:r>
      <w:r>
        <w:t>minden adatnak rendelkezésre kell állnia a template kiértékelésekor, ezért a nyelv nem enged meg külső függvényhívásokat vezérlőszerkezeteiben</w:t>
      </w:r>
      <w:r w:rsidR="005A7857">
        <w:t xml:space="preserve">, csak a modellben szereplő objektumok és azok attribútumaihoz tudunk hozzá férni. A nyelv </w:t>
      </w:r>
      <w:r w:rsidR="00851344">
        <w:t xml:space="preserve">a </w:t>
      </w:r>
      <w:r w:rsidR="005A7857">
        <w:t>&lt;</w:t>
      </w:r>
      <w:r w:rsidR="00851344">
        <w:t>,</w:t>
      </w:r>
      <w:r w:rsidR="005A7857">
        <w:t>&gt;</w:t>
      </w:r>
      <w:r w:rsidR="00851344">
        <w:t xml:space="preserve"> jelek közé írt kifejezéseket értelmezi fordításkor.</w:t>
      </w:r>
    </w:p>
    <w:p w14:paraId="19AED5C5" w14:textId="77777777" w:rsidR="00241EA3" w:rsidRDefault="00241EA3" w:rsidP="00241EA3">
      <w:pPr>
        <w:pStyle w:val="Cmsor4"/>
      </w:pPr>
      <w:r>
        <w:t>Java és eclipse támogatás</w:t>
      </w:r>
    </w:p>
    <w:p w14:paraId="634BA56E" w14:textId="77777777" w:rsidR="00241EA3" w:rsidRDefault="00241EA3" w:rsidP="00241EA3">
      <w:r>
        <w:t xml:space="preserve">Mivel ez egy java alapú template motor így kifinomult java könyvtárral rendelkezik, ami némi utána olvasás után egyszerűen használható. A template belső változóit (modell) a java API-val tudjuk „injektálni” a template számára. Ellentétben a FreeMarkerrel a StringTemplate fájljait binárisra tudjuk fordítani ezzel növelve a hatékonyságát a szöveg generálásnak. </w:t>
      </w:r>
    </w:p>
    <w:p w14:paraId="68165602" w14:textId="0386EEEA" w:rsidR="00241EA3" w:rsidRDefault="00241EA3" w:rsidP="00241EA3">
      <w:r>
        <w:lastRenderedPageBreak/>
        <w:t>Az eclipse-hez ugyan találtam plugint, de azt nem sikerült kipróbálnom technikai nehézségek miatt. Így ezekután StringTemplate-t eclipse-ben nem megfelelően támogatottnak ítéltem meg.</w:t>
      </w:r>
    </w:p>
    <w:p w14:paraId="6A884712" w14:textId="58D833C9" w:rsidR="00241EA3" w:rsidRDefault="00241EA3" w:rsidP="00241EA3">
      <w:pPr>
        <w:pStyle w:val="Cmsor4"/>
      </w:pPr>
      <w:r>
        <w:t>Listák és ciklusok</w:t>
      </w:r>
    </w:p>
    <w:p w14:paraId="79479E80" w14:textId="09701B4B" w:rsidR="00DD5761" w:rsidRDefault="00DD5761" w:rsidP="00DD5761">
      <w:r>
        <w:t>Klasszikus ciklusok nem támogatottak a nyelv előbb említett alapelve miatt, hiszen modellnek már rendelkezésre kell állnia mire fordítás megkezdődik, így a következő iteráció megkezdése előtt</w:t>
      </w:r>
      <w:r w:rsidR="005A7857">
        <w:t xml:space="preserve"> vagy után</w:t>
      </w:r>
      <w:r>
        <w:t xml:space="preserve"> </w:t>
      </w:r>
      <w:r w:rsidR="005A7857">
        <w:t xml:space="preserve">nincs lehetőség a ciklus feltételben szereplő kifejezéseket kiértékelni. </w:t>
      </w:r>
    </w:p>
    <w:p w14:paraId="65CBF68D" w14:textId="406D6A74" w:rsidR="007F5E94" w:rsidRPr="00DD5761" w:rsidRDefault="005A7857" w:rsidP="00DD5761">
      <w:r>
        <w:t xml:space="preserve">Ez a hiányosság áthidalható listák használatával, hiszen listákon való iteráció támogatott. Ezt a </w:t>
      </w:r>
      <w:r w:rsidR="00032B55">
        <w:t>template nevű elem segítségével lehet elérni</w:t>
      </w:r>
      <w:r w:rsidR="007F5E94">
        <w:t>, ami lehet anonim vagy előre definiált.</w:t>
      </w:r>
      <w:r w:rsidR="00B62363">
        <w:t xml:space="preserve"> </w:t>
      </w:r>
      <w:r w:rsidR="009F0D80">
        <w:t>A templateknek bemenetként előre meghatározott számú listát várnak. A listák elemeit 2 fajta módon tudja kezelni, vagy minden elemhez külön-külön legenerálja a hozzátartozó stringet, vagy a template-ben az adatnak kihagyott lyukat az lista elemeinek felsorolásával tölti ki</w:t>
      </w:r>
      <w:r w:rsidR="00317CE2">
        <w:t xml:space="preserve"> (példa: </w:t>
      </w:r>
      <w:r w:rsidR="00317CE2">
        <w:fldChar w:fldCharType="begin"/>
      </w:r>
      <w:r w:rsidR="00317CE2">
        <w:instrText xml:space="preserve"> REF _Ref531886054 \h </w:instrText>
      </w:r>
      <w:r w:rsidR="00317CE2">
        <w:fldChar w:fldCharType="separate"/>
      </w:r>
      <w:r w:rsidR="00FB5FC9">
        <w:rPr>
          <w:noProof/>
        </w:rPr>
        <w:t>2</w:t>
      </w:r>
      <w:r w:rsidR="00FB5FC9">
        <w:noBreakHyphen/>
      </w:r>
      <w:r w:rsidR="00FB5FC9">
        <w:rPr>
          <w:noProof/>
        </w:rPr>
        <w:t>8</w:t>
      </w:r>
      <w:r w:rsidR="00FB5FC9">
        <w:t>. ábra</w:t>
      </w:r>
      <w:r w:rsidR="00317CE2">
        <w:fldChar w:fldCharType="end"/>
      </w:r>
      <w:r w:rsidR="00317CE2">
        <w:t>)</w:t>
      </w:r>
      <w:r w:rsidR="009F0D80">
        <w:t>.</w:t>
      </w:r>
    </w:p>
    <w:p w14:paraId="24A138C6" w14:textId="2E4C2ED1" w:rsidR="00241EA3" w:rsidRDefault="00AD0CD3" w:rsidP="00241EA3">
      <w:pPr>
        <w:pStyle w:val="Cmsor4"/>
      </w:pPr>
      <w:r>
        <w:rPr>
          <w:noProof/>
        </w:rPr>
        <mc:AlternateContent>
          <mc:Choice Requires="wps">
            <w:drawing>
              <wp:anchor distT="0" distB="0" distL="114300" distR="114300" simplePos="0" relativeHeight="251670016" behindDoc="0" locked="0" layoutInCell="1" allowOverlap="1" wp14:anchorId="6B02CB0F" wp14:editId="27E9313A">
                <wp:simplePos x="0" y="0"/>
                <wp:positionH relativeFrom="column">
                  <wp:posOffset>0</wp:posOffset>
                </wp:positionH>
                <wp:positionV relativeFrom="paragraph">
                  <wp:posOffset>932180</wp:posOffset>
                </wp:positionV>
                <wp:extent cx="5378450" cy="635"/>
                <wp:effectExtent l="0" t="0" r="0" b="0"/>
                <wp:wrapSquare wrapText="bothSides"/>
                <wp:docPr id="16" name="Szövegdoboz 16"/>
                <wp:cNvGraphicFramePr/>
                <a:graphic xmlns:a="http://schemas.openxmlformats.org/drawingml/2006/main">
                  <a:graphicData uri="http://schemas.microsoft.com/office/word/2010/wordprocessingShape">
                    <wps:wsp>
                      <wps:cNvSpPr txBox="1"/>
                      <wps:spPr>
                        <a:xfrm>
                          <a:off x="0" y="0"/>
                          <a:ext cx="5378450" cy="635"/>
                        </a:xfrm>
                        <a:prstGeom prst="rect">
                          <a:avLst/>
                        </a:prstGeom>
                        <a:solidFill>
                          <a:prstClr val="white"/>
                        </a:solidFill>
                        <a:ln>
                          <a:noFill/>
                        </a:ln>
                      </wps:spPr>
                      <wps:txbx>
                        <w:txbxContent>
                          <w:bookmarkStart w:id="27" w:name="_Ref531886054"/>
                          <w:p w14:paraId="4A1E412F" w14:textId="752FD4CF" w:rsidR="00DB3B51" w:rsidRPr="00AE274C" w:rsidRDefault="00DB3B51" w:rsidP="00AD0CD3">
                            <w:pPr>
                              <w:pStyle w:val="Kpalrs"/>
                              <w:rPr>
                                <w:sz w:val="24"/>
                                <w:szCs w:val="28"/>
                                <w:lang w:eastAsia="en-US"/>
                              </w:rPr>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8</w:t>
                            </w:r>
                            <w:r>
                              <w:fldChar w:fldCharType="end"/>
                            </w:r>
                            <w:r>
                              <w:t>. ábra</w:t>
                            </w:r>
                            <w:bookmarkEnd w:id="27"/>
                            <w:r>
                              <w:t xml:space="preserve"> StringTemlate template elemének szintaxisa és használata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2CB0F" id="Szövegdoboz 16" o:spid="_x0000_s1035" type="#_x0000_t202" style="position:absolute;left:0;text-align:left;margin-left:0;margin-top:73.4pt;width:423.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" stroked="f">
                <v:textbox style="mso-fit-shape-to-text:t" inset="0,0,0,0">
                  <w:txbxContent>
                    <w:bookmarkStart w:id="28" w:name="_Ref531886054"/>
                    <w:p w14:paraId="4A1E412F" w14:textId="752FD4CF" w:rsidR="00DB3B51" w:rsidRPr="00AE274C" w:rsidRDefault="00DB3B51" w:rsidP="00AD0CD3">
                      <w:pPr>
                        <w:pStyle w:val="Kpalrs"/>
                        <w:rPr>
                          <w:sz w:val="24"/>
                          <w:szCs w:val="28"/>
                          <w:lang w:eastAsia="en-US"/>
                        </w:rPr>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8</w:t>
                      </w:r>
                      <w:r>
                        <w:fldChar w:fldCharType="end"/>
                      </w:r>
                      <w:r>
                        <w:t>. ábra</w:t>
                      </w:r>
                      <w:bookmarkEnd w:id="28"/>
                      <w:r>
                        <w:t xml:space="preserve"> StringTemlate template elemének szintaxisa és használata</w:t>
                      </w:r>
                    </w:p>
                  </w:txbxContent>
                </v:textbox>
                <w10:wrap type="square"/>
              </v:shape>
            </w:pict>
          </mc:Fallback>
        </mc:AlternateContent>
      </w:r>
      <w:r w:rsidR="009F0D80">
        <w:rPr>
          <w:noProof/>
        </w:rPr>
        <mc:AlternateContent>
          <mc:Choice Requires="wps">
            <w:drawing>
              <wp:anchor distT="45720" distB="45720" distL="114300" distR="114300" simplePos="0" relativeHeight="251659776" behindDoc="0" locked="0" layoutInCell="1" allowOverlap="1" wp14:anchorId="24271DD2" wp14:editId="38125404">
                <wp:simplePos x="0" y="0"/>
                <wp:positionH relativeFrom="margin">
                  <wp:align>left</wp:align>
                </wp:positionH>
                <wp:positionV relativeFrom="paragraph">
                  <wp:posOffset>230</wp:posOffset>
                </wp:positionV>
                <wp:extent cx="5378450" cy="875030"/>
                <wp:effectExtent l="0" t="0" r="12700" b="2032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0" cy="875030"/>
                        </a:xfrm>
                        <a:prstGeom prst="rect">
                          <a:avLst/>
                        </a:prstGeom>
                        <a:solidFill>
                          <a:srgbClr val="FFFFFF"/>
                        </a:solidFill>
                        <a:ln w="9525">
                          <a:solidFill>
                            <a:srgbClr val="000000"/>
                          </a:solidFill>
                          <a:miter lim="800000"/>
                          <a:headEnd/>
                          <a:tailEnd/>
                        </a:ln>
                      </wps:spPr>
                      <wps:txbx>
                        <w:txbxContent>
                          <w:p w14:paraId="5AAC6E40" w14:textId="77777777" w:rsidR="00DB3B51" w:rsidRPr="007F5E94" w:rsidRDefault="00DB3B51" w:rsidP="007F5E94">
                            <w:pPr>
                              <w:pStyle w:val="Kd"/>
                            </w:pPr>
                            <w:r w:rsidRPr="007F5E94">
                              <w:t>parens(x) ::= "(&lt;x&gt;)" &lt;!template definíció!&gt;</w:t>
                            </w:r>
                          </w:p>
                          <w:p w14:paraId="240E6930" w14:textId="03269F87" w:rsidR="00DB3B51" w:rsidRPr="007F5E94" w:rsidRDefault="00DB3B51" w:rsidP="007F5E94">
                            <w:pPr>
                              <w:pStyle w:val="Kd"/>
                            </w:pPr>
                            <w:r w:rsidRPr="007F5E94">
                              <w:t>["a", "b", "c"]:parens() -&gt; (a)(b)(c) &lt;!!&gt;</w:t>
                            </w:r>
                          </w:p>
                          <w:p w14:paraId="52083C91" w14:textId="292C5CCB" w:rsidR="00DB3B51" w:rsidRPr="007F5E94" w:rsidRDefault="00DB3B51" w:rsidP="007F5E94">
                            <w:pPr>
                              <w:pStyle w:val="Kd"/>
                            </w:pPr>
                            <w:r w:rsidRPr="007F5E94">
                              <w:t>parens(["a", "b", "c"]) -&gt; (abc)</w:t>
                            </w:r>
                          </w:p>
                          <w:p w14:paraId="25F0A646" w14:textId="50B554FC" w:rsidR="00DB3B51" w:rsidRPr="007F5E94" w:rsidRDefault="00DB3B51" w:rsidP="007F5E94">
                            <w:pPr>
                              <w:pStyle w:val="Kd"/>
                            </w:pPr>
                            <w:r w:rsidRPr="007F5E94">
                              <w:t>&lt;["a","b"]:{v | &lt;v&gt;=&lt;i&gt;;}&gt; -&gt; a=1;b=2; &lt;!anonim template!&gt;</w:t>
                            </w:r>
                          </w:p>
                          <w:p w14:paraId="7B438254" w14:textId="77777777" w:rsidR="00DB3B51" w:rsidRDefault="00DB3B51" w:rsidP="007F5E94">
                            <w:pPr>
                              <w:pStyle w:val="HTML-kntformzott"/>
                              <w:shd w:val="clear" w:color="auto" w:fill="F6F8FA"/>
                              <w:rPr>
                                <w:rFonts w:ascii="Consolas" w:hAnsi="Consolas"/>
                                <w:color w:val="24292E"/>
                              </w:rPr>
                            </w:pPr>
                            <w:r>
                              <w:rPr>
                                <w:rStyle w:val="HTML-kd"/>
                                <w:rFonts w:ascii="Consolas" w:hAnsi="Consolas"/>
                                <w:color w:val="24292E"/>
                                <w:bdr w:val="none" w:sz="0" w:space="0" w:color="auto" w:frame="1"/>
                              </w:rPr>
                              <w:t>&lt;["a","b"]:{v | &lt;v&gt;=&lt;i&gt;;}&gt;</w:t>
                            </w:r>
                          </w:p>
                          <w:p w14:paraId="42D98076" w14:textId="77777777" w:rsidR="00DB3B51" w:rsidRDefault="00DB3B51" w:rsidP="007F5E94">
                            <w:pPr>
                              <w:pStyle w:val="Kd"/>
                              <w:rPr>
                                <w:bdr w:val="none" w:sz="0" w:space="0" w:color="auto" w:frame="1"/>
                                <w:lang w:eastAsia="hu-HU"/>
                              </w:rPr>
                            </w:pPr>
                          </w:p>
                          <w:p w14:paraId="26B9B040" w14:textId="41B465F4" w:rsidR="00DB3B51" w:rsidRDefault="00DB3B51" w:rsidP="007F5E94">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71DD2" id="_x0000_s1036" type="#_x0000_t202" style="position:absolute;left:0;text-align:left;margin-left:0;margin-top:0;width:423.5pt;height:68.9pt;z-index:251659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">
                <v:textbox>
                  <w:txbxContent>
                    <w:p w14:paraId="5AAC6E40" w14:textId="77777777" w:rsidR="00DB3B51" w:rsidRPr="007F5E94" w:rsidRDefault="00DB3B51" w:rsidP="007F5E94">
                      <w:pPr>
                        <w:pStyle w:val="Kd"/>
                      </w:pPr>
                      <w:r w:rsidRPr="007F5E94">
                        <w:t>parens(x) ::= "(&lt;x&gt;)" &lt;!template definíció!&gt;</w:t>
                      </w:r>
                    </w:p>
                    <w:p w14:paraId="240E6930" w14:textId="03269F87" w:rsidR="00DB3B51" w:rsidRPr="007F5E94" w:rsidRDefault="00DB3B51" w:rsidP="007F5E94">
                      <w:pPr>
                        <w:pStyle w:val="Kd"/>
                      </w:pPr>
                      <w:r w:rsidRPr="007F5E94">
                        <w:t>["a", "b", "c"]:parens() -&gt; (a)(b)(c) &lt;!!&gt;</w:t>
                      </w:r>
                    </w:p>
                    <w:p w14:paraId="52083C91" w14:textId="292C5CCB" w:rsidR="00DB3B51" w:rsidRPr="007F5E94" w:rsidRDefault="00DB3B51" w:rsidP="007F5E94">
                      <w:pPr>
                        <w:pStyle w:val="Kd"/>
                      </w:pPr>
                      <w:r w:rsidRPr="007F5E94">
                        <w:t>parens(["a", "b", "c"]) -&gt; (abc)</w:t>
                      </w:r>
                    </w:p>
                    <w:p w14:paraId="25F0A646" w14:textId="50B554FC" w:rsidR="00DB3B51" w:rsidRPr="007F5E94" w:rsidRDefault="00DB3B51" w:rsidP="007F5E94">
                      <w:pPr>
                        <w:pStyle w:val="Kd"/>
                      </w:pPr>
                      <w:r w:rsidRPr="007F5E94">
                        <w:t>&lt;["a","b"]:{v | &lt;v&gt;=&lt;i&gt;;}&gt; -&gt; a=1;b=2; &lt;!anonim template!&gt;</w:t>
                      </w:r>
                    </w:p>
                    <w:p w14:paraId="7B438254" w14:textId="77777777" w:rsidR="00DB3B51" w:rsidRDefault="00DB3B51" w:rsidP="007F5E94">
                      <w:pPr>
                        <w:pStyle w:val="HTML-kntformzott"/>
                        <w:shd w:val="clear" w:color="auto" w:fill="F6F8FA"/>
                        <w:rPr>
                          <w:rFonts w:ascii="Consolas" w:hAnsi="Consolas"/>
                          <w:color w:val="24292E"/>
                        </w:rPr>
                      </w:pPr>
                      <w:r>
                        <w:rPr>
                          <w:rStyle w:val="HTML-kd"/>
                          <w:rFonts w:ascii="Consolas" w:hAnsi="Consolas"/>
                          <w:color w:val="24292E"/>
                          <w:bdr w:val="none" w:sz="0" w:space="0" w:color="auto" w:frame="1"/>
                        </w:rPr>
                        <w:t>&lt;["a","b"]:{v | &lt;v&gt;=&lt;i&gt;;}&gt;</w:t>
                      </w:r>
                    </w:p>
                    <w:p w14:paraId="42D98076" w14:textId="77777777" w:rsidR="00DB3B51" w:rsidRDefault="00DB3B51" w:rsidP="007F5E94">
                      <w:pPr>
                        <w:pStyle w:val="Kd"/>
                        <w:rPr>
                          <w:bdr w:val="none" w:sz="0" w:space="0" w:color="auto" w:frame="1"/>
                          <w:lang w:eastAsia="hu-HU"/>
                        </w:rPr>
                      </w:pPr>
                    </w:p>
                    <w:p w14:paraId="26B9B040" w14:textId="41B465F4" w:rsidR="00DB3B51" w:rsidRDefault="00DB3B51" w:rsidP="007F5E94">
                      <w:pPr>
                        <w:pStyle w:val="Kd"/>
                      </w:pPr>
                    </w:p>
                  </w:txbxContent>
                </v:textbox>
                <w10:wrap type="square" anchorx="margin"/>
              </v:shape>
            </w:pict>
          </mc:Fallback>
        </mc:AlternateContent>
      </w:r>
      <w:r w:rsidR="00241EA3">
        <w:t>Elágazások</w:t>
      </w:r>
    </w:p>
    <w:p w14:paraId="125ADDB3" w14:textId="465973B0" w:rsidR="00AD0CD3" w:rsidRPr="00AD0CD3" w:rsidRDefault="00AD0CD3" w:rsidP="00AD0CD3">
      <w:r>
        <w:rPr>
          <w:noProof/>
        </w:rPr>
        <mc:AlternateContent>
          <mc:Choice Requires="wps">
            <w:drawing>
              <wp:anchor distT="0" distB="0" distL="114300" distR="114300" simplePos="0" relativeHeight="251672064" behindDoc="0" locked="0" layoutInCell="1" allowOverlap="1" wp14:anchorId="092080E7" wp14:editId="44E7C28D">
                <wp:simplePos x="0" y="0"/>
                <wp:positionH relativeFrom="margin">
                  <wp:align>right</wp:align>
                </wp:positionH>
                <wp:positionV relativeFrom="paragraph">
                  <wp:posOffset>2158338</wp:posOffset>
                </wp:positionV>
                <wp:extent cx="5397500" cy="635"/>
                <wp:effectExtent l="0" t="0" r="0" b="9525"/>
                <wp:wrapSquare wrapText="bothSides"/>
                <wp:docPr id="17" name="Szövegdoboz 17"/>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bookmarkStart w:id="29" w:name="_Ref531886073"/>
                          <w:p w14:paraId="2D2FAB57" w14:textId="7AF827F1" w:rsidR="00DB3B51" w:rsidRPr="00A723C8" w:rsidRDefault="00DB3B51" w:rsidP="00AD0CD3">
                            <w:pPr>
                              <w:pStyle w:val="Kpalrs"/>
                              <w:rPr>
                                <w:sz w:val="24"/>
                                <w:szCs w:val="28"/>
                                <w:lang w:eastAsia="en-US"/>
                              </w:rPr>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9</w:t>
                            </w:r>
                            <w:r>
                              <w:fldChar w:fldCharType="end"/>
                            </w:r>
                            <w:r>
                              <w:t>. ábra</w:t>
                            </w:r>
                            <w:bookmarkEnd w:id="29"/>
                            <w:r>
                              <w:t xml:space="preserve"> Elágazás elemének szintaxisa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080E7" id="Szövegdoboz 17" o:spid="_x0000_s1037" type="#_x0000_t202" style="position:absolute;left:0;text-align:left;margin-left:373.8pt;margin-top:169.95pt;width:425pt;height:.05pt;z-index:251672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" stroked="f">
                <v:textbox style="mso-fit-shape-to-text:t" inset="0,0,0,0">
                  <w:txbxContent>
                    <w:bookmarkStart w:id="30" w:name="_Ref531886073"/>
                    <w:p w14:paraId="2D2FAB57" w14:textId="7AF827F1" w:rsidR="00DB3B51" w:rsidRPr="00A723C8" w:rsidRDefault="00DB3B51" w:rsidP="00AD0CD3">
                      <w:pPr>
                        <w:pStyle w:val="Kpalrs"/>
                        <w:rPr>
                          <w:sz w:val="24"/>
                          <w:szCs w:val="28"/>
                          <w:lang w:eastAsia="en-US"/>
                        </w:rPr>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9</w:t>
                      </w:r>
                      <w:r>
                        <w:fldChar w:fldCharType="end"/>
                      </w:r>
                      <w:r>
                        <w:t>. ábra</w:t>
                      </w:r>
                      <w:bookmarkEnd w:id="30"/>
                      <w:r>
                        <w:t xml:space="preserve"> Elágazás elemének szintaxisa</w:t>
                      </w:r>
                    </w:p>
                  </w:txbxContent>
                </v:textbox>
                <w10:wrap type="square" anchorx="margin"/>
              </v:shape>
            </w:pict>
          </mc:Fallback>
        </mc:AlternateContent>
      </w:r>
      <w:r>
        <w:rPr>
          <w:noProof/>
        </w:rPr>
        <mc:AlternateContent>
          <mc:Choice Requires="wps">
            <w:drawing>
              <wp:anchor distT="45720" distB="45720" distL="114300" distR="114300" simplePos="0" relativeHeight="251663872" behindDoc="0" locked="0" layoutInCell="1" allowOverlap="1" wp14:anchorId="31D53017" wp14:editId="55FDABBB">
                <wp:simplePos x="0" y="0"/>
                <wp:positionH relativeFrom="margin">
                  <wp:align>right</wp:align>
                </wp:positionH>
                <wp:positionV relativeFrom="paragraph">
                  <wp:posOffset>1009650</wp:posOffset>
                </wp:positionV>
                <wp:extent cx="5397500" cy="1099185"/>
                <wp:effectExtent l="0" t="0" r="12700" b="24765"/>
                <wp:wrapSquare wrapText="bothSides"/>
                <wp:docPr id="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0" cy="1099225"/>
                        </a:xfrm>
                        <a:prstGeom prst="rect">
                          <a:avLst/>
                        </a:prstGeom>
                        <a:solidFill>
                          <a:srgbClr val="FFFFFF"/>
                        </a:solidFill>
                        <a:ln w="9525">
                          <a:solidFill>
                            <a:srgbClr val="000000"/>
                          </a:solidFill>
                          <a:miter lim="800000"/>
                          <a:headEnd/>
                          <a:tailEnd/>
                        </a:ln>
                      </wps:spPr>
                      <wps:txbx>
                        <w:txbxContent>
                          <w:p w14:paraId="532B7D63" w14:textId="77777777" w:rsidR="00DB3B51" w:rsidRDefault="00DB3B51" w:rsidP="00AD0CD3">
                            <w:pPr>
                              <w:pStyle w:val="Kd"/>
                            </w:pPr>
                            <w:r>
                              <w:t xml:space="preserve">&lt;if(boolexpr1)&gt;subtemplate </w:t>
                            </w:r>
                          </w:p>
                          <w:p w14:paraId="46761236" w14:textId="77777777" w:rsidR="00DB3B51" w:rsidRDefault="00DB3B51" w:rsidP="00AD0CD3">
                            <w:pPr>
                              <w:pStyle w:val="Kd"/>
                            </w:pPr>
                            <w:r>
                              <w:tab/>
                              <w:t xml:space="preserve">&lt;elseif(boolexpr2)&gt;subtemplate2 </w:t>
                            </w:r>
                          </w:p>
                          <w:p w14:paraId="3AA573E4" w14:textId="77777777" w:rsidR="00DB3B51" w:rsidRDefault="00DB3B51" w:rsidP="00AD0CD3">
                            <w:pPr>
                              <w:pStyle w:val="Kd"/>
                            </w:pPr>
                            <w:r>
                              <w:tab/>
                              <w:t>...</w:t>
                            </w:r>
                          </w:p>
                          <w:p w14:paraId="785BB63C" w14:textId="77777777" w:rsidR="00DB3B51" w:rsidRDefault="00DB3B51" w:rsidP="00AD0CD3">
                            <w:pPr>
                              <w:pStyle w:val="Kd"/>
                            </w:pPr>
                            <w:r>
                              <w:tab/>
                              <w:t xml:space="preserve">&lt;elseif(boolexprN)&gt;subtemplateN </w:t>
                            </w:r>
                          </w:p>
                          <w:p w14:paraId="716B15C7" w14:textId="77777777" w:rsidR="00DB3B51" w:rsidRDefault="00DB3B51" w:rsidP="00AD0CD3">
                            <w:pPr>
                              <w:pStyle w:val="Kd"/>
                            </w:pPr>
                            <w:r>
                              <w:tab/>
                              <w:t xml:space="preserve">&lt;else&gt;defaultsubtemplate </w:t>
                            </w:r>
                          </w:p>
                          <w:p w14:paraId="4858A90A" w14:textId="342F6868" w:rsidR="00DB3B51" w:rsidRDefault="00DB3B51" w:rsidP="00AD0CD3">
                            <w:pPr>
                              <w:pStyle w:val="Kd"/>
                            </w:pPr>
                            <w:r>
                              <w:t>&lt;endif&gt;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53017" id="_x0000_s1038" type="#_x0000_t202" style="position:absolute;left:0;text-align:left;margin-left:373.8pt;margin-top:79.5pt;width:425pt;height:86.55pt;z-index:251663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">
                <v:textbox>
                  <w:txbxContent>
                    <w:p w14:paraId="532B7D63" w14:textId="77777777" w:rsidR="00DB3B51" w:rsidRDefault="00DB3B51" w:rsidP="00AD0CD3">
                      <w:pPr>
                        <w:pStyle w:val="Kd"/>
                      </w:pPr>
                      <w:r>
                        <w:t xml:space="preserve">&lt;if(boolexpr1)&gt;subtemplate </w:t>
                      </w:r>
                    </w:p>
                    <w:p w14:paraId="46761236" w14:textId="77777777" w:rsidR="00DB3B51" w:rsidRDefault="00DB3B51" w:rsidP="00AD0CD3">
                      <w:pPr>
                        <w:pStyle w:val="Kd"/>
                      </w:pPr>
                      <w:r>
                        <w:tab/>
                        <w:t xml:space="preserve">&lt;elseif(boolexpr2)&gt;subtemplate2 </w:t>
                      </w:r>
                    </w:p>
                    <w:p w14:paraId="3AA573E4" w14:textId="77777777" w:rsidR="00DB3B51" w:rsidRDefault="00DB3B51" w:rsidP="00AD0CD3">
                      <w:pPr>
                        <w:pStyle w:val="Kd"/>
                      </w:pPr>
                      <w:r>
                        <w:tab/>
                        <w:t>...</w:t>
                      </w:r>
                    </w:p>
                    <w:p w14:paraId="785BB63C" w14:textId="77777777" w:rsidR="00DB3B51" w:rsidRDefault="00DB3B51" w:rsidP="00AD0CD3">
                      <w:pPr>
                        <w:pStyle w:val="Kd"/>
                      </w:pPr>
                      <w:r>
                        <w:tab/>
                        <w:t xml:space="preserve">&lt;elseif(boolexprN)&gt;subtemplateN </w:t>
                      </w:r>
                    </w:p>
                    <w:p w14:paraId="716B15C7" w14:textId="77777777" w:rsidR="00DB3B51" w:rsidRDefault="00DB3B51" w:rsidP="00AD0CD3">
                      <w:pPr>
                        <w:pStyle w:val="Kd"/>
                      </w:pPr>
                      <w:r>
                        <w:tab/>
                        <w:t xml:space="preserve">&lt;else&gt;defaultsubtemplate </w:t>
                      </w:r>
                    </w:p>
                    <w:p w14:paraId="4858A90A" w14:textId="342F6868" w:rsidR="00DB3B51" w:rsidRDefault="00DB3B51" w:rsidP="00AD0CD3">
                      <w:pPr>
                        <w:pStyle w:val="Kd"/>
                      </w:pPr>
                      <w:r>
                        <w:t>&lt;endif&gt;</w:t>
                      </w:r>
                    </w:p>
                  </w:txbxContent>
                </v:textbox>
                <w10:wrap type="square" anchorx="margin"/>
              </v:shape>
            </w:pict>
          </mc:Fallback>
        </mc:AlternateContent>
      </w:r>
      <w:r>
        <w:t>Az elágazások is támogatottak StringTemplate-ben</w:t>
      </w:r>
      <w:r w:rsidR="009A5BD2">
        <w:t>,</w:t>
      </w:r>
      <w:r>
        <w:t xml:space="preserve"> használatuk hasonló a FreeMarkerben bemutatotthoz, itt a</w:t>
      </w:r>
      <w:r w:rsidR="00BB2E5B">
        <w:t>z</w:t>
      </w:r>
      <w:r>
        <w:t xml:space="preserve"> elágazást a &lt;if…&gt; kifejezéssel kezdhetjük</w:t>
      </w:r>
      <w:r w:rsidR="00BB2E5B">
        <w:t>,</w:t>
      </w:r>
      <w:r>
        <w:t xml:space="preserve"> illetve a &lt;endif&gt; kifejezéssel kell zárni azt. Továbbá itt is van lehetőség </w:t>
      </w:r>
      <w:r w:rsidRPr="00AD0CD3">
        <w:rPr>
          <w:i/>
        </w:rPr>
        <w:t>egyébként</w:t>
      </w:r>
      <w:r>
        <w:t xml:space="preserve"> és </w:t>
      </w:r>
      <w:r w:rsidRPr="00AD0CD3">
        <w:rPr>
          <w:i/>
        </w:rPr>
        <w:t>egyébként ha</w:t>
      </w:r>
      <w:r>
        <w:t xml:space="preserve"> ágak kezelésére az &lt;else&gt; és &lt;elseif…&gt; kifejezések használatával</w:t>
      </w:r>
      <w:r w:rsidR="000F76EA">
        <w:t xml:space="preserve"> (példa: </w:t>
      </w:r>
      <w:r w:rsidR="000F76EA">
        <w:fldChar w:fldCharType="begin"/>
      </w:r>
      <w:r w:rsidR="000F76EA">
        <w:instrText xml:space="preserve"> REF _Ref531886073 \h </w:instrText>
      </w:r>
      <w:r w:rsidR="000F76EA">
        <w:fldChar w:fldCharType="separate"/>
      </w:r>
      <w:r w:rsidR="00FB5FC9">
        <w:rPr>
          <w:noProof/>
        </w:rPr>
        <w:t>2</w:t>
      </w:r>
      <w:r w:rsidR="00FB5FC9">
        <w:noBreakHyphen/>
      </w:r>
      <w:r w:rsidR="00FB5FC9">
        <w:rPr>
          <w:noProof/>
        </w:rPr>
        <w:t>9</w:t>
      </w:r>
      <w:r w:rsidR="00FB5FC9">
        <w:t>. ábra</w:t>
      </w:r>
      <w:r w:rsidR="000F76EA">
        <w:fldChar w:fldCharType="end"/>
      </w:r>
      <w:r w:rsidR="000F76EA">
        <w:t>)</w:t>
      </w:r>
      <w:r>
        <w:t>.</w:t>
      </w:r>
    </w:p>
    <w:p w14:paraId="6FFDAF5E" w14:textId="5DCEB255" w:rsidR="005F0577" w:rsidRDefault="005F0577" w:rsidP="005939C4">
      <w:pPr>
        <w:pStyle w:val="Cmsor3"/>
      </w:pPr>
      <w:bookmarkStart w:id="31" w:name="_Toc531887624"/>
      <w:r>
        <w:lastRenderedPageBreak/>
        <w:t>Xtend</w:t>
      </w:r>
      <w:bookmarkEnd w:id="31"/>
    </w:p>
    <w:p w14:paraId="44FF9CD3" w14:textId="5B53A2DF" w:rsidR="009A5BD2" w:rsidRPr="00B461FA" w:rsidRDefault="00436F12" w:rsidP="009A5BD2">
      <w:pPr>
        <w:rPr>
          <w:lang w:eastAsia="hu-HU"/>
        </w:rPr>
      </w:pPr>
      <w:r>
        <w:rPr>
          <w:lang w:eastAsia="hu-HU"/>
        </w:rPr>
        <w:t xml:space="preserve">Az </w:t>
      </w:r>
      <w:r w:rsidR="00B461FA" w:rsidRPr="00B461FA">
        <w:rPr>
          <w:lang w:eastAsia="hu-HU"/>
        </w:rPr>
        <w:t>Xtend</w:t>
      </w:r>
      <w:r>
        <w:rPr>
          <w:lang w:eastAsia="hu-HU"/>
        </w:rPr>
        <w:fldChar w:fldCharType="begin"/>
      </w:r>
      <w:r>
        <w:rPr>
          <w:lang w:eastAsia="hu-HU"/>
        </w:rPr>
        <w:instrText xml:space="preserve"> REF _Ref531005387 \r \h </w:instrText>
      </w:r>
      <w:r>
        <w:rPr>
          <w:lang w:eastAsia="hu-HU"/>
        </w:rPr>
      </w:r>
      <w:r>
        <w:rPr>
          <w:lang w:eastAsia="hu-HU"/>
        </w:rPr>
        <w:fldChar w:fldCharType="separate"/>
      </w:r>
      <w:r w:rsidR="00FB5FC9">
        <w:rPr>
          <w:lang w:eastAsia="hu-HU"/>
        </w:rPr>
        <w:t>[14]</w:t>
      </w:r>
      <w:r>
        <w:rPr>
          <w:lang w:eastAsia="hu-HU"/>
        </w:rPr>
        <w:fldChar w:fldCharType="end"/>
      </w:r>
      <w:r w:rsidR="00B461FA" w:rsidRPr="00B461FA">
        <w:rPr>
          <w:lang w:eastAsia="hu-HU"/>
        </w:rPr>
        <w:t xml:space="preserve"> egy statikusan típusos programozási nyelv, ami egy vékony rétegként </w:t>
      </w:r>
      <w:r w:rsidR="009A5BD2">
        <w:rPr>
          <w:lang w:eastAsia="hu-HU"/>
        </w:rPr>
        <w:t>csomagolja be</w:t>
      </w:r>
      <w:r w:rsidR="00B461FA" w:rsidRPr="00B461FA">
        <w:rPr>
          <w:lang w:eastAsia="hu-HU"/>
        </w:rPr>
        <w:t xml:space="preserve"> a JDK-</w:t>
      </w:r>
      <w:r w:rsidR="009A5BD2">
        <w:rPr>
          <w:lang w:eastAsia="hu-HU"/>
        </w:rPr>
        <w:t>t</w:t>
      </w:r>
      <w:r w:rsidR="00B461FA" w:rsidRPr="00B461FA">
        <w:rPr>
          <w:lang w:eastAsia="hu-HU"/>
        </w:rPr>
        <w:t xml:space="preserve"> (Java development kit)</w:t>
      </w:r>
      <w:r w:rsidR="000F76EA">
        <w:rPr>
          <w:lang w:eastAsia="hu-HU"/>
        </w:rPr>
        <w:t>,</w:t>
      </w:r>
      <w:r w:rsidR="00B461FA" w:rsidRPr="00B461FA">
        <w:rPr>
          <w:lang w:eastAsia="hu-HU"/>
        </w:rPr>
        <w:t xml:space="preserve"> kiegészítés</w:t>
      </w:r>
      <w:r w:rsidR="00BB2E5B">
        <w:rPr>
          <w:lang w:eastAsia="hu-HU"/>
        </w:rPr>
        <w:t>e</w:t>
      </w:r>
      <w:r w:rsidR="00B461FA" w:rsidRPr="00B461FA">
        <w:rPr>
          <w:lang w:eastAsia="hu-HU"/>
        </w:rPr>
        <w:t>ket és új funkci</w:t>
      </w:r>
      <w:r w:rsidR="00BB2E5B">
        <w:rPr>
          <w:lang w:eastAsia="hu-HU"/>
        </w:rPr>
        <w:t>óka</w:t>
      </w:r>
      <w:r w:rsidR="00B461FA" w:rsidRPr="00B461FA">
        <w:rPr>
          <w:lang w:eastAsia="hu-HU"/>
        </w:rPr>
        <w:t xml:space="preserve">t rendelve hozzá. Az egyik ilyen </w:t>
      </w:r>
      <w:r w:rsidR="00BB2E5B">
        <w:rPr>
          <w:lang w:eastAsia="hu-HU"/>
        </w:rPr>
        <w:t>funkció</w:t>
      </w:r>
      <w:r w:rsidR="00B461FA" w:rsidRPr="00B461FA">
        <w:rPr>
          <w:lang w:eastAsia="hu-HU"/>
        </w:rPr>
        <w:t xml:space="preserve"> a </w:t>
      </w:r>
      <w:r w:rsidR="00BB2E5B">
        <w:rPr>
          <w:lang w:eastAsia="hu-HU"/>
        </w:rPr>
        <w:t>Xtend</w:t>
      </w:r>
      <w:r w:rsidR="00B461FA" w:rsidRPr="00B461FA">
        <w:rPr>
          <w:lang w:eastAsia="hu-HU"/>
        </w:rPr>
        <w:t xml:space="preserve"> saját template nyelve</w:t>
      </w:r>
      <w:r>
        <w:rPr>
          <w:lang w:eastAsia="hu-HU"/>
        </w:rPr>
        <w:t>,</w:t>
      </w:r>
      <w:r w:rsidR="00B461FA" w:rsidRPr="00B461FA">
        <w:rPr>
          <w:lang w:eastAsia="hu-HU"/>
        </w:rPr>
        <w:t xml:space="preserve"> amit </w:t>
      </w:r>
      <w:r w:rsidR="00BB2E5B">
        <w:rPr>
          <w:lang w:eastAsia="hu-HU"/>
        </w:rPr>
        <w:t>X</w:t>
      </w:r>
      <w:r w:rsidR="00B461FA" w:rsidRPr="00B461FA">
        <w:rPr>
          <w:lang w:eastAsia="hu-HU"/>
        </w:rPr>
        <w:t xml:space="preserve">tendes </w:t>
      </w:r>
      <w:r w:rsidR="009A5BD2">
        <w:rPr>
          <w:lang w:eastAsia="hu-HU"/>
        </w:rPr>
        <w:t>kifejezésként</w:t>
      </w:r>
      <w:r w:rsidR="00F36A63">
        <w:rPr>
          <w:lang w:eastAsia="hu-HU"/>
        </w:rPr>
        <w:t>,</w:t>
      </w:r>
      <w:r w:rsidR="00B461FA" w:rsidRPr="00B461FA">
        <w:rPr>
          <w:lang w:eastAsia="hu-HU"/>
        </w:rPr>
        <w:t xml:space="preserve"> nem</w:t>
      </w:r>
      <w:r w:rsidR="00F36A63">
        <w:rPr>
          <w:lang w:eastAsia="hu-HU"/>
        </w:rPr>
        <w:t xml:space="preserve"> pedig</w:t>
      </w:r>
      <w:r w:rsidR="00B461FA" w:rsidRPr="00B461FA">
        <w:rPr>
          <w:lang w:eastAsia="hu-HU"/>
        </w:rPr>
        <w:t xml:space="preserve"> külön template fájlként definiálhatunk.</w:t>
      </w:r>
      <w:r w:rsidR="00CD19A2">
        <w:rPr>
          <w:lang w:eastAsia="hu-HU"/>
        </w:rPr>
        <w:t xml:space="preserve"> Mivel a célom te</w:t>
      </w:r>
      <w:r w:rsidR="009A5BD2">
        <w:rPr>
          <w:lang w:eastAsia="hu-HU"/>
        </w:rPr>
        <w:t>m</w:t>
      </w:r>
      <w:r w:rsidR="00CD19A2">
        <w:rPr>
          <w:lang w:eastAsia="hu-HU"/>
        </w:rPr>
        <w:t>plate nyelvek bemutatása, ezért leginkáb</w:t>
      </w:r>
      <w:r w:rsidR="009A5BD2">
        <w:rPr>
          <w:lang w:eastAsia="hu-HU"/>
        </w:rPr>
        <w:t>b</w:t>
      </w:r>
      <w:r w:rsidR="00CD19A2">
        <w:rPr>
          <w:lang w:eastAsia="hu-HU"/>
        </w:rPr>
        <w:t xml:space="preserve"> az Xtend template komponensével szeretnék foglalkozni ebben a fejezetben.</w:t>
      </w:r>
    </w:p>
    <w:p w14:paraId="6683BBD7" w14:textId="53B2538C" w:rsidR="00F63733" w:rsidRDefault="00F63733" w:rsidP="00F63733">
      <w:pPr>
        <w:pStyle w:val="Cmsor4"/>
      </w:pPr>
      <w:r>
        <w:t>Java és eclipse támogatás</w:t>
      </w:r>
    </w:p>
    <w:p w14:paraId="0B887B77" w14:textId="1349E8B9" w:rsidR="00436F12" w:rsidRDefault="00436F12" w:rsidP="00436F12">
      <w:pPr>
        <w:rPr>
          <w:lang w:eastAsia="hu-HU"/>
        </w:rPr>
      </w:pPr>
      <w:r>
        <w:rPr>
          <w:lang w:eastAsia="hu-HU"/>
        </w:rPr>
        <w:t>Az Xtend</w:t>
      </w:r>
      <w:r w:rsidRPr="00B461FA">
        <w:rPr>
          <w:lang w:eastAsia="hu-HU"/>
        </w:rPr>
        <w:t xml:space="preserve"> </w:t>
      </w:r>
      <w:r w:rsidR="009A5BD2">
        <w:rPr>
          <w:lang w:eastAsia="hu-HU"/>
        </w:rPr>
        <w:t>J</w:t>
      </w:r>
      <w:r w:rsidRPr="00B461FA">
        <w:rPr>
          <w:lang w:eastAsia="hu-HU"/>
        </w:rPr>
        <w:t>ava 8 kompatibilis forráskódra</w:t>
      </w:r>
      <w:r>
        <w:rPr>
          <w:lang w:eastAsia="hu-HU"/>
        </w:rPr>
        <w:t xml:space="preserve"> </w:t>
      </w:r>
      <w:r w:rsidRPr="00B461FA">
        <w:rPr>
          <w:lang w:eastAsia="hu-HU"/>
        </w:rPr>
        <w:t xml:space="preserve">fordul, ezért az </w:t>
      </w:r>
      <w:r w:rsidR="00BB2E5B">
        <w:rPr>
          <w:lang w:eastAsia="hu-HU"/>
        </w:rPr>
        <w:t>X</w:t>
      </w:r>
      <w:r w:rsidRPr="00B461FA">
        <w:rPr>
          <w:lang w:eastAsia="hu-HU"/>
        </w:rPr>
        <w:t xml:space="preserve">tendes osztályok java-s osztályokban import segítségével hivatkozhatók és ugyanez fordítva is megtehető az </w:t>
      </w:r>
      <w:r w:rsidR="00BB2E5B">
        <w:rPr>
          <w:lang w:eastAsia="hu-HU"/>
        </w:rPr>
        <w:t>X</w:t>
      </w:r>
      <w:r w:rsidRPr="00B461FA">
        <w:rPr>
          <w:lang w:eastAsia="hu-HU"/>
        </w:rPr>
        <w:t>tendes osztályokon belül.</w:t>
      </w:r>
    </w:p>
    <w:p w14:paraId="6F2B2500" w14:textId="118450B8" w:rsidR="00CD19A2" w:rsidRDefault="00CD19A2" w:rsidP="00436F12">
      <w:pPr>
        <w:rPr>
          <w:lang w:eastAsia="hu-HU"/>
        </w:rPr>
      </w:pPr>
      <w:r>
        <w:rPr>
          <w:lang w:eastAsia="hu-HU"/>
        </w:rPr>
        <w:t xml:space="preserve">Rendelkezik saját eclipse pluginnel, ami szintaxis ellenőrzést, kód kiemelést és a java-ra való fordítást is elvégzi. </w:t>
      </w:r>
      <w:r w:rsidR="00853154">
        <w:rPr>
          <w:lang w:eastAsia="hu-HU"/>
        </w:rPr>
        <w:t>Továbbá k</w:t>
      </w:r>
      <w:r>
        <w:rPr>
          <w:lang w:eastAsia="hu-HU"/>
        </w:rPr>
        <w:t>ifejezetten kényelmessé és egyszerűvé tette az Xtend használatát a beépített kódkiegészítés.</w:t>
      </w:r>
    </w:p>
    <w:p w14:paraId="78390DC7" w14:textId="77777777" w:rsidR="00BB4A22" w:rsidRDefault="00BB4A22" w:rsidP="00BB4A22">
      <w:pPr>
        <w:pStyle w:val="Cmsor4"/>
      </w:pPr>
      <w:r>
        <w:t>A templatenyelv kifejezései</w:t>
      </w:r>
    </w:p>
    <w:p w14:paraId="3BD94767" w14:textId="3615A525" w:rsidR="00715D51" w:rsidRPr="00436F12" w:rsidRDefault="00715D51" w:rsidP="00715D51">
      <w:pPr>
        <w:rPr>
          <w:lang w:eastAsia="hu-HU"/>
        </w:rPr>
      </w:pPr>
      <w:r>
        <w:rPr>
          <w:noProof/>
        </w:rPr>
        <mc:AlternateContent>
          <mc:Choice Requires="wps">
            <w:drawing>
              <wp:anchor distT="0" distB="0" distL="114300" distR="114300" simplePos="0" relativeHeight="251693568" behindDoc="0" locked="0" layoutInCell="1" allowOverlap="1" wp14:anchorId="19BE0201" wp14:editId="052288B1">
                <wp:simplePos x="0" y="0"/>
                <wp:positionH relativeFrom="margin">
                  <wp:align>left</wp:align>
                </wp:positionH>
                <wp:positionV relativeFrom="paragraph">
                  <wp:posOffset>3242006</wp:posOffset>
                </wp:positionV>
                <wp:extent cx="5381625" cy="635"/>
                <wp:effectExtent l="0" t="0" r="9525" b="9525"/>
                <wp:wrapSquare wrapText="bothSides"/>
                <wp:docPr id="24" name="Szövegdoboz 24"/>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bookmarkStart w:id="32" w:name="_Ref531015552"/>
                          <w:p w14:paraId="137D3326" w14:textId="57E8CE3C" w:rsidR="00DB3B51" w:rsidRPr="00715D51" w:rsidRDefault="00DB3B51" w:rsidP="00715D51">
                            <w:pPr>
                              <w:pStyle w:val="Kpalrs"/>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10</w:t>
                            </w:r>
                            <w:r>
                              <w:fldChar w:fldCharType="end"/>
                            </w:r>
                            <w:r>
                              <w:t>. ábra</w:t>
                            </w:r>
                            <w:bookmarkEnd w:id="32"/>
                            <w:r>
                              <w:t xml:space="preserve"> Xtend template függvény definiálása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E0201" id="Szövegdoboz 24" o:spid="_x0000_s1039" type="#_x0000_t202" style="position:absolute;left:0;text-align:left;margin-left:0;margin-top:255.3pt;width:423.75pt;height:.05pt;z-index:251693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" stroked="f">
                <v:textbox style="mso-fit-shape-to-text:t" inset="0,0,0,0">
                  <w:txbxContent>
                    <w:bookmarkStart w:id="33" w:name="_Ref531015552"/>
                    <w:p w14:paraId="137D3326" w14:textId="57E8CE3C" w:rsidR="00DB3B51" w:rsidRPr="00715D51" w:rsidRDefault="00DB3B51" w:rsidP="00715D51">
                      <w:pPr>
                        <w:pStyle w:val="Kpalrs"/>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10</w:t>
                      </w:r>
                      <w:r>
                        <w:fldChar w:fldCharType="end"/>
                      </w:r>
                      <w:r>
                        <w:t>. ábra</w:t>
                      </w:r>
                      <w:bookmarkEnd w:id="33"/>
                      <w:r>
                        <w:t xml:space="preserve"> Xtend template függvény definiálása</w:t>
                      </w:r>
                    </w:p>
                  </w:txbxContent>
                </v:textbox>
                <w10:wrap type="square" anchorx="margin"/>
              </v:shape>
            </w:pict>
          </mc:Fallback>
        </mc:AlternateContent>
      </w:r>
      <w:r w:rsidR="003872A5">
        <w:rPr>
          <w:noProof/>
        </w:rPr>
        <mc:AlternateContent>
          <mc:Choice Requires="wps">
            <w:drawing>
              <wp:anchor distT="45720" distB="45720" distL="114300" distR="114300" simplePos="0" relativeHeight="251691520" behindDoc="0" locked="0" layoutInCell="1" allowOverlap="1" wp14:anchorId="184F5A04" wp14:editId="7FFDCA24">
                <wp:simplePos x="0" y="0"/>
                <wp:positionH relativeFrom="margin">
                  <wp:align>left</wp:align>
                </wp:positionH>
                <wp:positionV relativeFrom="paragraph">
                  <wp:posOffset>1400810</wp:posOffset>
                </wp:positionV>
                <wp:extent cx="5381625" cy="1404620"/>
                <wp:effectExtent l="0" t="0" r="28575" b="25400"/>
                <wp:wrapSquare wrapText="bothSides"/>
                <wp:docPr id="1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14:paraId="3E7FE2A3" w14:textId="77777777" w:rsidR="00DB3B51" w:rsidRDefault="00DB3B51" w:rsidP="00AF63B5">
                            <w:pPr>
                              <w:pStyle w:val="Kd"/>
                              <w:rPr>
                                <w:lang w:eastAsia="hu-HU"/>
                              </w:rPr>
                            </w:pPr>
                            <w:r>
                              <w:rPr>
                                <w:b/>
                                <w:bCs/>
                                <w:color w:val="7F0055"/>
                                <w:lang w:eastAsia="hu-HU"/>
                              </w:rPr>
                              <w:t>def</w:t>
                            </w:r>
                            <w:r>
                              <w:rPr>
                                <w:lang w:eastAsia="hu-HU"/>
                              </w:rPr>
                              <w:t xml:space="preserve"> </w:t>
                            </w:r>
                            <w:r>
                              <w:rPr>
                                <w:b/>
                                <w:bCs/>
                                <w:color w:val="7F0055"/>
                                <w:lang w:eastAsia="hu-HU"/>
                              </w:rPr>
                              <w:t>static</w:t>
                            </w:r>
                            <w:r>
                              <w:rPr>
                                <w:lang w:eastAsia="hu-HU"/>
                              </w:rPr>
                              <w:t xml:space="preserve"> String printVhdl(HIG hig) </w:t>
                            </w:r>
                          </w:p>
                          <w:p w14:paraId="4B2655F7" w14:textId="77777777" w:rsidR="00DB3B51" w:rsidRDefault="00DB3B51" w:rsidP="00AF63B5">
                            <w:pPr>
                              <w:pStyle w:val="Kd"/>
                              <w:rPr>
                                <w:lang w:eastAsia="hu-HU"/>
                              </w:rPr>
                            </w:pPr>
                            <w:r>
                              <w:rPr>
                                <w:lang w:eastAsia="hu-HU"/>
                              </w:rPr>
                              <w:t xml:space="preserve">    </w:t>
                            </w:r>
                            <w:r>
                              <w:rPr>
                                <w:b/>
                                <w:bCs/>
                                <w:color w:val="7F0055"/>
                                <w:lang w:eastAsia="hu-HU"/>
                              </w:rPr>
                              <w:t>var</w:t>
                            </w:r>
                            <w:r>
                              <w:rPr>
                                <w:lang w:eastAsia="hu-HU"/>
                              </w:rPr>
                              <w:t xml:space="preserve"> entity = </w:t>
                            </w:r>
                            <w:r>
                              <w:rPr>
                                <w:i/>
                                <w:iCs/>
                                <w:color w:val="0000C0"/>
                                <w:lang w:eastAsia="hu-HU"/>
                              </w:rPr>
                              <w:t>preprocessor</w:t>
                            </w:r>
                            <w:r>
                              <w:rPr>
                                <w:lang w:eastAsia="hu-HU"/>
                              </w:rPr>
                              <w:t>.getEntity(hig);</w:t>
                            </w:r>
                          </w:p>
                          <w:p w14:paraId="18BCBAE7" w14:textId="77777777" w:rsidR="00DB3B51" w:rsidRDefault="00DB3B51" w:rsidP="00AF63B5">
                            <w:pPr>
                              <w:pStyle w:val="Kd"/>
                              <w:rPr>
                                <w:lang w:eastAsia="hu-HU"/>
                              </w:rPr>
                            </w:pPr>
                            <w:r>
                              <w:rPr>
                                <w:lang w:eastAsia="hu-HU"/>
                              </w:rPr>
                              <w:t xml:space="preserve">    </w:t>
                            </w:r>
                            <w:r w:rsidRPr="000E33BE">
                              <w:rPr>
                                <w:rFonts w:cs="Consolas"/>
                                <w:b/>
                                <w:bCs/>
                                <w:color w:val="7F0055"/>
                                <w:lang w:eastAsia="hu-HU"/>
                              </w:rPr>
                              <w:t>var</w:t>
                            </w:r>
                            <w:r w:rsidRPr="000E33BE">
                              <w:rPr>
                                <w:rFonts w:cs="Consolas"/>
                                <w:color w:val="000000"/>
                                <w:lang w:eastAsia="hu-HU"/>
                              </w:rPr>
                              <w:t xml:space="preserve"> </w:t>
                            </w:r>
                            <w:r w:rsidRPr="000E33BE">
                              <w:rPr>
                                <w:rFonts w:cs="Consolas"/>
                                <w:color w:val="000000"/>
                                <w:u w:val="single"/>
                                <w:lang w:eastAsia="hu-HU"/>
                              </w:rPr>
                              <w:t>vhdlOutput</w:t>
                            </w:r>
                            <w:r w:rsidRPr="000E33BE">
                              <w:rPr>
                                <w:rFonts w:cs="Consolas"/>
                                <w:color w:val="000000"/>
                                <w:lang w:eastAsia="hu-HU"/>
                              </w:rPr>
                              <w:t xml:space="preserve"> = </w:t>
                            </w:r>
                            <w:r>
                              <w:rPr>
                                <w:color w:val="2A00FF"/>
                                <w:lang w:eastAsia="hu-HU"/>
                              </w:rPr>
                              <w:t>'''</w:t>
                            </w:r>
                          </w:p>
                          <w:p w14:paraId="1B5ADF0D" w14:textId="77777777" w:rsidR="00DB3B51" w:rsidRDefault="00DB3B51" w:rsidP="00AF63B5">
                            <w:pPr>
                              <w:pStyle w:val="Kd"/>
                              <w:rPr>
                                <w:lang w:eastAsia="hu-HU"/>
                              </w:rPr>
                            </w:pPr>
                            <w:r>
                              <w:rPr>
                                <w:color w:val="2A00FF"/>
                                <w:lang w:eastAsia="hu-HU"/>
                              </w:rPr>
                              <w:t xml:space="preserve">        </w:t>
                            </w:r>
                            <w:r>
                              <w:rPr>
                                <w:lang w:eastAsia="hu-HU"/>
                              </w:rPr>
                              <w:t>«PrintUtils.</w:t>
                            </w:r>
                            <w:r>
                              <w:rPr>
                                <w:i/>
                                <w:iCs/>
                                <w:lang w:eastAsia="hu-HU"/>
                              </w:rPr>
                              <w:t>includes</w:t>
                            </w:r>
                            <w:r>
                              <w:rPr>
                                <w:lang w:eastAsia="hu-HU"/>
                              </w:rPr>
                              <w:t>»</w:t>
                            </w:r>
                          </w:p>
                          <w:p w14:paraId="082BB2DE" w14:textId="77777777" w:rsidR="00DB3B51" w:rsidRDefault="00DB3B51" w:rsidP="00AF63B5">
                            <w:pPr>
                              <w:pStyle w:val="Kd"/>
                              <w:rPr>
                                <w:lang w:eastAsia="hu-HU"/>
                              </w:rPr>
                            </w:pPr>
                            <w:r>
                              <w:rPr>
                                <w:color w:val="2A00FF"/>
                                <w:lang w:eastAsia="hu-HU"/>
                              </w:rPr>
                              <w:t xml:space="preserve">        </w:t>
                            </w:r>
                            <w:r>
                              <w:rPr>
                                <w:lang w:eastAsia="hu-HU"/>
                              </w:rPr>
                              <w:t>«PrintUtils.</w:t>
                            </w:r>
                            <w:r>
                              <w:rPr>
                                <w:i/>
                                <w:iCs/>
                                <w:lang w:eastAsia="hu-HU"/>
                              </w:rPr>
                              <w:t>printEntity</w:t>
                            </w:r>
                            <w:r>
                              <w:rPr>
                                <w:lang w:eastAsia="hu-HU"/>
                              </w:rPr>
                              <w:t>(entity)»</w:t>
                            </w:r>
                          </w:p>
                          <w:p w14:paraId="0F79AA85" w14:textId="77777777" w:rsidR="00DB3B51" w:rsidRDefault="00DB3B51" w:rsidP="00AF63B5">
                            <w:pPr>
                              <w:pStyle w:val="Kd"/>
                              <w:rPr>
                                <w:lang w:eastAsia="hu-HU"/>
                              </w:rPr>
                            </w:pPr>
                            <w:r>
                              <w:rPr>
                                <w:color w:val="2A00FF"/>
                                <w:lang w:eastAsia="hu-HU"/>
                              </w:rPr>
                              <w:t xml:space="preserve">        </w:t>
                            </w:r>
                            <w:r>
                              <w:rPr>
                                <w:lang w:eastAsia="hu-HU"/>
                              </w:rPr>
                              <w:t>«</w:t>
                            </w:r>
                            <w:r>
                              <w:rPr>
                                <w:i/>
                                <w:iCs/>
                                <w:lang w:eastAsia="hu-HU"/>
                              </w:rPr>
                              <w:t>printArchitecture</w:t>
                            </w:r>
                            <w:r>
                              <w:rPr>
                                <w:lang w:eastAsia="hu-HU"/>
                              </w:rPr>
                              <w:t>(hig,entity.name)»</w:t>
                            </w:r>
                          </w:p>
                          <w:p w14:paraId="498F68D0" w14:textId="77777777" w:rsidR="00DB3B51" w:rsidRDefault="00DB3B51" w:rsidP="00AF63B5">
                            <w:pPr>
                              <w:pStyle w:val="Kd"/>
                              <w:rPr>
                                <w:color w:val="2A00FF"/>
                                <w:lang w:eastAsia="hu-HU"/>
                              </w:rPr>
                            </w:pPr>
                            <w:r>
                              <w:rPr>
                                <w:color w:val="2A00FF"/>
                                <w:lang w:eastAsia="hu-HU"/>
                              </w:rPr>
                              <w:t xml:space="preserve">    '''</w:t>
                            </w:r>
                          </w:p>
                          <w:p w14:paraId="1DB4CBC1" w14:textId="77777777" w:rsidR="00DB3B51" w:rsidRDefault="00DB3B51" w:rsidP="00AF63B5">
                            <w:pPr>
                              <w:pStyle w:val="Kd"/>
                              <w:rPr>
                                <w:lang w:eastAsia="hu-HU"/>
                              </w:rPr>
                            </w:pPr>
                            <w:r>
                              <w:rPr>
                                <w:lang w:eastAsia="hu-HU"/>
                              </w:rPr>
                              <w:t xml:space="preserve">    </w:t>
                            </w:r>
                            <w:r w:rsidRPr="000E1423">
                              <w:rPr>
                                <w:rFonts w:cs="Consolas"/>
                                <w:b/>
                                <w:bCs/>
                                <w:color w:val="7F0055"/>
                                <w:lang w:eastAsia="hu-HU"/>
                              </w:rPr>
                              <w:t>return</w:t>
                            </w:r>
                            <w:r w:rsidRPr="000E1423">
                              <w:rPr>
                                <w:rFonts w:cs="Consolas"/>
                                <w:color w:val="000000"/>
                                <w:lang w:eastAsia="hu-HU"/>
                              </w:rPr>
                              <w:t xml:space="preserve"> </w:t>
                            </w:r>
                            <w:r w:rsidRPr="000E1423">
                              <w:rPr>
                                <w:rFonts w:cs="Consolas"/>
                                <w:color w:val="000000"/>
                                <w:u w:val="single"/>
                                <w:lang w:eastAsia="hu-HU"/>
                              </w:rPr>
                              <w:t>vhdlOutput</w:t>
                            </w:r>
                            <w:r w:rsidRPr="000E1423">
                              <w:rPr>
                                <w:rFonts w:cs="Consolas"/>
                                <w:color w:val="000000"/>
                                <w:lang w:eastAsia="hu-HU"/>
                              </w:rPr>
                              <w:t>;</w:t>
                            </w:r>
                          </w:p>
                          <w:p w14:paraId="3BF97CF0" w14:textId="77777777" w:rsidR="00DB3B51" w:rsidRDefault="00DB3B51" w:rsidP="00AF63B5">
                            <w:pPr>
                              <w:pStyle w:val="Kd"/>
                            </w:pPr>
                            <w:r>
                              <w:rPr>
                                <w:lang w:eastAsia="hu-HU"/>
                              </w:rPr>
                              <w:t>}</w:t>
                            </w:r>
                          </w:p>
                          <w:p w14:paraId="4B9949E2" w14:textId="3F97D2D4" w:rsidR="00DB3B51" w:rsidRDefault="00DB3B51" w:rsidP="00715D51">
                            <w:pPr>
                              <w:pStyle w:val="Kd"/>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4F5A04" id="_x0000_s1040" type="#_x0000_t202" style="position:absolute;left:0;text-align:left;margin-left:0;margin-top:110.3pt;width:423.75pt;height:110.6pt;z-index:2516915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">
                <v:textbox style="mso-fit-shape-to-text:t">
                  <w:txbxContent>
                    <w:p w14:paraId="3E7FE2A3" w14:textId="77777777" w:rsidR="00DB3B51" w:rsidRDefault="00DB3B51" w:rsidP="00AF63B5">
                      <w:pPr>
                        <w:pStyle w:val="Kd"/>
                        <w:rPr>
                          <w:lang w:eastAsia="hu-HU"/>
                        </w:rPr>
                      </w:pPr>
                      <w:r>
                        <w:rPr>
                          <w:b/>
                          <w:bCs/>
                          <w:color w:val="7F0055"/>
                          <w:lang w:eastAsia="hu-HU"/>
                        </w:rPr>
                        <w:t>def</w:t>
                      </w:r>
                      <w:r>
                        <w:rPr>
                          <w:lang w:eastAsia="hu-HU"/>
                        </w:rPr>
                        <w:t xml:space="preserve"> </w:t>
                      </w:r>
                      <w:r>
                        <w:rPr>
                          <w:b/>
                          <w:bCs/>
                          <w:color w:val="7F0055"/>
                          <w:lang w:eastAsia="hu-HU"/>
                        </w:rPr>
                        <w:t>static</w:t>
                      </w:r>
                      <w:r>
                        <w:rPr>
                          <w:lang w:eastAsia="hu-HU"/>
                        </w:rPr>
                        <w:t xml:space="preserve"> String printVhdl(HIG hig) </w:t>
                      </w:r>
                    </w:p>
                    <w:p w14:paraId="4B2655F7" w14:textId="77777777" w:rsidR="00DB3B51" w:rsidRDefault="00DB3B51" w:rsidP="00AF63B5">
                      <w:pPr>
                        <w:pStyle w:val="Kd"/>
                        <w:rPr>
                          <w:lang w:eastAsia="hu-HU"/>
                        </w:rPr>
                      </w:pPr>
                      <w:r>
                        <w:rPr>
                          <w:lang w:eastAsia="hu-HU"/>
                        </w:rPr>
                        <w:t xml:space="preserve">    </w:t>
                      </w:r>
                      <w:r>
                        <w:rPr>
                          <w:b/>
                          <w:bCs/>
                          <w:color w:val="7F0055"/>
                          <w:lang w:eastAsia="hu-HU"/>
                        </w:rPr>
                        <w:t>var</w:t>
                      </w:r>
                      <w:r>
                        <w:rPr>
                          <w:lang w:eastAsia="hu-HU"/>
                        </w:rPr>
                        <w:t xml:space="preserve"> entity = </w:t>
                      </w:r>
                      <w:r>
                        <w:rPr>
                          <w:i/>
                          <w:iCs/>
                          <w:color w:val="0000C0"/>
                          <w:lang w:eastAsia="hu-HU"/>
                        </w:rPr>
                        <w:t>preprocessor</w:t>
                      </w:r>
                      <w:r>
                        <w:rPr>
                          <w:lang w:eastAsia="hu-HU"/>
                        </w:rPr>
                        <w:t>.getEntity(hig);</w:t>
                      </w:r>
                    </w:p>
                    <w:p w14:paraId="18BCBAE7" w14:textId="77777777" w:rsidR="00DB3B51" w:rsidRDefault="00DB3B51" w:rsidP="00AF63B5">
                      <w:pPr>
                        <w:pStyle w:val="Kd"/>
                        <w:rPr>
                          <w:lang w:eastAsia="hu-HU"/>
                        </w:rPr>
                      </w:pPr>
                      <w:r>
                        <w:rPr>
                          <w:lang w:eastAsia="hu-HU"/>
                        </w:rPr>
                        <w:t xml:space="preserve">    </w:t>
                      </w:r>
                      <w:r w:rsidRPr="000E33BE">
                        <w:rPr>
                          <w:rFonts w:cs="Consolas"/>
                          <w:b/>
                          <w:bCs/>
                          <w:color w:val="7F0055"/>
                          <w:lang w:eastAsia="hu-HU"/>
                        </w:rPr>
                        <w:t>var</w:t>
                      </w:r>
                      <w:r w:rsidRPr="000E33BE">
                        <w:rPr>
                          <w:rFonts w:cs="Consolas"/>
                          <w:color w:val="000000"/>
                          <w:lang w:eastAsia="hu-HU"/>
                        </w:rPr>
                        <w:t xml:space="preserve"> </w:t>
                      </w:r>
                      <w:r w:rsidRPr="000E33BE">
                        <w:rPr>
                          <w:rFonts w:cs="Consolas"/>
                          <w:color w:val="000000"/>
                          <w:u w:val="single"/>
                          <w:lang w:eastAsia="hu-HU"/>
                        </w:rPr>
                        <w:t>vhdlOutput</w:t>
                      </w:r>
                      <w:r w:rsidRPr="000E33BE">
                        <w:rPr>
                          <w:rFonts w:cs="Consolas"/>
                          <w:color w:val="000000"/>
                          <w:lang w:eastAsia="hu-HU"/>
                        </w:rPr>
                        <w:t xml:space="preserve"> = </w:t>
                      </w:r>
                      <w:r>
                        <w:rPr>
                          <w:color w:val="2A00FF"/>
                          <w:lang w:eastAsia="hu-HU"/>
                        </w:rPr>
                        <w:t>'''</w:t>
                      </w:r>
                    </w:p>
                    <w:p w14:paraId="1B5ADF0D" w14:textId="77777777" w:rsidR="00DB3B51" w:rsidRDefault="00DB3B51" w:rsidP="00AF63B5">
                      <w:pPr>
                        <w:pStyle w:val="Kd"/>
                        <w:rPr>
                          <w:lang w:eastAsia="hu-HU"/>
                        </w:rPr>
                      </w:pPr>
                      <w:r>
                        <w:rPr>
                          <w:color w:val="2A00FF"/>
                          <w:lang w:eastAsia="hu-HU"/>
                        </w:rPr>
                        <w:t xml:space="preserve">        </w:t>
                      </w:r>
                      <w:r>
                        <w:rPr>
                          <w:lang w:eastAsia="hu-HU"/>
                        </w:rPr>
                        <w:t>«PrintUtils.</w:t>
                      </w:r>
                      <w:r>
                        <w:rPr>
                          <w:i/>
                          <w:iCs/>
                          <w:lang w:eastAsia="hu-HU"/>
                        </w:rPr>
                        <w:t>includes</w:t>
                      </w:r>
                      <w:r>
                        <w:rPr>
                          <w:lang w:eastAsia="hu-HU"/>
                        </w:rPr>
                        <w:t>»</w:t>
                      </w:r>
                    </w:p>
                    <w:p w14:paraId="082BB2DE" w14:textId="77777777" w:rsidR="00DB3B51" w:rsidRDefault="00DB3B51" w:rsidP="00AF63B5">
                      <w:pPr>
                        <w:pStyle w:val="Kd"/>
                        <w:rPr>
                          <w:lang w:eastAsia="hu-HU"/>
                        </w:rPr>
                      </w:pPr>
                      <w:r>
                        <w:rPr>
                          <w:color w:val="2A00FF"/>
                          <w:lang w:eastAsia="hu-HU"/>
                        </w:rPr>
                        <w:t xml:space="preserve">        </w:t>
                      </w:r>
                      <w:r>
                        <w:rPr>
                          <w:lang w:eastAsia="hu-HU"/>
                        </w:rPr>
                        <w:t>«PrintUtils.</w:t>
                      </w:r>
                      <w:r>
                        <w:rPr>
                          <w:i/>
                          <w:iCs/>
                          <w:lang w:eastAsia="hu-HU"/>
                        </w:rPr>
                        <w:t>printEntity</w:t>
                      </w:r>
                      <w:r>
                        <w:rPr>
                          <w:lang w:eastAsia="hu-HU"/>
                        </w:rPr>
                        <w:t>(entity)»</w:t>
                      </w:r>
                    </w:p>
                    <w:p w14:paraId="0F79AA85" w14:textId="77777777" w:rsidR="00DB3B51" w:rsidRDefault="00DB3B51" w:rsidP="00AF63B5">
                      <w:pPr>
                        <w:pStyle w:val="Kd"/>
                        <w:rPr>
                          <w:lang w:eastAsia="hu-HU"/>
                        </w:rPr>
                      </w:pPr>
                      <w:r>
                        <w:rPr>
                          <w:color w:val="2A00FF"/>
                          <w:lang w:eastAsia="hu-HU"/>
                        </w:rPr>
                        <w:t xml:space="preserve">        </w:t>
                      </w:r>
                      <w:r>
                        <w:rPr>
                          <w:lang w:eastAsia="hu-HU"/>
                        </w:rPr>
                        <w:t>«</w:t>
                      </w:r>
                      <w:r>
                        <w:rPr>
                          <w:i/>
                          <w:iCs/>
                          <w:lang w:eastAsia="hu-HU"/>
                        </w:rPr>
                        <w:t>printArchitecture</w:t>
                      </w:r>
                      <w:r>
                        <w:rPr>
                          <w:lang w:eastAsia="hu-HU"/>
                        </w:rPr>
                        <w:t>(hig,entity.name)»</w:t>
                      </w:r>
                    </w:p>
                    <w:p w14:paraId="498F68D0" w14:textId="77777777" w:rsidR="00DB3B51" w:rsidRDefault="00DB3B51" w:rsidP="00AF63B5">
                      <w:pPr>
                        <w:pStyle w:val="Kd"/>
                        <w:rPr>
                          <w:color w:val="2A00FF"/>
                          <w:lang w:eastAsia="hu-HU"/>
                        </w:rPr>
                      </w:pPr>
                      <w:r>
                        <w:rPr>
                          <w:color w:val="2A00FF"/>
                          <w:lang w:eastAsia="hu-HU"/>
                        </w:rPr>
                        <w:t xml:space="preserve">    '''</w:t>
                      </w:r>
                    </w:p>
                    <w:p w14:paraId="1DB4CBC1" w14:textId="77777777" w:rsidR="00DB3B51" w:rsidRDefault="00DB3B51" w:rsidP="00AF63B5">
                      <w:pPr>
                        <w:pStyle w:val="Kd"/>
                        <w:rPr>
                          <w:lang w:eastAsia="hu-HU"/>
                        </w:rPr>
                      </w:pPr>
                      <w:r>
                        <w:rPr>
                          <w:lang w:eastAsia="hu-HU"/>
                        </w:rPr>
                        <w:t xml:space="preserve">    </w:t>
                      </w:r>
                      <w:r w:rsidRPr="000E1423">
                        <w:rPr>
                          <w:rFonts w:cs="Consolas"/>
                          <w:b/>
                          <w:bCs/>
                          <w:color w:val="7F0055"/>
                          <w:lang w:eastAsia="hu-HU"/>
                        </w:rPr>
                        <w:t>return</w:t>
                      </w:r>
                      <w:r w:rsidRPr="000E1423">
                        <w:rPr>
                          <w:rFonts w:cs="Consolas"/>
                          <w:color w:val="000000"/>
                          <w:lang w:eastAsia="hu-HU"/>
                        </w:rPr>
                        <w:t xml:space="preserve"> </w:t>
                      </w:r>
                      <w:r w:rsidRPr="000E1423">
                        <w:rPr>
                          <w:rFonts w:cs="Consolas"/>
                          <w:color w:val="000000"/>
                          <w:u w:val="single"/>
                          <w:lang w:eastAsia="hu-HU"/>
                        </w:rPr>
                        <w:t>vhdlOutput</w:t>
                      </w:r>
                      <w:r w:rsidRPr="000E1423">
                        <w:rPr>
                          <w:rFonts w:cs="Consolas"/>
                          <w:color w:val="000000"/>
                          <w:lang w:eastAsia="hu-HU"/>
                        </w:rPr>
                        <w:t>;</w:t>
                      </w:r>
                    </w:p>
                    <w:p w14:paraId="3BF97CF0" w14:textId="77777777" w:rsidR="00DB3B51" w:rsidRDefault="00DB3B51" w:rsidP="00AF63B5">
                      <w:pPr>
                        <w:pStyle w:val="Kd"/>
                      </w:pPr>
                      <w:r>
                        <w:rPr>
                          <w:lang w:eastAsia="hu-HU"/>
                        </w:rPr>
                        <w:t>}</w:t>
                      </w:r>
                    </w:p>
                    <w:p w14:paraId="4B9949E2" w14:textId="3F97D2D4" w:rsidR="00DB3B51" w:rsidRDefault="00DB3B51" w:rsidP="00715D51">
                      <w:pPr>
                        <w:pStyle w:val="Kd"/>
                      </w:pPr>
                    </w:p>
                  </w:txbxContent>
                </v:textbox>
                <w10:wrap type="square" anchorx="margin"/>
              </v:shape>
            </w:pict>
          </mc:Fallback>
        </mc:AlternateContent>
      </w:r>
      <w:r w:rsidR="003872A5">
        <w:rPr>
          <w:lang w:eastAsia="hu-HU"/>
        </w:rPr>
        <w:t xml:space="preserve">A templateket </w:t>
      </w:r>
      <w:r w:rsidR="009A5BD2">
        <w:rPr>
          <w:lang w:eastAsia="hu-HU"/>
        </w:rPr>
        <w:t>kifejezésként</w:t>
      </w:r>
      <w:r w:rsidR="003872A5">
        <w:rPr>
          <w:lang w:eastAsia="hu-HU"/>
        </w:rPr>
        <w:t xml:space="preserve"> tudjuk definiálni amelynek elejét és végét 3 db ’ jel jelzi (</w:t>
      </w:r>
      <w:r>
        <w:rPr>
          <w:lang w:eastAsia="hu-HU"/>
        </w:rPr>
        <w:fldChar w:fldCharType="begin"/>
      </w:r>
      <w:r>
        <w:rPr>
          <w:lang w:eastAsia="hu-HU"/>
        </w:rPr>
        <w:instrText xml:space="preserve"> REF _Ref531015552 \h </w:instrText>
      </w:r>
      <w:r>
        <w:rPr>
          <w:lang w:eastAsia="hu-HU"/>
        </w:rPr>
      </w:r>
      <w:r>
        <w:rPr>
          <w:lang w:eastAsia="hu-HU"/>
        </w:rPr>
        <w:fldChar w:fldCharType="separate"/>
      </w:r>
      <w:r w:rsidR="00FB5FC9">
        <w:rPr>
          <w:noProof/>
        </w:rPr>
        <w:t>2</w:t>
      </w:r>
      <w:r w:rsidR="00FB5FC9">
        <w:noBreakHyphen/>
      </w:r>
      <w:r w:rsidR="00FB5FC9">
        <w:rPr>
          <w:noProof/>
        </w:rPr>
        <w:t>10</w:t>
      </w:r>
      <w:r w:rsidR="00FB5FC9">
        <w:t>. ábra</w:t>
      </w:r>
      <w:r>
        <w:rPr>
          <w:lang w:eastAsia="hu-HU"/>
        </w:rPr>
        <w:fldChar w:fldCharType="end"/>
      </w:r>
      <w:r w:rsidR="003872A5">
        <w:rPr>
          <w:lang w:eastAsia="hu-HU"/>
        </w:rPr>
        <w:t xml:space="preserve">). </w:t>
      </w:r>
      <w:r w:rsidR="00E9035F">
        <w:rPr>
          <w:lang w:eastAsia="hu-HU"/>
        </w:rPr>
        <w:t xml:space="preserve">Az Xtend template </w:t>
      </w:r>
      <w:r w:rsidR="009A5BD2">
        <w:rPr>
          <w:lang w:eastAsia="hu-HU"/>
        </w:rPr>
        <w:t>kifejezései</w:t>
      </w:r>
      <w:r w:rsidR="007362B6">
        <w:rPr>
          <w:lang w:eastAsia="hu-HU"/>
        </w:rPr>
        <w:t>ben</w:t>
      </w:r>
      <w:r w:rsidR="003872A5">
        <w:rPr>
          <w:lang w:eastAsia="hu-HU"/>
        </w:rPr>
        <w:t xml:space="preserve"> </w:t>
      </w:r>
      <w:r w:rsidR="00E9035F">
        <w:rPr>
          <w:lang w:eastAsia="hu-HU"/>
        </w:rPr>
        <w:t xml:space="preserve">a «» karakterek </w:t>
      </w:r>
      <w:r w:rsidR="003872A5">
        <w:rPr>
          <w:lang w:eastAsia="hu-HU"/>
        </w:rPr>
        <w:t>közé írt kifejezések</w:t>
      </w:r>
      <w:r w:rsidR="007362B6">
        <w:rPr>
          <w:lang w:eastAsia="hu-HU"/>
        </w:rPr>
        <w:t xml:space="preserve"> értékelődnek ki</w:t>
      </w:r>
      <w:r w:rsidR="003872A5">
        <w:rPr>
          <w:lang w:eastAsia="hu-HU"/>
        </w:rPr>
        <w:t xml:space="preserve">, </w:t>
      </w:r>
      <w:r w:rsidR="00E9035F">
        <w:rPr>
          <w:lang w:eastAsia="hu-HU"/>
        </w:rPr>
        <w:t xml:space="preserve">minden mást statikus szövegként kezel. </w:t>
      </w:r>
      <w:r w:rsidR="007362B6">
        <w:rPr>
          <w:lang w:eastAsia="hu-HU"/>
        </w:rPr>
        <w:t>B</w:t>
      </w:r>
      <w:r w:rsidR="003872A5">
        <w:rPr>
          <w:lang w:eastAsia="hu-HU"/>
        </w:rPr>
        <w:t xml:space="preserve">ármilyen </w:t>
      </w:r>
      <w:r w:rsidR="007362B6">
        <w:rPr>
          <w:lang w:eastAsia="hu-HU"/>
        </w:rPr>
        <w:t>J</w:t>
      </w:r>
      <w:r w:rsidR="003872A5">
        <w:rPr>
          <w:lang w:eastAsia="hu-HU"/>
        </w:rPr>
        <w:t>ava/Xtend függvény hívás megengedett és azok által visszaadott érték String reprezentációja fog a végső szövegbe kerülni.</w:t>
      </w:r>
    </w:p>
    <w:p w14:paraId="69838986" w14:textId="774B7484" w:rsidR="00715D51" w:rsidRDefault="00F63733" w:rsidP="00715D51">
      <w:pPr>
        <w:pStyle w:val="Cmsor4"/>
      </w:pPr>
      <w:r>
        <w:lastRenderedPageBreak/>
        <w:t>Listák és ciklusok</w:t>
      </w:r>
    </w:p>
    <w:p w14:paraId="4182D84D" w14:textId="4E3572D0" w:rsidR="00C3491A" w:rsidRPr="00C3491A" w:rsidRDefault="007362B6" w:rsidP="00B22DBC">
      <w:r>
        <w:rPr>
          <w:noProof/>
        </w:rPr>
        <mc:AlternateContent>
          <mc:Choice Requires="wps">
            <w:drawing>
              <wp:anchor distT="0" distB="0" distL="114300" distR="114300" simplePos="0" relativeHeight="251699712" behindDoc="0" locked="0" layoutInCell="1" allowOverlap="1" wp14:anchorId="3DE9C980" wp14:editId="25CC5939">
                <wp:simplePos x="0" y="0"/>
                <wp:positionH relativeFrom="margin">
                  <wp:posOffset>-12700</wp:posOffset>
                </wp:positionH>
                <wp:positionV relativeFrom="paragraph">
                  <wp:posOffset>3215640</wp:posOffset>
                </wp:positionV>
                <wp:extent cx="5367020" cy="447675"/>
                <wp:effectExtent l="0" t="0" r="5080" b="9525"/>
                <wp:wrapSquare wrapText="bothSides"/>
                <wp:docPr id="27" name="Szövegdoboz 27"/>
                <wp:cNvGraphicFramePr/>
                <a:graphic xmlns:a="http://schemas.openxmlformats.org/drawingml/2006/main">
                  <a:graphicData uri="http://schemas.microsoft.com/office/word/2010/wordprocessingShape">
                    <wps:wsp>
                      <wps:cNvSpPr txBox="1"/>
                      <wps:spPr>
                        <a:xfrm>
                          <a:off x="0" y="0"/>
                          <a:ext cx="5367020" cy="447675"/>
                        </a:xfrm>
                        <a:prstGeom prst="rect">
                          <a:avLst/>
                        </a:prstGeom>
                        <a:solidFill>
                          <a:prstClr val="white"/>
                        </a:solidFill>
                        <a:ln>
                          <a:noFill/>
                        </a:ln>
                      </wps:spPr>
                      <wps:txbx>
                        <w:txbxContent>
                          <w:bookmarkStart w:id="34" w:name="_Ref531018252"/>
                          <w:p w14:paraId="0B12D7F9" w14:textId="54731997" w:rsidR="00DB3B51" w:rsidRPr="00765F94" w:rsidRDefault="00DB3B51" w:rsidP="003D05BD">
                            <w:pPr>
                              <w:pStyle w:val="Kpalrs"/>
                              <w:rPr>
                                <w:sz w:val="24"/>
                                <w:szCs w:val="28"/>
                                <w:lang w:eastAsia="en-US"/>
                              </w:rPr>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11</w:t>
                            </w:r>
                            <w:r>
                              <w:fldChar w:fldCharType="end"/>
                            </w:r>
                            <w:r>
                              <w:t>. ábra</w:t>
                            </w:r>
                            <w:bookmarkEnd w:id="34"/>
                            <w:r>
                              <w:t xml:space="preserve"> Listák kezelése Xtendben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E9C980" id="Szövegdoboz 27" o:spid="_x0000_s1041" type="#_x0000_t202" style="position:absolute;left:0;text-align:left;margin-left:-1pt;margin-top:253.2pt;width:422.6pt;height:35.2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" stroked="f">
                <v:textbox style="mso-fit-shape-to-text:t" inset="0,0,0,0">
                  <w:txbxContent>
                    <w:bookmarkStart w:id="35" w:name="_Ref531018252"/>
                    <w:p w14:paraId="0B12D7F9" w14:textId="54731997" w:rsidR="00DB3B51" w:rsidRPr="00765F94" w:rsidRDefault="00DB3B51" w:rsidP="003D05BD">
                      <w:pPr>
                        <w:pStyle w:val="Kpalrs"/>
                        <w:rPr>
                          <w:sz w:val="24"/>
                          <w:szCs w:val="28"/>
                          <w:lang w:eastAsia="en-US"/>
                        </w:rPr>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11</w:t>
                      </w:r>
                      <w:r>
                        <w:fldChar w:fldCharType="end"/>
                      </w:r>
                      <w:r>
                        <w:t>. ábra</w:t>
                      </w:r>
                      <w:bookmarkEnd w:id="35"/>
                      <w:r>
                        <w:t xml:space="preserve"> Listák kezelése Xtendben</w:t>
                      </w:r>
                    </w:p>
                  </w:txbxContent>
                </v:textbox>
                <w10:wrap type="square" anchorx="margin"/>
              </v:shape>
            </w:pict>
          </mc:Fallback>
        </mc:AlternateContent>
      </w:r>
      <w:r>
        <w:rPr>
          <w:noProof/>
        </w:rPr>
        <mc:AlternateContent>
          <mc:Choice Requires="wps">
            <w:drawing>
              <wp:anchor distT="45720" distB="45720" distL="114300" distR="114300" simplePos="0" relativeHeight="251695616" behindDoc="0" locked="0" layoutInCell="1" allowOverlap="1" wp14:anchorId="6ADB6C63" wp14:editId="2DF4DCEE">
                <wp:simplePos x="0" y="0"/>
                <wp:positionH relativeFrom="margin">
                  <wp:posOffset>-12700</wp:posOffset>
                </wp:positionH>
                <wp:positionV relativeFrom="paragraph">
                  <wp:posOffset>1809750</wp:posOffset>
                </wp:positionV>
                <wp:extent cx="5367020" cy="1369695"/>
                <wp:effectExtent l="0" t="0" r="24130" b="20955"/>
                <wp:wrapSquare wrapText="bothSides"/>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020" cy="1369695"/>
                        </a:xfrm>
                        <a:prstGeom prst="rect">
                          <a:avLst/>
                        </a:prstGeom>
                        <a:solidFill>
                          <a:srgbClr val="FFFFFF"/>
                        </a:solidFill>
                        <a:ln w="9525">
                          <a:solidFill>
                            <a:srgbClr val="000000"/>
                          </a:solidFill>
                          <a:miter lim="800000"/>
                          <a:headEnd/>
                          <a:tailEnd/>
                        </a:ln>
                      </wps:spPr>
                      <wps:txbx>
                        <w:txbxContent>
                          <w:p w14:paraId="7891BFD5" w14:textId="604D755F" w:rsidR="00DB3B51" w:rsidRDefault="00DB3B51" w:rsidP="00715D51">
                            <w:pPr>
                              <w:pStyle w:val="Kd"/>
                              <w:rPr>
                                <w:lang w:eastAsia="hu-HU"/>
                              </w:rPr>
                            </w:pPr>
                            <w:r>
                              <w:rPr>
                                <w:b/>
                                <w:bCs/>
                                <w:color w:val="7F0055"/>
                                <w:lang w:eastAsia="hu-HU"/>
                              </w:rPr>
                              <w:t>def</w:t>
                            </w:r>
                            <w:r>
                              <w:rPr>
                                <w:lang w:eastAsia="hu-HU"/>
                              </w:rPr>
                              <w:t xml:space="preserve"> </w:t>
                            </w:r>
                            <w:r>
                              <w:rPr>
                                <w:b/>
                                <w:bCs/>
                                <w:color w:val="7F0055"/>
                                <w:lang w:eastAsia="hu-HU"/>
                              </w:rPr>
                              <w:t>static</w:t>
                            </w:r>
                            <w:r>
                              <w:rPr>
                                <w:lang w:eastAsia="hu-HU"/>
                              </w:rPr>
                              <w:t xml:space="preserve"> printPorts(VhdlEntity entity) {</w:t>
                            </w:r>
                          </w:p>
                          <w:p w14:paraId="0A795002" w14:textId="06370FDB" w:rsidR="00DB3B51" w:rsidRDefault="00DB3B51" w:rsidP="00715D51">
                            <w:pPr>
                              <w:pStyle w:val="Kd"/>
                              <w:rPr>
                                <w:lang w:eastAsia="hu-HU"/>
                              </w:rPr>
                            </w:pPr>
                            <w:r>
                              <w:rPr>
                                <w:color w:val="2A00FF"/>
                                <w:lang w:eastAsia="hu-HU"/>
                              </w:rPr>
                              <w:t>'''</w:t>
                            </w:r>
                          </w:p>
                          <w:p w14:paraId="6AFF197E" w14:textId="1DF58B07" w:rsidR="00DB3B51" w:rsidRDefault="00DB3B51" w:rsidP="00715D51">
                            <w:pPr>
                              <w:pStyle w:val="Kd"/>
                              <w:rPr>
                                <w:lang w:eastAsia="hu-HU"/>
                              </w:rPr>
                            </w:pPr>
                            <w:r>
                              <w:rPr>
                                <w:lang w:eastAsia="hu-HU"/>
                              </w:rPr>
                              <w:t>«</w:t>
                            </w:r>
                            <w:r>
                              <w:rPr>
                                <w:b/>
                                <w:bCs/>
                                <w:color w:val="7F0055"/>
                                <w:lang w:eastAsia="hu-HU"/>
                              </w:rPr>
                              <w:t>FOR</w:t>
                            </w:r>
                            <w:r>
                              <w:rPr>
                                <w:lang w:eastAsia="hu-HU"/>
                              </w:rPr>
                              <w:t xml:space="preserve"> port : entity.ports </w:t>
                            </w:r>
                            <w:r>
                              <w:rPr>
                                <w:b/>
                                <w:bCs/>
                                <w:color w:val="7F0055"/>
                                <w:lang w:eastAsia="hu-HU"/>
                              </w:rPr>
                              <w:t>SEPARATOR</w:t>
                            </w:r>
                            <w:r>
                              <w:rPr>
                                <w:lang w:eastAsia="hu-HU"/>
                              </w:rPr>
                              <w:t xml:space="preserve"> </w:t>
                            </w:r>
                            <w:r>
                              <w:rPr>
                                <w:color w:val="2A00FF"/>
                                <w:lang w:eastAsia="hu-HU"/>
                              </w:rPr>
                              <w:t>";"</w:t>
                            </w:r>
                            <w:r>
                              <w:rPr>
                                <w:lang w:eastAsia="hu-HU"/>
                              </w:rPr>
                              <w:t>»</w:t>
                            </w:r>
                          </w:p>
                          <w:p w14:paraId="5781DC86" w14:textId="5ED7B029" w:rsidR="00DB3B51" w:rsidRDefault="00DB3B51" w:rsidP="00715D51">
                            <w:pPr>
                              <w:pStyle w:val="Kd"/>
                              <w:rPr>
                                <w:lang w:eastAsia="hu-HU"/>
                              </w:rPr>
                            </w:pPr>
                            <w:r>
                              <w:rPr>
                                <w:color w:val="2A00FF"/>
                                <w:lang w:eastAsia="hu-HU"/>
                              </w:rPr>
                              <w:t xml:space="preserve"> </w:t>
                            </w:r>
                            <w:r>
                              <w:rPr>
                                <w:lang w:eastAsia="hu-HU"/>
                              </w:rPr>
                              <w:t>«port.name»</w:t>
                            </w:r>
                            <w:r>
                              <w:rPr>
                                <w:color w:val="2A00FF"/>
                                <w:highlight w:val="lightGray"/>
                                <w:lang w:eastAsia="hu-HU"/>
                              </w:rPr>
                              <w:t>:</w:t>
                            </w:r>
                            <w:r>
                              <w:rPr>
                                <w:lang w:eastAsia="hu-HU"/>
                              </w:rPr>
                              <w:t>«port.getInOut»</w:t>
                            </w:r>
                            <w:r>
                              <w:rPr>
                                <w:color w:val="2A00FF"/>
                                <w:highlight w:val="lightGray"/>
                                <w:lang w:eastAsia="hu-HU"/>
                              </w:rPr>
                              <w:t>STD_LOGIC_VECTOR(</w:t>
                            </w:r>
                            <w:r>
                              <w:rPr>
                                <w:lang w:eastAsia="hu-HU"/>
                              </w:rPr>
                              <w:t>«port.bitWidth-</w:t>
                            </w:r>
                            <w:r>
                              <w:rPr>
                                <w:color w:val="7D7D7D"/>
                                <w:lang w:eastAsia="hu-HU"/>
                              </w:rPr>
                              <w:t>1</w:t>
                            </w:r>
                            <w:r>
                              <w:rPr>
                                <w:lang w:eastAsia="hu-HU"/>
                              </w:rPr>
                              <w:t>»</w:t>
                            </w:r>
                            <w:r>
                              <w:rPr>
                                <w:color w:val="2A00FF"/>
                                <w:highlight w:val="lightGray"/>
                                <w:lang w:eastAsia="hu-HU"/>
                              </w:rPr>
                              <w:t xml:space="preserve"> downto 0)</w:t>
                            </w:r>
                          </w:p>
                          <w:p w14:paraId="2BF5F44C" w14:textId="302C71A7" w:rsidR="00DB3B51" w:rsidRDefault="00DB3B51" w:rsidP="00715D51">
                            <w:pPr>
                              <w:pStyle w:val="Kd"/>
                              <w:rPr>
                                <w:lang w:eastAsia="hu-HU"/>
                              </w:rPr>
                            </w:pPr>
                            <w:r>
                              <w:rPr>
                                <w:lang w:eastAsia="hu-HU"/>
                              </w:rPr>
                              <w:t>«</w:t>
                            </w:r>
                            <w:r>
                              <w:rPr>
                                <w:b/>
                                <w:bCs/>
                                <w:color w:val="7F0055"/>
                                <w:lang w:eastAsia="hu-HU"/>
                              </w:rPr>
                              <w:t>ENDFOR</w:t>
                            </w:r>
                            <w:r>
                              <w:rPr>
                                <w:lang w:eastAsia="hu-HU"/>
                              </w:rPr>
                              <w:t>»</w:t>
                            </w:r>
                          </w:p>
                          <w:p w14:paraId="15A9C581" w14:textId="73B2F499" w:rsidR="00DB3B51" w:rsidRDefault="00DB3B51" w:rsidP="00715D51">
                            <w:pPr>
                              <w:pStyle w:val="Kd"/>
                              <w:rPr>
                                <w:lang w:eastAsia="hu-HU"/>
                              </w:rPr>
                            </w:pPr>
                            <w:r>
                              <w:rPr>
                                <w:color w:val="2A00FF"/>
                                <w:lang w:eastAsia="hu-HU"/>
                              </w:rPr>
                              <w:t>'''</w:t>
                            </w:r>
                          </w:p>
                          <w:p w14:paraId="0029644C" w14:textId="3986DF73" w:rsidR="00DB3B51" w:rsidRDefault="00DB3B51" w:rsidP="00715D51">
                            <w:pPr>
                              <w:pStyle w:val="Kd"/>
                            </w:pPr>
                            <w:r>
                              <w:rPr>
                                <w:lang w:eastAsia="hu-H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DB6C63" id="_x0000_s1042" type="#_x0000_t202" style="position:absolute;left:0;text-align:left;margin-left:-1pt;margin-top:142.5pt;width:422.6pt;height:107.85pt;z-index:251695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">
                <v:textbox style="mso-fit-shape-to-text:t">
                  <w:txbxContent>
                    <w:p w14:paraId="7891BFD5" w14:textId="604D755F" w:rsidR="00DB3B51" w:rsidRDefault="00DB3B51" w:rsidP="00715D51">
                      <w:pPr>
                        <w:pStyle w:val="Kd"/>
                        <w:rPr>
                          <w:lang w:eastAsia="hu-HU"/>
                        </w:rPr>
                      </w:pPr>
                      <w:r>
                        <w:rPr>
                          <w:b/>
                          <w:bCs/>
                          <w:color w:val="7F0055"/>
                          <w:lang w:eastAsia="hu-HU"/>
                        </w:rPr>
                        <w:t>def</w:t>
                      </w:r>
                      <w:r>
                        <w:rPr>
                          <w:lang w:eastAsia="hu-HU"/>
                        </w:rPr>
                        <w:t xml:space="preserve"> </w:t>
                      </w:r>
                      <w:r>
                        <w:rPr>
                          <w:b/>
                          <w:bCs/>
                          <w:color w:val="7F0055"/>
                          <w:lang w:eastAsia="hu-HU"/>
                        </w:rPr>
                        <w:t>static</w:t>
                      </w:r>
                      <w:r>
                        <w:rPr>
                          <w:lang w:eastAsia="hu-HU"/>
                        </w:rPr>
                        <w:t xml:space="preserve"> printPorts(VhdlEntity entity) {</w:t>
                      </w:r>
                    </w:p>
                    <w:p w14:paraId="0A795002" w14:textId="06370FDB" w:rsidR="00DB3B51" w:rsidRDefault="00DB3B51" w:rsidP="00715D51">
                      <w:pPr>
                        <w:pStyle w:val="Kd"/>
                        <w:rPr>
                          <w:lang w:eastAsia="hu-HU"/>
                        </w:rPr>
                      </w:pPr>
                      <w:r>
                        <w:rPr>
                          <w:color w:val="2A00FF"/>
                          <w:lang w:eastAsia="hu-HU"/>
                        </w:rPr>
                        <w:t>'''</w:t>
                      </w:r>
                    </w:p>
                    <w:p w14:paraId="6AFF197E" w14:textId="1DF58B07" w:rsidR="00DB3B51" w:rsidRDefault="00DB3B51" w:rsidP="00715D51">
                      <w:pPr>
                        <w:pStyle w:val="Kd"/>
                        <w:rPr>
                          <w:lang w:eastAsia="hu-HU"/>
                        </w:rPr>
                      </w:pPr>
                      <w:r>
                        <w:rPr>
                          <w:lang w:eastAsia="hu-HU"/>
                        </w:rPr>
                        <w:t>«</w:t>
                      </w:r>
                      <w:r>
                        <w:rPr>
                          <w:b/>
                          <w:bCs/>
                          <w:color w:val="7F0055"/>
                          <w:lang w:eastAsia="hu-HU"/>
                        </w:rPr>
                        <w:t>FOR</w:t>
                      </w:r>
                      <w:r>
                        <w:rPr>
                          <w:lang w:eastAsia="hu-HU"/>
                        </w:rPr>
                        <w:t xml:space="preserve"> port : entity.ports </w:t>
                      </w:r>
                      <w:r>
                        <w:rPr>
                          <w:b/>
                          <w:bCs/>
                          <w:color w:val="7F0055"/>
                          <w:lang w:eastAsia="hu-HU"/>
                        </w:rPr>
                        <w:t>SEPARATOR</w:t>
                      </w:r>
                      <w:r>
                        <w:rPr>
                          <w:lang w:eastAsia="hu-HU"/>
                        </w:rPr>
                        <w:t xml:space="preserve"> </w:t>
                      </w:r>
                      <w:r>
                        <w:rPr>
                          <w:color w:val="2A00FF"/>
                          <w:lang w:eastAsia="hu-HU"/>
                        </w:rPr>
                        <w:t>";"</w:t>
                      </w:r>
                      <w:r>
                        <w:rPr>
                          <w:lang w:eastAsia="hu-HU"/>
                        </w:rPr>
                        <w:t>»</w:t>
                      </w:r>
                    </w:p>
                    <w:p w14:paraId="5781DC86" w14:textId="5ED7B029" w:rsidR="00DB3B51" w:rsidRDefault="00DB3B51" w:rsidP="00715D51">
                      <w:pPr>
                        <w:pStyle w:val="Kd"/>
                        <w:rPr>
                          <w:lang w:eastAsia="hu-HU"/>
                        </w:rPr>
                      </w:pPr>
                      <w:r>
                        <w:rPr>
                          <w:color w:val="2A00FF"/>
                          <w:lang w:eastAsia="hu-HU"/>
                        </w:rPr>
                        <w:t xml:space="preserve"> </w:t>
                      </w:r>
                      <w:r>
                        <w:rPr>
                          <w:lang w:eastAsia="hu-HU"/>
                        </w:rPr>
                        <w:t>«port.name»</w:t>
                      </w:r>
                      <w:r>
                        <w:rPr>
                          <w:color w:val="2A00FF"/>
                          <w:highlight w:val="lightGray"/>
                          <w:lang w:eastAsia="hu-HU"/>
                        </w:rPr>
                        <w:t>:</w:t>
                      </w:r>
                      <w:r>
                        <w:rPr>
                          <w:lang w:eastAsia="hu-HU"/>
                        </w:rPr>
                        <w:t>«port.getInOut»</w:t>
                      </w:r>
                      <w:r>
                        <w:rPr>
                          <w:color w:val="2A00FF"/>
                          <w:highlight w:val="lightGray"/>
                          <w:lang w:eastAsia="hu-HU"/>
                        </w:rPr>
                        <w:t>STD_LOGIC_VECTOR(</w:t>
                      </w:r>
                      <w:r>
                        <w:rPr>
                          <w:lang w:eastAsia="hu-HU"/>
                        </w:rPr>
                        <w:t>«port.bitWidth-</w:t>
                      </w:r>
                      <w:r>
                        <w:rPr>
                          <w:color w:val="7D7D7D"/>
                          <w:lang w:eastAsia="hu-HU"/>
                        </w:rPr>
                        <w:t>1</w:t>
                      </w:r>
                      <w:r>
                        <w:rPr>
                          <w:lang w:eastAsia="hu-HU"/>
                        </w:rPr>
                        <w:t>»</w:t>
                      </w:r>
                      <w:r>
                        <w:rPr>
                          <w:color w:val="2A00FF"/>
                          <w:highlight w:val="lightGray"/>
                          <w:lang w:eastAsia="hu-HU"/>
                        </w:rPr>
                        <w:t xml:space="preserve"> downto 0)</w:t>
                      </w:r>
                    </w:p>
                    <w:p w14:paraId="2BF5F44C" w14:textId="302C71A7" w:rsidR="00DB3B51" w:rsidRDefault="00DB3B51" w:rsidP="00715D51">
                      <w:pPr>
                        <w:pStyle w:val="Kd"/>
                        <w:rPr>
                          <w:lang w:eastAsia="hu-HU"/>
                        </w:rPr>
                      </w:pPr>
                      <w:r>
                        <w:rPr>
                          <w:lang w:eastAsia="hu-HU"/>
                        </w:rPr>
                        <w:t>«</w:t>
                      </w:r>
                      <w:r>
                        <w:rPr>
                          <w:b/>
                          <w:bCs/>
                          <w:color w:val="7F0055"/>
                          <w:lang w:eastAsia="hu-HU"/>
                        </w:rPr>
                        <w:t>ENDFOR</w:t>
                      </w:r>
                      <w:r>
                        <w:rPr>
                          <w:lang w:eastAsia="hu-HU"/>
                        </w:rPr>
                        <w:t>»</w:t>
                      </w:r>
                    </w:p>
                    <w:p w14:paraId="15A9C581" w14:textId="73B2F499" w:rsidR="00DB3B51" w:rsidRDefault="00DB3B51" w:rsidP="00715D51">
                      <w:pPr>
                        <w:pStyle w:val="Kd"/>
                        <w:rPr>
                          <w:lang w:eastAsia="hu-HU"/>
                        </w:rPr>
                      </w:pPr>
                      <w:r>
                        <w:rPr>
                          <w:color w:val="2A00FF"/>
                          <w:lang w:eastAsia="hu-HU"/>
                        </w:rPr>
                        <w:t>'''</w:t>
                      </w:r>
                    </w:p>
                    <w:p w14:paraId="0029644C" w14:textId="3986DF73" w:rsidR="00DB3B51" w:rsidRDefault="00DB3B51" w:rsidP="00715D51">
                      <w:pPr>
                        <w:pStyle w:val="Kd"/>
                      </w:pPr>
                      <w:r>
                        <w:rPr>
                          <w:lang w:eastAsia="hu-HU"/>
                        </w:rPr>
                        <w:t>}</w:t>
                      </w:r>
                    </w:p>
                  </w:txbxContent>
                </v:textbox>
                <w10:wrap type="square" anchorx="margin"/>
              </v:shape>
            </w:pict>
          </mc:Fallback>
        </mc:AlternateContent>
      </w:r>
      <w:r w:rsidR="00C24649">
        <w:t>A listák kezelés</w:t>
      </w:r>
      <w:r w:rsidR="009A5BD2">
        <w:t>e</w:t>
      </w:r>
      <w:r w:rsidR="00C24649">
        <w:t xml:space="preserve"> a </w:t>
      </w:r>
      <w:r w:rsidR="00C24649" w:rsidRPr="00B22DBC">
        <w:rPr>
          <w:i/>
        </w:rPr>
        <w:t>«FOR…»</w:t>
      </w:r>
      <w:r w:rsidR="00C24649">
        <w:t xml:space="preserve"> kifejezéssel történik, mint ahogy a </w:t>
      </w:r>
      <w:r w:rsidR="00C24649">
        <w:fldChar w:fldCharType="begin"/>
      </w:r>
      <w:r w:rsidR="00C24649">
        <w:instrText xml:space="preserve"> REF _Ref531018252 \h </w:instrText>
      </w:r>
      <w:r w:rsidR="00C24649">
        <w:fldChar w:fldCharType="separate"/>
      </w:r>
      <w:r w:rsidR="00FB5FC9">
        <w:rPr>
          <w:noProof/>
        </w:rPr>
        <w:t>2</w:t>
      </w:r>
      <w:r w:rsidR="00FB5FC9">
        <w:noBreakHyphen/>
      </w:r>
      <w:r w:rsidR="00FB5FC9">
        <w:rPr>
          <w:noProof/>
        </w:rPr>
        <w:t>11</w:t>
      </w:r>
      <w:r w:rsidR="00FB5FC9">
        <w:t>. ábra</w:t>
      </w:r>
      <w:r w:rsidR="00C24649">
        <w:fldChar w:fldCharType="end"/>
      </w:r>
      <w:r w:rsidR="00C24649">
        <w:t xml:space="preserve"> is mutatja a </w:t>
      </w:r>
      <w:r w:rsidR="00C24649" w:rsidRPr="00B22DBC">
        <w:rPr>
          <w:i/>
        </w:rPr>
        <w:t>FOR</w:t>
      </w:r>
      <w:r w:rsidR="00C24649">
        <w:t xml:space="preserve"> kifejezésében az iteráló elem hivatkozását és a listát ’:’-val elválasztva kell beírni, majd </w:t>
      </w:r>
      <w:r w:rsidR="00C24649" w:rsidRPr="00B22DBC">
        <w:rPr>
          <w:i/>
        </w:rPr>
        <w:t>«ENDFOR»</w:t>
      </w:r>
      <w:r w:rsidR="00C24649">
        <w:t xml:space="preserve"> kifejezéssel kell lezárni azt. A közbülső kifejezés annyiszor kerül a végső szövegbe ahány elemű a megadott lista. Megadhatunk még szeparáló</w:t>
      </w:r>
      <w:r w:rsidR="00AF63B5">
        <w:t xml:space="preserve"> </w:t>
      </w:r>
      <w:r w:rsidR="00C24649">
        <w:t xml:space="preserve">karaktereket is amivel az egyes iterációk eredményeit fogja elválasztani (így az utolsó elem után már nem szúrja be), ezt a </w:t>
      </w:r>
      <w:r w:rsidR="00C24649" w:rsidRPr="00B22DBC">
        <w:rPr>
          <w:i/>
        </w:rPr>
        <w:t>SEPARATOR</w:t>
      </w:r>
      <w:r w:rsidR="00C24649">
        <w:t xml:space="preserve"> kifejezéssel tudjuk megadni a </w:t>
      </w:r>
      <w:r w:rsidR="00C24649" w:rsidRPr="00B22DBC">
        <w:rPr>
          <w:i/>
        </w:rPr>
        <w:t>FOR</w:t>
      </w:r>
      <w:r w:rsidR="00C24649">
        <w:t xml:space="preserve"> </w:t>
      </w:r>
      <w:r w:rsidR="009A5BD2">
        <w:t>kifejezésben</w:t>
      </w:r>
      <w:r w:rsidR="00C24649">
        <w:t>.</w:t>
      </w:r>
    </w:p>
    <w:p w14:paraId="41CA91CF" w14:textId="2423D769" w:rsidR="00715D51" w:rsidRDefault="00F63733" w:rsidP="006E30D2">
      <w:pPr>
        <w:pStyle w:val="Cmsor4"/>
      </w:pPr>
      <w:r>
        <w:t>Elágazások</w:t>
      </w:r>
    </w:p>
    <w:p w14:paraId="4E653647" w14:textId="30554EAB" w:rsidR="00F63733" w:rsidRPr="00F63733" w:rsidRDefault="0026478C" w:rsidP="0026478C">
      <w:r>
        <w:rPr>
          <w:noProof/>
        </w:rPr>
        <mc:AlternateContent>
          <mc:Choice Requires="wps">
            <w:drawing>
              <wp:anchor distT="0" distB="0" distL="114300" distR="114300" simplePos="0" relativeHeight="251701760" behindDoc="0" locked="0" layoutInCell="1" allowOverlap="1" wp14:anchorId="1650D97B" wp14:editId="11D8AB1D">
                <wp:simplePos x="0" y="0"/>
                <wp:positionH relativeFrom="column">
                  <wp:posOffset>-10160</wp:posOffset>
                </wp:positionH>
                <wp:positionV relativeFrom="paragraph">
                  <wp:posOffset>2788920</wp:posOffset>
                </wp:positionV>
                <wp:extent cx="5381625" cy="635"/>
                <wp:effectExtent l="0" t="0" r="0" b="0"/>
                <wp:wrapSquare wrapText="bothSides"/>
                <wp:docPr id="31" name="Szövegdoboz 31"/>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112C07E1" w14:textId="27829138" w:rsidR="00DB3B51" w:rsidRPr="009A575E" w:rsidRDefault="00DB3B51" w:rsidP="00C3491A">
                            <w:pPr>
                              <w:pStyle w:val="Kpalrs"/>
                              <w:rPr>
                                <w:sz w:val="24"/>
                                <w:szCs w:val="24"/>
                                <w:lang w:eastAsia="en-US"/>
                              </w:rPr>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12</w:t>
                            </w:r>
                            <w:r>
                              <w:fldChar w:fldCharType="end"/>
                            </w:r>
                            <w:r>
                              <w:t>. ábra Elágazások kezelése Xtendben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0D97B" id="Szövegdoboz 31" o:spid="_x0000_s1043" type="#_x0000_t202" style="position:absolute;left:0;text-align:left;margin-left:-.8pt;margin-top:219.6pt;width:423.7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" stroked="f">
                <v:textbox style="mso-fit-shape-to-text:t" inset="0,0,0,0">
                  <w:txbxContent>
                    <w:p w14:paraId="112C07E1" w14:textId="27829138" w:rsidR="00DB3B51" w:rsidRPr="009A575E" w:rsidRDefault="00DB3B51" w:rsidP="00C3491A">
                      <w:pPr>
                        <w:pStyle w:val="Kpalrs"/>
                        <w:rPr>
                          <w:sz w:val="24"/>
                          <w:szCs w:val="24"/>
                          <w:lang w:eastAsia="en-US"/>
                        </w:rPr>
                      </w:pPr>
                      <w:r>
                        <w:fldChar w:fldCharType="begin"/>
                      </w:r>
                      <w:r>
                        <w:instrText xml:space="preserve"> STYLEREF 1 \s </w:instrText>
                      </w:r>
                      <w:r>
                        <w:fldChar w:fldCharType="separate"/>
                      </w:r>
                      <w:r w:rsidR="00FB5FC9">
                        <w:t>2</w:t>
                      </w:r>
                      <w:r>
                        <w:fldChar w:fldCharType="end"/>
                      </w:r>
                      <w:r>
                        <w:noBreakHyphen/>
                      </w:r>
                      <w:r>
                        <w:fldChar w:fldCharType="begin"/>
                      </w:r>
                      <w:r>
                        <w:instrText xml:space="preserve"> SEQ ábra \* ARABIC \s 1 </w:instrText>
                      </w:r>
                      <w:r>
                        <w:fldChar w:fldCharType="separate"/>
                      </w:r>
                      <w:r w:rsidR="00FB5FC9">
                        <w:t>12</w:t>
                      </w:r>
                      <w:r>
                        <w:fldChar w:fldCharType="end"/>
                      </w:r>
                      <w:r>
                        <w:t>. ábra Elágazások kezelése Xtendben</w:t>
                      </w:r>
                    </w:p>
                  </w:txbxContent>
                </v:textbox>
                <w10:wrap type="square"/>
              </v:shape>
            </w:pict>
          </mc:Fallback>
        </mc:AlternateContent>
      </w:r>
      <w:r>
        <w:rPr>
          <w:noProof/>
        </w:rPr>
        <mc:AlternateContent>
          <mc:Choice Requires="wps">
            <w:drawing>
              <wp:anchor distT="45720" distB="45720" distL="114300" distR="114300" simplePos="0" relativeHeight="251697664" behindDoc="0" locked="0" layoutInCell="1" allowOverlap="1" wp14:anchorId="5C7C20F6" wp14:editId="142F65F7">
                <wp:simplePos x="0" y="0"/>
                <wp:positionH relativeFrom="margin">
                  <wp:posOffset>-10160</wp:posOffset>
                </wp:positionH>
                <wp:positionV relativeFrom="paragraph">
                  <wp:posOffset>1064260</wp:posOffset>
                </wp:positionV>
                <wp:extent cx="5381625" cy="1404620"/>
                <wp:effectExtent l="0" t="0" r="28575" b="25400"/>
                <wp:wrapSquare wrapText="bothSides"/>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14:paraId="10AA5048" w14:textId="37FC4893" w:rsidR="00DB3B51" w:rsidRDefault="00DB3B51" w:rsidP="00070A9C">
                            <w:pPr>
                              <w:pStyle w:val="Kd"/>
                              <w:rPr>
                                <w:lang w:eastAsia="hu-HU"/>
                              </w:rPr>
                            </w:pPr>
                            <w:r>
                              <w:rPr>
                                <w:b/>
                                <w:bCs/>
                                <w:color w:val="7F0055"/>
                                <w:lang w:eastAsia="hu-HU"/>
                              </w:rPr>
                              <w:t>def</w:t>
                            </w:r>
                            <w:r>
                              <w:rPr>
                                <w:lang w:eastAsia="hu-HU"/>
                              </w:rPr>
                              <w:t xml:space="preserve"> </w:t>
                            </w:r>
                            <w:r>
                              <w:rPr>
                                <w:b/>
                                <w:bCs/>
                                <w:color w:val="7F0055"/>
                                <w:lang w:eastAsia="hu-HU"/>
                              </w:rPr>
                              <w:t>static</w:t>
                            </w:r>
                            <w:r>
                              <w:rPr>
                                <w:lang w:eastAsia="hu-HU"/>
                              </w:rPr>
                              <w:t xml:space="preserve"> printType(VhdlPort port) {</w:t>
                            </w:r>
                          </w:p>
                          <w:p w14:paraId="70D6981F" w14:textId="3B2545F6" w:rsidR="00DB3B51" w:rsidRDefault="00DB3B51" w:rsidP="00070A9C">
                            <w:pPr>
                              <w:pStyle w:val="Kd"/>
                              <w:rPr>
                                <w:lang w:eastAsia="hu-HU"/>
                              </w:rPr>
                            </w:pPr>
                            <w:r>
                              <w:rPr>
                                <w:lang w:eastAsia="hu-HU"/>
                              </w:rPr>
                              <w:t xml:space="preserve">   </w:t>
                            </w:r>
                            <w:r>
                              <w:rPr>
                                <w:color w:val="2A00FF"/>
                                <w:lang w:eastAsia="hu-HU"/>
                              </w:rPr>
                              <w:t>'''</w:t>
                            </w:r>
                          </w:p>
                          <w:p w14:paraId="7396BF6A" w14:textId="7E33F092" w:rsidR="00DB3B51" w:rsidRDefault="00DB3B51" w:rsidP="00070A9C">
                            <w:pPr>
                              <w:pStyle w:val="Kd"/>
                              <w:rPr>
                                <w:lang w:eastAsia="hu-HU"/>
                              </w:rPr>
                            </w:pPr>
                            <w:r>
                              <w:rPr>
                                <w:color w:val="2A00FF"/>
                                <w:lang w:eastAsia="hu-HU"/>
                              </w:rPr>
                              <w:t xml:space="preserve">       </w:t>
                            </w:r>
                            <w:r>
                              <w:rPr>
                                <w:lang w:eastAsia="hu-HU"/>
                              </w:rPr>
                              <w:t>«</w:t>
                            </w:r>
                            <w:r>
                              <w:rPr>
                                <w:b/>
                                <w:bCs/>
                                <w:color w:val="7F0055"/>
                                <w:lang w:eastAsia="hu-HU"/>
                              </w:rPr>
                              <w:t>IF</w:t>
                            </w:r>
                            <w:r>
                              <w:rPr>
                                <w:lang w:eastAsia="hu-HU"/>
                              </w:rPr>
                              <w:t xml:space="preserve"> port.bitWidth==</w:t>
                            </w:r>
                            <w:r>
                              <w:rPr>
                                <w:color w:val="7D7D7D"/>
                                <w:lang w:eastAsia="hu-HU"/>
                              </w:rPr>
                              <w:t>1</w:t>
                            </w:r>
                            <w:r>
                              <w:rPr>
                                <w:lang w:eastAsia="hu-HU"/>
                              </w:rPr>
                              <w:t>»</w:t>
                            </w:r>
                          </w:p>
                          <w:p w14:paraId="793A43E9" w14:textId="13CB4C8B" w:rsidR="00DB3B51" w:rsidRDefault="00DB3B51" w:rsidP="00070A9C">
                            <w:pPr>
                              <w:pStyle w:val="Kd"/>
                              <w:rPr>
                                <w:lang w:eastAsia="hu-HU"/>
                              </w:rPr>
                            </w:pPr>
                            <w:r>
                              <w:rPr>
                                <w:color w:val="2A00FF"/>
                                <w:lang w:eastAsia="hu-HU"/>
                              </w:rPr>
                              <w:t xml:space="preserve">           </w:t>
                            </w:r>
                            <w:r>
                              <w:rPr>
                                <w:lang w:eastAsia="hu-HU"/>
                              </w:rPr>
                              <w:t>«port.vhdlPortType»</w:t>
                            </w:r>
                          </w:p>
                          <w:p w14:paraId="4B4C2BF8" w14:textId="539B15DD" w:rsidR="00DB3B51" w:rsidRDefault="00DB3B51" w:rsidP="00070A9C">
                            <w:pPr>
                              <w:pStyle w:val="Kd"/>
                              <w:rPr>
                                <w:lang w:eastAsia="hu-HU"/>
                              </w:rPr>
                            </w:pPr>
                            <w:r>
                              <w:rPr>
                                <w:color w:val="2A00FF"/>
                                <w:lang w:eastAsia="hu-HU"/>
                              </w:rPr>
                              <w:t xml:space="preserve">       </w:t>
                            </w:r>
                            <w:r>
                              <w:rPr>
                                <w:lang w:eastAsia="hu-HU"/>
                              </w:rPr>
                              <w:t>«</w:t>
                            </w:r>
                            <w:r>
                              <w:rPr>
                                <w:b/>
                                <w:bCs/>
                                <w:color w:val="7F0055"/>
                                <w:lang w:eastAsia="hu-HU"/>
                              </w:rPr>
                              <w:t>ELSE</w:t>
                            </w:r>
                            <w:r>
                              <w:rPr>
                                <w:lang w:eastAsia="hu-HU"/>
                              </w:rPr>
                              <w:t>»</w:t>
                            </w:r>
                          </w:p>
                          <w:p w14:paraId="443F9958" w14:textId="6A5D2E6F" w:rsidR="00DB3B51" w:rsidRDefault="00DB3B51" w:rsidP="00070A9C">
                            <w:pPr>
                              <w:pStyle w:val="Kd"/>
                              <w:rPr>
                                <w:lang w:eastAsia="hu-HU"/>
                              </w:rPr>
                            </w:pPr>
                            <w:r>
                              <w:rPr>
                                <w:color w:val="2A00FF"/>
                                <w:lang w:eastAsia="hu-HU"/>
                              </w:rPr>
                              <w:t xml:space="preserve">           </w:t>
                            </w:r>
                            <w:r>
                              <w:rPr>
                                <w:lang w:eastAsia="hu-HU"/>
                              </w:rPr>
                              <w:t>«port.vhdlPortType»</w:t>
                            </w:r>
                            <w:r>
                              <w:rPr>
                                <w:color w:val="2A00FF"/>
                                <w:highlight w:val="lightGray"/>
                                <w:lang w:eastAsia="hu-HU"/>
                              </w:rPr>
                              <w:t>_vector(</w:t>
                            </w:r>
                            <w:r>
                              <w:rPr>
                                <w:lang w:eastAsia="hu-HU"/>
                              </w:rPr>
                              <w:t>«port.bitWidth-</w:t>
                            </w:r>
                            <w:r>
                              <w:rPr>
                                <w:color w:val="7D7D7D"/>
                                <w:lang w:eastAsia="hu-HU"/>
                              </w:rPr>
                              <w:t>1</w:t>
                            </w:r>
                            <w:r>
                              <w:rPr>
                                <w:lang w:eastAsia="hu-HU"/>
                              </w:rPr>
                              <w:t>»</w:t>
                            </w:r>
                            <w:r>
                              <w:rPr>
                                <w:color w:val="2A00FF"/>
                                <w:highlight w:val="lightGray"/>
                                <w:lang w:eastAsia="hu-HU"/>
                              </w:rPr>
                              <w:t xml:space="preserve"> downto 0)</w:t>
                            </w:r>
                          </w:p>
                          <w:p w14:paraId="56EA8D0C" w14:textId="5C365B26" w:rsidR="00DB3B51" w:rsidRDefault="00DB3B51" w:rsidP="00070A9C">
                            <w:pPr>
                              <w:pStyle w:val="Kd"/>
                              <w:rPr>
                                <w:lang w:eastAsia="hu-HU"/>
                              </w:rPr>
                            </w:pPr>
                            <w:r>
                              <w:rPr>
                                <w:color w:val="2A00FF"/>
                                <w:lang w:eastAsia="hu-HU"/>
                              </w:rPr>
                              <w:t xml:space="preserve">       </w:t>
                            </w:r>
                            <w:r>
                              <w:rPr>
                                <w:lang w:eastAsia="hu-HU"/>
                              </w:rPr>
                              <w:t>«</w:t>
                            </w:r>
                            <w:r>
                              <w:rPr>
                                <w:b/>
                                <w:bCs/>
                                <w:color w:val="7F0055"/>
                                <w:lang w:eastAsia="hu-HU"/>
                              </w:rPr>
                              <w:t>ENDIF</w:t>
                            </w:r>
                            <w:r>
                              <w:rPr>
                                <w:lang w:eastAsia="hu-HU"/>
                              </w:rPr>
                              <w:t>»</w:t>
                            </w:r>
                          </w:p>
                          <w:p w14:paraId="7F31FB85" w14:textId="55C8DFD8" w:rsidR="00DB3B51" w:rsidRDefault="00DB3B51" w:rsidP="00070A9C">
                            <w:pPr>
                              <w:pStyle w:val="Kd"/>
                              <w:rPr>
                                <w:lang w:eastAsia="hu-HU"/>
                              </w:rPr>
                            </w:pPr>
                            <w:r>
                              <w:rPr>
                                <w:color w:val="2A00FF"/>
                                <w:lang w:eastAsia="hu-HU"/>
                              </w:rPr>
                              <w:t xml:space="preserve">   '''</w:t>
                            </w:r>
                          </w:p>
                          <w:p w14:paraId="292E3E7C" w14:textId="6EB329F2" w:rsidR="00DB3B51" w:rsidRDefault="00DB3B51" w:rsidP="00070A9C">
                            <w:pPr>
                              <w:pStyle w:val="Kd"/>
                            </w:pPr>
                            <w:r>
                              <w:rPr>
                                <w:lang w:eastAsia="hu-H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7C20F6" id="_x0000_s1044" type="#_x0000_t202" style="position:absolute;left:0;text-align:left;margin-left:-.8pt;margin-top:83.8pt;width:423.75pt;height:110.6pt;z-index:251697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">
                <v:textbox style="mso-fit-shape-to-text:t">
                  <w:txbxContent>
                    <w:p w14:paraId="10AA5048" w14:textId="37FC4893" w:rsidR="00DB3B51" w:rsidRDefault="00DB3B51" w:rsidP="00070A9C">
                      <w:pPr>
                        <w:pStyle w:val="Kd"/>
                        <w:rPr>
                          <w:lang w:eastAsia="hu-HU"/>
                        </w:rPr>
                      </w:pPr>
                      <w:r>
                        <w:rPr>
                          <w:b/>
                          <w:bCs/>
                          <w:color w:val="7F0055"/>
                          <w:lang w:eastAsia="hu-HU"/>
                        </w:rPr>
                        <w:t>def</w:t>
                      </w:r>
                      <w:r>
                        <w:rPr>
                          <w:lang w:eastAsia="hu-HU"/>
                        </w:rPr>
                        <w:t xml:space="preserve"> </w:t>
                      </w:r>
                      <w:r>
                        <w:rPr>
                          <w:b/>
                          <w:bCs/>
                          <w:color w:val="7F0055"/>
                          <w:lang w:eastAsia="hu-HU"/>
                        </w:rPr>
                        <w:t>static</w:t>
                      </w:r>
                      <w:r>
                        <w:rPr>
                          <w:lang w:eastAsia="hu-HU"/>
                        </w:rPr>
                        <w:t xml:space="preserve"> printType(VhdlPort port) {</w:t>
                      </w:r>
                    </w:p>
                    <w:p w14:paraId="70D6981F" w14:textId="3B2545F6" w:rsidR="00DB3B51" w:rsidRDefault="00DB3B51" w:rsidP="00070A9C">
                      <w:pPr>
                        <w:pStyle w:val="Kd"/>
                        <w:rPr>
                          <w:lang w:eastAsia="hu-HU"/>
                        </w:rPr>
                      </w:pPr>
                      <w:r>
                        <w:rPr>
                          <w:lang w:eastAsia="hu-HU"/>
                        </w:rPr>
                        <w:t xml:space="preserve">   </w:t>
                      </w:r>
                      <w:r>
                        <w:rPr>
                          <w:color w:val="2A00FF"/>
                          <w:lang w:eastAsia="hu-HU"/>
                        </w:rPr>
                        <w:t>'''</w:t>
                      </w:r>
                    </w:p>
                    <w:p w14:paraId="7396BF6A" w14:textId="7E33F092" w:rsidR="00DB3B51" w:rsidRDefault="00DB3B51" w:rsidP="00070A9C">
                      <w:pPr>
                        <w:pStyle w:val="Kd"/>
                        <w:rPr>
                          <w:lang w:eastAsia="hu-HU"/>
                        </w:rPr>
                      </w:pPr>
                      <w:r>
                        <w:rPr>
                          <w:color w:val="2A00FF"/>
                          <w:lang w:eastAsia="hu-HU"/>
                        </w:rPr>
                        <w:t xml:space="preserve">       </w:t>
                      </w:r>
                      <w:r>
                        <w:rPr>
                          <w:lang w:eastAsia="hu-HU"/>
                        </w:rPr>
                        <w:t>«</w:t>
                      </w:r>
                      <w:r>
                        <w:rPr>
                          <w:b/>
                          <w:bCs/>
                          <w:color w:val="7F0055"/>
                          <w:lang w:eastAsia="hu-HU"/>
                        </w:rPr>
                        <w:t>IF</w:t>
                      </w:r>
                      <w:r>
                        <w:rPr>
                          <w:lang w:eastAsia="hu-HU"/>
                        </w:rPr>
                        <w:t xml:space="preserve"> port.bitWidth==</w:t>
                      </w:r>
                      <w:r>
                        <w:rPr>
                          <w:color w:val="7D7D7D"/>
                          <w:lang w:eastAsia="hu-HU"/>
                        </w:rPr>
                        <w:t>1</w:t>
                      </w:r>
                      <w:r>
                        <w:rPr>
                          <w:lang w:eastAsia="hu-HU"/>
                        </w:rPr>
                        <w:t>»</w:t>
                      </w:r>
                    </w:p>
                    <w:p w14:paraId="793A43E9" w14:textId="13CB4C8B" w:rsidR="00DB3B51" w:rsidRDefault="00DB3B51" w:rsidP="00070A9C">
                      <w:pPr>
                        <w:pStyle w:val="Kd"/>
                        <w:rPr>
                          <w:lang w:eastAsia="hu-HU"/>
                        </w:rPr>
                      </w:pPr>
                      <w:r>
                        <w:rPr>
                          <w:color w:val="2A00FF"/>
                          <w:lang w:eastAsia="hu-HU"/>
                        </w:rPr>
                        <w:t xml:space="preserve">           </w:t>
                      </w:r>
                      <w:r>
                        <w:rPr>
                          <w:lang w:eastAsia="hu-HU"/>
                        </w:rPr>
                        <w:t>«port.vhdlPortType»</w:t>
                      </w:r>
                    </w:p>
                    <w:p w14:paraId="4B4C2BF8" w14:textId="539B15DD" w:rsidR="00DB3B51" w:rsidRDefault="00DB3B51" w:rsidP="00070A9C">
                      <w:pPr>
                        <w:pStyle w:val="Kd"/>
                        <w:rPr>
                          <w:lang w:eastAsia="hu-HU"/>
                        </w:rPr>
                      </w:pPr>
                      <w:r>
                        <w:rPr>
                          <w:color w:val="2A00FF"/>
                          <w:lang w:eastAsia="hu-HU"/>
                        </w:rPr>
                        <w:t xml:space="preserve">       </w:t>
                      </w:r>
                      <w:r>
                        <w:rPr>
                          <w:lang w:eastAsia="hu-HU"/>
                        </w:rPr>
                        <w:t>«</w:t>
                      </w:r>
                      <w:r>
                        <w:rPr>
                          <w:b/>
                          <w:bCs/>
                          <w:color w:val="7F0055"/>
                          <w:lang w:eastAsia="hu-HU"/>
                        </w:rPr>
                        <w:t>ELSE</w:t>
                      </w:r>
                      <w:r>
                        <w:rPr>
                          <w:lang w:eastAsia="hu-HU"/>
                        </w:rPr>
                        <w:t>»</w:t>
                      </w:r>
                    </w:p>
                    <w:p w14:paraId="443F9958" w14:textId="6A5D2E6F" w:rsidR="00DB3B51" w:rsidRDefault="00DB3B51" w:rsidP="00070A9C">
                      <w:pPr>
                        <w:pStyle w:val="Kd"/>
                        <w:rPr>
                          <w:lang w:eastAsia="hu-HU"/>
                        </w:rPr>
                      </w:pPr>
                      <w:r>
                        <w:rPr>
                          <w:color w:val="2A00FF"/>
                          <w:lang w:eastAsia="hu-HU"/>
                        </w:rPr>
                        <w:t xml:space="preserve">           </w:t>
                      </w:r>
                      <w:r>
                        <w:rPr>
                          <w:lang w:eastAsia="hu-HU"/>
                        </w:rPr>
                        <w:t>«port.vhdlPortType»</w:t>
                      </w:r>
                      <w:r>
                        <w:rPr>
                          <w:color w:val="2A00FF"/>
                          <w:highlight w:val="lightGray"/>
                          <w:lang w:eastAsia="hu-HU"/>
                        </w:rPr>
                        <w:t>_vector(</w:t>
                      </w:r>
                      <w:r>
                        <w:rPr>
                          <w:lang w:eastAsia="hu-HU"/>
                        </w:rPr>
                        <w:t>«port.bitWidth-</w:t>
                      </w:r>
                      <w:r>
                        <w:rPr>
                          <w:color w:val="7D7D7D"/>
                          <w:lang w:eastAsia="hu-HU"/>
                        </w:rPr>
                        <w:t>1</w:t>
                      </w:r>
                      <w:r>
                        <w:rPr>
                          <w:lang w:eastAsia="hu-HU"/>
                        </w:rPr>
                        <w:t>»</w:t>
                      </w:r>
                      <w:r>
                        <w:rPr>
                          <w:color w:val="2A00FF"/>
                          <w:highlight w:val="lightGray"/>
                          <w:lang w:eastAsia="hu-HU"/>
                        </w:rPr>
                        <w:t xml:space="preserve"> downto 0)</w:t>
                      </w:r>
                    </w:p>
                    <w:p w14:paraId="56EA8D0C" w14:textId="5C365B26" w:rsidR="00DB3B51" w:rsidRDefault="00DB3B51" w:rsidP="00070A9C">
                      <w:pPr>
                        <w:pStyle w:val="Kd"/>
                        <w:rPr>
                          <w:lang w:eastAsia="hu-HU"/>
                        </w:rPr>
                      </w:pPr>
                      <w:r>
                        <w:rPr>
                          <w:color w:val="2A00FF"/>
                          <w:lang w:eastAsia="hu-HU"/>
                        </w:rPr>
                        <w:t xml:space="preserve">       </w:t>
                      </w:r>
                      <w:r>
                        <w:rPr>
                          <w:lang w:eastAsia="hu-HU"/>
                        </w:rPr>
                        <w:t>«</w:t>
                      </w:r>
                      <w:r>
                        <w:rPr>
                          <w:b/>
                          <w:bCs/>
                          <w:color w:val="7F0055"/>
                          <w:lang w:eastAsia="hu-HU"/>
                        </w:rPr>
                        <w:t>ENDIF</w:t>
                      </w:r>
                      <w:r>
                        <w:rPr>
                          <w:lang w:eastAsia="hu-HU"/>
                        </w:rPr>
                        <w:t>»</w:t>
                      </w:r>
                    </w:p>
                    <w:p w14:paraId="7F31FB85" w14:textId="55C8DFD8" w:rsidR="00DB3B51" w:rsidRDefault="00DB3B51" w:rsidP="00070A9C">
                      <w:pPr>
                        <w:pStyle w:val="Kd"/>
                        <w:rPr>
                          <w:lang w:eastAsia="hu-HU"/>
                        </w:rPr>
                      </w:pPr>
                      <w:r>
                        <w:rPr>
                          <w:color w:val="2A00FF"/>
                          <w:lang w:eastAsia="hu-HU"/>
                        </w:rPr>
                        <w:t xml:space="preserve">   '''</w:t>
                      </w:r>
                    </w:p>
                    <w:p w14:paraId="292E3E7C" w14:textId="6EB329F2" w:rsidR="00DB3B51" w:rsidRDefault="00DB3B51" w:rsidP="00070A9C">
                      <w:pPr>
                        <w:pStyle w:val="Kd"/>
                      </w:pPr>
                      <w:r>
                        <w:rPr>
                          <w:lang w:eastAsia="hu-HU"/>
                        </w:rPr>
                        <w:t>}</w:t>
                      </w:r>
                    </w:p>
                  </w:txbxContent>
                </v:textbox>
                <w10:wrap type="square" anchorx="margin"/>
              </v:shape>
            </w:pict>
          </mc:Fallback>
        </mc:AlternateContent>
      </w:r>
      <w:r w:rsidR="00F63733">
        <w:rPr>
          <w:noProof/>
        </w:rPr>
        <mc:AlternateContent>
          <mc:Choice Requires="wps">
            <w:drawing>
              <wp:anchor distT="0" distB="0" distL="114300" distR="114300" simplePos="0" relativeHeight="251677184" behindDoc="0" locked="0" layoutInCell="1" allowOverlap="1" wp14:anchorId="2DE25EFF" wp14:editId="133D799B">
                <wp:simplePos x="0" y="0"/>
                <wp:positionH relativeFrom="margin">
                  <wp:align>right</wp:align>
                </wp:positionH>
                <wp:positionV relativeFrom="paragraph">
                  <wp:posOffset>2158338</wp:posOffset>
                </wp:positionV>
                <wp:extent cx="5397500" cy="635"/>
                <wp:effectExtent l="0" t="0" r="0" b="9525"/>
                <wp:wrapSquare wrapText="bothSides"/>
                <wp:docPr id="18" name="Szövegdoboz 18"/>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7A26F7FE" w14:textId="5CE04BF4" w:rsidR="00DB3B51" w:rsidRPr="00A723C8" w:rsidRDefault="00DB3B51" w:rsidP="00F63733">
                            <w:pPr>
                              <w:pStyle w:val="Kpalrs"/>
                              <w:jc w:val="both"/>
                              <w:rPr>
                                <w:sz w:val="24"/>
                                <w:szCs w:val="28"/>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25EFF" id="Szövegdoboz 18" o:spid="_x0000_s1045" type="#_x0000_t202" style="position:absolute;left:0;text-align:left;margin-left:373.8pt;margin-top:169.95pt;width:425pt;height:.05pt;z-index:251677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" stroked="f">
                <v:textbox style="mso-fit-shape-to-text:t" inset="0,0,0,0">
                  <w:txbxContent>
                    <w:p w14:paraId="7A26F7FE" w14:textId="5CE04BF4" w:rsidR="00DB3B51" w:rsidRPr="00A723C8" w:rsidRDefault="00DB3B51" w:rsidP="00F63733">
                      <w:pPr>
                        <w:pStyle w:val="Kpalrs"/>
                        <w:jc w:val="both"/>
                        <w:rPr>
                          <w:sz w:val="24"/>
                          <w:szCs w:val="28"/>
                          <w:lang w:eastAsia="en-US"/>
                        </w:rPr>
                      </w:pPr>
                    </w:p>
                  </w:txbxContent>
                </v:textbox>
                <w10:wrap type="square" anchorx="margin"/>
              </v:shape>
            </w:pict>
          </mc:Fallback>
        </mc:AlternateContent>
      </w:r>
      <w:r w:rsidR="001215DC">
        <w:t xml:space="preserve">Az elágazások definiálását az </w:t>
      </w:r>
      <w:r w:rsidR="001215DC" w:rsidRPr="001215DC">
        <w:rPr>
          <w:i/>
        </w:rPr>
        <w:t>«IF…»</w:t>
      </w:r>
      <w:r w:rsidR="001215DC">
        <w:t xml:space="preserve"> kifejezéssel tudjuk elkezdeni, és lezárásképpen a </w:t>
      </w:r>
      <w:r w:rsidR="001215DC" w:rsidRPr="001215DC">
        <w:rPr>
          <w:rFonts w:eastAsia="SimSun" w:hint="eastAsia"/>
          <w:i/>
        </w:rPr>
        <w:t>«</w:t>
      </w:r>
      <w:r w:rsidR="001215DC" w:rsidRPr="001215DC">
        <w:rPr>
          <w:rFonts w:eastAsia="SimSun"/>
          <w:i/>
        </w:rPr>
        <w:t>ENDIF»</w:t>
      </w:r>
      <w:r w:rsidR="001215DC">
        <w:rPr>
          <w:rFonts w:ascii="SimSun" w:eastAsia="SimSun" w:hAnsi="SimSun" w:cs="SimSun"/>
        </w:rPr>
        <w:t xml:space="preserve"> </w:t>
      </w:r>
      <w:r w:rsidR="001215DC" w:rsidRPr="001215DC">
        <w:rPr>
          <w:rFonts w:eastAsia="SimSun"/>
        </w:rPr>
        <w:t>kifejezést kell használni</w:t>
      </w:r>
      <w:r w:rsidR="001215DC">
        <w:t xml:space="preserve">.  Továbbá itt is van lehetőség </w:t>
      </w:r>
      <w:r w:rsidR="001215DC" w:rsidRPr="00AD0CD3">
        <w:rPr>
          <w:i/>
        </w:rPr>
        <w:t>egyébként</w:t>
      </w:r>
      <w:r w:rsidR="001215DC">
        <w:t xml:space="preserve"> és </w:t>
      </w:r>
      <w:r w:rsidR="001215DC" w:rsidRPr="00AD0CD3">
        <w:rPr>
          <w:i/>
        </w:rPr>
        <w:t>egyébként ha</w:t>
      </w:r>
      <w:r w:rsidR="001215DC">
        <w:t xml:space="preserve"> ágak kezelésére az </w:t>
      </w:r>
      <w:r w:rsidR="001215DC" w:rsidRPr="001215DC">
        <w:rPr>
          <w:i/>
        </w:rPr>
        <w:t>«ELSE»</w:t>
      </w:r>
      <w:r w:rsidR="001215DC">
        <w:t xml:space="preserve"> és </w:t>
      </w:r>
      <w:r w:rsidR="001215DC" w:rsidRPr="001215DC">
        <w:rPr>
          <w:i/>
        </w:rPr>
        <w:t>«ELSEIF…»</w:t>
      </w:r>
      <w:r w:rsidR="001215DC">
        <w:t xml:space="preserve"> kifejezések használatával.</w:t>
      </w:r>
    </w:p>
    <w:p w14:paraId="723DAB39" w14:textId="099FBE85" w:rsidR="005F0577" w:rsidRDefault="005F0577" w:rsidP="005939C4">
      <w:pPr>
        <w:pStyle w:val="Cmsor3"/>
      </w:pPr>
      <w:bookmarkStart w:id="36" w:name="_Toc531887625"/>
      <w:r>
        <w:t>Konklúzió</w:t>
      </w:r>
      <w:bookmarkEnd w:id="36"/>
    </w:p>
    <w:p w14:paraId="505CA9BD" w14:textId="2C07DAE9" w:rsidR="0026478C" w:rsidRPr="0026478C" w:rsidRDefault="00D47A5C" w:rsidP="0026478C">
      <w:r>
        <w:t xml:space="preserve">A választási szempontok szerint az Xtend bizonyult a legjobb választásnak, mivel jobb Eclipse támogatása, könnyebben kezelhető script nyelve és könnyen elsajátítható szintaktikája van. A fejlesztés közben volt alkalmam megismerkedni a többi újdonsággal </w:t>
      </w:r>
      <w:r>
        <w:lastRenderedPageBreak/>
        <w:t>is</w:t>
      </w:r>
      <w:r w:rsidR="0006561B">
        <w:t>,</w:t>
      </w:r>
      <w:r>
        <w:t xml:space="preserve"> amit a </w:t>
      </w:r>
      <w:r w:rsidR="0006561B">
        <w:t>J</w:t>
      </w:r>
      <w:r>
        <w:t xml:space="preserve">avahoz </w:t>
      </w:r>
      <w:r w:rsidR="005F626D">
        <w:t>ad</w:t>
      </w:r>
      <w:r w:rsidR="0006561B">
        <w:t>,</w:t>
      </w:r>
      <w:r w:rsidR="005F626D">
        <w:t xml:space="preserve"> pl.</w:t>
      </w:r>
      <w:r w:rsidR="005F626D" w:rsidRPr="005F626D">
        <w:t xml:space="preserve"> @Accessors</w:t>
      </w:r>
      <w:r w:rsidR="005F626D">
        <w:t xml:space="preserve"> annotációval megjelölhető egy osztály és fordítási időben legen</w:t>
      </w:r>
      <w:r w:rsidR="00BB2E5B">
        <w:t>e</w:t>
      </w:r>
      <w:r w:rsidR="005F626D">
        <w:t>rálódnak getter/setter metódusai.</w:t>
      </w:r>
    </w:p>
    <w:p w14:paraId="56CA7C47" w14:textId="36BB47A0" w:rsidR="005939C4" w:rsidRDefault="005939C4" w:rsidP="005939C4">
      <w:pPr>
        <w:pStyle w:val="Cmsor1"/>
      </w:pPr>
      <w:bookmarkStart w:id="37" w:name="_Ref530593737"/>
      <w:bookmarkStart w:id="38" w:name="_Ref530593744"/>
      <w:bookmarkStart w:id="39" w:name="_Ref530593771"/>
      <w:bookmarkStart w:id="40" w:name="_Ref530593776"/>
      <w:bookmarkStart w:id="41" w:name="_Ref530593781"/>
      <w:bookmarkStart w:id="42" w:name="_Ref530593803"/>
      <w:bookmarkStart w:id="43" w:name="_Ref530593805"/>
      <w:bookmarkStart w:id="44" w:name="_Ref530593822"/>
      <w:bookmarkStart w:id="45" w:name="_Toc531887626"/>
      <w:r>
        <w:lastRenderedPageBreak/>
        <w:t>Specifikáció</w:t>
      </w:r>
      <w:bookmarkEnd w:id="37"/>
      <w:bookmarkEnd w:id="38"/>
      <w:bookmarkEnd w:id="39"/>
      <w:bookmarkEnd w:id="40"/>
      <w:bookmarkEnd w:id="41"/>
      <w:bookmarkEnd w:id="42"/>
      <w:bookmarkEnd w:id="43"/>
      <w:bookmarkEnd w:id="44"/>
      <w:bookmarkEnd w:id="45"/>
    </w:p>
    <w:p w14:paraId="555D576B" w14:textId="3985F90E" w:rsidR="00460473" w:rsidRPr="00460473" w:rsidRDefault="00982D60" w:rsidP="00460473">
      <w:r>
        <w:t>A</w:t>
      </w:r>
      <w:r w:rsidR="00460473">
        <w:t xml:space="preserve"> generált</w:t>
      </w:r>
      <w:r>
        <w:t xml:space="preserve"> hardverleírás</w:t>
      </w:r>
      <w:r w:rsidR="00460473">
        <w:t>nak a magasszinten definiált algoritmus szerint kell működnie. A program bementeként magát az algoritmust kapja egy adatfolyamgráf</w:t>
      </w:r>
      <w:r w:rsidR="0026056C">
        <w:t xml:space="preserve"> (</w:t>
      </w:r>
      <w:r w:rsidR="0026056C" w:rsidRPr="00460473">
        <w:t>Data Flow Graph</w:t>
      </w:r>
      <w:r w:rsidR="0026056C">
        <w:t xml:space="preserve"> </w:t>
      </w:r>
      <w:r w:rsidR="0026056C">
        <w:fldChar w:fldCharType="begin"/>
      </w:r>
      <w:r w:rsidR="0026056C">
        <w:instrText xml:space="preserve"> REF _Ref530320162 \r \h </w:instrText>
      </w:r>
      <w:r w:rsidR="0026056C">
        <w:fldChar w:fldCharType="separate"/>
      </w:r>
      <w:r w:rsidR="00FB5FC9">
        <w:t>[9]</w:t>
      </w:r>
      <w:r w:rsidR="0026056C">
        <w:fldChar w:fldCharType="end"/>
      </w:r>
      <w:r w:rsidR="0026056C">
        <w:t>)</w:t>
      </w:r>
      <w:r w:rsidR="00460473">
        <w:t xml:space="preserve"> formájában</w:t>
      </w:r>
      <w:r w:rsidR="0026056C">
        <w:t>, ami</w:t>
      </w:r>
      <w:r w:rsidR="00126DA4">
        <w:t xml:space="preserve"> egy olyan irányított gráf</w:t>
      </w:r>
      <w:r w:rsidR="00BB2E5B">
        <w:t>,</w:t>
      </w:r>
      <w:r w:rsidR="00126DA4">
        <w:t xml:space="preserve"> amelynek csúcsai egy-egy műveletet, élei pedig </w:t>
      </w:r>
      <w:r w:rsidR="0026056C">
        <w:t xml:space="preserve">az adatáramlás irányát fejezik ki. </w:t>
      </w:r>
      <w:r w:rsidR="00420F04">
        <w:t>Az adatfolyamgráf leírásához a HIG</w:t>
      </w:r>
      <w:r w:rsidR="00641002">
        <w:fldChar w:fldCharType="begin"/>
      </w:r>
      <w:r w:rsidR="00641002">
        <w:instrText xml:space="preserve"> REF _Ref529900730 \r \h </w:instrText>
      </w:r>
      <w:r w:rsidR="00641002">
        <w:fldChar w:fldCharType="separate"/>
      </w:r>
      <w:r w:rsidR="00FB5FC9">
        <w:t>[7]</w:t>
      </w:r>
      <w:r w:rsidR="00641002">
        <w:fldChar w:fldCharType="end"/>
      </w:r>
      <w:r w:rsidR="00641002" w:rsidRPr="00641002">
        <w:t xml:space="preserve"> </w:t>
      </w:r>
      <w:r w:rsidR="00641002">
        <w:t>(HLS intermediate graph)</w:t>
      </w:r>
      <w:r w:rsidR="00127691">
        <w:t xml:space="preserve"> </w:t>
      </w:r>
      <w:r w:rsidR="00127691">
        <w:t>modellt</w:t>
      </w:r>
      <w:r w:rsidR="00641002">
        <w:t xml:space="preserve"> </w:t>
      </w:r>
      <w:r w:rsidR="00420F04">
        <w:t>használtam.</w:t>
      </w:r>
    </w:p>
    <w:p w14:paraId="6F4C4DE0" w14:textId="02B48685" w:rsidR="004742BB" w:rsidRDefault="004742BB" w:rsidP="004742BB">
      <w:pPr>
        <w:pStyle w:val="Cmsor2"/>
      </w:pPr>
      <w:bookmarkStart w:id="46" w:name="_Toc531887627"/>
      <w:r>
        <w:t>HIG adatmodell</w:t>
      </w:r>
      <w:bookmarkEnd w:id="46"/>
    </w:p>
    <w:p w14:paraId="0F612982" w14:textId="7E31CB09" w:rsidR="00AB3F6F" w:rsidRDefault="00420F04" w:rsidP="00AB3F6F">
      <w:r>
        <w:t xml:space="preserve">A HIG </w:t>
      </w:r>
      <w:r w:rsidR="00641002">
        <w:t xml:space="preserve">a PipeComp keretrendszer köztes nyelve, </w:t>
      </w:r>
      <w:r w:rsidR="0087706D">
        <w:t xml:space="preserve">eltérően </w:t>
      </w:r>
      <w:r w:rsidR="00641002">
        <w:t xml:space="preserve">más adatfolyamgráfokhoz képest a </w:t>
      </w:r>
      <w:r w:rsidR="0087706D">
        <w:t>ciklusokat műveltként</w:t>
      </w:r>
      <w:r w:rsidR="00CF0C38">
        <w:t>,</w:t>
      </w:r>
      <w:r w:rsidR="0087706D">
        <w:t xml:space="preserve"> nem pedig irányított körként kezeli.</w:t>
      </w:r>
      <w:r w:rsidR="00393357">
        <w:t xml:space="preserve"> A modellen belül minden műveletnek vannak a működését befolyásoló belső tulajdonságai, mint a végrehajtásiidő ami hardverre történő fordítás esetén a szükséges órajelciklusokat adja meg. Ilyen tulajdonság</w:t>
      </w:r>
      <w:r w:rsidR="001F18C3">
        <w:t xml:space="preserve"> a ki- és bemeneti portok</w:t>
      </w:r>
      <w:r w:rsidR="00BB2E5B">
        <w:t>,</w:t>
      </w:r>
      <w:r w:rsidR="001F18C3">
        <w:t xml:space="preserve"> amik az adott művelet külvilággal való kommunikációját mutatják,</w:t>
      </w:r>
      <w:r w:rsidR="00393357">
        <w:t xml:space="preserve"> illetve</w:t>
      </w:r>
      <w:r w:rsidR="001F18C3">
        <w:t xml:space="preserve"> az adott csúcs típusa is, ami megadja</w:t>
      </w:r>
      <w:r w:rsidR="00CF0C38">
        <w:t>, hogy</w:t>
      </w:r>
      <w:r w:rsidR="001F18C3">
        <w:t xml:space="preserve"> milyen műveletet reprezentál</w:t>
      </w:r>
      <w:r w:rsidR="00393357">
        <w:t>.</w:t>
      </w:r>
      <w:r w:rsidR="001F18C3">
        <w:t xml:space="preserve"> </w:t>
      </w:r>
      <w:r w:rsidR="0073139E">
        <w:t>A művelettípusok a Component nevű absztrakt osztályból származnak</w:t>
      </w:r>
      <w:r w:rsidR="00B84E0E">
        <w:t xml:space="preserve"> (</w:t>
      </w:r>
      <w:r w:rsidR="00B84E0E">
        <w:fldChar w:fldCharType="begin"/>
      </w:r>
      <w:r w:rsidR="00B84E0E">
        <w:instrText xml:space="preserve"> REF _Ref531715882 \h </w:instrText>
      </w:r>
      <w:r w:rsidR="00B84E0E">
        <w:fldChar w:fldCharType="separate"/>
      </w:r>
      <w:r w:rsidR="00FB5FC9">
        <w:rPr>
          <w:noProof/>
        </w:rPr>
        <w:t>3</w:t>
      </w:r>
      <w:r w:rsidR="00FB5FC9">
        <w:noBreakHyphen/>
      </w:r>
      <w:r w:rsidR="00FB5FC9">
        <w:rPr>
          <w:noProof/>
        </w:rPr>
        <w:t>2</w:t>
      </w:r>
      <w:r w:rsidR="00FB5FC9">
        <w:t>. ábra</w:t>
      </w:r>
      <w:r w:rsidR="00B84E0E">
        <w:fldChar w:fldCharType="end"/>
      </w:r>
      <w:r w:rsidR="00B84E0E">
        <w:t>)</w:t>
      </w:r>
      <w:r w:rsidR="0073139E">
        <w:t>.</w:t>
      </w:r>
    </w:p>
    <w:p w14:paraId="7E206AC7" w14:textId="396EC0EE" w:rsidR="00101348" w:rsidRDefault="00101348" w:rsidP="00101348">
      <w:pPr>
        <w:ind w:firstLine="0"/>
      </w:pPr>
      <w:r>
        <w:t>Művelet típusok:</w:t>
      </w:r>
    </w:p>
    <w:p w14:paraId="6E409B91" w14:textId="53E29855" w:rsidR="00101348" w:rsidRDefault="001F18C3" w:rsidP="001F18C3">
      <w:pPr>
        <w:pStyle w:val="Listaszerbekezds"/>
        <w:numPr>
          <w:ilvl w:val="0"/>
          <w:numId w:val="31"/>
        </w:numPr>
      </w:pPr>
      <w:r>
        <w:t>HIG:</w:t>
      </w:r>
      <w:r w:rsidR="00CF0C38">
        <w:t xml:space="preserve"> Ez maga az adatfolyamgráfot modellezi, minden modell legkülsőbb eleme</w:t>
      </w:r>
      <w:r>
        <w:t>.</w:t>
      </w:r>
      <w:r w:rsidR="00CF0C38">
        <w:t xml:space="preserve"> Több más Componentet és azok összeköttetéseit foglalja magába.</w:t>
      </w:r>
      <w:r w:rsidR="00284FE6">
        <w:t xml:space="preserve"> </w:t>
      </w:r>
      <w:r w:rsidR="00CF0C38">
        <w:t>M</w:t>
      </w:r>
      <w:r w:rsidR="00284FE6">
        <w:t>ostantól az egyértelműség kedvéért HIGCompként fogok rá hivatkozni, mivel magát a modellt is HIG-nek hívják, így szeretném elkerülni a félreértéseket</w:t>
      </w:r>
      <w:r w:rsidR="00B84E0E">
        <w:t xml:space="preserve"> (felépítés: </w:t>
      </w:r>
      <w:r w:rsidR="00B84E0E">
        <w:fldChar w:fldCharType="begin"/>
      </w:r>
      <w:r w:rsidR="00B84E0E">
        <w:instrText xml:space="preserve"> REF _Ref531715840 \h </w:instrText>
      </w:r>
      <w:r w:rsidR="00B84E0E">
        <w:fldChar w:fldCharType="separate"/>
      </w:r>
      <w:r w:rsidR="00FB5FC9">
        <w:rPr>
          <w:noProof/>
        </w:rPr>
        <w:t>3</w:t>
      </w:r>
      <w:r w:rsidR="00FB5FC9">
        <w:noBreakHyphen/>
      </w:r>
      <w:r w:rsidR="00FB5FC9">
        <w:rPr>
          <w:noProof/>
        </w:rPr>
        <w:t>1</w:t>
      </w:r>
      <w:r w:rsidR="00FB5FC9">
        <w:t>. ábra</w:t>
      </w:r>
      <w:r w:rsidR="00B84E0E">
        <w:fldChar w:fldCharType="end"/>
      </w:r>
      <w:r w:rsidR="00B84E0E">
        <w:t>)</w:t>
      </w:r>
      <w:r w:rsidR="00284FE6">
        <w:t>.</w:t>
      </w:r>
    </w:p>
    <w:p w14:paraId="554AE32A" w14:textId="3159F31B" w:rsidR="001F18C3" w:rsidRDefault="001F18C3" w:rsidP="001F18C3">
      <w:pPr>
        <w:pStyle w:val="Listaszerbekezds"/>
        <w:numPr>
          <w:ilvl w:val="0"/>
          <w:numId w:val="31"/>
        </w:numPr>
      </w:pPr>
      <w:r>
        <w:t>ElementaryComp: Elemi műveletek</w:t>
      </w:r>
      <w:r w:rsidR="003B0DAE">
        <w:t>et</w:t>
      </w:r>
      <w:r>
        <w:t xml:space="preserve"> reprezentál</w:t>
      </w:r>
      <w:r w:rsidR="003B0DAE">
        <w:t xml:space="preserve">ja </w:t>
      </w:r>
      <w:r>
        <w:t>(pl. összeadás, szorzás)</w:t>
      </w:r>
    </w:p>
    <w:p w14:paraId="021B6BE2" w14:textId="499C7D94" w:rsidR="001F18C3" w:rsidRDefault="001F18C3" w:rsidP="001F18C3">
      <w:pPr>
        <w:pStyle w:val="Listaszerbekezds"/>
        <w:numPr>
          <w:ilvl w:val="0"/>
          <w:numId w:val="31"/>
        </w:numPr>
      </w:pPr>
      <w:r>
        <w:t>LoopComp: A ciklus leírására használt osztály.</w:t>
      </w:r>
      <w:r w:rsidR="00CF0C38">
        <w:t xml:space="preserve"> Ez magába foglal pontosan egy HIGCompot ami a ciklusmagját adja </w:t>
      </w:r>
      <w:r w:rsidR="00127691">
        <w:t xml:space="preserve">(felépítés: </w:t>
      </w:r>
      <w:r w:rsidR="00127691">
        <w:fldChar w:fldCharType="begin"/>
      </w:r>
      <w:r w:rsidR="00127691">
        <w:instrText xml:space="preserve"> REF _Ref531715882 \h </w:instrText>
      </w:r>
      <w:r w:rsidR="00127691">
        <w:fldChar w:fldCharType="separate"/>
      </w:r>
      <w:r w:rsidR="00FB5FC9">
        <w:rPr>
          <w:noProof/>
        </w:rPr>
        <w:t>3</w:t>
      </w:r>
      <w:r w:rsidR="00FB5FC9">
        <w:noBreakHyphen/>
      </w:r>
      <w:r w:rsidR="00FB5FC9">
        <w:rPr>
          <w:noProof/>
        </w:rPr>
        <w:t>2</w:t>
      </w:r>
      <w:r w:rsidR="00FB5FC9">
        <w:t>. ábra</w:t>
      </w:r>
      <w:r w:rsidR="00127691">
        <w:fldChar w:fldCharType="end"/>
      </w:r>
      <w:r w:rsidR="00127691">
        <w:t>)</w:t>
      </w:r>
      <w:r w:rsidR="00CF0C38">
        <w:t>.</w:t>
      </w:r>
    </w:p>
    <w:p w14:paraId="3127EFCB" w14:textId="3CE6DC4C" w:rsidR="001F18C3" w:rsidRDefault="001F18C3" w:rsidP="001F18C3">
      <w:pPr>
        <w:pStyle w:val="Listaszerbekezds"/>
        <w:numPr>
          <w:ilvl w:val="0"/>
          <w:numId w:val="31"/>
        </w:numPr>
      </w:pPr>
      <w:r>
        <w:t>SelComp: Elágazás megjelenítésére használt osztály, ami magába foglal több másik Componentet is amik</w:t>
      </w:r>
      <w:r w:rsidR="00CF0C38">
        <w:t xml:space="preserve"> az</w:t>
      </w:r>
      <w:r>
        <w:t xml:space="preserve"> eseteket jelentik</w:t>
      </w:r>
      <w:r w:rsidR="00B84E0E">
        <w:t xml:space="preserve"> (felépítés: </w:t>
      </w:r>
      <w:r w:rsidR="00B84E0E">
        <w:fldChar w:fldCharType="begin"/>
      </w:r>
      <w:r w:rsidR="00B84E0E">
        <w:instrText xml:space="preserve"> REF _Ref531715770 \h </w:instrText>
      </w:r>
      <w:r w:rsidR="00B84E0E">
        <w:fldChar w:fldCharType="separate"/>
      </w:r>
      <w:r w:rsidR="00FB5FC9">
        <w:rPr>
          <w:noProof/>
        </w:rPr>
        <w:t>3</w:t>
      </w:r>
      <w:r w:rsidR="00FB5FC9">
        <w:noBreakHyphen/>
      </w:r>
      <w:r w:rsidR="00FB5FC9">
        <w:rPr>
          <w:noProof/>
        </w:rPr>
        <w:t>3</w:t>
      </w:r>
      <w:r w:rsidR="00FB5FC9">
        <w:t>. ábra</w:t>
      </w:r>
      <w:r w:rsidR="00B84E0E">
        <w:fldChar w:fldCharType="end"/>
      </w:r>
      <w:r w:rsidR="00B84E0E">
        <w:t>)</w:t>
      </w:r>
      <w:r>
        <w:t xml:space="preserve">. </w:t>
      </w:r>
    </w:p>
    <w:p w14:paraId="3284210A" w14:textId="3BD80381" w:rsidR="00393357" w:rsidRDefault="00344423" w:rsidP="00420F04">
      <w:r>
        <w:t>A műveletek portjait DataLink élek kötik össze, amik egy forrás és egy fogadó port között lehetnek. Természetesen egy forrás</w:t>
      </w:r>
      <w:r w:rsidR="0064581C">
        <w:t xml:space="preserve"> </w:t>
      </w:r>
      <w:r>
        <w:t>portból több él kiindulhat, de a fogadó portokba csak egy él érkezhet.</w:t>
      </w:r>
      <w:r w:rsidR="0064581C">
        <w:t xml:space="preserve"> Itt szeretném megjegyezni, hogy a forrás-/fogadó port és </w:t>
      </w:r>
      <w:r w:rsidR="0064581C">
        <w:lastRenderedPageBreak/>
        <w:t>a ki-/bementi port nem feletethető</w:t>
      </w:r>
      <w:r w:rsidR="001F18C3">
        <w:t xml:space="preserve"> meg egymásnak mivel egy </w:t>
      </w:r>
      <w:r w:rsidR="00127691">
        <w:t xml:space="preserve">HIGCompból </w:t>
      </w:r>
      <w:r w:rsidR="001F18C3">
        <w:t>nézve a művelet saját bementi portjai forrásként, kimenti portjai fogadóként viselkednek, míg a belső node</w:t>
      </w:r>
      <w:r w:rsidR="0073139E">
        <w:t xml:space="preserve">-k portjai pont fordítva működnek. </w:t>
      </w:r>
    </w:p>
    <w:p w14:paraId="4B7E7A8E" w14:textId="77777777" w:rsidR="00B84E0E" w:rsidRDefault="00B84E0E" w:rsidP="00B84E0E">
      <w:pPr>
        <w:pStyle w:val="Kp"/>
      </w:pPr>
      <w:r>
        <w:rPr>
          <w:noProof/>
        </w:rPr>
        <w:drawing>
          <wp:inline distT="0" distB="0" distL="0" distR="0" wp14:anchorId="29E89757" wp14:editId="66043193">
            <wp:extent cx="5400040" cy="507174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HIG.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5071745"/>
                    </a:xfrm>
                    <a:prstGeom prst="rect">
                      <a:avLst/>
                    </a:prstGeom>
                  </pic:spPr>
                </pic:pic>
              </a:graphicData>
            </a:graphic>
          </wp:inline>
        </w:drawing>
      </w:r>
    </w:p>
    <w:bookmarkStart w:id="47" w:name="_Ref531715840"/>
    <w:p w14:paraId="70E51A0F" w14:textId="4B7D7514" w:rsidR="00B84E0E" w:rsidRDefault="006308A7" w:rsidP="00B84E0E">
      <w:pPr>
        <w:pStyle w:val="Kpalrs"/>
      </w:pPr>
      <w:r>
        <w:fldChar w:fldCharType="begin"/>
      </w:r>
      <w:r>
        <w:instrText xml:space="preserve"> STYLEREF 1 \s </w:instrText>
      </w:r>
      <w:r>
        <w:fldChar w:fldCharType="separate"/>
      </w:r>
      <w:r w:rsidR="00FB5FC9">
        <w:t>3</w:t>
      </w:r>
      <w:r>
        <w:fldChar w:fldCharType="end"/>
      </w:r>
      <w:r>
        <w:noBreakHyphen/>
      </w:r>
      <w:r>
        <w:fldChar w:fldCharType="begin"/>
      </w:r>
      <w:r>
        <w:instrText xml:space="preserve"> SEQ ábra \* ARABIC \s 1 </w:instrText>
      </w:r>
      <w:r>
        <w:fldChar w:fldCharType="separate"/>
      </w:r>
      <w:r w:rsidR="00FB5FC9">
        <w:t>1</w:t>
      </w:r>
      <w:r>
        <w:fldChar w:fldCharType="end"/>
      </w:r>
      <w:r w:rsidR="00B84E0E">
        <w:t>. ábra</w:t>
      </w:r>
      <w:bookmarkEnd w:id="47"/>
      <w:r w:rsidR="00B84E0E">
        <w:t xml:space="preserve"> HIG Ecore metamodellje</w:t>
      </w:r>
    </w:p>
    <w:p w14:paraId="7415F6F2" w14:textId="77777777" w:rsidR="00B84E0E" w:rsidRDefault="00B84E0E" w:rsidP="00B84E0E">
      <w:pPr>
        <w:pStyle w:val="Kp"/>
      </w:pPr>
      <w:r>
        <w:rPr>
          <w:noProof/>
          <w:lang w:eastAsia="hu-HU"/>
        </w:rPr>
        <w:lastRenderedPageBreak/>
        <w:drawing>
          <wp:inline distT="0" distB="0" distL="0" distR="0" wp14:anchorId="66BA050F" wp14:editId="67CBEF96">
            <wp:extent cx="5397500" cy="3575050"/>
            <wp:effectExtent l="0" t="0" r="0" b="6350"/>
            <wp:docPr id="215" name="Kép 215" descr="C:\Users\Egyetem\Documents\Önlab\HardwareSynthesizer\documents\2-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gyetem\Documents\Önlab\HardwareSynthesizer\documents\2-Component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3575050"/>
                    </a:xfrm>
                    <a:prstGeom prst="rect">
                      <a:avLst/>
                    </a:prstGeom>
                    <a:noFill/>
                    <a:ln>
                      <a:noFill/>
                    </a:ln>
                  </pic:spPr>
                </pic:pic>
              </a:graphicData>
            </a:graphic>
          </wp:inline>
        </w:drawing>
      </w:r>
    </w:p>
    <w:bookmarkStart w:id="48" w:name="_Ref531715882"/>
    <w:p w14:paraId="207B0E90" w14:textId="6328FFEB" w:rsidR="00B84E0E" w:rsidRDefault="006308A7" w:rsidP="00B84E0E">
      <w:pPr>
        <w:pStyle w:val="Kpalrs"/>
      </w:pPr>
      <w:r>
        <w:fldChar w:fldCharType="begin"/>
      </w:r>
      <w:r>
        <w:instrText xml:space="preserve"> STYLEREF 1 \s </w:instrText>
      </w:r>
      <w:r>
        <w:fldChar w:fldCharType="separate"/>
      </w:r>
      <w:r w:rsidR="00FB5FC9">
        <w:t>3</w:t>
      </w:r>
      <w:r>
        <w:fldChar w:fldCharType="end"/>
      </w:r>
      <w:r>
        <w:noBreakHyphen/>
      </w:r>
      <w:r>
        <w:fldChar w:fldCharType="begin"/>
      </w:r>
      <w:r>
        <w:instrText xml:space="preserve"> SEQ ábra \* ARABIC \s 1 </w:instrText>
      </w:r>
      <w:r>
        <w:fldChar w:fldCharType="separate"/>
      </w:r>
      <w:r w:rsidR="00FB5FC9">
        <w:t>2</w:t>
      </w:r>
      <w:r>
        <w:fldChar w:fldCharType="end"/>
      </w:r>
      <w:r w:rsidR="00B84E0E">
        <w:t>. ábra</w:t>
      </w:r>
      <w:bookmarkEnd w:id="48"/>
      <w:r w:rsidR="00B84E0E">
        <w:t xml:space="preserve"> Component Ecore metamodellje</w:t>
      </w:r>
    </w:p>
    <w:p w14:paraId="3ADC06B1" w14:textId="77777777" w:rsidR="00B84E0E" w:rsidRDefault="00B84E0E" w:rsidP="00B84E0E">
      <w:pPr>
        <w:pStyle w:val="Kp"/>
      </w:pPr>
      <w:r>
        <w:rPr>
          <w:noProof/>
          <w:lang w:eastAsia="hu-HU"/>
        </w:rPr>
        <w:drawing>
          <wp:inline distT="0" distB="0" distL="0" distR="0" wp14:anchorId="46135604" wp14:editId="624E232F">
            <wp:extent cx="5397500" cy="3314700"/>
            <wp:effectExtent l="0" t="0" r="0" b="0"/>
            <wp:docPr id="216" name="Kép 216" descr="C:\Users\Egyetem\Documents\Önlab\HardwareSynthesizer\documents\3-Sel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gyetem\Documents\Önlab\HardwareSynthesizer\documents\3-SelCom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3314700"/>
                    </a:xfrm>
                    <a:prstGeom prst="rect">
                      <a:avLst/>
                    </a:prstGeom>
                    <a:noFill/>
                    <a:ln>
                      <a:noFill/>
                    </a:ln>
                  </pic:spPr>
                </pic:pic>
              </a:graphicData>
            </a:graphic>
          </wp:inline>
        </w:drawing>
      </w:r>
    </w:p>
    <w:bookmarkStart w:id="49" w:name="_Ref531715770"/>
    <w:p w14:paraId="540F5F37" w14:textId="77D8E6E9" w:rsidR="00B84E0E" w:rsidRPr="00B84E0E" w:rsidRDefault="006308A7" w:rsidP="00B84E0E">
      <w:pPr>
        <w:pStyle w:val="Kpalrs"/>
      </w:pPr>
      <w:r>
        <w:fldChar w:fldCharType="begin"/>
      </w:r>
      <w:r>
        <w:instrText xml:space="preserve"> STYLEREF 1 \s </w:instrText>
      </w:r>
      <w:r>
        <w:fldChar w:fldCharType="separate"/>
      </w:r>
      <w:r w:rsidR="00FB5FC9">
        <w:t>3</w:t>
      </w:r>
      <w:r>
        <w:fldChar w:fldCharType="end"/>
      </w:r>
      <w:r>
        <w:noBreakHyphen/>
      </w:r>
      <w:r>
        <w:fldChar w:fldCharType="begin"/>
      </w:r>
      <w:r>
        <w:instrText xml:space="preserve"> SEQ ábra \* ARABIC \s 1 </w:instrText>
      </w:r>
      <w:r>
        <w:fldChar w:fldCharType="separate"/>
      </w:r>
      <w:r w:rsidR="00FB5FC9">
        <w:t>3</w:t>
      </w:r>
      <w:r>
        <w:fldChar w:fldCharType="end"/>
      </w:r>
      <w:r w:rsidR="00B84E0E">
        <w:t>. ábra</w:t>
      </w:r>
      <w:bookmarkEnd w:id="49"/>
      <w:r w:rsidR="00B84E0E">
        <w:t xml:space="preserve"> SelComp Ecore metamodelje</w:t>
      </w:r>
    </w:p>
    <w:p w14:paraId="4BCD7B85" w14:textId="6D5CEEA5" w:rsidR="00D112CF" w:rsidRDefault="00A62F84" w:rsidP="00D112CF">
      <w:pPr>
        <w:pStyle w:val="Cmsor2"/>
      </w:pPr>
      <w:bookmarkStart w:id="50" w:name="_Toc531887628"/>
      <w:r>
        <w:t xml:space="preserve">Elvárások a </w:t>
      </w:r>
      <w:r w:rsidR="00CF0C38">
        <w:t>generátorral</w:t>
      </w:r>
      <w:r>
        <w:t xml:space="preserve"> szemben</w:t>
      </w:r>
      <w:bookmarkEnd w:id="50"/>
    </w:p>
    <w:p w14:paraId="0F91A9AF" w14:textId="4B7BAB6B" w:rsidR="002E3F91" w:rsidRPr="002E3F91" w:rsidRDefault="006552CE" w:rsidP="006552CE">
      <w:r>
        <w:t>A feladatkiírásnak megfelelően specifikáltam a rendszert</w:t>
      </w:r>
      <w:r w:rsidR="00CF0C38">
        <w:t xml:space="preserve"> (</w:t>
      </w:r>
      <w:r w:rsidR="00CF0C38">
        <w:fldChar w:fldCharType="begin"/>
      </w:r>
      <w:r w:rsidR="00CF0C38">
        <w:instrText xml:space="preserve"> REF _Ref531713402 \h </w:instrText>
      </w:r>
      <w:r w:rsidR="00CF0C38">
        <w:fldChar w:fldCharType="separate"/>
      </w:r>
      <w:r w:rsidR="00FB5FC9">
        <w:rPr>
          <w:noProof/>
        </w:rPr>
        <w:t>3</w:t>
      </w:r>
      <w:r w:rsidR="00FB5FC9">
        <w:noBreakHyphen/>
      </w:r>
      <w:r w:rsidR="00FB5FC9">
        <w:rPr>
          <w:noProof/>
        </w:rPr>
        <w:t>4</w:t>
      </w:r>
      <w:r w:rsidR="00FB5FC9">
        <w:t>. ábra Specifikáció diagram</w:t>
      </w:r>
      <w:r w:rsidR="00CF0C38">
        <w:fldChar w:fldCharType="end"/>
      </w:r>
      <w:r w:rsidR="00CF0C38">
        <w:t>)</w:t>
      </w:r>
      <w:r>
        <w:t>, így a</w:t>
      </w:r>
      <w:r w:rsidR="002E3F91">
        <w:t>z elkészítendő</w:t>
      </w:r>
      <w:r>
        <w:t xml:space="preserve"> </w:t>
      </w:r>
      <w:r w:rsidR="002E3F91">
        <w:t>programnak képesnek kell lennie:</w:t>
      </w:r>
    </w:p>
    <w:p w14:paraId="312F0C54" w14:textId="1C5215BA" w:rsidR="002E3F91" w:rsidRDefault="002E3F91" w:rsidP="002E3F91">
      <w:pPr>
        <w:pStyle w:val="Listaszerbekezds"/>
        <w:numPr>
          <w:ilvl w:val="0"/>
          <w:numId w:val="33"/>
        </w:numPr>
      </w:pPr>
      <w:r>
        <w:lastRenderedPageBreak/>
        <w:t>Felolvasni a .higmodel fájlokat a megadott input mappából.</w:t>
      </w:r>
    </w:p>
    <w:p w14:paraId="58CB340E" w14:textId="6EC68E73" w:rsidR="00233660" w:rsidRDefault="002E3F91" w:rsidP="002E3F91">
      <w:pPr>
        <w:pStyle w:val="Listaszerbekezds"/>
        <w:numPr>
          <w:ilvl w:val="0"/>
          <w:numId w:val="33"/>
        </w:numPr>
      </w:pPr>
      <w:r>
        <w:t>A beolvasott adatmodellt betölteni a memóriába.</w:t>
      </w:r>
    </w:p>
    <w:p w14:paraId="5514E555" w14:textId="6C9E0DB1" w:rsidR="00E648D5" w:rsidRDefault="006552CE" w:rsidP="00E648D5">
      <w:pPr>
        <w:pStyle w:val="Listaszerbekezds"/>
        <w:numPr>
          <w:ilvl w:val="0"/>
          <w:numId w:val="33"/>
        </w:numPr>
      </w:pPr>
      <w:r>
        <w:t>A HIG, LoopComp, SelComp és ElementaryComp komponensek mellett a speciális tömbkezelési</w:t>
      </w:r>
      <w:r w:rsidR="00CF0C38">
        <w:t xml:space="preserve"> Componenteket is kezel</w:t>
      </w:r>
      <w:r w:rsidR="00127691">
        <w:t>ni</w:t>
      </w:r>
      <w:r w:rsidR="00E648D5">
        <w:t>.</w:t>
      </w:r>
    </w:p>
    <w:p w14:paraId="72D7D9DA" w14:textId="2BEDE74E" w:rsidR="002E3F91" w:rsidRDefault="002E3F91" w:rsidP="002E3F91">
      <w:pPr>
        <w:pStyle w:val="Listaszerbekezds"/>
        <w:numPr>
          <w:ilvl w:val="0"/>
          <w:numId w:val="33"/>
        </w:numPr>
      </w:pPr>
      <w:r>
        <w:t>A HIG komponensekből típusuktól függően megfelelő VHDL leírást generálni.</w:t>
      </w:r>
    </w:p>
    <w:p w14:paraId="005BE564" w14:textId="036B5F20" w:rsidR="007F3303" w:rsidRDefault="002E3F91" w:rsidP="001347FF">
      <w:pPr>
        <w:pStyle w:val="Listaszerbekezds"/>
        <w:numPr>
          <w:ilvl w:val="0"/>
          <w:numId w:val="33"/>
        </w:numPr>
      </w:pPr>
      <w:r>
        <w:t>A kimenetek közé minden olyan VHDL fájlt mellékelni</w:t>
      </w:r>
      <w:r w:rsidR="00BB2E5B">
        <w:t>,</w:t>
      </w:r>
      <w:r>
        <w:t xml:space="preserve"> ami példányosításra került bármelyik</w:t>
      </w:r>
      <w:r w:rsidR="00CF0C38">
        <w:t>,</w:t>
      </w:r>
      <w:r>
        <w:t xml:space="preserve"> már a kimenetek között található VHDL fájl</w:t>
      </w:r>
      <w:r w:rsidR="00E648D5">
        <w:t>ban</w:t>
      </w:r>
      <w:r>
        <w:t>.</w:t>
      </w:r>
    </w:p>
    <w:p w14:paraId="266830E9" w14:textId="2AF7E148" w:rsidR="001347FF" w:rsidRPr="001347FF" w:rsidRDefault="00DF16A2" w:rsidP="001347FF">
      <w:pPr>
        <w:pStyle w:val="Kp"/>
      </w:pPr>
      <w:r>
        <w:rPr>
          <w:noProof/>
        </w:rPr>
        <w:drawing>
          <wp:inline distT="0" distB="0" distL="0" distR="0" wp14:anchorId="59805E76" wp14:editId="7BC76197">
            <wp:extent cx="5397500" cy="743585"/>
            <wp:effectExtent l="0" t="0" r="0" b="0"/>
            <wp:docPr id="212" name="Kép 212" descr="C:\Users\Egyetem\Downloads\specifica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gyetem\Downloads\specification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743585"/>
                    </a:xfrm>
                    <a:prstGeom prst="rect">
                      <a:avLst/>
                    </a:prstGeom>
                    <a:noFill/>
                    <a:ln>
                      <a:noFill/>
                    </a:ln>
                  </pic:spPr>
                </pic:pic>
              </a:graphicData>
            </a:graphic>
          </wp:inline>
        </w:drawing>
      </w:r>
    </w:p>
    <w:bookmarkStart w:id="51" w:name="_Ref531713402"/>
    <w:p w14:paraId="508ABF2F" w14:textId="030DC176" w:rsidR="007F3303" w:rsidRPr="007F3303" w:rsidRDefault="006308A7" w:rsidP="007F3303">
      <w:pPr>
        <w:pStyle w:val="Kpalrs"/>
      </w:pPr>
      <w:r>
        <w:fldChar w:fldCharType="begin"/>
      </w:r>
      <w:r>
        <w:instrText xml:space="preserve"> STYLEREF 1 \s </w:instrText>
      </w:r>
      <w:r>
        <w:fldChar w:fldCharType="separate"/>
      </w:r>
      <w:r w:rsidR="00FB5FC9">
        <w:t>3</w:t>
      </w:r>
      <w:r>
        <w:fldChar w:fldCharType="end"/>
      </w:r>
      <w:r>
        <w:noBreakHyphen/>
      </w:r>
      <w:r>
        <w:fldChar w:fldCharType="begin"/>
      </w:r>
      <w:r>
        <w:instrText xml:space="preserve"> SEQ ábra \* ARABIC \s 1 </w:instrText>
      </w:r>
      <w:r>
        <w:fldChar w:fldCharType="separate"/>
      </w:r>
      <w:r w:rsidR="00FB5FC9">
        <w:t>4</w:t>
      </w:r>
      <w:r>
        <w:fldChar w:fldCharType="end"/>
      </w:r>
      <w:r w:rsidR="007F3303">
        <w:t xml:space="preserve">. ábra </w:t>
      </w:r>
      <w:r w:rsidR="00233660">
        <w:t>Specifikáció diagram</w:t>
      </w:r>
      <w:bookmarkEnd w:id="51"/>
    </w:p>
    <w:p w14:paraId="734A6DED" w14:textId="09A20DF6" w:rsidR="004742BB" w:rsidRDefault="005939C4" w:rsidP="004742BB">
      <w:pPr>
        <w:pStyle w:val="Cmsor1"/>
      </w:pPr>
      <w:bookmarkStart w:id="52" w:name="_Toc531887629"/>
      <w:r>
        <w:lastRenderedPageBreak/>
        <w:t>Architektúra</w:t>
      </w:r>
      <w:bookmarkEnd w:id="52"/>
    </w:p>
    <w:p w14:paraId="41C7228B" w14:textId="2BAAFBFF" w:rsidR="008A1070" w:rsidRDefault="00383C57" w:rsidP="008A1070">
      <w:r>
        <w:t xml:space="preserve">Ebben a fejezetben a tervezés lépéseit és a kialakult architektúra </w:t>
      </w:r>
      <w:r w:rsidR="00A97161">
        <w:t xml:space="preserve">fontosabb döntési szituációit mutatom be. A HIG-VHDL fordítóprogramot a </w:t>
      </w:r>
      <w:r w:rsidR="00A97161">
        <w:fldChar w:fldCharType="begin"/>
      </w:r>
      <w:r w:rsidR="00A97161">
        <w:instrText xml:space="preserve"> REF _Ref530593822 \h </w:instrText>
      </w:r>
      <w:r w:rsidR="00A97161">
        <w:fldChar w:fldCharType="separate"/>
      </w:r>
      <w:r w:rsidR="00FB5FC9">
        <w:t>Specifikáció</w:t>
      </w:r>
      <w:r w:rsidR="00A97161">
        <w:fldChar w:fldCharType="end"/>
      </w:r>
      <w:r w:rsidR="00A97161">
        <w:t xml:space="preserve"> fejezetben leírtakat figyelembe véve terveztem</w:t>
      </w:r>
      <w:r w:rsidR="00E425C1">
        <w:t xml:space="preserve"> </w:t>
      </w:r>
      <w:r w:rsidR="008A1070">
        <w:t>a program</w:t>
      </w:r>
      <w:r w:rsidR="00E425C1">
        <w:t>ot</w:t>
      </w:r>
      <w:r w:rsidR="00BB2E5B">
        <w:t>,</w:t>
      </w:r>
      <w:r w:rsidR="00E425C1">
        <w:t xml:space="preserve"> aminek</w:t>
      </w:r>
      <w:r w:rsidR="008A1070">
        <w:t xml:space="preserve"> </w:t>
      </w:r>
      <w:r w:rsidR="00794041">
        <w:t>három</w:t>
      </w:r>
      <w:r w:rsidR="008A1070">
        <w:t xml:space="preserve"> főbb szerepet kell betöltenie: </w:t>
      </w:r>
      <w:r w:rsidR="00E425C1">
        <w:t xml:space="preserve">bemenet </w:t>
      </w:r>
      <w:r w:rsidR="008A1070">
        <w:t xml:space="preserve">olvasó, feldolgozó és kimenet szolgáltató. </w:t>
      </w:r>
      <w:r w:rsidR="00071B3A">
        <w:t>Mivel a szerepeket már tervezéskor igyekeztem minél jobban elkülöníteni egymástól, ezért szükséges volt egy tároló egység létrehozására is</w:t>
      </w:r>
      <w:r w:rsidR="00794041">
        <w:t>,</w:t>
      </w:r>
      <w:r w:rsidR="00071B3A">
        <w:t xml:space="preserve"> amin keresztül ezek a modulok kommunikálni tudnak egymással.</w:t>
      </w:r>
    </w:p>
    <w:p w14:paraId="06361317" w14:textId="63D44314" w:rsidR="002012C8" w:rsidRDefault="0010028F" w:rsidP="002012C8">
      <w:pPr>
        <w:pStyle w:val="Kp"/>
      </w:pPr>
      <w:r>
        <w:rPr>
          <w:noProof/>
        </w:rPr>
        <w:drawing>
          <wp:inline distT="0" distB="0" distL="0" distR="0" wp14:anchorId="4F9AC13B" wp14:editId="48E71317">
            <wp:extent cx="5397500" cy="4954270"/>
            <wp:effectExtent l="0" t="0" r="0" b="0"/>
            <wp:docPr id="214" name="Kép 214" descr="C:\Users\Egyetem\Downloads\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gyetem\Downloads\Untitled Diagram (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4954270"/>
                    </a:xfrm>
                    <a:prstGeom prst="rect">
                      <a:avLst/>
                    </a:prstGeom>
                    <a:noFill/>
                    <a:ln>
                      <a:noFill/>
                    </a:ln>
                  </pic:spPr>
                </pic:pic>
              </a:graphicData>
            </a:graphic>
          </wp:inline>
        </w:drawing>
      </w:r>
    </w:p>
    <w:p w14:paraId="66E4CBCD" w14:textId="702779FD" w:rsidR="002012C8" w:rsidRDefault="006308A7" w:rsidP="002012C8">
      <w:pPr>
        <w:pStyle w:val="Kpalrs"/>
      </w:pPr>
      <w:r>
        <w:fldChar w:fldCharType="begin"/>
      </w:r>
      <w:r>
        <w:instrText xml:space="preserve"> STYLEREF 1 \s </w:instrText>
      </w:r>
      <w:r>
        <w:fldChar w:fldCharType="separate"/>
      </w:r>
      <w:r w:rsidR="00FB5FC9">
        <w:t>4</w:t>
      </w:r>
      <w:r>
        <w:fldChar w:fldCharType="end"/>
      </w:r>
      <w:r>
        <w:noBreakHyphen/>
      </w:r>
      <w:r>
        <w:fldChar w:fldCharType="begin"/>
      </w:r>
      <w:r>
        <w:instrText xml:space="preserve"> SEQ ábra \* ARABIC \s 1 </w:instrText>
      </w:r>
      <w:r>
        <w:fldChar w:fldCharType="separate"/>
      </w:r>
      <w:r w:rsidR="00FB5FC9">
        <w:t>1</w:t>
      </w:r>
      <w:r>
        <w:fldChar w:fldCharType="end"/>
      </w:r>
      <w:r w:rsidR="002012C8">
        <w:t xml:space="preserve">. ábra </w:t>
      </w:r>
      <w:r w:rsidR="00794041">
        <w:t>Architektúra DFD (data flow diagram) formátumban</w:t>
      </w:r>
    </w:p>
    <w:p w14:paraId="5D761C52" w14:textId="37C6689F" w:rsidR="003814A6" w:rsidRDefault="00F637A5" w:rsidP="001B688E">
      <w:pPr>
        <w:pStyle w:val="Cmsor2"/>
      </w:pPr>
      <w:bookmarkStart w:id="53" w:name="_Toc531887630"/>
      <w:r>
        <w:lastRenderedPageBreak/>
        <w:t>VHDL könyvtár</w:t>
      </w:r>
      <w:bookmarkEnd w:id="53"/>
    </w:p>
    <w:p w14:paraId="3FFBD402" w14:textId="26EBED0B" w:rsidR="003814A6" w:rsidRDefault="00BD76D6" w:rsidP="003814A6">
      <w:r>
        <w:t>Egy központi tárolóként funkciónál, ahol minden</w:t>
      </w:r>
      <w:r w:rsidR="006502C7">
        <w:t>,</w:t>
      </w:r>
      <w:r>
        <w:t xml:space="preserve"> a program által használt és generált VHDL fájl referenciája megtalálható.</w:t>
      </w:r>
      <w:r w:rsidR="007C0DF1">
        <w:t xml:space="preserve"> A referenciák név alapján vannak tárolva</w:t>
      </w:r>
      <w:r w:rsidR="00127691">
        <w:t>, mivel</w:t>
      </w:r>
      <w:r w:rsidR="007C0DF1">
        <w:t xml:space="preserve"> a HIG Componentek nevei mege</w:t>
      </w:r>
      <w:r w:rsidR="006502C7">
        <w:t>gye</w:t>
      </w:r>
      <w:r w:rsidR="007C0DF1">
        <w:t>zenek a hozzájuk tartozó VHDL nevével.</w:t>
      </w:r>
      <w:r>
        <w:t xml:space="preserve"> Továbbá minden bejegyzés tartalmazza a VHDL fejlécét (a</w:t>
      </w:r>
      <w:r w:rsidR="006502C7">
        <w:t>z</w:t>
      </w:r>
      <w:r>
        <w:t xml:space="preserve"> </w:t>
      </w:r>
      <w:r>
        <w:fldChar w:fldCharType="begin"/>
      </w:r>
      <w:r>
        <w:instrText xml:space="preserve"> REF _Ref530849914 \h </w:instrText>
      </w:r>
      <w:r>
        <w:fldChar w:fldCharType="separate"/>
      </w:r>
      <w:r w:rsidR="00FB5FC9">
        <w:t>Entity és Architecture</w:t>
      </w:r>
      <w:r>
        <w:fldChar w:fldCharType="end"/>
      </w:r>
      <w:r>
        <w:t xml:space="preserve"> fejezetben bemutatott entity-ről van szó), illetve az általa komponensként hivatkozott VHDL</w:t>
      </w:r>
      <w:r w:rsidR="00127691">
        <w:t xml:space="preserve"> modulok</w:t>
      </w:r>
      <w:r>
        <w:t xml:space="preserve"> VHDL</w:t>
      </w:r>
      <w:r w:rsidR="00127691">
        <w:t xml:space="preserve"> könyvtár </w:t>
      </w:r>
      <w:r>
        <w:t>bejegyzéseit.</w:t>
      </w:r>
    </w:p>
    <w:p w14:paraId="31AA9DFD" w14:textId="2347D203" w:rsidR="00BD76D6" w:rsidRDefault="00BD76D6" w:rsidP="00BD76D6">
      <w:pPr>
        <w:pStyle w:val="Cmsor3"/>
      </w:pPr>
      <w:bookmarkStart w:id="54" w:name="_Toc531887631"/>
      <w:r>
        <w:t>BasicEntityReader</w:t>
      </w:r>
      <w:bookmarkEnd w:id="54"/>
    </w:p>
    <w:p w14:paraId="155083D3" w14:textId="4B3B516E" w:rsidR="00BD76D6" w:rsidRPr="00BD76D6" w:rsidRDefault="00BD76D6" w:rsidP="00BD76D6">
      <w:r>
        <w:t xml:space="preserve">Az alapműveleteket (összeadás, szorzás …stb) előre </w:t>
      </w:r>
      <w:r w:rsidR="000950CF">
        <w:t>megírt VHDL fájlokban tárolja a program, egy meghatározott mappában. Innen az induláskor azokat felolvassa és a VHDL</w:t>
      </w:r>
      <w:r w:rsidR="00127691">
        <w:t xml:space="preserve"> könyvtárat</w:t>
      </w:r>
      <w:r w:rsidR="000950CF">
        <w:t xml:space="preserve"> feltölti velük, így ezeket is be lehet tenni a VHDL bejegyzés hivatkozásai közé. </w:t>
      </w:r>
    </w:p>
    <w:p w14:paraId="41574706" w14:textId="1E79C92F" w:rsidR="008A1070" w:rsidRDefault="008A1070" w:rsidP="00E425C1">
      <w:pPr>
        <w:pStyle w:val="Cmsor2"/>
      </w:pPr>
      <w:bookmarkStart w:id="55" w:name="_Toc531887632"/>
      <w:r>
        <w:t>HIG olvasó</w:t>
      </w:r>
      <w:bookmarkEnd w:id="55"/>
    </w:p>
    <w:p w14:paraId="4127D84E" w14:textId="69E2FBCF" w:rsidR="008A1070" w:rsidRDefault="00E425C1" w:rsidP="006F086E">
      <w:r>
        <w:t xml:space="preserve">A HIG olvasó </w:t>
      </w:r>
      <w:r w:rsidR="00656D2B">
        <w:t xml:space="preserve">modul </w:t>
      </w:r>
      <w:r>
        <w:t>egy megadott bemeneti mappából fel</w:t>
      </w:r>
      <w:r w:rsidR="00656D2B">
        <w:t>olvassa</w:t>
      </w:r>
      <w:r>
        <w:t xml:space="preserve"> az összes .higmodel fájlt </w:t>
      </w:r>
      <w:r w:rsidR="00656D2B">
        <w:t xml:space="preserve">és azok tartalmát EMF objektumként betölti a memóriába. Az EMF objektumokat bejárással </w:t>
      </w:r>
      <w:r w:rsidR="00433C58">
        <w:t>felbontja olyan egységekre</w:t>
      </w:r>
      <w:r w:rsidR="008B1E27">
        <w:t>,</w:t>
      </w:r>
      <w:r w:rsidR="00433C58">
        <w:t xml:space="preserve"> amikből külön VHDL készül, továbbá mindegyikhez generál egy bejegyzést a VHDL</w:t>
      </w:r>
      <w:r w:rsidR="00127691">
        <w:t xml:space="preserve"> könyvtárban</w:t>
      </w:r>
      <w:r w:rsidR="00433C58">
        <w:t xml:space="preserve">. </w:t>
      </w:r>
    </w:p>
    <w:p w14:paraId="24724550" w14:textId="77777777" w:rsidR="00976CB6" w:rsidRDefault="00976CB6" w:rsidP="00976CB6">
      <w:pPr>
        <w:pStyle w:val="Cmsor2"/>
      </w:pPr>
      <w:bookmarkStart w:id="56" w:name="_Toc531887633"/>
      <w:r>
        <w:t>HIG Component és a VHDL kapcsolata</w:t>
      </w:r>
      <w:bookmarkEnd w:id="56"/>
    </w:p>
    <w:p w14:paraId="7A337DE9" w14:textId="108C8D9B" w:rsidR="00976CB6" w:rsidRDefault="00976CB6" w:rsidP="006F086E">
      <w:r>
        <w:t>A tervezéskor meg kellet vizsgálnom</w:t>
      </w:r>
      <w:r w:rsidR="006502C7">
        <w:t>,</w:t>
      </w:r>
      <w:r>
        <w:t xml:space="preserve"> hogyan tudok a HIG bemenetből azt reprezentáló, sz</w:t>
      </w:r>
      <w:r w:rsidR="006502C7">
        <w:t>i</w:t>
      </w:r>
      <w:r>
        <w:t>ntaktika</w:t>
      </w:r>
      <w:r w:rsidR="006502C7">
        <w:t>ilag</w:t>
      </w:r>
      <w:r>
        <w:t xml:space="preserve"> helyes VHDL</w:t>
      </w:r>
      <w:r w:rsidR="00C466D8">
        <w:t xml:space="preserve"> kódot</w:t>
      </w:r>
      <w:r>
        <w:t xml:space="preserve"> generálni. Elsőkörben azt találtam, hogy minden HIG Component megfeleltethető egy azt leíró VHDL</w:t>
      </w:r>
      <w:r w:rsidR="00C466D8">
        <w:t xml:space="preserve"> kódrészletnek</w:t>
      </w:r>
      <w:r>
        <w:t>, mivel a HIG által reprezentált viselkedés leírható VHDL</w:t>
      </w:r>
      <w:r w:rsidR="00C466D8">
        <w:t xml:space="preserve"> kóddal</w:t>
      </w:r>
      <w:r>
        <w:t>. A Component és a VHDL felépítése is hasonló: ki- és bementeik vannak, hivatkozhatnak más modulokra/componentekre, ezeket belül példányosíthatják és kommunikálhatnak velük ki és bementi portjaikon keresztül. Kombinációs hálózatok esetében ez a megfeleltetés elégnek is bizonyult, de</w:t>
      </w:r>
      <w:r w:rsidR="00AB3F6F">
        <w:t xml:space="preserve"> a</w:t>
      </w:r>
      <w:r>
        <w:t xml:space="preserve"> ciklus </w:t>
      </w:r>
      <w:r w:rsidR="00AB3F6F">
        <w:t xml:space="preserve">és az </w:t>
      </w:r>
      <w:r>
        <w:t>osztás művelet megvalósítása így nem lehetséges. Így a</w:t>
      </w:r>
      <w:r w:rsidR="00127691">
        <w:t xml:space="preserve"> generált</w:t>
      </w:r>
      <w:r>
        <w:t xml:space="preserve"> VHDL</w:t>
      </w:r>
      <w:r w:rsidR="00127691">
        <w:t xml:space="preserve"> kódnak</w:t>
      </w:r>
      <w:r>
        <w:t xml:space="preserve"> egy szinkron sorrendi hálózatot kell megvalósítani</w:t>
      </w:r>
      <w:r w:rsidR="00127691">
        <w:t>a</w:t>
      </w:r>
      <w:r>
        <w:t>, ezért bevezetésre került a ’clk’ (órajel) bemenet minden modulon, ami a mintavételezés és a kimenet ütemezésére használ az adott modul. Az időigény miatt még szükséges volt minden kimenethez egy ’rdy’ (kész) jelet rendelni</w:t>
      </w:r>
      <w:r w:rsidR="00AB3F6F">
        <w:t>,</w:t>
      </w:r>
      <w:r>
        <w:t xml:space="preserve"> amivel jelezhette az adott eredmény </w:t>
      </w:r>
      <w:r>
        <w:lastRenderedPageBreak/>
        <w:t>elkészült és az már más rákapcsolódó modul által felhasználható, illetve minden modulban bevezetni egy ’rst’(reset) jelet</w:t>
      </w:r>
      <w:r w:rsidR="00AB3F6F">
        <w:t>,</w:t>
      </w:r>
      <w:r>
        <w:t xml:space="preserve"> ami felkészíti, hogy újabb bemenet érkezik </w:t>
      </w:r>
      <w:r w:rsidR="00127691">
        <w:t xml:space="preserve">és </w:t>
      </w:r>
      <w:r>
        <w:t xml:space="preserve">minden addigi eredményt dobjon el és kezdje ellőről működését. </w:t>
      </w:r>
    </w:p>
    <w:p w14:paraId="4C4C772A" w14:textId="67BAA42E" w:rsidR="008A1070" w:rsidRDefault="008A1070" w:rsidP="00E425C1">
      <w:pPr>
        <w:pStyle w:val="Cmsor2"/>
      </w:pPr>
      <w:bookmarkStart w:id="57" w:name="_Toc531887634"/>
      <w:r>
        <w:t>HIG előfeldolgozó</w:t>
      </w:r>
      <w:bookmarkEnd w:id="57"/>
    </w:p>
    <w:p w14:paraId="62EBC739" w14:textId="358D1C08" w:rsidR="004306F4" w:rsidRPr="006F086E" w:rsidRDefault="00AE52DA" w:rsidP="006F086E">
      <w:r>
        <w:t xml:space="preserve">A </w:t>
      </w:r>
      <w:r w:rsidR="00EB3543">
        <w:t>generált VHDL komponenseit példányosítani kell, hogy minden példánynak a portjai a Componentnek megfelelően legyenek bekötve. A VHDL nyelvben ez úgy oldható meg, hogy a példányok kimeneteit és a modul bementeit signalokhoz rendelem, és a Port map-nél</w:t>
      </w:r>
      <w:r w:rsidR="0069353F">
        <w:t xml:space="preserve"> (</w:t>
      </w:r>
      <w:r w:rsidR="0069353F">
        <w:fldChar w:fldCharType="begin"/>
      </w:r>
      <w:r w:rsidR="0069353F">
        <w:instrText xml:space="preserve"> REF _Ref530928730 \h </w:instrText>
      </w:r>
      <w:r w:rsidR="0069353F">
        <w:fldChar w:fldCharType="separate"/>
      </w:r>
      <w:r w:rsidR="00FB5FC9">
        <w:rPr>
          <w:noProof/>
        </w:rPr>
        <w:t>2</w:t>
      </w:r>
      <w:r w:rsidR="00FB5FC9">
        <w:noBreakHyphen/>
      </w:r>
      <w:r w:rsidR="00FB5FC9">
        <w:rPr>
          <w:noProof/>
        </w:rPr>
        <w:t>2</w:t>
      </w:r>
      <w:r w:rsidR="00FB5FC9">
        <w:t>. ábra</w:t>
      </w:r>
      <w:r w:rsidR="0069353F">
        <w:fldChar w:fldCharType="end"/>
      </w:r>
      <w:r w:rsidR="0069353F">
        <w:t>)</w:t>
      </w:r>
      <w:r w:rsidR="00EB3543">
        <w:t xml:space="preserve"> ezeket a signalokat adom át.</w:t>
      </w:r>
      <w:r w:rsidR="001D13A4">
        <w:t xml:space="preserve"> Majd komponensek</w:t>
      </w:r>
      <w:r w:rsidR="004306F4">
        <w:t xml:space="preserve"> bementeit és modul kimenteit a HIG modell szerint a megfelelő kimenethez rendelt signalhoz rendelem. A signalok generálásához, és a signal porthoz rendeléséért az előfeldolgozó lesz felelős.</w:t>
      </w:r>
      <w:r w:rsidR="00A23FC9">
        <w:t xml:space="preserve"> </w:t>
      </w:r>
      <w:r w:rsidR="004306F4">
        <w:t xml:space="preserve">Mivel </w:t>
      </w:r>
      <w:r w:rsidR="00A23FC9">
        <w:t>ezen feladat közben az adott komponens alkomponensei is előkerülnek itt volt célszerű megvalósítani a VHDL könyvtárba való betöltésüket is.</w:t>
      </w:r>
    </w:p>
    <w:p w14:paraId="2C8452C3" w14:textId="56A5DE8B" w:rsidR="008A1070" w:rsidRDefault="008A1070" w:rsidP="00E425C1">
      <w:pPr>
        <w:pStyle w:val="Cmsor2"/>
      </w:pPr>
      <w:bookmarkStart w:id="58" w:name="_Toc531887635"/>
      <w:r>
        <w:t xml:space="preserve">VHDL </w:t>
      </w:r>
      <w:r w:rsidR="00881F01">
        <w:t>builder</w:t>
      </w:r>
      <w:bookmarkEnd w:id="58"/>
    </w:p>
    <w:p w14:paraId="175A1ABD" w14:textId="1ACC5A82" w:rsidR="004306F4" w:rsidRPr="004306F4" w:rsidRDefault="00723824" w:rsidP="004306F4">
      <w:r>
        <w:t>Az előfeldolgozó által elkészített port-signal összerendelés és a HIG olvasóból érkező Component alapján a</w:t>
      </w:r>
      <w:r w:rsidR="00881F01">
        <w:t xml:space="preserve"> megfelelő</w:t>
      </w:r>
      <w:r>
        <w:t xml:space="preserve"> </w:t>
      </w:r>
      <w:r w:rsidR="00A6232F">
        <w:t xml:space="preserve">generátor </w:t>
      </w:r>
      <w:r>
        <w:t xml:space="preserve">elkészíti a VHDL-t és a könyvtárban található fájlba kiírja azt. </w:t>
      </w:r>
    </w:p>
    <w:p w14:paraId="6B67C7C6" w14:textId="4C86C2AD" w:rsidR="008A1070" w:rsidRDefault="00867226" w:rsidP="00E425C1">
      <w:pPr>
        <w:pStyle w:val="Cmsor3"/>
      </w:pPr>
      <w:bookmarkStart w:id="59" w:name="_Toc531887636"/>
      <w:r>
        <w:t xml:space="preserve">HIG </w:t>
      </w:r>
      <w:r w:rsidR="008A1070">
        <w:t>Generátor</w:t>
      </w:r>
      <w:bookmarkEnd w:id="59"/>
    </w:p>
    <w:p w14:paraId="0440C7BB" w14:textId="6571AA08" w:rsidR="00620286" w:rsidRDefault="00976DF0" w:rsidP="00A64C29">
      <w:r>
        <w:t>A HIG Genrátor feladata</w:t>
      </w:r>
      <w:r w:rsidR="0067722F">
        <w:t>, hogy String formában visszaadja a VHDL megfelelőjét</w:t>
      </w:r>
      <w:r>
        <w:t xml:space="preserve"> a bemen</w:t>
      </w:r>
      <w:r w:rsidR="0067722F">
        <w:t>e</w:t>
      </w:r>
      <w:r>
        <w:t>té</w:t>
      </w:r>
      <w:r w:rsidR="0067722F">
        <w:t>n kapott port-signal összerendelésnek és</w:t>
      </w:r>
      <w:r>
        <w:t xml:space="preserve"> HIG</w:t>
      </w:r>
      <w:r w:rsidR="00B658FE">
        <w:t>Comp</w:t>
      </w:r>
      <w:r w:rsidR="00CE41FE">
        <w:t>nak</w:t>
      </w:r>
      <w:r w:rsidR="0034263E">
        <w:t xml:space="preserve"> (példa: </w:t>
      </w:r>
      <w:r w:rsidR="0034263E">
        <w:fldChar w:fldCharType="begin"/>
      </w:r>
      <w:r w:rsidR="0034263E">
        <w:instrText xml:space="preserve"> REF _Ref531440410 \h </w:instrText>
      </w:r>
      <w:r w:rsidR="0034263E">
        <w:fldChar w:fldCharType="separate"/>
      </w:r>
      <w:r w:rsidR="00FB5FC9">
        <w:rPr>
          <w:noProof/>
        </w:rPr>
        <w:t>4</w:t>
      </w:r>
      <w:r w:rsidR="00FB5FC9">
        <w:noBreakHyphen/>
      </w:r>
      <w:r w:rsidR="00FB5FC9">
        <w:rPr>
          <w:noProof/>
        </w:rPr>
        <w:t>2</w:t>
      </w:r>
      <w:r w:rsidR="00FB5FC9">
        <w:t>. ábra</w:t>
      </w:r>
      <w:r w:rsidR="0034263E">
        <w:fldChar w:fldCharType="end"/>
      </w:r>
      <w:r w:rsidR="0034263E">
        <w:t>)</w:t>
      </w:r>
      <w:r w:rsidR="0067722F">
        <w:t>. A HIG</w:t>
      </w:r>
      <w:r w:rsidR="00B658FE">
        <w:t>Comp</w:t>
      </w:r>
      <w:r w:rsidR="0067722F">
        <w:t xml:space="preserve"> felépítésében egy Component listában tér el a többi Componenttől, a lista elemeit node-</w:t>
      </w:r>
      <w:r w:rsidR="00AB3F6F">
        <w:t>o</w:t>
      </w:r>
      <w:r w:rsidR="0067722F">
        <w:t>knak hívják.</w:t>
      </w:r>
      <w:r w:rsidR="001C35D2">
        <w:t xml:space="preserve"> Ezeket a node-kat kell majd VHDL-ben példányosítani és összeköttetéseiket kezelni</w:t>
      </w:r>
      <w:r w:rsidR="00205220">
        <w:t>, ezeket is a</w:t>
      </w:r>
      <w:r w:rsidR="0067722F">
        <w:t xml:space="preserve"> HIG tartalmazza</w:t>
      </w:r>
      <w:r w:rsidR="001C35D2">
        <w:t>, de ezt az előfeldolgozó már értelmezte a port-signal összerendelésben</w:t>
      </w:r>
      <w:r w:rsidR="00B658FE">
        <w:t>,</w:t>
      </w:r>
      <w:r w:rsidR="001C35D2">
        <w:t xml:space="preserve"> így ezzel itt nem kell foglalkozni.  </w:t>
      </w:r>
    </w:p>
    <w:p w14:paraId="2A138813" w14:textId="7928699E" w:rsidR="00EE1109" w:rsidRDefault="00F612AE" w:rsidP="00EE1109">
      <w:pPr>
        <w:pStyle w:val="Kp"/>
      </w:pPr>
      <w:r>
        <w:rPr>
          <w:noProof/>
          <w:lang w:eastAsia="hu-HU"/>
        </w:rPr>
        <w:lastRenderedPageBreak/>
        <mc:AlternateContent>
          <mc:Choice Requires="wps">
            <w:drawing>
              <wp:anchor distT="45720" distB="45720" distL="114300" distR="114300" simplePos="0" relativeHeight="251707904" behindDoc="0" locked="0" layoutInCell="1" allowOverlap="1" wp14:anchorId="4C196E5F" wp14:editId="0CAA46D7">
                <wp:simplePos x="0" y="0"/>
                <wp:positionH relativeFrom="margin">
                  <wp:align>right</wp:align>
                </wp:positionH>
                <wp:positionV relativeFrom="paragraph">
                  <wp:posOffset>4445</wp:posOffset>
                </wp:positionV>
                <wp:extent cx="5381625" cy="1404620"/>
                <wp:effectExtent l="0" t="0" r="28575" b="25400"/>
                <wp:wrapSquare wrapText="bothSides"/>
                <wp:docPr id="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14:paraId="006793DA" w14:textId="77777777" w:rsidR="00DB3B51" w:rsidRDefault="00DB3B51" w:rsidP="00F612AE">
                            <w:pPr>
                              <w:pStyle w:val="HTML-kntformzott"/>
                              <w:spacing w:line="244" w:lineRule="atLeast"/>
                              <w:rPr>
                                <w:color w:val="333333"/>
                              </w:rPr>
                            </w:pPr>
                            <w:r>
                              <w:rPr>
                                <w:b/>
                                <w:bCs/>
                                <w:color w:val="333399"/>
                              </w:rPr>
                              <w:t>int</w:t>
                            </w:r>
                            <w:r>
                              <w:rPr>
                                <w:color w:val="333333"/>
                              </w:rPr>
                              <w:t xml:space="preserve"> </w:t>
                            </w:r>
                            <w:r>
                              <w:rPr>
                                <w:b/>
                                <w:bCs/>
                                <w:color w:val="0066BB"/>
                              </w:rPr>
                              <w:t>vhdl_test_1a</w:t>
                            </w:r>
                            <w:r>
                              <w:rPr>
                                <w:color w:val="333333"/>
                              </w:rPr>
                              <w:t>(</w:t>
                            </w:r>
                            <w:r>
                              <w:rPr>
                                <w:b/>
                                <w:bCs/>
                                <w:color w:val="333399"/>
                              </w:rPr>
                              <w:t>int</w:t>
                            </w:r>
                            <w:r>
                              <w:rPr>
                                <w:color w:val="333333"/>
                              </w:rPr>
                              <w:t xml:space="preserve"> a, </w:t>
                            </w:r>
                            <w:r>
                              <w:rPr>
                                <w:b/>
                                <w:bCs/>
                                <w:color w:val="333399"/>
                              </w:rPr>
                              <w:t>int</w:t>
                            </w:r>
                            <w:r>
                              <w:rPr>
                                <w:color w:val="333333"/>
                              </w:rPr>
                              <w:t xml:space="preserve"> b)</w:t>
                            </w:r>
                          </w:p>
                          <w:p w14:paraId="209FC094" w14:textId="77777777" w:rsidR="00DB3B51" w:rsidRDefault="00DB3B51" w:rsidP="00F612AE">
                            <w:pPr>
                              <w:pStyle w:val="HTML-kntformzott"/>
                              <w:spacing w:line="244" w:lineRule="atLeast"/>
                              <w:rPr>
                                <w:color w:val="333333"/>
                              </w:rPr>
                            </w:pPr>
                            <w:r>
                              <w:rPr>
                                <w:color w:val="333333"/>
                              </w:rPr>
                              <w:t>{</w:t>
                            </w:r>
                            <w:r>
                              <w:rPr>
                                <w:color w:val="333333"/>
                              </w:rPr>
                              <w:tab/>
                            </w:r>
                            <w:r>
                              <w:rPr>
                                <w:b/>
                                <w:bCs/>
                                <w:color w:val="333399"/>
                              </w:rPr>
                              <w:t>int</w:t>
                            </w:r>
                            <w:r>
                              <w:rPr>
                                <w:color w:val="333333"/>
                              </w:rPr>
                              <w:t xml:space="preserve"> c=</w:t>
                            </w:r>
                            <w:r>
                              <w:rPr>
                                <w:b/>
                                <w:bCs/>
                                <w:color w:val="0000DD"/>
                              </w:rPr>
                              <w:t>0</w:t>
                            </w:r>
                            <w:r>
                              <w:rPr>
                                <w:color w:val="333333"/>
                              </w:rPr>
                              <w:t>;</w:t>
                            </w:r>
                          </w:p>
                          <w:p w14:paraId="2BABB1F4" w14:textId="77777777" w:rsidR="00DB3B51" w:rsidRDefault="00DB3B51" w:rsidP="00F612AE">
                            <w:pPr>
                              <w:pStyle w:val="HTML-kntformzott"/>
                              <w:spacing w:line="244" w:lineRule="atLeast"/>
                              <w:rPr>
                                <w:color w:val="333333"/>
                              </w:rPr>
                            </w:pPr>
                            <w:r>
                              <w:rPr>
                                <w:color w:val="333333"/>
                              </w:rPr>
                              <w:tab/>
                              <w:t>c+=a+b;</w:t>
                            </w:r>
                          </w:p>
                          <w:p w14:paraId="74D6AABD" w14:textId="77777777" w:rsidR="00DB3B51" w:rsidRDefault="00DB3B51" w:rsidP="00F612AE">
                            <w:pPr>
                              <w:pStyle w:val="HTML-kntformzott"/>
                              <w:spacing w:line="244" w:lineRule="atLeast"/>
                              <w:rPr>
                                <w:color w:val="333333"/>
                              </w:rPr>
                            </w:pPr>
                            <w:r>
                              <w:rPr>
                                <w:color w:val="333333"/>
                              </w:rPr>
                              <w:tab/>
                            </w:r>
                            <w:r>
                              <w:rPr>
                                <w:b/>
                                <w:bCs/>
                                <w:color w:val="008800"/>
                              </w:rPr>
                              <w:t>return</w:t>
                            </w:r>
                            <w:r>
                              <w:rPr>
                                <w:color w:val="333333"/>
                              </w:rPr>
                              <w:t xml:space="preserve"> c;</w:t>
                            </w:r>
                          </w:p>
                          <w:p w14:paraId="6A611157" w14:textId="77777777" w:rsidR="00DB3B51" w:rsidRDefault="00DB3B51" w:rsidP="00F612AE">
                            <w:pPr>
                              <w:pStyle w:val="HTML-kntformzott"/>
                              <w:spacing w:line="244" w:lineRule="atLeast"/>
                              <w:rPr>
                                <w:color w:val="333333"/>
                              </w:rPr>
                            </w:pPr>
                            <w:r>
                              <w:rPr>
                                <w:color w:val="333333"/>
                              </w:rPr>
                              <w:t>}</w:t>
                            </w:r>
                          </w:p>
                          <w:p w14:paraId="28E31A09" w14:textId="77777777" w:rsidR="00DB3B51" w:rsidRDefault="00DB3B51" w:rsidP="00F612AE">
                            <w:pPr>
                              <w:pStyle w:val="HTML-kntformzott"/>
                              <w:spacing w:line="244" w:lineRule="atLeast"/>
                              <w:rPr>
                                <w:color w:val="333333"/>
                              </w:rPr>
                            </w:pPr>
                          </w:p>
                          <w:p w14:paraId="2B6AA689" w14:textId="77777777" w:rsidR="00DB3B51" w:rsidRDefault="00DB3B51" w:rsidP="00F612AE">
                            <w:pPr>
                              <w:pStyle w:val="HTML-kntformzott"/>
                              <w:spacing w:line="244" w:lineRule="atLeast"/>
                              <w:rPr>
                                <w:color w:val="333333"/>
                              </w:rPr>
                            </w:pPr>
                            <w:r>
                              <w:rPr>
                                <w:b/>
                                <w:bCs/>
                                <w:color w:val="333399"/>
                              </w:rPr>
                              <w:t>int</w:t>
                            </w:r>
                            <w:r>
                              <w:rPr>
                                <w:color w:val="333333"/>
                              </w:rPr>
                              <w:t xml:space="preserve"> </w:t>
                            </w:r>
                            <w:r>
                              <w:rPr>
                                <w:b/>
                                <w:bCs/>
                                <w:color w:val="0066BB"/>
                              </w:rPr>
                              <w:t>vhdl_test_1</w:t>
                            </w:r>
                            <w:r>
                              <w:rPr>
                                <w:color w:val="333333"/>
                              </w:rPr>
                              <w:t>(</w:t>
                            </w:r>
                            <w:r>
                              <w:rPr>
                                <w:b/>
                                <w:bCs/>
                                <w:color w:val="333399"/>
                              </w:rPr>
                              <w:t>int</w:t>
                            </w:r>
                            <w:r>
                              <w:rPr>
                                <w:color w:val="333333"/>
                              </w:rPr>
                              <w:t xml:space="preserve"> a, </w:t>
                            </w:r>
                            <w:r>
                              <w:rPr>
                                <w:b/>
                                <w:bCs/>
                                <w:color w:val="333399"/>
                              </w:rPr>
                              <w:t>int</w:t>
                            </w:r>
                            <w:r>
                              <w:rPr>
                                <w:color w:val="333333"/>
                              </w:rPr>
                              <w:t xml:space="preserve"> b)</w:t>
                            </w:r>
                          </w:p>
                          <w:p w14:paraId="35839263" w14:textId="77777777" w:rsidR="00DB3B51" w:rsidRDefault="00DB3B51" w:rsidP="00F612AE">
                            <w:pPr>
                              <w:pStyle w:val="HTML-kntformzott"/>
                              <w:spacing w:line="244" w:lineRule="atLeast"/>
                              <w:rPr>
                                <w:color w:val="333333"/>
                              </w:rPr>
                            </w:pPr>
                            <w:r>
                              <w:rPr>
                                <w:color w:val="333333"/>
                              </w:rPr>
                              <w:t>{</w:t>
                            </w:r>
                            <w:r>
                              <w:rPr>
                                <w:color w:val="333333"/>
                              </w:rPr>
                              <w:tab/>
                            </w:r>
                          </w:p>
                          <w:p w14:paraId="1393B7C9" w14:textId="77777777" w:rsidR="00DB3B51" w:rsidRDefault="00DB3B51" w:rsidP="00F612AE">
                            <w:pPr>
                              <w:pStyle w:val="HTML-kntformzott"/>
                              <w:spacing w:line="244" w:lineRule="atLeast"/>
                              <w:rPr>
                                <w:color w:val="333333"/>
                              </w:rPr>
                            </w:pPr>
                            <w:r>
                              <w:rPr>
                                <w:color w:val="333333"/>
                              </w:rPr>
                              <w:tab/>
                            </w:r>
                            <w:r>
                              <w:rPr>
                                <w:b/>
                                <w:bCs/>
                                <w:color w:val="008800"/>
                              </w:rPr>
                              <w:t>return</w:t>
                            </w:r>
                            <w:r>
                              <w:rPr>
                                <w:color w:val="333333"/>
                              </w:rPr>
                              <w:t xml:space="preserve"> vhdl_test_1a(a,b)+b+a;</w:t>
                            </w:r>
                          </w:p>
                          <w:p w14:paraId="5C4BAE78" w14:textId="497A2AEA" w:rsidR="00DB3B51" w:rsidRPr="00F612AE" w:rsidRDefault="00DB3B51" w:rsidP="00F612AE">
                            <w:pPr>
                              <w:pStyle w:val="HTML-kntformzott"/>
                              <w:spacing w:line="244" w:lineRule="atLeast"/>
                              <w:rPr>
                                <w:color w:val="333333"/>
                              </w:rPr>
                            </w:pPr>
                            <w:r>
                              <w:rPr>
                                <w:color w:val="333333"/>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196E5F" id="_x0000_s1046" type="#_x0000_t202" style="position:absolute;left:0;text-align:left;margin-left:372.55pt;margin-top:.35pt;width:423.75pt;height:110.6pt;z-index:2517079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">
                <v:textbox style="mso-fit-shape-to-text:t">
                  <w:txbxContent>
                    <w:p w14:paraId="006793DA" w14:textId="77777777" w:rsidR="00DB3B51" w:rsidRDefault="00DB3B51" w:rsidP="00F612AE">
                      <w:pPr>
                        <w:pStyle w:val="HTML-kntformzott"/>
                        <w:spacing w:line="244" w:lineRule="atLeast"/>
                        <w:rPr>
                          <w:color w:val="333333"/>
                        </w:rPr>
                      </w:pPr>
                      <w:r>
                        <w:rPr>
                          <w:b/>
                          <w:bCs/>
                          <w:color w:val="333399"/>
                        </w:rPr>
                        <w:t>int</w:t>
                      </w:r>
                      <w:r>
                        <w:rPr>
                          <w:color w:val="333333"/>
                        </w:rPr>
                        <w:t xml:space="preserve"> </w:t>
                      </w:r>
                      <w:r>
                        <w:rPr>
                          <w:b/>
                          <w:bCs/>
                          <w:color w:val="0066BB"/>
                        </w:rPr>
                        <w:t>vhdl_test_1a</w:t>
                      </w:r>
                      <w:r>
                        <w:rPr>
                          <w:color w:val="333333"/>
                        </w:rPr>
                        <w:t>(</w:t>
                      </w:r>
                      <w:r>
                        <w:rPr>
                          <w:b/>
                          <w:bCs/>
                          <w:color w:val="333399"/>
                        </w:rPr>
                        <w:t>int</w:t>
                      </w:r>
                      <w:r>
                        <w:rPr>
                          <w:color w:val="333333"/>
                        </w:rPr>
                        <w:t xml:space="preserve"> a, </w:t>
                      </w:r>
                      <w:r>
                        <w:rPr>
                          <w:b/>
                          <w:bCs/>
                          <w:color w:val="333399"/>
                        </w:rPr>
                        <w:t>int</w:t>
                      </w:r>
                      <w:r>
                        <w:rPr>
                          <w:color w:val="333333"/>
                        </w:rPr>
                        <w:t xml:space="preserve"> b)</w:t>
                      </w:r>
                    </w:p>
                    <w:p w14:paraId="209FC094" w14:textId="77777777" w:rsidR="00DB3B51" w:rsidRDefault="00DB3B51" w:rsidP="00F612AE">
                      <w:pPr>
                        <w:pStyle w:val="HTML-kntformzott"/>
                        <w:spacing w:line="244" w:lineRule="atLeast"/>
                        <w:rPr>
                          <w:color w:val="333333"/>
                        </w:rPr>
                      </w:pPr>
                      <w:r>
                        <w:rPr>
                          <w:color w:val="333333"/>
                        </w:rPr>
                        <w:t>{</w:t>
                      </w:r>
                      <w:r>
                        <w:rPr>
                          <w:color w:val="333333"/>
                        </w:rPr>
                        <w:tab/>
                      </w:r>
                      <w:r>
                        <w:rPr>
                          <w:b/>
                          <w:bCs/>
                          <w:color w:val="333399"/>
                        </w:rPr>
                        <w:t>int</w:t>
                      </w:r>
                      <w:r>
                        <w:rPr>
                          <w:color w:val="333333"/>
                        </w:rPr>
                        <w:t xml:space="preserve"> c=</w:t>
                      </w:r>
                      <w:r>
                        <w:rPr>
                          <w:b/>
                          <w:bCs/>
                          <w:color w:val="0000DD"/>
                        </w:rPr>
                        <w:t>0</w:t>
                      </w:r>
                      <w:r>
                        <w:rPr>
                          <w:color w:val="333333"/>
                        </w:rPr>
                        <w:t>;</w:t>
                      </w:r>
                    </w:p>
                    <w:p w14:paraId="2BABB1F4" w14:textId="77777777" w:rsidR="00DB3B51" w:rsidRDefault="00DB3B51" w:rsidP="00F612AE">
                      <w:pPr>
                        <w:pStyle w:val="HTML-kntformzott"/>
                        <w:spacing w:line="244" w:lineRule="atLeast"/>
                        <w:rPr>
                          <w:color w:val="333333"/>
                        </w:rPr>
                      </w:pPr>
                      <w:r>
                        <w:rPr>
                          <w:color w:val="333333"/>
                        </w:rPr>
                        <w:tab/>
                        <w:t>c+=a+b;</w:t>
                      </w:r>
                    </w:p>
                    <w:p w14:paraId="74D6AABD" w14:textId="77777777" w:rsidR="00DB3B51" w:rsidRDefault="00DB3B51" w:rsidP="00F612AE">
                      <w:pPr>
                        <w:pStyle w:val="HTML-kntformzott"/>
                        <w:spacing w:line="244" w:lineRule="atLeast"/>
                        <w:rPr>
                          <w:color w:val="333333"/>
                        </w:rPr>
                      </w:pPr>
                      <w:r>
                        <w:rPr>
                          <w:color w:val="333333"/>
                        </w:rPr>
                        <w:tab/>
                      </w:r>
                      <w:r>
                        <w:rPr>
                          <w:b/>
                          <w:bCs/>
                          <w:color w:val="008800"/>
                        </w:rPr>
                        <w:t>return</w:t>
                      </w:r>
                      <w:r>
                        <w:rPr>
                          <w:color w:val="333333"/>
                        </w:rPr>
                        <w:t xml:space="preserve"> c;</w:t>
                      </w:r>
                    </w:p>
                    <w:p w14:paraId="6A611157" w14:textId="77777777" w:rsidR="00DB3B51" w:rsidRDefault="00DB3B51" w:rsidP="00F612AE">
                      <w:pPr>
                        <w:pStyle w:val="HTML-kntformzott"/>
                        <w:spacing w:line="244" w:lineRule="atLeast"/>
                        <w:rPr>
                          <w:color w:val="333333"/>
                        </w:rPr>
                      </w:pPr>
                      <w:r>
                        <w:rPr>
                          <w:color w:val="333333"/>
                        </w:rPr>
                        <w:t>}</w:t>
                      </w:r>
                    </w:p>
                    <w:p w14:paraId="28E31A09" w14:textId="77777777" w:rsidR="00DB3B51" w:rsidRDefault="00DB3B51" w:rsidP="00F612AE">
                      <w:pPr>
                        <w:pStyle w:val="HTML-kntformzott"/>
                        <w:spacing w:line="244" w:lineRule="atLeast"/>
                        <w:rPr>
                          <w:color w:val="333333"/>
                        </w:rPr>
                      </w:pPr>
                    </w:p>
                    <w:p w14:paraId="2B6AA689" w14:textId="77777777" w:rsidR="00DB3B51" w:rsidRDefault="00DB3B51" w:rsidP="00F612AE">
                      <w:pPr>
                        <w:pStyle w:val="HTML-kntformzott"/>
                        <w:spacing w:line="244" w:lineRule="atLeast"/>
                        <w:rPr>
                          <w:color w:val="333333"/>
                        </w:rPr>
                      </w:pPr>
                      <w:r>
                        <w:rPr>
                          <w:b/>
                          <w:bCs/>
                          <w:color w:val="333399"/>
                        </w:rPr>
                        <w:t>int</w:t>
                      </w:r>
                      <w:r>
                        <w:rPr>
                          <w:color w:val="333333"/>
                        </w:rPr>
                        <w:t xml:space="preserve"> </w:t>
                      </w:r>
                      <w:r>
                        <w:rPr>
                          <w:b/>
                          <w:bCs/>
                          <w:color w:val="0066BB"/>
                        </w:rPr>
                        <w:t>vhdl_test_1</w:t>
                      </w:r>
                      <w:r>
                        <w:rPr>
                          <w:color w:val="333333"/>
                        </w:rPr>
                        <w:t>(</w:t>
                      </w:r>
                      <w:r>
                        <w:rPr>
                          <w:b/>
                          <w:bCs/>
                          <w:color w:val="333399"/>
                        </w:rPr>
                        <w:t>int</w:t>
                      </w:r>
                      <w:r>
                        <w:rPr>
                          <w:color w:val="333333"/>
                        </w:rPr>
                        <w:t xml:space="preserve"> a, </w:t>
                      </w:r>
                      <w:r>
                        <w:rPr>
                          <w:b/>
                          <w:bCs/>
                          <w:color w:val="333399"/>
                        </w:rPr>
                        <w:t>int</w:t>
                      </w:r>
                      <w:r>
                        <w:rPr>
                          <w:color w:val="333333"/>
                        </w:rPr>
                        <w:t xml:space="preserve"> b)</w:t>
                      </w:r>
                    </w:p>
                    <w:p w14:paraId="35839263" w14:textId="77777777" w:rsidR="00DB3B51" w:rsidRDefault="00DB3B51" w:rsidP="00F612AE">
                      <w:pPr>
                        <w:pStyle w:val="HTML-kntformzott"/>
                        <w:spacing w:line="244" w:lineRule="atLeast"/>
                        <w:rPr>
                          <w:color w:val="333333"/>
                        </w:rPr>
                      </w:pPr>
                      <w:r>
                        <w:rPr>
                          <w:color w:val="333333"/>
                        </w:rPr>
                        <w:t>{</w:t>
                      </w:r>
                      <w:r>
                        <w:rPr>
                          <w:color w:val="333333"/>
                        </w:rPr>
                        <w:tab/>
                      </w:r>
                    </w:p>
                    <w:p w14:paraId="1393B7C9" w14:textId="77777777" w:rsidR="00DB3B51" w:rsidRDefault="00DB3B51" w:rsidP="00F612AE">
                      <w:pPr>
                        <w:pStyle w:val="HTML-kntformzott"/>
                        <w:spacing w:line="244" w:lineRule="atLeast"/>
                        <w:rPr>
                          <w:color w:val="333333"/>
                        </w:rPr>
                      </w:pPr>
                      <w:r>
                        <w:rPr>
                          <w:color w:val="333333"/>
                        </w:rPr>
                        <w:tab/>
                      </w:r>
                      <w:r>
                        <w:rPr>
                          <w:b/>
                          <w:bCs/>
                          <w:color w:val="008800"/>
                        </w:rPr>
                        <w:t>return</w:t>
                      </w:r>
                      <w:r>
                        <w:rPr>
                          <w:color w:val="333333"/>
                        </w:rPr>
                        <w:t xml:space="preserve"> vhdl_test_1a(a,b)+b+a;</w:t>
                      </w:r>
                    </w:p>
                    <w:p w14:paraId="5C4BAE78" w14:textId="497A2AEA" w:rsidR="00DB3B51" w:rsidRPr="00F612AE" w:rsidRDefault="00DB3B51" w:rsidP="00F612AE">
                      <w:pPr>
                        <w:pStyle w:val="HTML-kntformzott"/>
                        <w:spacing w:line="244" w:lineRule="atLeast"/>
                        <w:rPr>
                          <w:color w:val="333333"/>
                        </w:rPr>
                      </w:pPr>
                      <w:r>
                        <w:rPr>
                          <w:color w:val="333333"/>
                        </w:rPr>
                        <w:t>}</w:t>
                      </w:r>
                    </w:p>
                  </w:txbxContent>
                </v:textbox>
                <w10:wrap type="square" anchorx="margin"/>
              </v:shape>
            </w:pict>
          </mc:Fallback>
        </mc:AlternateContent>
      </w:r>
      <w:r w:rsidR="00EE1109">
        <w:rPr>
          <w:noProof/>
        </w:rPr>
        <w:drawing>
          <wp:inline distT="0" distB="0" distL="0" distR="0" wp14:anchorId="7F3CA890" wp14:editId="764827C4">
            <wp:extent cx="4286250" cy="2698749"/>
            <wp:effectExtent l="0" t="0" r="0" b="698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3561" cy="2747426"/>
                    </a:xfrm>
                    <a:prstGeom prst="rect">
                      <a:avLst/>
                    </a:prstGeom>
                    <a:noFill/>
                    <a:ln>
                      <a:noFill/>
                    </a:ln>
                  </pic:spPr>
                </pic:pic>
              </a:graphicData>
            </a:graphic>
          </wp:inline>
        </w:drawing>
      </w:r>
    </w:p>
    <w:bookmarkStart w:id="60" w:name="_Ref531440410"/>
    <w:p w14:paraId="2551F5E4" w14:textId="75373970" w:rsidR="00EE1109" w:rsidRDefault="006308A7" w:rsidP="00EE1109">
      <w:pPr>
        <w:pStyle w:val="Kpalrs"/>
      </w:pPr>
      <w:r>
        <w:fldChar w:fldCharType="begin"/>
      </w:r>
      <w:r>
        <w:instrText xml:space="preserve"> STYLEREF 1 \s </w:instrText>
      </w:r>
      <w:r>
        <w:fldChar w:fldCharType="separate"/>
      </w:r>
      <w:r w:rsidR="00FB5FC9">
        <w:t>4</w:t>
      </w:r>
      <w:r>
        <w:fldChar w:fldCharType="end"/>
      </w:r>
      <w:r>
        <w:noBreakHyphen/>
      </w:r>
      <w:r>
        <w:fldChar w:fldCharType="begin"/>
      </w:r>
      <w:r>
        <w:instrText xml:space="preserve"> SEQ ábra \* ARABIC \s 1 </w:instrText>
      </w:r>
      <w:r>
        <w:fldChar w:fldCharType="separate"/>
      </w:r>
      <w:r w:rsidR="00FB5FC9">
        <w:t>2</w:t>
      </w:r>
      <w:r>
        <w:fldChar w:fldCharType="end"/>
      </w:r>
      <w:r w:rsidR="00EE1109">
        <w:t>. ábra</w:t>
      </w:r>
      <w:bookmarkEnd w:id="60"/>
      <w:r w:rsidR="00EE1109">
        <w:t xml:space="preserve"> HIG modell példa</w:t>
      </w:r>
      <w:r w:rsidR="00F612AE">
        <w:t xml:space="preserve"> és a hozzátartozó C kódrészlet (felette)</w:t>
      </w:r>
    </w:p>
    <w:p w14:paraId="5984F22E" w14:textId="4A6AAAD4" w:rsidR="00F612AE" w:rsidRPr="00F612AE" w:rsidRDefault="00F612AE" w:rsidP="00F612AE">
      <w:pPr>
        <w:rPr>
          <w:lang w:eastAsia="hu-HU"/>
        </w:rPr>
      </w:pPr>
    </w:p>
    <w:p w14:paraId="0767D4F8" w14:textId="29786286" w:rsidR="008A1070" w:rsidRDefault="008A1070" w:rsidP="00E425C1">
      <w:pPr>
        <w:pStyle w:val="Cmsor3"/>
      </w:pPr>
      <w:bookmarkStart w:id="61" w:name="_Toc531887637"/>
      <w:r>
        <w:t>Loop</w:t>
      </w:r>
      <w:r w:rsidR="00867226">
        <w:t xml:space="preserve"> </w:t>
      </w:r>
      <w:r>
        <w:t>Generátor</w:t>
      </w:r>
      <w:bookmarkEnd w:id="61"/>
    </w:p>
    <w:p w14:paraId="7E80F99C" w14:textId="20E1066F" w:rsidR="00EE1109" w:rsidRDefault="001C35D2" w:rsidP="00EE1109">
      <w:r>
        <w:t>A Loop generátor is String formában adja vissza a LoopComp</w:t>
      </w:r>
      <w:r w:rsidR="00344DBA">
        <w:t xml:space="preserve"> (példa: </w:t>
      </w:r>
      <w:r w:rsidR="00344DBA">
        <w:fldChar w:fldCharType="begin"/>
      </w:r>
      <w:r w:rsidR="00344DBA">
        <w:instrText xml:space="preserve"> REF _Ref531455178 \h </w:instrText>
      </w:r>
      <w:r w:rsidR="00344DBA">
        <w:fldChar w:fldCharType="separate"/>
      </w:r>
      <w:r w:rsidR="00FB5FC9">
        <w:rPr>
          <w:noProof/>
        </w:rPr>
        <w:t>4</w:t>
      </w:r>
      <w:r w:rsidR="00FB5FC9">
        <w:noBreakHyphen/>
      </w:r>
      <w:r w:rsidR="00FB5FC9">
        <w:rPr>
          <w:noProof/>
        </w:rPr>
        <w:t>3</w:t>
      </w:r>
      <w:r w:rsidR="00FB5FC9">
        <w:t>. ábra</w:t>
      </w:r>
      <w:r w:rsidR="00344DBA">
        <w:fldChar w:fldCharType="end"/>
      </w:r>
      <w:r w:rsidR="00344DBA">
        <w:t>)</w:t>
      </w:r>
      <w:r>
        <w:t xml:space="preserve"> VHDL megfelelőjét.</w:t>
      </w:r>
      <w:r w:rsidR="004C5806">
        <w:t xml:space="preserve"> </w:t>
      </w:r>
      <w:r w:rsidR="00FE38E5">
        <w:t>A LoopCompn</w:t>
      </w:r>
      <w:r w:rsidR="00344DBA">
        <w:t>a</w:t>
      </w:r>
      <w:r w:rsidR="00FE38E5">
        <w:t>k viszont</w:t>
      </w:r>
      <w:r w:rsidR="00AF3096">
        <w:t xml:space="preserve"> HIGComp</w:t>
      </w:r>
      <w:r w:rsidR="00344DBA">
        <w:t>tól</w:t>
      </w:r>
      <w:r w:rsidR="00AF3096">
        <w:t xml:space="preserve"> eltérően</w:t>
      </w:r>
      <w:r w:rsidR="00FE38E5">
        <w:t xml:space="preserve"> csak egy belső Componentje van a ciklusmagja, ami egy HIGCompként szerepel a struktúrában, ezért a hozzátartozó VHDL-t a HIG generátor generálja így azzal itt nem kell foglalkoznom. A LoopComp struktúrájában a ciklusmag adja a leállás feltéllét, egy erre dedikált kimeneti porton, ezt a végső VHDL-ben úgy alakítottam ki, hogy amennyiben nulla érkezik a kimeneten úgy hamis értéket képvisel, bármilyen más érték esetén igazként van értelmezve. </w:t>
      </w:r>
      <w:r w:rsidR="00891356">
        <w:t>A</w:t>
      </w:r>
      <w:r w:rsidR="004B1E00">
        <w:t xml:space="preserve"> ciklusnak szüksége lehet előző állapotának visszacsatolására, ennek megvalósítására egy saját VHDL modult használtam</w:t>
      </w:r>
      <w:r w:rsidR="008B1E27">
        <w:t>,</w:t>
      </w:r>
      <w:r w:rsidR="004B1E00">
        <w:t xml:space="preserve"> ami az előző iteráció eredményét adta kimenetén</w:t>
      </w:r>
      <w:r w:rsidR="00B86450">
        <w:t>, vagy</w:t>
      </w:r>
      <w:r w:rsidR="004B1E00">
        <w:t xml:space="preserve"> egy</w:t>
      </w:r>
      <w:r w:rsidR="00CE4262">
        <w:t xml:space="preserve"> LoopComp modul</w:t>
      </w:r>
      <w:r w:rsidR="00B86450">
        <w:t>ból származó</w:t>
      </w:r>
      <w:r w:rsidR="004B1E00">
        <w:t xml:space="preserve"> kezdőértéket az első iteráció megkezdésekor.</w:t>
      </w:r>
    </w:p>
    <w:p w14:paraId="4ECFA676" w14:textId="14AF28E6" w:rsidR="00EE1109" w:rsidRDefault="00BD314C" w:rsidP="00EE1109">
      <w:pPr>
        <w:pStyle w:val="Kp"/>
      </w:pPr>
      <w:r>
        <w:rPr>
          <w:noProof/>
        </w:rPr>
        <w:lastRenderedPageBreak/>
        <mc:AlternateContent>
          <mc:Choice Requires="wps">
            <w:drawing>
              <wp:anchor distT="45720" distB="45720" distL="114300" distR="114300" simplePos="0" relativeHeight="251703808" behindDoc="0" locked="0" layoutInCell="1" allowOverlap="1" wp14:anchorId="1EC0B6EE" wp14:editId="4AD151B2">
                <wp:simplePos x="0" y="0"/>
                <wp:positionH relativeFrom="margin">
                  <wp:posOffset>2892425</wp:posOffset>
                </wp:positionH>
                <wp:positionV relativeFrom="paragraph">
                  <wp:posOffset>1176020</wp:posOffset>
                </wp:positionV>
                <wp:extent cx="2276475" cy="1562100"/>
                <wp:effectExtent l="0" t="0" r="28575" b="19050"/>
                <wp:wrapSquare wrapText="bothSides"/>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1562100"/>
                        </a:xfrm>
                        <a:prstGeom prst="rect">
                          <a:avLst/>
                        </a:prstGeom>
                        <a:solidFill>
                          <a:srgbClr val="FFFFFF"/>
                        </a:solidFill>
                        <a:ln w="9525">
                          <a:solidFill>
                            <a:srgbClr val="000000"/>
                          </a:solidFill>
                          <a:miter lim="800000"/>
                          <a:headEnd/>
                          <a:tailEnd/>
                        </a:ln>
                      </wps:spPr>
                      <wps:txbx>
                        <w:txbxContent>
                          <w:p w14:paraId="42286817" w14:textId="77777777" w:rsidR="00DB3B51" w:rsidRDefault="00DB3B51" w:rsidP="00892572">
                            <w:pPr>
                              <w:pStyle w:val="Kd"/>
                              <w:rPr>
                                <w:color w:val="333333"/>
                              </w:rPr>
                            </w:pPr>
                            <w:r>
                              <w:rPr>
                                <w:color w:val="333399"/>
                              </w:rPr>
                              <w:t>int</w:t>
                            </w:r>
                            <w:r>
                              <w:rPr>
                                <w:color w:val="333333"/>
                              </w:rPr>
                              <w:t xml:space="preserve"> </w:t>
                            </w:r>
                            <w:r>
                              <w:t>vhdl_test_2</w:t>
                            </w:r>
                            <w:r>
                              <w:rPr>
                                <w:color w:val="333333"/>
                              </w:rPr>
                              <w:t>(</w:t>
                            </w:r>
                            <w:r>
                              <w:rPr>
                                <w:color w:val="333399"/>
                              </w:rPr>
                              <w:t>int</w:t>
                            </w:r>
                            <w:r>
                              <w:rPr>
                                <w:color w:val="333333"/>
                              </w:rPr>
                              <w:t xml:space="preserve"> sum)</w:t>
                            </w:r>
                          </w:p>
                          <w:p w14:paraId="232E0BF4" w14:textId="77777777" w:rsidR="00DB3B51" w:rsidRDefault="00DB3B51" w:rsidP="00892572">
                            <w:pPr>
                              <w:pStyle w:val="Kd"/>
                              <w:rPr>
                                <w:color w:val="333333"/>
                              </w:rPr>
                            </w:pPr>
                            <w:r>
                              <w:rPr>
                                <w:color w:val="333333"/>
                              </w:rPr>
                              <w:t>{</w:t>
                            </w:r>
                          </w:p>
                          <w:p w14:paraId="388D6210" w14:textId="77777777" w:rsidR="00DB3B51" w:rsidRDefault="00DB3B51" w:rsidP="00892572">
                            <w:pPr>
                              <w:pStyle w:val="Kd"/>
                              <w:rPr>
                                <w:color w:val="333333"/>
                              </w:rPr>
                            </w:pPr>
                            <w:r>
                              <w:rPr>
                                <w:color w:val="333333"/>
                              </w:rPr>
                              <w:tab/>
                            </w:r>
                            <w:r>
                              <w:rPr>
                                <w:color w:val="333399"/>
                              </w:rPr>
                              <w:t>int</w:t>
                            </w:r>
                            <w:r>
                              <w:rPr>
                                <w:color w:val="333333"/>
                              </w:rPr>
                              <w:t xml:space="preserve"> i=</w:t>
                            </w:r>
                            <w:r>
                              <w:rPr>
                                <w:color w:val="0000DD"/>
                              </w:rPr>
                              <w:t>0</w:t>
                            </w:r>
                            <w:r>
                              <w:rPr>
                                <w:color w:val="333333"/>
                              </w:rPr>
                              <w:t>;</w:t>
                            </w:r>
                          </w:p>
                          <w:p w14:paraId="22F7D229" w14:textId="77777777" w:rsidR="00DB3B51" w:rsidRDefault="00DB3B51" w:rsidP="00892572">
                            <w:pPr>
                              <w:pStyle w:val="Kd"/>
                              <w:rPr>
                                <w:color w:val="333333"/>
                              </w:rPr>
                            </w:pPr>
                            <w:r>
                              <w:rPr>
                                <w:color w:val="333333"/>
                              </w:rPr>
                              <w:tab/>
                            </w:r>
                            <w:r>
                              <w:rPr>
                                <w:color w:val="333399"/>
                              </w:rPr>
                              <w:t>int</w:t>
                            </w:r>
                            <w:r>
                              <w:rPr>
                                <w:color w:val="333333"/>
                              </w:rPr>
                              <w:t xml:space="preserve"> b = </w:t>
                            </w:r>
                            <w:r>
                              <w:rPr>
                                <w:color w:val="0000DD"/>
                              </w:rPr>
                              <w:t>20</w:t>
                            </w:r>
                            <w:r>
                              <w:rPr>
                                <w:color w:val="333333"/>
                              </w:rPr>
                              <w:t>;</w:t>
                            </w:r>
                          </w:p>
                          <w:p w14:paraId="59365EED" w14:textId="42F5EC8A" w:rsidR="00DB3B51" w:rsidRDefault="00DB3B51" w:rsidP="00892572">
                            <w:pPr>
                              <w:pStyle w:val="Kd"/>
                              <w:rPr>
                                <w:color w:val="333333"/>
                              </w:rPr>
                            </w:pPr>
                            <w:r>
                              <w:rPr>
                                <w:color w:val="333333"/>
                              </w:rPr>
                              <w:tab/>
                            </w:r>
                            <w:r>
                              <w:rPr>
                                <w:color w:val="008800"/>
                              </w:rPr>
                              <w:t>for</w:t>
                            </w:r>
                            <w:r>
                              <w:rPr>
                                <w:color w:val="333333"/>
                              </w:rPr>
                              <w:t xml:space="preserve"> (i=</w:t>
                            </w:r>
                            <w:r>
                              <w:rPr>
                                <w:color w:val="0000DD"/>
                              </w:rPr>
                              <w:t>0</w:t>
                            </w:r>
                            <w:r>
                              <w:rPr>
                                <w:color w:val="333333"/>
                              </w:rPr>
                              <w:t>; i&lt;</w:t>
                            </w:r>
                            <w:r>
                              <w:rPr>
                                <w:color w:val="0000DD"/>
                              </w:rPr>
                              <w:t>5</w:t>
                            </w:r>
                            <w:r>
                              <w:rPr>
                                <w:color w:val="333333"/>
                              </w:rPr>
                              <w:t>; i++)</w:t>
                            </w:r>
                            <w:r>
                              <w:rPr>
                                <w:color w:val="333333"/>
                              </w:rPr>
                              <w:tab/>
                              <w:t>{</w:t>
                            </w:r>
                          </w:p>
                          <w:p w14:paraId="15E49F97" w14:textId="4A47E3AB" w:rsidR="00DB3B51" w:rsidRDefault="00DB3B51" w:rsidP="00892572">
                            <w:pPr>
                              <w:pStyle w:val="Kd"/>
                              <w:rPr>
                                <w:color w:val="333333"/>
                              </w:rPr>
                            </w:pPr>
                            <w:r>
                              <w:rPr>
                                <w:color w:val="333333"/>
                              </w:rPr>
                              <w:tab/>
                              <w:t xml:space="preserve">    sum+=b;</w:t>
                            </w:r>
                          </w:p>
                          <w:p w14:paraId="7ECB1022" w14:textId="77777777" w:rsidR="00DB3B51" w:rsidRDefault="00DB3B51" w:rsidP="00892572">
                            <w:pPr>
                              <w:pStyle w:val="Kd"/>
                              <w:rPr>
                                <w:color w:val="333333"/>
                              </w:rPr>
                            </w:pPr>
                            <w:r>
                              <w:rPr>
                                <w:color w:val="333333"/>
                              </w:rPr>
                              <w:tab/>
                              <w:t>}</w:t>
                            </w:r>
                          </w:p>
                          <w:p w14:paraId="4F36F5F7" w14:textId="77777777" w:rsidR="00DB3B51" w:rsidRDefault="00DB3B51" w:rsidP="00892572">
                            <w:pPr>
                              <w:pStyle w:val="Kd"/>
                              <w:rPr>
                                <w:color w:val="333333"/>
                              </w:rPr>
                            </w:pPr>
                            <w:r>
                              <w:rPr>
                                <w:color w:val="333333"/>
                              </w:rPr>
                              <w:tab/>
                            </w:r>
                            <w:r>
                              <w:rPr>
                                <w:color w:val="008800"/>
                              </w:rPr>
                              <w:t>return</w:t>
                            </w:r>
                            <w:r>
                              <w:rPr>
                                <w:color w:val="333333"/>
                              </w:rPr>
                              <w:t xml:space="preserve"> sum;</w:t>
                            </w:r>
                          </w:p>
                          <w:p w14:paraId="0A86EA43" w14:textId="77777777" w:rsidR="00DB3B51" w:rsidRDefault="00DB3B51" w:rsidP="00892572">
                            <w:pPr>
                              <w:pStyle w:val="Kd"/>
                              <w:rPr>
                                <w:color w:val="333333"/>
                                <w:szCs w:val="20"/>
                                <w:lang w:eastAsia="hu-HU"/>
                              </w:rPr>
                            </w:pPr>
                            <w:r>
                              <w:rPr>
                                <w:color w:val="333333"/>
                              </w:rPr>
                              <w:t>}</w:t>
                            </w:r>
                          </w:p>
                          <w:p w14:paraId="294344B2" w14:textId="0FB5AC61" w:rsidR="00DB3B51" w:rsidRDefault="00DB3B51" w:rsidP="00BD314C">
                            <w:pPr>
                              <w:pStyle w:val="Kd"/>
                              <w:ind w:left="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0B6EE" id="_x0000_s1047" type="#_x0000_t202" style="position:absolute;left:0;text-align:left;margin-left:227.75pt;margin-top:92.6pt;width:179.25pt;height:123pt;z-index:251703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">
                <v:textbox>
                  <w:txbxContent>
                    <w:p w14:paraId="42286817" w14:textId="77777777" w:rsidR="00DB3B51" w:rsidRDefault="00DB3B51" w:rsidP="00892572">
                      <w:pPr>
                        <w:pStyle w:val="Kd"/>
                        <w:rPr>
                          <w:color w:val="333333"/>
                        </w:rPr>
                      </w:pPr>
                      <w:r>
                        <w:rPr>
                          <w:color w:val="333399"/>
                        </w:rPr>
                        <w:t>int</w:t>
                      </w:r>
                      <w:r>
                        <w:rPr>
                          <w:color w:val="333333"/>
                        </w:rPr>
                        <w:t xml:space="preserve"> </w:t>
                      </w:r>
                      <w:r>
                        <w:t>vhdl_test_2</w:t>
                      </w:r>
                      <w:r>
                        <w:rPr>
                          <w:color w:val="333333"/>
                        </w:rPr>
                        <w:t>(</w:t>
                      </w:r>
                      <w:r>
                        <w:rPr>
                          <w:color w:val="333399"/>
                        </w:rPr>
                        <w:t>int</w:t>
                      </w:r>
                      <w:r>
                        <w:rPr>
                          <w:color w:val="333333"/>
                        </w:rPr>
                        <w:t xml:space="preserve"> sum)</w:t>
                      </w:r>
                    </w:p>
                    <w:p w14:paraId="232E0BF4" w14:textId="77777777" w:rsidR="00DB3B51" w:rsidRDefault="00DB3B51" w:rsidP="00892572">
                      <w:pPr>
                        <w:pStyle w:val="Kd"/>
                        <w:rPr>
                          <w:color w:val="333333"/>
                        </w:rPr>
                      </w:pPr>
                      <w:r>
                        <w:rPr>
                          <w:color w:val="333333"/>
                        </w:rPr>
                        <w:t>{</w:t>
                      </w:r>
                    </w:p>
                    <w:p w14:paraId="388D6210" w14:textId="77777777" w:rsidR="00DB3B51" w:rsidRDefault="00DB3B51" w:rsidP="00892572">
                      <w:pPr>
                        <w:pStyle w:val="Kd"/>
                        <w:rPr>
                          <w:color w:val="333333"/>
                        </w:rPr>
                      </w:pPr>
                      <w:r>
                        <w:rPr>
                          <w:color w:val="333333"/>
                        </w:rPr>
                        <w:tab/>
                      </w:r>
                      <w:r>
                        <w:rPr>
                          <w:color w:val="333399"/>
                        </w:rPr>
                        <w:t>int</w:t>
                      </w:r>
                      <w:r>
                        <w:rPr>
                          <w:color w:val="333333"/>
                        </w:rPr>
                        <w:t xml:space="preserve"> i=</w:t>
                      </w:r>
                      <w:r>
                        <w:rPr>
                          <w:color w:val="0000DD"/>
                        </w:rPr>
                        <w:t>0</w:t>
                      </w:r>
                      <w:r>
                        <w:rPr>
                          <w:color w:val="333333"/>
                        </w:rPr>
                        <w:t>;</w:t>
                      </w:r>
                    </w:p>
                    <w:p w14:paraId="22F7D229" w14:textId="77777777" w:rsidR="00DB3B51" w:rsidRDefault="00DB3B51" w:rsidP="00892572">
                      <w:pPr>
                        <w:pStyle w:val="Kd"/>
                        <w:rPr>
                          <w:color w:val="333333"/>
                        </w:rPr>
                      </w:pPr>
                      <w:r>
                        <w:rPr>
                          <w:color w:val="333333"/>
                        </w:rPr>
                        <w:tab/>
                      </w:r>
                      <w:r>
                        <w:rPr>
                          <w:color w:val="333399"/>
                        </w:rPr>
                        <w:t>int</w:t>
                      </w:r>
                      <w:r>
                        <w:rPr>
                          <w:color w:val="333333"/>
                        </w:rPr>
                        <w:t xml:space="preserve"> b = </w:t>
                      </w:r>
                      <w:r>
                        <w:rPr>
                          <w:color w:val="0000DD"/>
                        </w:rPr>
                        <w:t>20</w:t>
                      </w:r>
                      <w:r>
                        <w:rPr>
                          <w:color w:val="333333"/>
                        </w:rPr>
                        <w:t>;</w:t>
                      </w:r>
                    </w:p>
                    <w:p w14:paraId="59365EED" w14:textId="42F5EC8A" w:rsidR="00DB3B51" w:rsidRDefault="00DB3B51" w:rsidP="00892572">
                      <w:pPr>
                        <w:pStyle w:val="Kd"/>
                        <w:rPr>
                          <w:color w:val="333333"/>
                        </w:rPr>
                      </w:pPr>
                      <w:r>
                        <w:rPr>
                          <w:color w:val="333333"/>
                        </w:rPr>
                        <w:tab/>
                      </w:r>
                      <w:r>
                        <w:rPr>
                          <w:color w:val="008800"/>
                        </w:rPr>
                        <w:t>for</w:t>
                      </w:r>
                      <w:r>
                        <w:rPr>
                          <w:color w:val="333333"/>
                        </w:rPr>
                        <w:t xml:space="preserve"> (i=</w:t>
                      </w:r>
                      <w:r>
                        <w:rPr>
                          <w:color w:val="0000DD"/>
                        </w:rPr>
                        <w:t>0</w:t>
                      </w:r>
                      <w:r>
                        <w:rPr>
                          <w:color w:val="333333"/>
                        </w:rPr>
                        <w:t>; i&lt;</w:t>
                      </w:r>
                      <w:r>
                        <w:rPr>
                          <w:color w:val="0000DD"/>
                        </w:rPr>
                        <w:t>5</w:t>
                      </w:r>
                      <w:r>
                        <w:rPr>
                          <w:color w:val="333333"/>
                        </w:rPr>
                        <w:t>; i++)</w:t>
                      </w:r>
                      <w:r>
                        <w:rPr>
                          <w:color w:val="333333"/>
                        </w:rPr>
                        <w:tab/>
                        <w:t>{</w:t>
                      </w:r>
                    </w:p>
                    <w:p w14:paraId="15E49F97" w14:textId="4A47E3AB" w:rsidR="00DB3B51" w:rsidRDefault="00DB3B51" w:rsidP="00892572">
                      <w:pPr>
                        <w:pStyle w:val="Kd"/>
                        <w:rPr>
                          <w:color w:val="333333"/>
                        </w:rPr>
                      </w:pPr>
                      <w:r>
                        <w:rPr>
                          <w:color w:val="333333"/>
                        </w:rPr>
                        <w:tab/>
                        <w:t xml:space="preserve">    sum+=b;</w:t>
                      </w:r>
                    </w:p>
                    <w:p w14:paraId="7ECB1022" w14:textId="77777777" w:rsidR="00DB3B51" w:rsidRDefault="00DB3B51" w:rsidP="00892572">
                      <w:pPr>
                        <w:pStyle w:val="Kd"/>
                        <w:rPr>
                          <w:color w:val="333333"/>
                        </w:rPr>
                      </w:pPr>
                      <w:r>
                        <w:rPr>
                          <w:color w:val="333333"/>
                        </w:rPr>
                        <w:tab/>
                        <w:t>}</w:t>
                      </w:r>
                    </w:p>
                    <w:p w14:paraId="4F36F5F7" w14:textId="77777777" w:rsidR="00DB3B51" w:rsidRDefault="00DB3B51" w:rsidP="00892572">
                      <w:pPr>
                        <w:pStyle w:val="Kd"/>
                        <w:rPr>
                          <w:color w:val="333333"/>
                        </w:rPr>
                      </w:pPr>
                      <w:r>
                        <w:rPr>
                          <w:color w:val="333333"/>
                        </w:rPr>
                        <w:tab/>
                      </w:r>
                      <w:r>
                        <w:rPr>
                          <w:color w:val="008800"/>
                        </w:rPr>
                        <w:t>return</w:t>
                      </w:r>
                      <w:r>
                        <w:rPr>
                          <w:color w:val="333333"/>
                        </w:rPr>
                        <w:t xml:space="preserve"> sum;</w:t>
                      </w:r>
                    </w:p>
                    <w:p w14:paraId="0A86EA43" w14:textId="77777777" w:rsidR="00DB3B51" w:rsidRDefault="00DB3B51" w:rsidP="00892572">
                      <w:pPr>
                        <w:pStyle w:val="Kd"/>
                        <w:rPr>
                          <w:color w:val="333333"/>
                          <w:szCs w:val="20"/>
                          <w:lang w:eastAsia="hu-HU"/>
                        </w:rPr>
                      </w:pPr>
                      <w:r>
                        <w:rPr>
                          <w:color w:val="333333"/>
                        </w:rPr>
                        <w:t>}</w:t>
                      </w:r>
                    </w:p>
                    <w:p w14:paraId="294344B2" w14:textId="0FB5AC61" w:rsidR="00DB3B51" w:rsidRDefault="00DB3B51" w:rsidP="00BD314C">
                      <w:pPr>
                        <w:pStyle w:val="Kd"/>
                        <w:ind w:left="0"/>
                      </w:pPr>
                    </w:p>
                  </w:txbxContent>
                </v:textbox>
                <w10:wrap type="square" anchorx="margin"/>
              </v:shape>
            </w:pict>
          </mc:Fallback>
        </mc:AlternateContent>
      </w:r>
      <w:r w:rsidR="00EE1109" w:rsidRPr="00EE1109">
        <w:rPr>
          <w:noProof/>
        </w:rPr>
        <w:t xml:space="preserve"> </w:t>
      </w:r>
      <w:r w:rsidR="00EE1109">
        <w:rPr>
          <w:noProof/>
        </w:rPr>
        <w:drawing>
          <wp:inline distT="0" distB="0" distL="0" distR="0" wp14:anchorId="2F83F4D3" wp14:editId="29EB21D0">
            <wp:extent cx="2658070" cy="3855493"/>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8070" cy="3855493"/>
                    </a:xfrm>
                    <a:prstGeom prst="rect">
                      <a:avLst/>
                    </a:prstGeom>
                    <a:noFill/>
                    <a:ln>
                      <a:noFill/>
                    </a:ln>
                  </pic:spPr>
                </pic:pic>
              </a:graphicData>
            </a:graphic>
          </wp:inline>
        </w:drawing>
      </w:r>
    </w:p>
    <w:bookmarkStart w:id="62" w:name="_Ref531455178"/>
    <w:bookmarkStart w:id="63" w:name="_Ref531455153"/>
    <w:p w14:paraId="2E5F8BFC" w14:textId="13854B73" w:rsidR="00EE1109" w:rsidRPr="00A64C29" w:rsidRDefault="006308A7" w:rsidP="00BB2E5B">
      <w:pPr>
        <w:pStyle w:val="Kpalrs"/>
      </w:pPr>
      <w:r>
        <w:fldChar w:fldCharType="begin"/>
      </w:r>
      <w:r>
        <w:instrText xml:space="preserve"> STYLEREF 1 \s </w:instrText>
      </w:r>
      <w:r>
        <w:fldChar w:fldCharType="separate"/>
      </w:r>
      <w:r w:rsidR="00FB5FC9">
        <w:t>4</w:t>
      </w:r>
      <w:r>
        <w:fldChar w:fldCharType="end"/>
      </w:r>
      <w:r>
        <w:noBreakHyphen/>
      </w:r>
      <w:r>
        <w:fldChar w:fldCharType="begin"/>
      </w:r>
      <w:r>
        <w:instrText xml:space="preserve"> SEQ ábra \* ARABIC \s 1 </w:instrText>
      </w:r>
      <w:r>
        <w:fldChar w:fldCharType="separate"/>
      </w:r>
      <w:r w:rsidR="00FB5FC9">
        <w:t>3</w:t>
      </w:r>
      <w:r>
        <w:fldChar w:fldCharType="end"/>
      </w:r>
      <w:r w:rsidR="00EE1109">
        <w:t>. ábra</w:t>
      </w:r>
      <w:bookmarkEnd w:id="62"/>
      <w:r w:rsidR="00EE1109">
        <w:t xml:space="preserve"> LoopComp példa</w:t>
      </w:r>
      <w:r w:rsidR="00604CE5">
        <w:t xml:space="preserve"> és a hozzátartozó C kódrészlet</w:t>
      </w:r>
      <w:bookmarkEnd w:id="63"/>
    </w:p>
    <w:p w14:paraId="3561E012" w14:textId="1DEF2578" w:rsidR="008A1070" w:rsidRDefault="008A1070" w:rsidP="00E425C1">
      <w:pPr>
        <w:pStyle w:val="Cmsor3"/>
      </w:pPr>
      <w:bookmarkStart w:id="64" w:name="_Toc531887638"/>
      <w:r>
        <w:t>Selection</w:t>
      </w:r>
      <w:r w:rsidR="00867226">
        <w:t xml:space="preserve"> </w:t>
      </w:r>
      <w:r>
        <w:t>Generátor</w:t>
      </w:r>
      <w:bookmarkEnd w:id="64"/>
    </w:p>
    <w:p w14:paraId="591534EA" w14:textId="0F628018" w:rsidR="00657F7C" w:rsidRDefault="007123A8" w:rsidP="00A64C29">
      <w:r>
        <w:t>Feladata a SelComp Component</w:t>
      </w:r>
      <w:r w:rsidR="00344DBA">
        <w:t xml:space="preserve"> (példa: </w:t>
      </w:r>
      <w:r w:rsidR="00344DBA">
        <w:fldChar w:fldCharType="begin"/>
      </w:r>
      <w:r w:rsidR="00344DBA">
        <w:instrText xml:space="preserve"> REF _Ref531534015 \h </w:instrText>
      </w:r>
      <w:r w:rsidR="00344DBA">
        <w:fldChar w:fldCharType="separate"/>
      </w:r>
      <w:r w:rsidR="00FB5FC9">
        <w:rPr>
          <w:noProof/>
        </w:rPr>
        <w:t>4</w:t>
      </w:r>
      <w:r w:rsidR="00FB5FC9">
        <w:noBreakHyphen/>
      </w:r>
      <w:r w:rsidR="00FB5FC9">
        <w:rPr>
          <w:noProof/>
        </w:rPr>
        <w:t>4</w:t>
      </w:r>
      <w:r w:rsidR="00FB5FC9">
        <w:t>. ábra</w:t>
      </w:r>
      <w:r w:rsidR="00344DBA">
        <w:fldChar w:fldCharType="end"/>
      </w:r>
      <w:r w:rsidR="00344DBA">
        <w:t>)</w:t>
      </w:r>
      <w:r>
        <w:t xml:space="preserve"> VHDL String reprezetációjának generálása. A SelComp több ún</w:t>
      </w:r>
      <w:r w:rsidR="00F90C19">
        <w:t>.</w:t>
      </w:r>
      <w:r>
        <w:t xml:space="preserve"> case-t tartalmaz, ezek ír</w:t>
      </w:r>
      <w:r w:rsidR="00544DA2">
        <w:t>ják</w:t>
      </w:r>
      <w:r>
        <w:t xml:space="preserve"> le a különböző eseteket, amiknek kimeneteiből a case selektorai alapján lehet meghatározni a VHDL modul kimenetét. A case-k bemenetei szigorúan megegyeztek a SelComp bemeneteivel így azo</w:t>
      </w:r>
      <w:r w:rsidR="006C2532">
        <w:t xml:space="preserve">kat a végső VHDL-ben példányosítás port mapnél csak másolnom kellett. </w:t>
      </w:r>
    </w:p>
    <w:p w14:paraId="09817598" w14:textId="7602EB63" w:rsidR="00353BC3" w:rsidRDefault="00604CE5" w:rsidP="00353BC3">
      <w:pPr>
        <w:pStyle w:val="Kp"/>
      </w:pPr>
      <w:r>
        <w:rPr>
          <w:noProof/>
        </w:rPr>
        <w:lastRenderedPageBreak/>
        <mc:AlternateContent>
          <mc:Choice Requires="wps">
            <w:drawing>
              <wp:anchor distT="45720" distB="45720" distL="114300" distR="114300" simplePos="0" relativeHeight="251705856" behindDoc="0" locked="0" layoutInCell="1" allowOverlap="1" wp14:anchorId="1E82BC63" wp14:editId="25CDE33F">
                <wp:simplePos x="0" y="0"/>
                <wp:positionH relativeFrom="margin">
                  <wp:align>right</wp:align>
                </wp:positionH>
                <wp:positionV relativeFrom="paragraph">
                  <wp:posOffset>699770</wp:posOffset>
                </wp:positionV>
                <wp:extent cx="5381625" cy="2286000"/>
                <wp:effectExtent l="0" t="0" r="28575" b="19050"/>
                <wp:wrapSquare wrapText="bothSides"/>
                <wp:docPr id="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286000"/>
                        </a:xfrm>
                        <a:prstGeom prst="rect">
                          <a:avLst/>
                        </a:prstGeom>
                        <a:solidFill>
                          <a:srgbClr val="FFFFFF"/>
                        </a:solidFill>
                        <a:ln w="9525">
                          <a:solidFill>
                            <a:srgbClr val="000000"/>
                          </a:solidFill>
                          <a:miter lim="800000"/>
                          <a:headEnd/>
                          <a:tailEnd/>
                        </a:ln>
                      </wps:spPr>
                      <wps:txbx>
                        <w:txbxContent>
                          <w:p w14:paraId="6215B44C" w14:textId="77777777" w:rsidR="00DB3B51" w:rsidRDefault="00DB3B51" w:rsidP="00892572">
                            <w:pPr>
                              <w:pStyle w:val="Kd"/>
                              <w:rPr>
                                <w:color w:val="333333"/>
                              </w:rPr>
                            </w:pPr>
                            <w:r>
                              <w:rPr>
                                <w:color w:val="333399"/>
                              </w:rPr>
                              <w:t>int</w:t>
                            </w:r>
                            <w:r>
                              <w:rPr>
                                <w:color w:val="333333"/>
                              </w:rPr>
                              <w:t xml:space="preserve"> </w:t>
                            </w:r>
                            <w:r>
                              <w:t>vhdl_test_3</w:t>
                            </w:r>
                            <w:r>
                              <w:rPr>
                                <w:color w:val="333333"/>
                              </w:rPr>
                              <w:t>(</w:t>
                            </w:r>
                            <w:r>
                              <w:rPr>
                                <w:color w:val="333399"/>
                              </w:rPr>
                              <w:t>int</w:t>
                            </w:r>
                            <w:r>
                              <w:rPr>
                                <w:color w:val="333333"/>
                              </w:rPr>
                              <w:t xml:space="preserve"> a, </w:t>
                            </w:r>
                            <w:r>
                              <w:rPr>
                                <w:color w:val="333399"/>
                              </w:rPr>
                              <w:t>int</w:t>
                            </w:r>
                            <w:r>
                              <w:rPr>
                                <w:color w:val="333333"/>
                              </w:rPr>
                              <w:t xml:space="preserve"> b)</w:t>
                            </w:r>
                          </w:p>
                          <w:p w14:paraId="75B2BD52" w14:textId="77777777" w:rsidR="00DB3B51" w:rsidRDefault="00DB3B51" w:rsidP="00892572">
                            <w:pPr>
                              <w:pStyle w:val="Kd"/>
                              <w:rPr>
                                <w:color w:val="333333"/>
                              </w:rPr>
                            </w:pPr>
                            <w:r>
                              <w:rPr>
                                <w:color w:val="333333"/>
                              </w:rPr>
                              <w:t xml:space="preserve">{ </w:t>
                            </w:r>
                            <w:r>
                              <w:rPr>
                                <w:color w:val="333399"/>
                              </w:rPr>
                              <w:t>int</w:t>
                            </w:r>
                            <w:r>
                              <w:rPr>
                                <w:color w:val="333333"/>
                              </w:rPr>
                              <w:t xml:space="preserve"> c = </w:t>
                            </w:r>
                            <w:r>
                              <w:rPr>
                                <w:color w:val="0000DD"/>
                              </w:rPr>
                              <w:t>0</w:t>
                            </w:r>
                            <w:r>
                              <w:rPr>
                                <w:color w:val="333333"/>
                              </w:rPr>
                              <w:t>;</w:t>
                            </w:r>
                          </w:p>
                          <w:p w14:paraId="6515DA57" w14:textId="77777777" w:rsidR="00DB3B51" w:rsidRDefault="00DB3B51" w:rsidP="00892572">
                            <w:pPr>
                              <w:pStyle w:val="Kd"/>
                              <w:rPr>
                                <w:color w:val="333333"/>
                              </w:rPr>
                            </w:pPr>
                            <w:r>
                              <w:rPr>
                                <w:color w:val="333333"/>
                              </w:rPr>
                              <w:tab/>
                            </w:r>
                            <w:r>
                              <w:rPr>
                                <w:color w:val="008800"/>
                              </w:rPr>
                              <w:t>switch</w:t>
                            </w:r>
                            <w:r>
                              <w:rPr>
                                <w:color w:val="333333"/>
                              </w:rPr>
                              <w:t>(a){</w:t>
                            </w:r>
                            <w:r>
                              <w:rPr>
                                <w:color w:val="333333"/>
                              </w:rPr>
                              <w:tab/>
                            </w:r>
                            <w:r>
                              <w:rPr>
                                <w:color w:val="333333"/>
                              </w:rPr>
                              <w:tab/>
                            </w:r>
                          </w:p>
                          <w:p w14:paraId="126616A5" w14:textId="77777777" w:rsidR="00DB3B51" w:rsidRDefault="00DB3B51" w:rsidP="00892572">
                            <w:pPr>
                              <w:pStyle w:val="Kd"/>
                              <w:rPr>
                                <w:color w:val="333333"/>
                              </w:rPr>
                            </w:pPr>
                            <w:r>
                              <w:rPr>
                                <w:color w:val="333333"/>
                              </w:rPr>
                              <w:tab/>
                            </w:r>
                            <w:r>
                              <w:rPr>
                                <w:color w:val="333333"/>
                              </w:rPr>
                              <w:tab/>
                            </w:r>
                            <w:r>
                              <w:rPr>
                                <w:color w:val="008800"/>
                              </w:rPr>
                              <w:t>case</w:t>
                            </w:r>
                            <w:r>
                              <w:rPr>
                                <w:color w:val="333333"/>
                              </w:rPr>
                              <w:t xml:space="preserve"> </w:t>
                            </w:r>
                            <w:r>
                              <w:rPr>
                                <w:color w:val="0000DD"/>
                              </w:rPr>
                              <w:t>0</w:t>
                            </w:r>
                            <w:r>
                              <w:rPr>
                                <w:color w:val="333333"/>
                              </w:rPr>
                              <w:t>:</w:t>
                            </w:r>
                          </w:p>
                          <w:p w14:paraId="717F8604" w14:textId="77777777" w:rsidR="00DB3B51" w:rsidRDefault="00DB3B51" w:rsidP="00892572">
                            <w:pPr>
                              <w:pStyle w:val="Kd"/>
                              <w:rPr>
                                <w:color w:val="333333"/>
                              </w:rPr>
                            </w:pPr>
                            <w:r>
                              <w:rPr>
                                <w:color w:val="333333"/>
                              </w:rPr>
                              <w:tab/>
                            </w:r>
                            <w:r>
                              <w:rPr>
                                <w:color w:val="333333"/>
                              </w:rPr>
                              <w:tab/>
                            </w:r>
                            <w:r>
                              <w:rPr>
                                <w:color w:val="333333"/>
                              </w:rPr>
                              <w:tab/>
                              <w:t>c= a;</w:t>
                            </w:r>
                          </w:p>
                          <w:p w14:paraId="44452BA2" w14:textId="77777777" w:rsidR="00DB3B51" w:rsidRDefault="00DB3B51" w:rsidP="00892572">
                            <w:pPr>
                              <w:pStyle w:val="Kd"/>
                              <w:rPr>
                                <w:color w:val="333333"/>
                              </w:rPr>
                            </w:pPr>
                            <w:r>
                              <w:rPr>
                                <w:color w:val="333333"/>
                              </w:rPr>
                              <w:tab/>
                            </w:r>
                            <w:r>
                              <w:rPr>
                                <w:color w:val="333333"/>
                              </w:rPr>
                              <w:tab/>
                            </w:r>
                            <w:r>
                              <w:rPr>
                                <w:color w:val="008800"/>
                              </w:rPr>
                              <w:t>break</w:t>
                            </w:r>
                            <w:r>
                              <w:rPr>
                                <w:color w:val="333333"/>
                              </w:rPr>
                              <w:t>;</w:t>
                            </w:r>
                          </w:p>
                          <w:p w14:paraId="2CA7BA26" w14:textId="77777777" w:rsidR="00DB3B51" w:rsidRDefault="00DB3B51" w:rsidP="00892572">
                            <w:pPr>
                              <w:pStyle w:val="Kd"/>
                              <w:rPr>
                                <w:color w:val="333333"/>
                              </w:rPr>
                            </w:pPr>
                            <w:r>
                              <w:rPr>
                                <w:color w:val="333333"/>
                              </w:rPr>
                              <w:tab/>
                            </w:r>
                            <w:r>
                              <w:rPr>
                                <w:color w:val="333333"/>
                              </w:rPr>
                              <w:tab/>
                            </w:r>
                            <w:r>
                              <w:rPr>
                                <w:color w:val="008800"/>
                              </w:rPr>
                              <w:t>case</w:t>
                            </w:r>
                            <w:r>
                              <w:rPr>
                                <w:color w:val="333333"/>
                              </w:rPr>
                              <w:t xml:space="preserve"> </w:t>
                            </w:r>
                            <w:r>
                              <w:rPr>
                                <w:color w:val="0000DD"/>
                              </w:rPr>
                              <w:t>4</w:t>
                            </w:r>
                            <w:r>
                              <w:rPr>
                                <w:color w:val="333333"/>
                              </w:rPr>
                              <w:t>:</w:t>
                            </w:r>
                          </w:p>
                          <w:p w14:paraId="399D048B" w14:textId="77777777" w:rsidR="00DB3B51" w:rsidRDefault="00DB3B51" w:rsidP="00892572">
                            <w:pPr>
                              <w:pStyle w:val="Kd"/>
                              <w:rPr>
                                <w:color w:val="333333"/>
                              </w:rPr>
                            </w:pPr>
                            <w:r>
                              <w:rPr>
                                <w:color w:val="333333"/>
                              </w:rPr>
                              <w:tab/>
                            </w:r>
                            <w:r>
                              <w:rPr>
                                <w:color w:val="333333"/>
                              </w:rPr>
                              <w:tab/>
                            </w:r>
                            <w:r>
                              <w:rPr>
                                <w:color w:val="333333"/>
                              </w:rPr>
                              <w:tab/>
                              <w:t>c= a+b;</w:t>
                            </w:r>
                          </w:p>
                          <w:p w14:paraId="57C41FF0" w14:textId="77777777" w:rsidR="00DB3B51" w:rsidRDefault="00DB3B51" w:rsidP="00892572">
                            <w:pPr>
                              <w:pStyle w:val="Kd"/>
                              <w:rPr>
                                <w:color w:val="333333"/>
                              </w:rPr>
                            </w:pPr>
                            <w:r>
                              <w:rPr>
                                <w:color w:val="333333"/>
                              </w:rPr>
                              <w:tab/>
                            </w:r>
                            <w:r>
                              <w:rPr>
                                <w:color w:val="333333"/>
                              </w:rPr>
                              <w:tab/>
                            </w:r>
                            <w:r>
                              <w:rPr>
                                <w:color w:val="008800"/>
                              </w:rPr>
                              <w:t>break</w:t>
                            </w:r>
                            <w:r>
                              <w:rPr>
                                <w:color w:val="333333"/>
                              </w:rPr>
                              <w:t>;</w:t>
                            </w:r>
                          </w:p>
                          <w:p w14:paraId="1A0A130E" w14:textId="77777777" w:rsidR="00DB3B51" w:rsidRDefault="00DB3B51" w:rsidP="00892572">
                            <w:pPr>
                              <w:pStyle w:val="Kd"/>
                              <w:rPr>
                                <w:color w:val="333333"/>
                              </w:rPr>
                            </w:pPr>
                            <w:r>
                              <w:rPr>
                                <w:color w:val="333333"/>
                              </w:rPr>
                              <w:tab/>
                            </w:r>
                            <w:r>
                              <w:rPr>
                                <w:color w:val="333333"/>
                              </w:rPr>
                              <w:tab/>
                            </w:r>
                            <w:r>
                              <w:rPr>
                                <w:color w:val="997700"/>
                              </w:rPr>
                              <w:t>default:</w:t>
                            </w:r>
                          </w:p>
                          <w:p w14:paraId="0F89C3E6" w14:textId="77777777" w:rsidR="00DB3B51" w:rsidRDefault="00DB3B51" w:rsidP="00892572">
                            <w:pPr>
                              <w:pStyle w:val="Kd"/>
                              <w:rPr>
                                <w:color w:val="333333"/>
                              </w:rPr>
                            </w:pPr>
                            <w:r>
                              <w:rPr>
                                <w:color w:val="333333"/>
                              </w:rPr>
                              <w:tab/>
                            </w:r>
                            <w:r>
                              <w:rPr>
                                <w:color w:val="333333"/>
                              </w:rPr>
                              <w:tab/>
                              <w:t>c= a+b+</w:t>
                            </w:r>
                            <w:r>
                              <w:rPr>
                                <w:color w:val="0000DD"/>
                              </w:rPr>
                              <w:t>10</w:t>
                            </w:r>
                            <w:r>
                              <w:rPr>
                                <w:color w:val="333333"/>
                              </w:rPr>
                              <w:t>;</w:t>
                            </w:r>
                          </w:p>
                          <w:p w14:paraId="332D10CB" w14:textId="77777777" w:rsidR="00DB3B51" w:rsidRDefault="00DB3B51" w:rsidP="00892572">
                            <w:pPr>
                              <w:pStyle w:val="Kd"/>
                              <w:rPr>
                                <w:color w:val="333333"/>
                              </w:rPr>
                            </w:pPr>
                            <w:r>
                              <w:rPr>
                                <w:color w:val="333333"/>
                              </w:rPr>
                              <w:tab/>
                              <w:t>}</w:t>
                            </w:r>
                          </w:p>
                          <w:p w14:paraId="62EA0519" w14:textId="77777777" w:rsidR="00DB3B51" w:rsidRDefault="00DB3B51" w:rsidP="00892572">
                            <w:pPr>
                              <w:pStyle w:val="Kd"/>
                              <w:rPr>
                                <w:color w:val="333333"/>
                              </w:rPr>
                            </w:pPr>
                            <w:r>
                              <w:rPr>
                                <w:color w:val="333333"/>
                              </w:rPr>
                              <w:tab/>
                            </w:r>
                            <w:r>
                              <w:rPr>
                                <w:color w:val="008800"/>
                              </w:rPr>
                              <w:t>return</w:t>
                            </w:r>
                            <w:r>
                              <w:rPr>
                                <w:color w:val="333333"/>
                              </w:rPr>
                              <w:t xml:space="preserve"> c;</w:t>
                            </w:r>
                          </w:p>
                          <w:p w14:paraId="46D2899E" w14:textId="77777777" w:rsidR="00DB3B51" w:rsidRDefault="00DB3B51" w:rsidP="00892572">
                            <w:pPr>
                              <w:pStyle w:val="Kd"/>
                              <w:rPr>
                                <w:color w:val="333333"/>
                                <w:szCs w:val="20"/>
                                <w:lang w:eastAsia="hu-HU"/>
                              </w:rPr>
                            </w:pPr>
                            <w:r>
                              <w:rPr>
                                <w:color w:val="333333"/>
                              </w:rPr>
                              <w:t>}</w:t>
                            </w:r>
                          </w:p>
                          <w:p w14:paraId="794529CD" w14:textId="7E88D30E" w:rsidR="00DB3B51" w:rsidRDefault="00DB3B51" w:rsidP="0089257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2BC63" id="_x0000_s1048" type="#_x0000_t202" style="position:absolute;left:0;text-align:left;margin-left:372.55pt;margin-top:55.1pt;width:423.75pt;height:180pt;z-index:251705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">
                <v:textbox>
                  <w:txbxContent>
                    <w:p w14:paraId="6215B44C" w14:textId="77777777" w:rsidR="00DB3B51" w:rsidRDefault="00DB3B51" w:rsidP="00892572">
                      <w:pPr>
                        <w:pStyle w:val="Kd"/>
                        <w:rPr>
                          <w:color w:val="333333"/>
                        </w:rPr>
                      </w:pPr>
                      <w:r>
                        <w:rPr>
                          <w:color w:val="333399"/>
                        </w:rPr>
                        <w:t>int</w:t>
                      </w:r>
                      <w:r>
                        <w:rPr>
                          <w:color w:val="333333"/>
                        </w:rPr>
                        <w:t xml:space="preserve"> </w:t>
                      </w:r>
                      <w:r>
                        <w:t>vhdl_test_3</w:t>
                      </w:r>
                      <w:r>
                        <w:rPr>
                          <w:color w:val="333333"/>
                        </w:rPr>
                        <w:t>(</w:t>
                      </w:r>
                      <w:r>
                        <w:rPr>
                          <w:color w:val="333399"/>
                        </w:rPr>
                        <w:t>int</w:t>
                      </w:r>
                      <w:r>
                        <w:rPr>
                          <w:color w:val="333333"/>
                        </w:rPr>
                        <w:t xml:space="preserve"> a, </w:t>
                      </w:r>
                      <w:r>
                        <w:rPr>
                          <w:color w:val="333399"/>
                        </w:rPr>
                        <w:t>int</w:t>
                      </w:r>
                      <w:r>
                        <w:rPr>
                          <w:color w:val="333333"/>
                        </w:rPr>
                        <w:t xml:space="preserve"> b)</w:t>
                      </w:r>
                    </w:p>
                    <w:p w14:paraId="75B2BD52" w14:textId="77777777" w:rsidR="00DB3B51" w:rsidRDefault="00DB3B51" w:rsidP="00892572">
                      <w:pPr>
                        <w:pStyle w:val="Kd"/>
                        <w:rPr>
                          <w:color w:val="333333"/>
                        </w:rPr>
                      </w:pPr>
                      <w:r>
                        <w:rPr>
                          <w:color w:val="333333"/>
                        </w:rPr>
                        <w:t xml:space="preserve">{ </w:t>
                      </w:r>
                      <w:r>
                        <w:rPr>
                          <w:color w:val="333399"/>
                        </w:rPr>
                        <w:t>int</w:t>
                      </w:r>
                      <w:r>
                        <w:rPr>
                          <w:color w:val="333333"/>
                        </w:rPr>
                        <w:t xml:space="preserve"> c = </w:t>
                      </w:r>
                      <w:r>
                        <w:rPr>
                          <w:color w:val="0000DD"/>
                        </w:rPr>
                        <w:t>0</w:t>
                      </w:r>
                      <w:r>
                        <w:rPr>
                          <w:color w:val="333333"/>
                        </w:rPr>
                        <w:t>;</w:t>
                      </w:r>
                    </w:p>
                    <w:p w14:paraId="6515DA57" w14:textId="77777777" w:rsidR="00DB3B51" w:rsidRDefault="00DB3B51" w:rsidP="00892572">
                      <w:pPr>
                        <w:pStyle w:val="Kd"/>
                        <w:rPr>
                          <w:color w:val="333333"/>
                        </w:rPr>
                      </w:pPr>
                      <w:r>
                        <w:rPr>
                          <w:color w:val="333333"/>
                        </w:rPr>
                        <w:tab/>
                      </w:r>
                      <w:r>
                        <w:rPr>
                          <w:color w:val="008800"/>
                        </w:rPr>
                        <w:t>switch</w:t>
                      </w:r>
                      <w:r>
                        <w:rPr>
                          <w:color w:val="333333"/>
                        </w:rPr>
                        <w:t>(a){</w:t>
                      </w:r>
                      <w:r>
                        <w:rPr>
                          <w:color w:val="333333"/>
                        </w:rPr>
                        <w:tab/>
                      </w:r>
                      <w:r>
                        <w:rPr>
                          <w:color w:val="333333"/>
                        </w:rPr>
                        <w:tab/>
                      </w:r>
                    </w:p>
                    <w:p w14:paraId="126616A5" w14:textId="77777777" w:rsidR="00DB3B51" w:rsidRDefault="00DB3B51" w:rsidP="00892572">
                      <w:pPr>
                        <w:pStyle w:val="Kd"/>
                        <w:rPr>
                          <w:color w:val="333333"/>
                        </w:rPr>
                      </w:pPr>
                      <w:r>
                        <w:rPr>
                          <w:color w:val="333333"/>
                        </w:rPr>
                        <w:tab/>
                      </w:r>
                      <w:r>
                        <w:rPr>
                          <w:color w:val="333333"/>
                        </w:rPr>
                        <w:tab/>
                      </w:r>
                      <w:r>
                        <w:rPr>
                          <w:color w:val="008800"/>
                        </w:rPr>
                        <w:t>case</w:t>
                      </w:r>
                      <w:r>
                        <w:rPr>
                          <w:color w:val="333333"/>
                        </w:rPr>
                        <w:t xml:space="preserve"> </w:t>
                      </w:r>
                      <w:r>
                        <w:rPr>
                          <w:color w:val="0000DD"/>
                        </w:rPr>
                        <w:t>0</w:t>
                      </w:r>
                      <w:r>
                        <w:rPr>
                          <w:color w:val="333333"/>
                        </w:rPr>
                        <w:t>:</w:t>
                      </w:r>
                    </w:p>
                    <w:p w14:paraId="717F8604" w14:textId="77777777" w:rsidR="00DB3B51" w:rsidRDefault="00DB3B51" w:rsidP="00892572">
                      <w:pPr>
                        <w:pStyle w:val="Kd"/>
                        <w:rPr>
                          <w:color w:val="333333"/>
                        </w:rPr>
                      </w:pPr>
                      <w:r>
                        <w:rPr>
                          <w:color w:val="333333"/>
                        </w:rPr>
                        <w:tab/>
                      </w:r>
                      <w:r>
                        <w:rPr>
                          <w:color w:val="333333"/>
                        </w:rPr>
                        <w:tab/>
                      </w:r>
                      <w:r>
                        <w:rPr>
                          <w:color w:val="333333"/>
                        </w:rPr>
                        <w:tab/>
                        <w:t>c= a;</w:t>
                      </w:r>
                    </w:p>
                    <w:p w14:paraId="44452BA2" w14:textId="77777777" w:rsidR="00DB3B51" w:rsidRDefault="00DB3B51" w:rsidP="00892572">
                      <w:pPr>
                        <w:pStyle w:val="Kd"/>
                        <w:rPr>
                          <w:color w:val="333333"/>
                        </w:rPr>
                      </w:pPr>
                      <w:r>
                        <w:rPr>
                          <w:color w:val="333333"/>
                        </w:rPr>
                        <w:tab/>
                      </w:r>
                      <w:r>
                        <w:rPr>
                          <w:color w:val="333333"/>
                        </w:rPr>
                        <w:tab/>
                      </w:r>
                      <w:r>
                        <w:rPr>
                          <w:color w:val="008800"/>
                        </w:rPr>
                        <w:t>break</w:t>
                      </w:r>
                      <w:r>
                        <w:rPr>
                          <w:color w:val="333333"/>
                        </w:rPr>
                        <w:t>;</w:t>
                      </w:r>
                    </w:p>
                    <w:p w14:paraId="2CA7BA26" w14:textId="77777777" w:rsidR="00DB3B51" w:rsidRDefault="00DB3B51" w:rsidP="00892572">
                      <w:pPr>
                        <w:pStyle w:val="Kd"/>
                        <w:rPr>
                          <w:color w:val="333333"/>
                        </w:rPr>
                      </w:pPr>
                      <w:r>
                        <w:rPr>
                          <w:color w:val="333333"/>
                        </w:rPr>
                        <w:tab/>
                      </w:r>
                      <w:r>
                        <w:rPr>
                          <w:color w:val="333333"/>
                        </w:rPr>
                        <w:tab/>
                      </w:r>
                      <w:r>
                        <w:rPr>
                          <w:color w:val="008800"/>
                        </w:rPr>
                        <w:t>case</w:t>
                      </w:r>
                      <w:r>
                        <w:rPr>
                          <w:color w:val="333333"/>
                        </w:rPr>
                        <w:t xml:space="preserve"> </w:t>
                      </w:r>
                      <w:r>
                        <w:rPr>
                          <w:color w:val="0000DD"/>
                        </w:rPr>
                        <w:t>4</w:t>
                      </w:r>
                      <w:r>
                        <w:rPr>
                          <w:color w:val="333333"/>
                        </w:rPr>
                        <w:t>:</w:t>
                      </w:r>
                    </w:p>
                    <w:p w14:paraId="399D048B" w14:textId="77777777" w:rsidR="00DB3B51" w:rsidRDefault="00DB3B51" w:rsidP="00892572">
                      <w:pPr>
                        <w:pStyle w:val="Kd"/>
                        <w:rPr>
                          <w:color w:val="333333"/>
                        </w:rPr>
                      </w:pPr>
                      <w:r>
                        <w:rPr>
                          <w:color w:val="333333"/>
                        </w:rPr>
                        <w:tab/>
                      </w:r>
                      <w:r>
                        <w:rPr>
                          <w:color w:val="333333"/>
                        </w:rPr>
                        <w:tab/>
                      </w:r>
                      <w:r>
                        <w:rPr>
                          <w:color w:val="333333"/>
                        </w:rPr>
                        <w:tab/>
                        <w:t>c= a+b;</w:t>
                      </w:r>
                    </w:p>
                    <w:p w14:paraId="57C41FF0" w14:textId="77777777" w:rsidR="00DB3B51" w:rsidRDefault="00DB3B51" w:rsidP="00892572">
                      <w:pPr>
                        <w:pStyle w:val="Kd"/>
                        <w:rPr>
                          <w:color w:val="333333"/>
                        </w:rPr>
                      </w:pPr>
                      <w:r>
                        <w:rPr>
                          <w:color w:val="333333"/>
                        </w:rPr>
                        <w:tab/>
                      </w:r>
                      <w:r>
                        <w:rPr>
                          <w:color w:val="333333"/>
                        </w:rPr>
                        <w:tab/>
                      </w:r>
                      <w:r>
                        <w:rPr>
                          <w:color w:val="008800"/>
                        </w:rPr>
                        <w:t>break</w:t>
                      </w:r>
                      <w:r>
                        <w:rPr>
                          <w:color w:val="333333"/>
                        </w:rPr>
                        <w:t>;</w:t>
                      </w:r>
                    </w:p>
                    <w:p w14:paraId="1A0A130E" w14:textId="77777777" w:rsidR="00DB3B51" w:rsidRDefault="00DB3B51" w:rsidP="00892572">
                      <w:pPr>
                        <w:pStyle w:val="Kd"/>
                        <w:rPr>
                          <w:color w:val="333333"/>
                        </w:rPr>
                      </w:pPr>
                      <w:r>
                        <w:rPr>
                          <w:color w:val="333333"/>
                        </w:rPr>
                        <w:tab/>
                      </w:r>
                      <w:r>
                        <w:rPr>
                          <w:color w:val="333333"/>
                        </w:rPr>
                        <w:tab/>
                      </w:r>
                      <w:r>
                        <w:rPr>
                          <w:color w:val="997700"/>
                        </w:rPr>
                        <w:t>default:</w:t>
                      </w:r>
                    </w:p>
                    <w:p w14:paraId="0F89C3E6" w14:textId="77777777" w:rsidR="00DB3B51" w:rsidRDefault="00DB3B51" w:rsidP="00892572">
                      <w:pPr>
                        <w:pStyle w:val="Kd"/>
                        <w:rPr>
                          <w:color w:val="333333"/>
                        </w:rPr>
                      </w:pPr>
                      <w:r>
                        <w:rPr>
                          <w:color w:val="333333"/>
                        </w:rPr>
                        <w:tab/>
                      </w:r>
                      <w:r>
                        <w:rPr>
                          <w:color w:val="333333"/>
                        </w:rPr>
                        <w:tab/>
                        <w:t>c= a+b+</w:t>
                      </w:r>
                      <w:r>
                        <w:rPr>
                          <w:color w:val="0000DD"/>
                        </w:rPr>
                        <w:t>10</w:t>
                      </w:r>
                      <w:r>
                        <w:rPr>
                          <w:color w:val="333333"/>
                        </w:rPr>
                        <w:t>;</w:t>
                      </w:r>
                    </w:p>
                    <w:p w14:paraId="332D10CB" w14:textId="77777777" w:rsidR="00DB3B51" w:rsidRDefault="00DB3B51" w:rsidP="00892572">
                      <w:pPr>
                        <w:pStyle w:val="Kd"/>
                        <w:rPr>
                          <w:color w:val="333333"/>
                        </w:rPr>
                      </w:pPr>
                      <w:r>
                        <w:rPr>
                          <w:color w:val="333333"/>
                        </w:rPr>
                        <w:tab/>
                        <w:t>}</w:t>
                      </w:r>
                    </w:p>
                    <w:p w14:paraId="62EA0519" w14:textId="77777777" w:rsidR="00DB3B51" w:rsidRDefault="00DB3B51" w:rsidP="00892572">
                      <w:pPr>
                        <w:pStyle w:val="Kd"/>
                        <w:rPr>
                          <w:color w:val="333333"/>
                        </w:rPr>
                      </w:pPr>
                      <w:r>
                        <w:rPr>
                          <w:color w:val="333333"/>
                        </w:rPr>
                        <w:tab/>
                      </w:r>
                      <w:r>
                        <w:rPr>
                          <w:color w:val="008800"/>
                        </w:rPr>
                        <w:t>return</w:t>
                      </w:r>
                      <w:r>
                        <w:rPr>
                          <w:color w:val="333333"/>
                        </w:rPr>
                        <w:t xml:space="preserve"> c;</w:t>
                      </w:r>
                    </w:p>
                    <w:p w14:paraId="46D2899E" w14:textId="77777777" w:rsidR="00DB3B51" w:rsidRDefault="00DB3B51" w:rsidP="00892572">
                      <w:pPr>
                        <w:pStyle w:val="Kd"/>
                        <w:rPr>
                          <w:color w:val="333333"/>
                          <w:szCs w:val="20"/>
                          <w:lang w:eastAsia="hu-HU"/>
                        </w:rPr>
                      </w:pPr>
                      <w:r>
                        <w:rPr>
                          <w:color w:val="333333"/>
                        </w:rPr>
                        <w:t>}</w:t>
                      </w:r>
                    </w:p>
                    <w:p w14:paraId="794529CD" w14:textId="7E88D30E" w:rsidR="00DB3B51" w:rsidRDefault="00DB3B51" w:rsidP="00892572">
                      <w:pPr>
                        <w:pStyle w:val="Kd"/>
                      </w:pPr>
                    </w:p>
                  </w:txbxContent>
                </v:textbox>
                <w10:wrap type="square" anchorx="margin"/>
              </v:shape>
            </w:pict>
          </mc:Fallback>
        </mc:AlternateContent>
      </w:r>
      <w:r w:rsidR="00962C40">
        <w:rPr>
          <w:noProof/>
        </w:rPr>
        <w:drawing>
          <wp:inline distT="0" distB="0" distL="0" distR="0" wp14:anchorId="0C7FC3A7" wp14:editId="2147FC29">
            <wp:extent cx="3438280" cy="3364302"/>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0153" cy="3395489"/>
                    </a:xfrm>
                    <a:prstGeom prst="rect">
                      <a:avLst/>
                    </a:prstGeom>
                    <a:noFill/>
                    <a:ln>
                      <a:noFill/>
                    </a:ln>
                  </pic:spPr>
                </pic:pic>
              </a:graphicData>
            </a:graphic>
          </wp:inline>
        </w:drawing>
      </w:r>
    </w:p>
    <w:bookmarkStart w:id="65" w:name="_Ref531534015"/>
    <w:p w14:paraId="2AA991BD" w14:textId="26368468" w:rsidR="00EE1109" w:rsidRPr="00A64C29" w:rsidRDefault="006308A7" w:rsidP="00353BC3">
      <w:pPr>
        <w:pStyle w:val="Kpalrs"/>
      </w:pPr>
      <w:r>
        <w:fldChar w:fldCharType="begin"/>
      </w:r>
      <w:r>
        <w:instrText xml:space="preserve"> STYLEREF 1 \s </w:instrText>
      </w:r>
      <w:r>
        <w:fldChar w:fldCharType="separate"/>
      </w:r>
      <w:r w:rsidR="00FB5FC9">
        <w:t>4</w:t>
      </w:r>
      <w:r>
        <w:fldChar w:fldCharType="end"/>
      </w:r>
      <w:r>
        <w:noBreakHyphen/>
      </w:r>
      <w:r>
        <w:fldChar w:fldCharType="begin"/>
      </w:r>
      <w:r>
        <w:instrText xml:space="preserve"> SEQ ábra \* ARABIC \s 1 </w:instrText>
      </w:r>
      <w:r>
        <w:fldChar w:fldCharType="separate"/>
      </w:r>
      <w:r w:rsidR="00FB5FC9">
        <w:t>4</w:t>
      </w:r>
      <w:r>
        <w:fldChar w:fldCharType="end"/>
      </w:r>
      <w:r w:rsidR="00353BC3">
        <w:t>. ábra</w:t>
      </w:r>
      <w:bookmarkEnd w:id="65"/>
      <w:r w:rsidR="00353BC3">
        <w:t xml:space="preserve"> SelComp példa</w:t>
      </w:r>
      <w:r w:rsidR="008727DC">
        <w:t xml:space="preserve"> és a hozzátartozó C kódrészlet (felette)</w:t>
      </w:r>
    </w:p>
    <w:p w14:paraId="06DDF24D" w14:textId="21C2D33D" w:rsidR="008A1070" w:rsidRDefault="008A1070" w:rsidP="00E425C1">
      <w:pPr>
        <w:pStyle w:val="Cmsor3"/>
      </w:pPr>
      <w:bookmarkStart w:id="66" w:name="_Toc531887639"/>
      <w:r>
        <w:t>Tömbkezelés</w:t>
      </w:r>
      <w:bookmarkEnd w:id="66"/>
    </w:p>
    <w:p w14:paraId="7F470BB7" w14:textId="011E85AC" w:rsidR="00530B8C" w:rsidRDefault="00530B8C" w:rsidP="00530B8C">
      <w:r>
        <w:t xml:space="preserve">A tömbkezelés egy magasabb szintű nyelven általában a tömb referenciájának tovább adását és a referencia segítségével elérhetőek a tömb elemei. A VHDL nyelvet nem ilyen működés megvalósítására tervezték, bár van lehetőség a modulok portjain tömb típus definiálására, de ilyenkor a tömb minden elemének dedikált vezeték halmaza van, ezért a tömb elemeinek a számának növekedésével nőne a modulhoz szükséges vezetékek száma is. Továbbá a VHDL-ben nincs végrehajtási sorrend így a HIG modell által előírt </w:t>
      </w:r>
      <w:r>
        <w:lastRenderedPageBreak/>
        <w:t>tömbhozzáférés sorrendjét is biztosítani kell. A tömbhozzáférésének problémájára egy másik megoldást kellett találnom, a megoldást keresve bukkantam Olasz-Szabó Bence MSC-s Önálló Laboratórium keretei között elkészített beszámolójára</w:t>
      </w:r>
      <w:r>
        <w:fldChar w:fldCharType="begin"/>
      </w:r>
      <w:r>
        <w:instrText xml:space="preserve"> REF _Ref531806002 \r \h </w:instrText>
      </w:r>
      <w:r>
        <w:fldChar w:fldCharType="separate"/>
      </w:r>
      <w:r w:rsidR="00FB5FC9">
        <w:t>[16]</w:t>
      </w:r>
      <w:r>
        <w:fldChar w:fldCharType="end"/>
      </w:r>
      <w:r>
        <w:t>, bár ő egy másik hardverleíró nyelvre fordítja az adatfolyamgráfot, de a tömbkezeléshez használt modul hierarchiát (</w:t>
      </w:r>
      <w:r w:rsidR="006308A7">
        <w:fldChar w:fldCharType="begin"/>
      </w:r>
      <w:r w:rsidR="006308A7">
        <w:instrText xml:space="preserve"> REF _Ref531813775 \h </w:instrText>
      </w:r>
      <w:r w:rsidR="006308A7">
        <w:fldChar w:fldCharType="separate"/>
      </w:r>
      <w:r w:rsidR="00FB5FC9">
        <w:rPr>
          <w:noProof/>
        </w:rPr>
        <w:t>4</w:t>
      </w:r>
      <w:r w:rsidR="00FB5FC9">
        <w:noBreakHyphen/>
      </w:r>
      <w:r w:rsidR="00FB5FC9">
        <w:rPr>
          <w:noProof/>
        </w:rPr>
        <w:t>5</w:t>
      </w:r>
      <w:r w:rsidR="00FB5FC9">
        <w:t>. ábra</w:t>
      </w:r>
      <w:r w:rsidR="006308A7">
        <w:fldChar w:fldCharType="end"/>
      </w:r>
      <w:r>
        <w:t>) fel tudtam használni saját programomhoz.</w:t>
      </w:r>
    </w:p>
    <w:p w14:paraId="17497562" w14:textId="77777777" w:rsidR="00530B8C" w:rsidRDefault="00530B8C" w:rsidP="00530B8C">
      <w:pPr>
        <w:pStyle w:val="Kp"/>
      </w:pPr>
      <w:r>
        <w:rPr>
          <w:noProof/>
        </w:rPr>
        <w:drawing>
          <wp:inline distT="0" distB="0" distL="0" distR="0" wp14:anchorId="5B205AC7" wp14:editId="50270358">
            <wp:extent cx="3491230" cy="5320030"/>
            <wp:effectExtent l="0" t="0" r="0" b="0"/>
            <wp:docPr id="222" name="Kép 222" descr="https://lh5.googleusercontent.com/Fl8G4v3hatBNuKz3hPri3m8_FYIEM7fjFBCxef7TEynziv-xfp-7_6-0ERHaCSEbrlaDboCWr7bjP8NHvrds2jP_OWjDaS_fa9-QXHg-lN653hqbupJbeatuiq8Lp3lswcy1OIz5LIf2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Fl8G4v3hatBNuKz3hPri3m8_FYIEM7fjFBCxef7TEynziv-xfp-7_6-0ERHaCSEbrlaDboCWr7bjP8NHvrds2jP_OWjDaS_fa9-QXHg-lN653hqbupJbeatuiq8Lp3lswcy1OIz5LIf2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1230" cy="5320030"/>
                    </a:xfrm>
                    <a:prstGeom prst="rect">
                      <a:avLst/>
                    </a:prstGeom>
                    <a:noFill/>
                    <a:ln>
                      <a:noFill/>
                    </a:ln>
                  </pic:spPr>
                </pic:pic>
              </a:graphicData>
            </a:graphic>
          </wp:inline>
        </w:drawing>
      </w:r>
    </w:p>
    <w:bookmarkStart w:id="67" w:name="_Ref531813775"/>
    <w:bookmarkStart w:id="68" w:name="_Ref531813760"/>
    <w:p w14:paraId="4B192D73" w14:textId="518B5993" w:rsidR="00530B8C" w:rsidRDefault="006308A7" w:rsidP="00530B8C">
      <w:pPr>
        <w:pStyle w:val="Kpalrs"/>
      </w:pPr>
      <w:r>
        <w:fldChar w:fldCharType="begin"/>
      </w:r>
      <w:r>
        <w:instrText xml:space="preserve"> STYLEREF 1 \s </w:instrText>
      </w:r>
      <w:r>
        <w:fldChar w:fldCharType="separate"/>
      </w:r>
      <w:r w:rsidR="00FB5FC9">
        <w:t>4</w:t>
      </w:r>
      <w:r>
        <w:fldChar w:fldCharType="end"/>
      </w:r>
      <w:r>
        <w:noBreakHyphen/>
      </w:r>
      <w:r>
        <w:fldChar w:fldCharType="begin"/>
      </w:r>
      <w:r>
        <w:instrText xml:space="preserve"> SEQ ábra \* ARABIC \s 1 </w:instrText>
      </w:r>
      <w:r>
        <w:fldChar w:fldCharType="separate"/>
      </w:r>
      <w:r w:rsidR="00FB5FC9">
        <w:t>5</w:t>
      </w:r>
      <w:r>
        <w:fldChar w:fldCharType="end"/>
      </w:r>
      <w:r w:rsidR="00530B8C">
        <w:t>. ábra</w:t>
      </w:r>
      <w:bookmarkEnd w:id="67"/>
      <w:r w:rsidR="00530B8C">
        <w:t xml:space="preserve"> </w:t>
      </w:r>
      <w:r w:rsidRPr="006308A7">
        <w:t>Tömb kezelés moduldiagramja</w:t>
      </w:r>
      <w:r>
        <w:fldChar w:fldCharType="begin"/>
      </w:r>
      <w:r>
        <w:instrText xml:space="preserve"> REF _Ref531806002 \r \h </w:instrText>
      </w:r>
      <w:r>
        <w:fldChar w:fldCharType="separate"/>
      </w:r>
      <w:r w:rsidR="00FB5FC9">
        <w:t>[16]</w:t>
      </w:r>
      <w:r>
        <w:fldChar w:fldCharType="end"/>
      </w:r>
      <w:bookmarkEnd w:id="68"/>
    </w:p>
    <w:p w14:paraId="63996FF4" w14:textId="77777777" w:rsidR="00530B8C" w:rsidRDefault="00530B8C" w:rsidP="00530B8C">
      <w:r>
        <w:t xml:space="preserve">Bence dolgozatában a következőt írja: „Az arrayEnd modul tartalmazza a tényleges BlockRAM implementációt. Az arrayRD modul kiolvassa a tömbből a megadott indexű elemet, az arrayWR modul pedig beírja a megadott adatot a tömb megadott indexű elemére. A köztes arrayRD és arrayWR modulok kétféle üzemmódban képesek működni: aktív üzemmódban az adott modul kommunikál a tömbbel, transzparens üzemmódban pedig átereszti a többi modul kérését, ilyenkor tulajdonképpen </w:t>
      </w:r>
      <w:r>
        <w:lastRenderedPageBreak/>
        <w:t>vezetékként működik, azaz a kéréseket aszinkron módon, azonnal átereszti, nem órajelre továbbítja. Ez azért szükséges, hogy a megoldás sok köztes modul esetén is gyors maradhasson. Fontos biztosítani, hogy a köztes modulok közül egyszerre csak pontosan 1 lehet aktív üzemmódban, az összes többi köztes modulnak transzparensnek kell lennie, különben az arrayEnd-től messzebb lévő modulok kérései nem jutnának érvényre. Ezt a feltételt kaszkádosított engedélyező jelek segítségével oldom meg. A soros tömbelérést az arrayStart modul kezdeményezi egy kezdeti engedélyező jel hatására. A következő órajelkor az arrayStart utáni modul kapja meg az engedélyező tokent, ekkor ez a modul aktív, az összes többi transzparens. A következő órajelre az aktuális modul továbbpasszolja az engedélyező tokent a következő modulnak. Az arrayEnd előtti modul ready jele pedig felhasználható a folyamat befejezésének jelzésére.”</w:t>
      </w:r>
    </w:p>
    <w:p w14:paraId="4A2E83E1" w14:textId="7D8B7CE5" w:rsidR="00530B8C" w:rsidRDefault="00530B8C" w:rsidP="00530B8C">
      <w:r>
        <w:t xml:space="preserve">Bence módszere által inspirálva én is a modulokat egy láncba fűzöm és a tömb vezérlő jeleit átvezetem az író és olvasó modulokon. A lánc végén a start modul után HIGComp (4 6. ábra) által kijelölt első modul található, és ha a bementei kész állapotára elkezdeti a tömb műveletet, a többi modul transzparens állapotban van. Ennek megoldására egy foglalt jelet alkalmaztam (ez is át van vezetve minden modulon), ha foglaltat jelez akkor kimeneteit összeköti bemeneteivel, és várja amíg a foglalt jelzés megszűnik, ekkor elkezdi a sajátműveletét végrehajtani a tömbön, és ha végzett a következő reset vagy ciklus reset-ig a kimenetén megfelelő értéket tartja. A reset jelek miatt nekem nem kell foglalkoznom az újbóli hozzáféréssel hiszen a reset jel kiadásáig nem lesz olyan, így nem kell a modult transzparensen tartanom, ha megszűnt a busy jel.  </w:t>
      </w:r>
    </w:p>
    <w:p w14:paraId="7B2FDE48" w14:textId="2033AD5A" w:rsidR="006308A7" w:rsidRDefault="00C92532" w:rsidP="00C92532">
      <w:r>
        <w:t xml:space="preserve">Mivel a tömbkezelés a HIG modellben egyszerű műveletekkel van megvalósítva egy HIGCompon belül, ezért magát a generálást a HIG generátor fogja </w:t>
      </w:r>
      <w:r w:rsidR="00602316">
        <w:t>el</w:t>
      </w:r>
      <w:r>
        <w:t xml:space="preserve">végezni. </w:t>
      </w:r>
      <w:r w:rsidR="00602316">
        <w:t>Ellenben így muszáj volt külön választanom a példányosítását a tömbkezelő moduloknak a többi node-étól, mivel itt az extra láncra felfűzést segítő portokat is generálni kell.  Ezeknél a portoknál a HIG modellben előírt sorrendiséget tartani kell</w:t>
      </w:r>
      <w:r w:rsidR="00052DA8">
        <w:t xml:space="preserve"> egy láncot alkotva a műveletvégzőkből a megfelelő portjaikat összekötve</w:t>
      </w:r>
      <w:r w:rsidR="00602316">
        <w:t>, továbbá az elejére fel kell fűzni egy start modult és a végére magát a tömböt implementáló modult is.</w:t>
      </w:r>
      <w:r w:rsidR="00052DA8">
        <w:t xml:space="preserve"> </w:t>
      </w:r>
    </w:p>
    <w:p w14:paraId="4E5A5694" w14:textId="7A2714FE" w:rsidR="006308A7" w:rsidRDefault="006308A7" w:rsidP="006308A7">
      <w:pPr>
        <w:pStyle w:val="Kp"/>
      </w:pPr>
      <w:r>
        <w:rPr>
          <w:noProof/>
        </w:rPr>
        <w:lastRenderedPageBreak/>
        <mc:AlternateContent>
          <mc:Choice Requires="wps">
            <w:drawing>
              <wp:anchor distT="45720" distB="45720" distL="114300" distR="114300" simplePos="0" relativeHeight="251748864" behindDoc="0" locked="0" layoutInCell="1" allowOverlap="1" wp14:anchorId="2350E250" wp14:editId="3722ADE3">
                <wp:simplePos x="0" y="0"/>
                <wp:positionH relativeFrom="margin">
                  <wp:align>right</wp:align>
                </wp:positionH>
                <wp:positionV relativeFrom="paragraph">
                  <wp:posOffset>1542656</wp:posOffset>
                </wp:positionV>
                <wp:extent cx="1974850" cy="1686560"/>
                <wp:effectExtent l="0" t="0" r="25400" b="27940"/>
                <wp:wrapSquare wrapText="bothSides"/>
                <wp:docPr id="38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850" cy="1686560"/>
                        </a:xfrm>
                        <a:prstGeom prst="rect">
                          <a:avLst/>
                        </a:prstGeom>
                        <a:solidFill>
                          <a:srgbClr val="FFFFFF"/>
                        </a:solidFill>
                        <a:ln w="9525">
                          <a:solidFill>
                            <a:srgbClr val="000000"/>
                          </a:solidFill>
                          <a:miter lim="800000"/>
                          <a:headEnd/>
                          <a:tailEnd/>
                        </a:ln>
                      </wps:spPr>
                      <wps:txbx>
                        <w:txbxContent>
                          <w:p w14:paraId="10F23D7E" w14:textId="77777777" w:rsidR="00DB3B51" w:rsidRDefault="00DB3B51" w:rsidP="006308A7">
                            <w:pPr>
                              <w:pStyle w:val="HTML-kntformzott"/>
                              <w:spacing w:line="244" w:lineRule="atLeast"/>
                              <w:rPr>
                                <w:color w:val="333333"/>
                              </w:rPr>
                            </w:pPr>
                            <w:r>
                              <w:rPr>
                                <w:b/>
                                <w:bCs/>
                                <w:color w:val="333399"/>
                              </w:rPr>
                              <w:t>int</w:t>
                            </w:r>
                            <w:r>
                              <w:rPr>
                                <w:color w:val="333333"/>
                              </w:rPr>
                              <w:t xml:space="preserve"> </w:t>
                            </w:r>
                            <w:r>
                              <w:rPr>
                                <w:b/>
                                <w:bCs/>
                                <w:color w:val="0066BB"/>
                              </w:rPr>
                              <w:t>vhdl_test_4</w:t>
                            </w:r>
                            <w:r>
                              <w:rPr>
                                <w:color w:val="333333"/>
                              </w:rPr>
                              <w:t>(</w:t>
                            </w:r>
                            <w:r>
                              <w:rPr>
                                <w:b/>
                                <w:bCs/>
                                <w:color w:val="333399"/>
                              </w:rPr>
                              <w:t>int</w:t>
                            </w:r>
                            <w:r>
                              <w:rPr>
                                <w:color w:val="333333"/>
                              </w:rPr>
                              <w:t xml:space="preserve"> i)</w:t>
                            </w:r>
                          </w:p>
                          <w:p w14:paraId="382DB60C" w14:textId="77777777" w:rsidR="00DB3B51" w:rsidRDefault="00DB3B51" w:rsidP="006308A7">
                            <w:pPr>
                              <w:pStyle w:val="HTML-kntformzott"/>
                              <w:spacing w:line="244" w:lineRule="atLeast"/>
                              <w:rPr>
                                <w:color w:val="333333"/>
                              </w:rPr>
                            </w:pPr>
                            <w:r>
                              <w:rPr>
                                <w:color w:val="333333"/>
                              </w:rPr>
                              <w:t>{</w:t>
                            </w:r>
                          </w:p>
                          <w:p w14:paraId="4CADAD15" w14:textId="77777777" w:rsidR="00DB3B51" w:rsidRDefault="00DB3B51" w:rsidP="006308A7">
                            <w:pPr>
                              <w:pStyle w:val="HTML-kntformzott"/>
                              <w:spacing w:line="244" w:lineRule="atLeast"/>
                              <w:rPr>
                                <w:color w:val="333333"/>
                              </w:rPr>
                            </w:pPr>
                            <w:r>
                              <w:rPr>
                                <w:color w:val="333333"/>
                              </w:rPr>
                              <w:tab/>
                            </w:r>
                            <w:r>
                              <w:rPr>
                                <w:b/>
                                <w:bCs/>
                                <w:color w:val="333399"/>
                              </w:rPr>
                              <w:t>int</w:t>
                            </w:r>
                            <w:r>
                              <w:rPr>
                                <w:color w:val="333333"/>
                              </w:rPr>
                              <w:t xml:space="preserve"> a[</w:t>
                            </w:r>
                            <w:r>
                              <w:rPr>
                                <w:b/>
                                <w:bCs/>
                                <w:color w:val="0000DD"/>
                              </w:rPr>
                              <w:t>3</w:t>
                            </w:r>
                            <w:r>
                              <w:rPr>
                                <w:color w:val="333333"/>
                              </w:rPr>
                              <w:t>];</w:t>
                            </w:r>
                          </w:p>
                          <w:p w14:paraId="3DD5E222" w14:textId="77777777" w:rsidR="00DB3B51" w:rsidRDefault="00DB3B51" w:rsidP="006308A7">
                            <w:pPr>
                              <w:pStyle w:val="HTML-kntformzott"/>
                              <w:spacing w:line="244" w:lineRule="atLeast"/>
                              <w:rPr>
                                <w:color w:val="333333"/>
                              </w:rPr>
                            </w:pPr>
                            <w:r>
                              <w:rPr>
                                <w:color w:val="333333"/>
                              </w:rPr>
                              <w:tab/>
                            </w:r>
                          </w:p>
                          <w:p w14:paraId="51511495" w14:textId="77777777" w:rsidR="00DB3B51" w:rsidRDefault="00DB3B51" w:rsidP="006308A7">
                            <w:pPr>
                              <w:pStyle w:val="HTML-kntformzott"/>
                              <w:spacing w:line="244" w:lineRule="atLeast"/>
                              <w:rPr>
                                <w:color w:val="333333"/>
                              </w:rPr>
                            </w:pPr>
                            <w:r>
                              <w:rPr>
                                <w:color w:val="333333"/>
                              </w:rPr>
                              <w:tab/>
                              <w:t>a[</w:t>
                            </w:r>
                            <w:r>
                              <w:rPr>
                                <w:b/>
                                <w:bCs/>
                                <w:color w:val="0000DD"/>
                              </w:rPr>
                              <w:t>0</w:t>
                            </w:r>
                            <w:r>
                              <w:rPr>
                                <w:color w:val="333333"/>
                              </w:rPr>
                              <w:t xml:space="preserve">] = </w:t>
                            </w:r>
                            <w:r>
                              <w:rPr>
                                <w:b/>
                                <w:bCs/>
                                <w:color w:val="0000DD"/>
                              </w:rPr>
                              <w:t>0</w:t>
                            </w:r>
                            <w:r>
                              <w:rPr>
                                <w:color w:val="333333"/>
                              </w:rPr>
                              <w:t>;</w:t>
                            </w:r>
                          </w:p>
                          <w:p w14:paraId="2E8F76FD" w14:textId="77777777" w:rsidR="00DB3B51" w:rsidRDefault="00DB3B51" w:rsidP="006308A7">
                            <w:pPr>
                              <w:pStyle w:val="HTML-kntformzott"/>
                              <w:spacing w:line="244" w:lineRule="atLeast"/>
                              <w:rPr>
                                <w:color w:val="333333"/>
                              </w:rPr>
                            </w:pPr>
                            <w:r>
                              <w:rPr>
                                <w:color w:val="333333"/>
                              </w:rPr>
                              <w:tab/>
                              <w:t>a[</w:t>
                            </w:r>
                            <w:r>
                              <w:rPr>
                                <w:b/>
                                <w:bCs/>
                                <w:color w:val="0000DD"/>
                              </w:rPr>
                              <w:t>1</w:t>
                            </w:r>
                            <w:r>
                              <w:rPr>
                                <w:color w:val="333333"/>
                              </w:rPr>
                              <w:t xml:space="preserve">] = </w:t>
                            </w:r>
                            <w:r>
                              <w:rPr>
                                <w:b/>
                                <w:bCs/>
                                <w:color w:val="0000DD"/>
                              </w:rPr>
                              <w:t>2</w:t>
                            </w:r>
                            <w:r>
                              <w:rPr>
                                <w:color w:val="333333"/>
                              </w:rPr>
                              <w:t>;</w:t>
                            </w:r>
                          </w:p>
                          <w:p w14:paraId="50D4A01A" w14:textId="77777777" w:rsidR="00DB3B51" w:rsidRDefault="00DB3B51" w:rsidP="006308A7">
                            <w:pPr>
                              <w:pStyle w:val="HTML-kntformzott"/>
                              <w:spacing w:line="244" w:lineRule="atLeast"/>
                              <w:rPr>
                                <w:color w:val="333333"/>
                              </w:rPr>
                            </w:pPr>
                            <w:r>
                              <w:rPr>
                                <w:color w:val="333333"/>
                              </w:rPr>
                              <w:tab/>
                              <w:t>a[</w:t>
                            </w:r>
                            <w:r>
                              <w:rPr>
                                <w:b/>
                                <w:bCs/>
                                <w:color w:val="0000DD"/>
                              </w:rPr>
                              <w:t>2</w:t>
                            </w:r>
                            <w:r>
                              <w:rPr>
                                <w:color w:val="333333"/>
                              </w:rPr>
                              <w:t xml:space="preserve">] = </w:t>
                            </w:r>
                            <w:r>
                              <w:rPr>
                                <w:b/>
                                <w:bCs/>
                                <w:color w:val="0000DD"/>
                              </w:rPr>
                              <w:t>4</w:t>
                            </w:r>
                            <w:r>
                              <w:rPr>
                                <w:color w:val="333333"/>
                              </w:rPr>
                              <w:t>;</w:t>
                            </w:r>
                          </w:p>
                          <w:p w14:paraId="080ED745" w14:textId="77777777" w:rsidR="00DB3B51" w:rsidRDefault="00DB3B51" w:rsidP="006308A7">
                            <w:pPr>
                              <w:pStyle w:val="HTML-kntformzott"/>
                              <w:spacing w:line="244" w:lineRule="atLeast"/>
                              <w:rPr>
                                <w:color w:val="333333"/>
                              </w:rPr>
                            </w:pPr>
                            <w:r>
                              <w:rPr>
                                <w:color w:val="333333"/>
                              </w:rPr>
                              <w:tab/>
                            </w:r>
                          </w:p>
                          <w:p w14:paraId="3C653308" w14:textId="77777777" w:rsidR="00DB3B51" w:rsidRDefault="00DB3B51" w:rsidP="006308A7">
                            <w:pPr>
                              <w:pStyle w:val="HTML-kntformzott"/>
                              <w:spacing w:line="244" w:lineRule="atLeast"/>
                              <w:rPr>
                                <w:color w:val="333333"/>
                              </w:rPr>
                            </w:pPr>
                            <w:r>
                              <w:rPr>
                                <w:color w:val="333333"/>
                              </w:rPr>
                              <w:tab/>
                            </w:r>
                            <w:r>
                              <w:rPr>
                                <w:b/>
                                <w:bCs/>
                                <w:color w:val="008800"/>
                              </w:rPr>
                              <w:t>return</w:t>
                            </w:r>
                            <w:r>
                              <w:rPr>
                                <w:color w:val="333333"/>
                              </w:rPr>
                              <w:t xml:space="preserve"> a[i];</w:t>
                            </w:r>
                            <w:r>
                              <w:rPr>
                                <w:color w:val="333333"/>
                              </w:rPr>
                              <w:tab/>
                            </w:r>
                          </w:p>
                          <w:p w14:paraId="11637FE4" w14:textId="77777777" w:rsidR="00DB3B51" w:rsidRDefault="00DB3B51" w:rsidP="006308A7">
                            <w:pPr>
                              <w:pStyle w:val="HTML-kntformzott"/>
                              <w:spacing w:line="244" w:lineRule="atLeast"/>
                              <w:rPr>
                                <w:color w:val="333333"/>
                              </w:rPr>
                            </w:pPr>
                            <w:r>
                              <w:rPr>
                                <w:color w:val="333333"/>
                              </w:rPr>
                              <w:t>}</w:t>
                            </w:r>
                          </w:p>
                          <w:p w14:paraId="2A2FAC60" w14:textId="3906AE5C" w:rsidR="00DB3B51" w:rsidRDefault="00DB3B51" w:rsidP="006308A7">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0E250" id="_x0000_s1049" type="#_x0000_t202" style="position:absolute;left:0;text-align:left;margin-left:104.3pt;margin-top:121.45pt;width:155.5pt;height:132.8pt;z-index:251748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">
                <v:textbox>
                  <w:txbxContent>
                    <w:p w14:paraId="10F23D7E" w14:textId="77777777" w:rsidR="00DB3B51" w:rsidRDefault="00DB3B51" w:rsidP="006308A7">
                      <w:pPr>
                        <w:pStyle w:val="HTML-kntformzott"/>
                        <w:spacing w:line="244" w:lineRule="atLeast"/>
                        <w:rPr>
                          <w:color w:val="333333"/>
                        </w:rPr>
                      </w:pPr>
                      <w:r>
                        <w:rPr>
                          <w:b/>
                          <w:bCs/>
                          <w:color w:val="333399"/>
                        </w:rPr>
                        <w:t>int</w:t>
                      </w:r>
                      <w:r>
                        <w:rPr>
                          <w:color w:val="333333"/>
                        </w:rPr>
                        <w:t xml:space="preserve"> </w:t>
                      </w:r>
                      <w:r>
                        <w:rPr>
                          <w:b/>
                          <w:bCs/>
                          <w:color w:val="0066BB"/>
                        </w:rPr>
                        <w:t>vhdl_test_4</w:t>
                      </w:r>
                      <w:r>
                        <w:rPr>
                          <w:color w:val="333333"/>
                        </w:rPr>
                        <w:t>(</w:t>
                      </w:r>
                      <w:r>
                        <w:rPr>
                          <w:b/>
                          <w:bCs/>
                          <w:color w:val="333399"/>
                        </w:rPr>
                        <w:t>int</w:t>
                      </w:r>
                      <w:r>
                        <w:rPr>
                          <w:color w:val="333333"/>
                        </w:rPr>
                        <w:t xml:space="preserve"> i)</w:t>
                      </w:r>
                    </w:p>
                    <w:p w14:paraId="382DB60C" w14:textId="77777777" w:rsidR="00DB3B51" w:rsidRDefault="00DB3B51" w:rsidP="006308A7">
                      <w:pPr>
                        <w:pStyle w:val="HTML-kntformzott"/>
                        <w:spacing w:line="244" w:lineRule="atLeast"/>
                        <w:rPr>
                          <w:color w:val="333333"/>
                        </w:rPr>
                      </w:pPr>
                      <w:r>
                        <w:rPr>
                          <w:color w:val="333333"/>
                        </w:rPr>
                        <w:t>{</w:t>
                      </w:r>
                    </w:p>
                    <w:p w14:paraId="4CADAD15" w14:textId="77777777" w:rsidR="00DB3B51" w:rsidRDefault="00DB3B51" w:rsidP="006308A7">
                      <w:pPr>
                        <w:pStyle w:val="HTML-kntformzott"/>
                        <w:spacing w:line="244" w:lineRule="atLeast"/>
                        <w:rPr>
                          <w:color w:val="333333"/>
                        </w:rPr>
                      </w:pPr>
                      <w:r>
                        <w:rPr>
                          <w:color w:val="333333"/>
                        </w:rPr>
                        <w:tab/>
                      </w:r>
                      <w:r>
                        <w:rPr>
                          <w:b/>
                          <w:bCs/>
                          <w:color w:val="333399"/>
                        </w:rPr>
                        <w:t>int</w:t>
                      </w:r>
                      <w:r>
                        <w:rPr>
                          <w:color w:val="333333"/>
                        </w:rPr>
                        <w:t xml:space="preserve"> a[</w:t>
                      </w:r>
                      <w:r>
                        <w:rPr>
                          <w:b/>
                          <w:bCs/>
                          <w:color w:val="0000DD"/>
                        </w:rPr>
                        <w:t>3</w:t>
                      </w:r>
                      <w:r>
                        <w:rPr>
                          <w:color w:val="333333"/>
                        </w:rPr>
                        <w:t>];</w:t>
                      </w:r>
                    </w:p>
                    <w:p w14:paraId="3DD5E222" w14:textId="77777777" w:rsidR="00DB3B51" w:rsidRDefault="00DB3B51" w:rsidP="006308A7">
                      <w:pPr>
                        <w:pStyle w:val="HTML-kntformzott"/>
                        <w:spacing w:line="244" w:lineRule="atLeast"/>
                        <w:rPr>
                          <w:color w:val="333333"/>
                        </w:rPr>
                      </w:pPr>
                      <w:r>
                        <w:rPr>
                          <w:color w:val="333333"/>
                        </w:rPr>
                        <w:tab/>
                      </w:r>
                    </w:p>
                    <w:p w14:paraId="51511495" w14:textId="77777777" w:rsidR="00DB3B51" w:rsidRDefault="00DB3B51" w:rsidP="006308A7">
                      <w:pPr>
                        <w:pStyle w:val="HTML-kntformzott"/>
                        <w:spacing w:line="244" w:lineRule="atLeast"/>
                        <w:rPr>
                          <w:color w:val="333333"/>
                        </w:rPr>
                      </w:pPr>
                      <w:r>
                        <w:rPr>
                          <w:color w:val="333333"/>
                        </w:rPr>
                        <w:tab/>
                        <w:t>a[</w:t>
                      </w:r>
                      <w:r>
                        <w:rPr>
                          <w:b/>
                          <w:bCs/>
                          <w:color w:val="0000DD"/>
                        </w:rPr>
                        <w:t>0</w:t>
                      </w:r>
                      <w:r>
                        <w:rPr>
                          <w:color w:val="333333"/>
                        </w:rPr>
                        <w:t xml:space="preserve">] = </w:t>
                      </w:r>
                      <w:r>
                        <w:rPr>
                          <w:b/>
                          <w:bCs/>
                          <w:color w:val="0000DD"/>
                        </w:rPr>
                        <w:t>0</w:t>
                      </w:r>
                      <w:r>
                        <w:rPr>
                          <w:color w:val="333333"/>
                        </w:rPr>
                        <w:t>;</w:t>
                      </w:r>
                    </w:p>
                    <w:p w14:paraId="2E8F76FD" w14:textId="77777777" w:rsidR="00DB3B51" w:rsidRDefault="00DB3B51" w:rsidP="006308A7">
                      <w:pPr>
                        <w:pStyle w:val="HTML-kntformzott"/>
                        <w:spacing w:line="244" w:lineRule="atLeast"/>
                        <w:rPr>
                          <w:color w:val="333333"/>
                        </w:rPr>
                      </w:pPr>
                      <w:r>
                        <w:rPr>
                          <w:color w:val="333333"/>
                        </w:rPr>
                        <w:tab/>
                        <w:t>a[</w:t>
                      </w:r>
                      <w:r>
                        <w:rPr>
                          <w:b/>
                          <w:bCs/>
                          <w:color w:val="0000DD"/>
                        </w:rPr>
                        <w:t>1</w:t>
                      </w:r>
                      <w:r>
                        <w:rPr>
                          <w:color w:val="333333"/>
                        </w:rPr>
                        <w:t xml:space="preserve">] = </w:t>
                      </w:r>
                      <w:r>
                        <w:rPr>
                          <w:b/>
                          <w:bCs/>
                          <w:color w:val="0000DD"/>
                        </w:rPr>
                        <w:t>2</w:t>
                      </w:r>
                      <w:r>
                        <w:rPr>
                          <w:color w:val="333333"/>
                        </w:rPr>
                        <w:t>;</w:t>
                      </w:r>
                    </w:p>
                    <w:p w14:paraId="50D4A01A" w14:textId="77777777" w:rsidR="00DB3B51" w:rsidRDefault="00DB3B51" w:rsidP="006308A7">
                      <w:pPr>
                        <w:pStyle w:val="HTML-kntformzott"/>
                        <w:spacing w:line="244" w:lineRule="atLeast"/>
                        <w:rPr>
                          <w:color w:val="333333"/>
                        </w:rPr>
                      </w:pPr>
                      <w:r>
                        <w:rPr>
                          <w:color w:val="333333"/>
                        </w:rPr>
                        <w:tab/>
                        <w:t>a[</w:t>
                      </w:r>
                      <w:r>
                        <w:rPr>
                          <w:b/>
                          <w:bCs/>
                          <w:color w:val="0000DD"/>
                        </w:rPr>
                        <w:t>2</w:t>
                      </w:r>
                      <w:r>
                        <w:rPr>
                          <w:color w:val="333333"/>
                        </w:rPr>
                        <w:t xml:space="preserve">] = </w:t>
                      </w:r>
                      <w:r>
                        <w:rPr>
                          <w:b/>
                          <w:bCs/>
                          <w:color w:val="0000DD"/>
                        </w:rPr>
                        <w:t>4</w:t>
                      </w:r>
                      <w:r>
                        <w:rPr>
                          <w:color w:val="333333"/>
                        </w:rPr>
                        <w:t>;</w:t>
                      </w:r>
                    </w:p>
                    <w:p w14:paraId="080ED745" w14:textId="77777777" w:rsidR="00DB3B51" w:rsidRDefault="00DB3B51" w:rsidP="006308A7">
                      <w:pPr>
                        <w:pStyle w:val="HTML-kntformzott"/>
                        <w:spacing w:line="244" w:lineRule="atLeast"/>
                        <w:rPr>
                          <w:color w:val="333333"/>
                        </w:rPr>
                      </w:pPr>
                      <w:r>
                        <w:rPr>
                          <w:color w:val="333333"/>
                        </w:rPr>
                        <w:tab/>
                      </w:r>
                    </w:p>
                    <w:p w14:paraId="3C653308" w14:textId="77777777" w:rsidR="00DB3B51" w:rsidRDefault="00DB3B51" w:rsidP="006308A7">
                      <w:pPr>
                        <w:pStyle w:val="HTML-kntformzott"/>
                        <w:spacing w:line="244" w:lineRule="atLeast"/>
                        <w:rPr>
                          <w:color w:val="333333"/>
                        </w:rPr>
                      </w:pPr>
                      <w:r>
                        <w:rPr>
                          <w:color w:val="333333"/>
                        </w:rPr>
                        <w:tab/>
                      </w:r>
                      <w:r>
                        <w:rPr>
                          <w:b/>
                          <w:bCs/>
                          <w:color w:val="008800"/>
                        </w:rPr>
                        <w:t>return</w:t>
                      </w:r>
                      <w:r>
                        <w:rPr>
                          <w:color w:val="333333"/>
                        </w:rPr>
                        <w:t xml:space="preserve"> a[i];</w:t>
                      </w:r>
                      <w:r>
                        <w:rPr>
                          <w:color w:val="333333"/>
                        </w:rPr>
                        <w:tab/>
                      </w:r>
                    </w:p>
                    <w:p w14:paraId="11637FE4" w14:textId="77777777" w:rsidR="00DB3B51" w:rsidRDefault="00DB3B51" w:rsidP="006308A7">
                      <w:pPr>
                        <w:pStyle w:val="HTML-kntformzott"/>
                        <w:spacing w:line="244" w:lineRule="atLeast"/>
                        <w:rPr>
                          <w:color w:val="333333"/>
                        </w:rPr>
                      </w:pPr>
                      <w:r>
                        <w:rPr>
                          <w:color w:val="333333"/>
                        </w:rPr>
                        <w:t>}</w:t>
                      </w:r>
                    </w:p>
                    <w:p w14:paraId="2A2FAC60" w14:textId="3906AE5C" w:rsidR="00DB3B51" w:rsidRDefault="00DB3B51" w:rsidP="006308A7">
                      <w:pPr>
                        <w:ind w:firstLine="0"/>
                      </w:pPr>
                    </w:p>
                  </w:txbxContent>
                </v:textbox>
                <w10:wrap type="square" anchorx="margin"/>
              </v:shape>
            </w:pict>
          </mc:Fallback>
        </mc:AlternateContent>
      </w:r>
      <w:r>
        <w:rPr>
          <w:noProof/>
        </w:rPr>
        <w:drawing>
          <wp:inline distT="0" distB="0" distL="0" distR="0" wp14:anchorId="6F139EBE" wp14:editId="21BE2A2A">
            <wp:extent cx="3211195" cy="4827270"/>
            <wp:effectExtent l="0" t="0" r="8255" b="0"/>
            <wp:docPr id="384" name="Kép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1195" cy="4827270"/>
                    </a:xfrm>
                    <a:prstGeom prst="rect">
                      <a:avLst/>
                    </a:prstGeom>
                    <a:noFill/>
                    <a:ln>
                      <a:noFill/>
                    </a:ln>
                  </pic:spPr>
                </pic:pic>
              </a:graphicData>
            </a:graphic>
          </wp:inline>
        </w:drawing>
      </w:r>
    </w:p>
    <w:p w14:paraId="3E9732A9" w14:textId="5711FE2D" w:rsidR="006308A7" w:rsidRPr="000F5D26" w:rsidRDefault="006308A7" w:rsidP="006308A7">
      <w:pPr>
        <w:pStyle w:val="Kpalrs"/>
      </w:pPr>
      <w:r>
        <w:fldChar w:fldCharType="begin"/>
      </w:r>
      <w:r>
        <w:instrText xml:space="preserve"> STYLEREF 1 \s </w:instrText>
      </w:r>
      <w:r>
        <w:fldChar w:fldCharType="separate"/>
      </w:r>
      <w:r w:rsidR="00FB5FC9">
        <w:t>4</w:t>
      </w:r>
      <w:r>
        <w:fldChar w:fldCharType="end"/>
      </w:r>
      <w:r>
        <w:noBreakHyphen/>
      </w:r>
      <w:r>
        <w:fldChar w:fldCharType="begin"/>
      </w:r>
      <w:r>
        <w:instrText xml:space="preserve"> SEQ ábra \* ARABIC \s 1 </w:instrText>
      </w:r>
      <w:r>
        <w:fldChar w:fldCharType="separate"/>
      </w:r>
      <w:r w:rsidR="00FB5FC9">
        <w:t>6</w:t>
      </w:r>
      <w:r>
        <w:fldChar w:fldCharType="end"/>
      </w:r>
      <w:r>
        <w:t xml:space="preserve">. ábra </w:t>
      </w:r>
      <w:r w:rsidRPr="006308A7">
        <w:t>Tömbkezlésre példa az adatfolyamgráfban és a hozzátartoót C kódrészlet</w:t>
      </w:r>
    </w:p>
    <w:p w14:paraId="2AF62C82" w14:textId="76C08851" w:rsidR="00F637A5" w:rsidRDefault="008A1070" w:rsidP="00F637A5">
      <w:pPr>
        <w:pStyle w:val="Cmsor2"/>
      </w:pPr>
      <w:bookmarkStart w:id="69" w:name="_Toc531887640"/>
      <w:r>
        <w:t>Kimenet felügyelő</w:t>
      </w:r>
      <w:bookmarkEnd w:id="69"/>
    </w:p>
    <w:p w14:paraId="63EC8A3A" w14:textId="25FE97A4" w:rsidR="00615FB0" w:rsidRDefault="00233388" w:rsidP="003E1C87">
      <w:r>
        <w:t>A kimeneti felügyelő feladata a végső kimenet szolgáltatása</w:t>
      </w:r>
      <w:r w:rsidR="003308A6">
        <w:t>.</w:t>
      </w:r>
      <w:r w:rsidR="003E1C87">
        <w:t xml:space="preserve"> A generált VHDL</w:t>
      </w:r>
      <w:r w:rsidR="00AB3F6F">
        <w:t>-</w:t>
      </w:r>
      <w:r w:rsidR="00873DDE">
        <w:t>e</w:t>
      </w:r>
      <w:r w:rsidR="003E1C87">
        <w:t xml:space="preserve">k könyvtár bejegyzés referenciáit fogja megkapni és azok komponens listáin végig iterálva </w:t>
      </w:r>
      <w:r w:rsidR="00615FB0">
        <w:t xml:space="preserve">megtalálja </w:t>
      </w:r>
      <w:r w:rsidR="003E1C87">
        <w:t>az összes szükséges VHDL fájlt</w:t>
      </w:r>
      <w:r w:rsidR="00615FB0">
        <w:t>. Egy fájl többször is szerepelhet, ezért többször előforduló fájlokat szűr</w:t>
      </w:r>
      <w:r w:rsidR="00544DA2">
        <w:t>nie kell</w:t>
      </w:r>
      <w:r w:rsidR="003E1C87">
        <w:t xml:space="preserve">. </w:t>
      </w:r>
    </w:p>
    <w:p w14:paraId="495D31C5" w14:textId="37098CA2" w:rsidR="003E1C87" w:rsidRDefault="003308A6" w:rsidP="003E1C87">
      <w:r>
        <w:t>Az alapműveleteket tartalmazó VHDL</w:t>
      </w:r>
      <w:r w:rsidR="00F90C19">
        <w:t xml:space="preserve"> fájlokat</w:t>
      </w:r>
      <w:r>
        <w:t xml:space="preserve"> és azok komponenseit nem kell a </w:t>
      </w:r>
      <w:r w:rsidR="00A6232F">
        <w:t>generátor</w:t>
      </w:r>
      <w:r>
        <w:t>nak elkészítenie,</w:t>
      </w:r>
      <w:r w:rsidR="002012C8">
        <w:t xml:space="preserve"> mert már előre elkészítettem őket.</w:t>
      </w:r>
      <w:r>
        <w:t xml:space="preserve"> </w:t>
      </w:r>
      <w:r w:rsidR="002012C8">
        <w:t xml:space="preserve">Ellenben </w:t>
      </w:r>
      <w:r>
        <w:t>a kimeneti mappában meg kell jelenn</w:t>
      </w:r>
      <w:r w:rsidR="002012C8">
        <w:t>iük</w:t>
      </w:r>
      <w:r>
        <w:t xml:space="preserve">, így </w:t>
      </w:r>
      <w:r w:rsidR="002012C8">
        <w:t>hivatkozás esetén</w:t>
      </w:r>
      <w:r w:rsidR="00B83EAB">
        <w:t xml:space="preserve"> </w:t>
      </w:r>
      <w:r w:rsidR="00615FB0">
        <w:t xml:space="preserve">a generált </w:t>
      </w:r>
      <w:r w:rsidR="00B83EAB">
        <w:t>VHDL</w:t>
      </w:r>
      <w:r w:rsidR="00F90C19">
        <w:t xml:space="preserve"> fájlokkal</w:t>
      </w:r>
      <w:r w:rsidR="00B83EAB">
        <w:t xml:space="preserve"> együtt</w:t>
      </w:r>
      <w:r>
        <w:t xml:space="preserve"> </w:t>
      </w:r>
      <w:r w:rsidR="005403C3">
        <w:t>kerülnek a</w:t>
      </w:r>
      <w:r>
        <w:t xml:space="preserve"> kimeneti mappába</w:t>
      </w:r>
      <w:r w:rsidR="00615FB0">
        <w:t>.</w:t>
      </w:r>
    </w:p>
    <w:p w14:paraId="2DEF303C" w14:textId="57BA806C" w:rsidR="00441ADB" w:rsidRDefault="00441ADB" w:rsidP="003E1C87"/>
    <w:p w14:paraId="28DDA672" w14:textId="77777777" w:rsidR="00441ADB" w:rsidRDefault="00441ADB" w:rsidP="003E1C87"/>
    <w:p w14:paraId="0AC34055" w14:textId="571EC253" w:rsidR="005939C4" w:rsidRDefault="005939C4" w:rsidP="003E1C87">
      <w:pPr>
        <w:pStyle w:val="Cmsor1"/>
      </w:pPr>
      <w:bookmarkStart w:id="70" w:name="_Toc531887641"/>
      <w:r>
        <w:lastRenderedPageBreak/>
        <w:t>Fejlesztés</w:t>
      </w:r>
      <w:bookmarkEnd w:id="70"/>
    </w:p>
    <w:p w14:paraId="036A33BB" w14:textId="0464EDA2" w:rsidR="005007D5" w:rsidRPr="005007D5" w:rsidRDefault="005007D5" w:rsidP="00DE4F60">
      <w:pPr>
        <w:ind w:firstLine="0"/>
      </w:pPr>
      <w:r>
        <w:t>Ebben a fejezetben a fejlesztés menetét, a közben felemerült problémákat és a</w:t>
      </w:r>
      <w:r w:rsidR="00F90C19">
        <w:t>z</w:t>
      </w:r>
      <w:r>
        <w:t xml:space="preserve"> ezek megoldását fogom leírni. </w:t>
      </w:r>
    </w:p>
    <w:p w14:paraId="0137978D" w14:textId="0AA4B0EE" w:rsidR="00F637A5" w:rsidRDefault="00F637A5" w:rsidP="00F637A5">
      <w:pPr>
        <w:pStyle w:val="Cmsor2"/>
      </w:pPr>
      <w:bookmarkStart w:id="71" w:name="_Toc531887642"/>
      <w:r>
        <w:t>VHDL könyvtár</w:t>
      </w:r>
      <w:bookmarkEnd w:id="71"/>
    </w:p>
    <w:p w14:paraId="001C9032" w14:textId="16B2CA1E" w:rsidR="00334FC3" w:rsidRDefault="00334FC3" w:rsidP="007C0DF1">
      <w:r>
        <w:t>A könyvtárat egy Map segítségével implementáltam, a Map-ben a kulcs a VHDL és Component neve (a két érték megegyezik) volt, az értéke pedig maga a VHDL objektum</w:t>
      </w:r>
      <w:r w:rsidR="00117B47">
        <w:t>(</w:t>
      </w:r>
      <w:r w:rsidR="00117B47">
        <w:fldChar w:fldCharType="begin"/>
      </w:r>
      <w:r w:rsidR="00117B47">
        <w:instrText xml:space="preserve"> REF _Ref531097088 \h </w:instrText>
      </w:r>
      <w:r w:rsidR="00117B47">
        <w:fldChar w:fldCharType="separate"/>
      </w:r>
      <w:r w:rsidR="00FB5FC9">
        <w:rPr>
          <w:noProof/>
        </w:rPr>
        <w:t>5</w:t>
      </w:r>
      <w:r w:rsidR="00FB5FC9">
        <w:noBreakHyphen/>
      </w:r>
      <w:r w:rsidR="00FB5FC9">
        <w:rPr>
          <w:noProof/>
        </w:rPr>
        <w:t>1</w:t>
      </w:r>
      <w:r w:rsidR="00FB5FC9">
        <w:t>. ábra</w:t>
      </w:r>
      <w:r w:rsidR="00117B47">
        <w:fldChar w:fldCharType="end"/>
      </w:r>
      <w:r w:rsidR="00117B47">
        <w:t>),</w:t>
      </w:r>
      <w:r>
        <w:t xml:space="preserve"> ami egy VHDL entity-t leíró objektumból, egy fájl referenciából</w:t>
      </w:r>
      <w:r w:rsidR="00117B47">
        <w:t>,</w:t>
      </w:r>
      <w:r>
        <w:t xml:space="preserve"> ami a saját VHDL fájljára mutat és egy Set amiben az általa hivatkozott VHDL objektumok referenciái voltak megtalálhatóak. </w:t>
      </w:r>
    </w:p>
    <w:p w14:paraId="3B13CE41" w14:textId="7B9F8BDB" w:rsidR="004D7832" w:rsidRDefault="004D7832" w:rsidP="004D7832">
      <w:pPr>
        <w:pStyle w:val="Kp"/>
      </w:pPr>
      <w:r>
        <w:rPr>
          <w:noProof/>
        </w:rPr>
        <w:drawing>
          <wp:inline distT="0" distB="0" distL="0" distR="0" wp14:anchorId="32C53E7B" wp14:editId="619D3D6E">
            <wp:extent cx="4105275" cy="274634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5672" cy="2793439"/>
                    </a:xfrm>
                    <a:prstGeom prst="rect">
                      <a:avLst/>
                    </a:prstGeom>
                  </pic:spPr>
                </pic:pic>
              </a:graphicData>
            </a:graphic>
          </wp:inline>
        </w:drawing>
      </w:r>
    </w:p>
    <w:bookmarkStart w:id="72" w:name="_Ref531097088"/>
    <w:p w14:paraId="068CFDD9" w14:textId="48319F62" w:rsidR="008E320F" w:rsidRDefault="006308A7" w:rsidP="004D7832">
      <w:pPr>
        <w:pStyle w:val="Kpalrs"/>
      </w:pPr>
      <w:r>
        <w:fldChar w:fldCharType="begin"/>
      </w:r>
      <w:r>
        <w:instrText xml:space="preserve"> STYLEREF 1 \s </w:instrText>
      </w:r>
      <w:r>
        <w:fldChar w:fldCharType="separate"/>
      </w:r>
      <w:r w:rsidR="00FB5FC9">
        <w:t>5</w:t>
      </w:r>
      <w:r>
        <w:fldChar w:fldCharType="end"/>
      </w:r>
      <w:r>
        <w:noBreakHyphen/>
      </w:r>
      <w:r>
        <w:fldChar w:fldCharType="begin"/>
      </w:r>
      <w:r>
        <w:instrText xml:space="preserve"> SEQ ábra \* ARABIC \s 1 </w:instrText>
      </w:r>
      <w:r>
        <w:fldChar w:fldCharType="separate"/>
      </w:r>
      <w:r w:rsidR="00FB5FC9">
        <w:t>1</w:t>
      </w:r>
      <w:r>
        <w:fldChar w:fldCharType="end"/>
      </w:r>
      <w:r w:rsidR="004D7832">
        <w:t>. ábra</w:t>
      </w:r>
      <w:bookmarkEnd w:id="72"/>
      <w:r w:rsidR="004D7832">
        <w:t xml:space="preserve"> VHDL objektum EMF diagram</w:t>
      </w:r>
    </w:p>
    <w:p w14:paraId="6B245A5F" w14:textId="65AA5F7F" w:rsidR="004306F4" w:rsidRDefault="004306F4" w:rsidP="007C0DF1">
      <w:r>
        <w:t>Ahhoz, hogy mindenhol egyszerűen elérhető legyen</w:t>
      </w:r>
      <w:r w:rsidR="00F90C19">
        <w:t>,</w:t>
      </w:r>
      <w:r>
        <w:t xml:space="preserve"> és ne kelljen referenciáját továbbadni</w:t>
      </w:r>
      <w:r w:rsidR="00F90C19">
        <w:t>,</w:t>
      </w:r>
      <w:r>
        <w:t xml:space="preserve"> Singleton tervezési mintát</w:t>
      </w:r>
      <w:r w:rsidR="00441ADB">
        <w:fldChar w:fldCharType="begin"/>
      </w:r>
      <w:r w:rsidR="00441ADB">
        <w:instrText xml:space="preserve"> REF _Ref530937777 \r \h </w:instrText>
      </w:r>
      <w:r w:rsidR="00441ADB">
        <w:fldChar w:fldCharType="separate"/>
      </w:r>
      <w:r w:rsidR="00FB5FC9">
        <w:t>[13]</w:t>
      </w:r>
      <w:r w:rsidR="00441ADB">
        <w:fldChar w:fldCharType="end"/>
      </w:r>
      <w:r>
        <w:t xml:space="preserve"> használtam</w:t>
      </w:r>
      <w:r w:rsidR="007C0DF1">
        <w:t>,</w:t>
      </w:r>
      <w:r>
        <w:t xml:space="preserve"> és egy m</w:t>
      </w:r>
      <w:r w:rsidR="00441ADB">
        <w:t>enedzser osztállyal oldottam meg az elérését</w:t>
      </w:r>
      <w:r w:rsidR="00DE4F60">
        <w:t>, így a tároló maga rejt</w:t>
      </w:r>
      <w:r w:rsidR="00861770">
        <w:t>ve</w:t>
      </w:r>
      <w:r w:rsidR="007C0DF1">
        <w:t xml:space="preserve"> marad a funkcióit használó osztályoktól, így</w:t>
      </w:r>
      <w:r w:rsidR="00861770">
        <w:t xml:space="preserve"> implementációja</w:t>
      </w:r>
      <w:r w:rsidR="007C0DF1">
        <w:t xml:space="preserve"> könnyebben</w:t>
      </w:r>
      <w:r w:rsidR="00861770">
        <w:t xml:space="preserve"> cserélhető</w:t>
      </w:r>
      <w:r w:rsidR="007C0DF1">
        <w:t xml:space="preserve">. A menedzser osztály kényelmi funkciókat is biztosít, mert nem csak név, de Component alapján is lehet vele VHDL-t keresni.  </w:t>
      </w:r>
      <w:r w:rsidR="00861770">
        <w:t>Továbbá a menedzser osztá</w:t>
      </w:r>
      <w:r w:rsidR="007C0DF1">
        <w:t>ly biztosítja, ha egy olyan Component VHDL-jét akarjuk elkérni</w:t>
      </w:r>
      <w:r w:rsidR="00D84061">
        <w:t>,</w:t>
      </w:r>
      <w:r w:rsidR="007C0DF1">
        <w:t xml:space="preserve"> ami még nincs benne a könyvtárban, akkor legenerál egy üres bejegyzést</w:t>
      </w:r>
      <w:r w:rsidR="00D84061">
        <w:t xml:space="preserve">, </w:t>
      </w:r>
      <w:r w:rsidR="007C0DF1">
        <w:t>amiben az adott VHDL neve és entity része található meg</w:t>
      </w:r>
      <w:r w:rsidR="00334FC3">
        <w:t xml:space="preserve"> (Amikor a tény</w:t>
      </w:r>
      <w:r w:rsidR="00D84061">
        <w:t>le</w:t>
      </w:r>
      <w:r w:rsidR="00334FC3">
        <w:t>ges generálása történik már ezt az objektumot fogjuk oda adni)</w:t>
      </w:r>
      <w:r w:rsidR="007C0DF1">
        <w:t xml:space="preserve">. </w:t>
      </w:r>
    </w:p>
    <w:p w14:paraId="7B07CE4B" w14:textId="24D6C599" w:rsidR="00117B47" w:rsidRDefault="00D66AFB" w:rsidP="00117B47">
      <w:pPr>
        <w:pStyle w:val="Cmsor3"/>
      </w:pPr>
      <w:bookmarkStart w:id="73" w:name="_Toc531887643"/>
      <w:r>
        <w:lastRenderedPageBreak/>
        <w:t>Alap műveletek kezelése</w:t>
      </w:r>
      <w:bookmarkEnd w:id="73"/>
    </w:p>
    <w:p w14:paraId="5E675439" w14:textId="4EBC089E" w:rsidR="003A1D02" w:rsidRPr="003A1D02" w:rsidRDefault="003A1D02" w:rsidP="003A1D02">
      <w:r>
        <w:t xml:space="preserve">Minden HIG modellben </w:t>
      </w:r>
      <w:r w:rsidR="001E5B85">
        <w:t xml:space="preserve">leírható </w:t>
      </w:r>
      <w:r>
        <w:t>ElementaryOperation-höz kellett egy VHDL-t rendelne</w:t>
      </w:r>
      <w:r w:rsidR="00426C53">
        <w:t>m, és ezeket is betölteni a VHDL könyvtárba</w:t>
      </w:r>
      <w:r>
        <w:t xml:space="preserve">. Mivel az alapműveletek VHDL-jei nem változtak dinamikusan egyik </w:t>
      </w:r>
      <w:r w:rsidR="00A6232F">
        <w:t xml:space="preserve">generátor </w:t>
      </w:r>
      <w:r>
        <w:t>hatására sem, ezért elég volt elkészítenem mindegyik statikus változatát. Ezeket egy erre kijelölt mappába helyeztem megegyező névvel, mint ahogy a VHDL-t és az ElmentaryOperation-t is hívták</w:t>
      </w:r>
      <w:r w:rsidR="00426C53">
        <w:t>, és a könyvtár inicializásakor a VHDL bejegyzéseket készítettem minden művelethez. A bejegyzések entity részét sablonszerűen készítettem, így minden bemeneti portnak inputtal kezdődött a neve és egy futósorszám</w:t>
      </w:r>
      <w:r w:rsidR="00D66E6C">
        <w:t>ot raktam mögé</w:t>
      </w:r>
      <w:r w:rsidR="00426C53">
        <w:t>. Ugyan ezt a szisztémát követtem az outputokkal is és a segéd jelekkel (clk, rst) is, így csak a ki-/bementek számát kellett megadnom az alapművelet betöltőnek. Természetesen erre a szabályra oda kellett figyelnem a tényleges VHDL-ek megírásánál is.</w:t>
      </w:r>
    </w:p>
    <w:p w14:paraId="66102A9B" w14:textId="684A7E20" w:rsidR="00F637A5" w:rsidRDefault="00F637A5" w:rsidP="00F637A5">
      <w:pPr>
        <w:pStyle w:val="Cmsor2"/>
      </w:pPr>
      <w:bookmarkStart w:id="74" w:name="_Toc531887644"/>
      <w:r>
        <w:t>HIG olvasó</w:t>
      </w:r>
      <w:bookmarkEnd w:id="74"/>
    </w:p>
    <w:p w14:paraId="7714A58F" w14:textId="31F1447F" w:rsidR="0065188A" w:rsidRDefault="00F15A90" w:rsidP="0065188A">
      <w:r>
        <w:t>A HIG olvasó egy bemeneti mappából felolvassa az összes .higmodel fájlt, és azok modelljeit betölti a memóriába</w:t>
      </w:r>
      <w:r w:rsidR="001D6B88">
        <w:t>. Ezekután egy bejáró osztályt kellett implementálnom</w:t>
      </w:r>
      <w:r w:rsidR="00D66E6C">
        <w:t>,</w:t>
      </w:r>
      <w:r w:rsidR="001D6B88">
        <w:t xml:space="preserve"> ami segít feldarabolni Componentekre a beolvasott HIG objektumot</w:t>
      </w:r>
      <w:r w:rsidR="000178CF">
        <w:t>, ebben segítségemre volt az</w:t>
      </w:r>
      <w:r w:rsidR="00332C1E">
        <w:t xml:space="preserve"> </w:t>
      </w:r>
      <w:r w:rsidR="00332C1E">
        <w:fldChar w:fldCharType="begin"/>
      </w:r>
      <w:r w:rsidR="00332C1E">
        <w:instrText xml:space="preserve"> REF _Ref531170796 \r \h </w:instrText>
      </w:r>
      <w:r w:rsidR="00332C1E">
        <w:fldChar w:fldCharType="separate"/>
      </w:r>
      <w:r w:rsidR="00FB5FC9">
        <w:t>2.2.1.2</w:t>
      </w:r>
      <w:r w:rsidR="00332C1E">
        <w:fldChar w:fldCharType="end"/>
      </w:r>
      <w:r w:rsidR="00332C1E">
        <w:t xml:space="preserve"> fejezetben bemutatott EMF bejárási módszer</w:t>
      </w:r>
      <w:r w:rsidR="008C5A8F">
        <w:t>.</w:t>
      </w:r>
    </w:p>
    <w:p w14:paraId="0DDF79F3" w14:textId="716F58AC" w:rsidR="008C5A8F" w:rsidRPr="00332C1E" w:rsidRDefault="008C5A8F" w:rsidP="0065188A">
      <w:r>
        <w:t xml:space="preserve">A fejlesztés közben felmerült a probléma, hogy némely port nem </w:t>
      </w:r>
      <w:r w:rsidR="00F00095">
        <w:t>VHDL kompatib</w:t>
      </w:r>
      <w:r w:rsidR="00F90C19">
        <w:t>i</w:t>
      </w:r>
      <w:r w:rsidR="00F00095">
        <w:t>lis néven szerepel a HIG modellben</w:t>
      </w:r>
      <w:r w:rsidR="00D66E6C">
        <w:t xml:space="preserve"> (pl. a VHDL-ben nem kezdődhet név _ karakterrel)</w:t>
      </w:r>
      <w:r w:rsidR="00F00095">
        <w:t xml:space="preserve">. A nevek cseréjét egy előiterációban oldottam meg szintén az EMF bejárási módszerrel. </w:t>
      </w:r>
    </w:p>
    <w:p w14:paraId="273D96F5" w14:textId="044CDF5F" w:rsidR="00F637A5" w:rsidRDefault="00F637A5" w:rsidP="00F637A5">
      <w:pPr>
        <w:pStyle w:val="Cmsor2"/>
      </w:pPr>
      <w:bookmarkStart w:id="75" w:name="_Toc531887645"/>
      <w:r>
        <w:t>VHDL generátorok</w:t>
      </w:r>
      <w:bookmarkEnd w:id="75"/>
    </w:p>
    <w:p w14:paraId="73BB5799" w14:textId="06F5B056" w:rsidR="00493508" w:rsidRPr="008B1E27" w:rsidRDefault="008B1E27" w:rsidP="00EE1109">
      <w:r>
        <w:t>Minden generátor fejlesztése előtt elkészítettem az adott HIG Component</w:t>
      </w:r>
      <w:r w:rsidR="00101525">
        <w:t xml:space="preserve"> működését leíró VHDL-t, ezzel egy fajta specifikációt készítve az adott generátor működéséhez. Az így szerzett tapasztalatok nagyban segítették későbbi munkámat, mert találtam közös elemeket a VHDL-kben amik nem függtek a Component típusától, ezek</w:t>
      </w:r>
      <w:r>
        <w:t xml:space="preserve"> </w:t>
      </w:r>
      <w:r w:rsidR="00EE1109">
        <w:t>generálását egy közös utility osztályban végzem.</w:t>
      </w:r>
      <w:r w:rsidR="002B4842">
        <w:t xml:space="preserve"> Ilyen a VHDL entity része</w:t>
      </w:r>
      <w:r w:rsidR="00493508">
        <w:t>,</w:t>
      </w:r>
      <w:r w:rsidR="002B4842">
        <w:t xml:space="preserve"> illetve a component listája is.</w:t>
      </w:r>
      <w:r w:rsidR="00493508">
        <w:t xml:space="preserve"> Minden generálást az Xtend segítségével végeztem.</w:t>
      </w:r>
    </w:p>
    <w:p w14:paraId="1E3AB42E" w14:textId="53C7B10A" w:rsidR="00D66E6C" w:rsidRPr="00D66E6C" w:rsidRDefault="00F637A5" w:rsidP="00D66E6C">
      <w:pPr>
        <w:pStyle w:val="Cmsor3"/>
      </w:pPr>
      <w:bookmarkStart w:id="76" w:name="_Toc531887646"/>
      <w:r>
        <w:lastRenderedPageBreak/>
        <w:t>HIG</w:t>
      </w:r>
      <w:r w:rsidR="00146960">
        <w:t xml:space="preserve"> </w:t>
      </w:r>
      <w:r>
        <w:t>Generátor</w:t>
      </w:r>
      <w:bookmarkEnd w:id="76"/>
    </w:p>
    <w:p w14:paraId="61B700C9" w14:textId="1065E430" w:rsidR="002B4842" w:rsidRDefault="00A6098B" w:rsidP="002B4842">
      <w:r>
        <w:rPr>
          <w:noProof/>
        </w:rPr>
        <mc:AlternateContent>
          <mc:Choice Requires="wps">
            <w:drawing>
              <wp:anchor distT="45720" distB="45720" distL="114300" distR="114300" simplePos="0" relativeHeight="251732480" behindDoc="0" locked="0" layoutInCell="1" allowOverlap="1" wp14:anchorId="42E2CB1D" wp14:editId="43558EF9">
                <wp:simplePos x="0" y="0"/>
                <wp:positionH relativeFrom="margin">
                  <wp:align>right</wp:align>
                </wp:positionH>
                <wp:positionV relativeFrom="paragraph">
                  <wp:posOffset>1569085</wp:posOffset>
                </wp:positionV>
                <wp:extent cx="5379085" cy="5770880"/>
                <wp:effectExtent l="0" t="0" r="12065" b="20320"/>
                <wp:wrapSquare wrapText="bothSides"/>
                <wp:docPr id="1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897" cy="5770880"/>
                        </a:xfrm>
                        <a:prstGeom prst="rect">
                          <a:avLst/>
                        </a:prstGeom>
                        <a:solidFill>
                          <a:srgbClr val="FFFFFF"/>
                        </a:solidFill>
                        <a:ln w="9525">
                          <a:solidFill>
                            <a:srgbClr val="000000"/>
                          </a:solidFill>
                          <a:miter lim="800000"/>
                          <a:headEnd/>
                          <a:tailEnd/>
                        </a:ln>
                      </wps:spPr>
                      <wps:txbx>
                        <w:txbxContent>
                          <w:p w14:paraId="32D4D44A" w14:textId="77777777" w:rsidR="00DB3B51" w:rsidRPr="00A6098B" w:rsidRDefault="00DB3B51" w:rsidP="00A6098B">
                            <w:pPr>
                              <w:pStyle w:val="HTML-kntformzott"/>
                              <w:rPr>
                                <w:color w:val="333333"/>
                                <w:sz w:val="16"/>
                                <w:szCs w:val="16"/>
                              </w:rPr>
                            </w:pPr>
                            <w:r w:rsidRPr="00A6098B">
                              <w:rPr>
                                <w:b/>
                                <w:bCs/>
                                <w:color w:val="008800"/>
                                <w:sz w:val="16"/>
                                <w:szCs w:val="16"/>
                              </w:rPr>
                              <w:t>LIBRARY</w:t>
                            </w:r>
                            <w:r w:rsidRPr="00A6098B">
                              <w:rPr>
                                <w:color w:val="333333"/>
                                <w:sz w:val="16"/>
                                <w:szCs w:val="16"/>
                              </w:rPr>
                              <w:t xml:space="preserve"> </w:t>
                            </w:r>
                            <w:r w:rsidRPr="00A6098B">
                              <w:rPr>
                                <w:b/>
                                <w:bCs/>
                                <w:color w:val="0E84B5"/>
                                <w:sz w:val="16"/>
                                <w:szCs w:val="16"/>
                              </w:rPr>
                              <w:t>IEEE</w:t>
                            </w:r>
                            <w:r w:rsidRPr="00A6098B">
                              <w:rPr>
                                <w:color w:val="333333"/>
                                <w:sz w:val="16"/>
                                <w:szCs w:val="16"/>
                              </w:rPr>
                              <w:t>;</w:t>
                            </w:r>
                          </w:p>
                          <w:p w14:paraId="29E0F5D9" w14:textId="77777777" w:rsidR="00DB3B51" w:rsidRPr="00A6098B" w:rsidRDefault="00DB3B51" w:rsidP="00A6098B">
                            <w:pPr>
                              <w:pStyle w:val="HTML-kntformzott"/>
                              <w:rPr>
                                <w:color w:val="333333"/>
                                <w:sz w:val="16"/>
                                <w:szCs w:val="16"/>
                              </w:rPr>
                            </w:pPr>
                            <w:r w:rsidRPr="00A6098B">
                              <w:rPr>
                                <w:b/>
                                <w:bCs/>
                                <w:color w:val="008800"/>
                                <w:sz w:val="16"/>
                                <w:szCs w:val="16"/>
                              </w:rPr>
                              <w:t>USE</w:t>
                            </w:r>
                            <w:r w:rsidRPr="00A6098B">
                              <w:rPr>
                                <w:color w:val="333333"/>
                                <w:sz w:val="16"/>
                                <w:szCs w:val="16"/>
                              </w:rPr>
                              <w:t xml:space="preserve"> </w:t>
                            </w:r>
                            <w:r w:rsidRPr="00A6098B">
                              <w:rPr>
                                <w:b/>
                                <w:bCs/>
                                <w:color w:val="0E84B5"/>
                                <w:sz w:val="16"/>
                                <w:szCs w:val="16"/>
                              </w:rPr>
                              <w:t>IEEE.STD_LOGIC_1164.ALL</w:t>
                            </w:r>
                            <w:r w:rsidRPr="00A6098B">
                              <w:rPr>
                                <w:color w:val="333333"/>
                                <w:sz w:val="16"/>
                                <w:szCs w:val="16"/>
                              </w:rPr>
                              <w:t>;</w:t>
                            </w:r>
                          </w:p>
                          <w:p w14:paraId="36444CF1" w14:textId="77777777" w:rsidR="00DB3B51" w:rsidRPr="00A6098B" w:rsidRDefault="00DB3B51" w:rsidP="00A6098B">
                            <w:pPr>
                              <w:pStyle w:val="HTML-kntformzott"/>
                              <w:rPr>
                                <w:color w:val="333333"/>
                                <w:sz w:val="16"/>
                                <w:szCs w:val="16"/>
                              </w:rPr>
                            </w:pPr>
                            <w:r w:rsidRPr="00A6098B">
                              <w:rPr>
                                <w:b/>
                                <w:bCs/>
                                <w:color w:val="008800"/>
                                <w:sz w:val="16"/>
                                <w:szCs w:val="16"/>
                              </w:rPr>
                              <w:t>USE</w:t>
                            </w:r>
                            <w:r w:rsidRPr="00A6098B">
                              <w:rPr>
                                <w:color w:val="333333"/>
                                <w:sz w:val="16"/>
                                <w:szCs w:val="16"/>
                              </w:rPr>
                              <w:t xml:space="preserve"> </w:t>
                            </w:r>
                            <w:r w:rsidRPr="00A6098B">
                              <w:rPr>
                                <w:b/>
                                <w:bCs/>
                                <w:color w:val="0E84B5"/>
                                <w:sz w:val="16"/>
                                <w:szCs w:val="16"/>
                              </w:rPr>
                              <w:t>IEEE.Numeric_STD.ALL</w:t>
                            </w:r>
                            <w:r w:rsidRPr="00A6098B">
                              <w:rPr>
                                <w:color w:val="333333"/>
                                <w:sz w:val="16"/>
                                <w:szCs w:val="16"/>
                              </w:rPr>
                              <w:t>;</w:t>
                            </w:r>
                          </w:p>
                          <w:p w14:paraId="75487B7C" w14:textId="77777777" w:rsidR="00DB3B51" w:rsidRPr="00A6098B" w:rsidRDefault="00DB3B51" w:rsidP="00A6098B">
                            <w:pPr>
                              <w:pStyle w:val="HTML-kntformzott"/>
                              <w:rPr>
                                <w:color w:val="333333"/>
                                <w:sz w:val="16"/>
                                <w:szCs w:val="16"/>
                              </w:rPr>
                            </w:pPr>
                            <w:r w:rsidRPr="00A6098B">
                              <w:rPr>
                                <w:b/>
                                <w:bCs/>
                                <w:color w:val="008800"/>
                                <w:sz w:val="16"/>
                                <w:szCs w:val="16"/>
                              </w:rPr>
                              <w:t>ENTITY</w:t>
                            </w:r>
                            <w:r w:rsidRPr="00A6098B">
                              <w:rPr>
                                <w:color w:val="333333"/>
                                <w:sz w:val="16"/>
                                <w:szCs w:val="16"/>
                              </w:rPr>
                              <w:t xml:space="preserve"> </w:t>
                            </w:r>
                            <w:r w:rsidRPr="00A6098B">
                              <w:rPr>
                                <w:b/>
                                <w:bCs/>
                                <w:color w:val="BB0066"/>
                                <w:sz w:val="16"/>
                                <w:szCs w:val="16"/>
                              </w:rPr>
                              <w:t>add</w:t>
                            </w:r>
                            <w:r w:rsidRPr="00A6098B">
                              <w:rPr>
                                <w:color w:val="333333"/>
                                <w:sz w:val="16"/>
                                <w:szCs w:val="16"/>
                              </w:rPr>
                              <w:t xml:space="preserve"> </w:t>
                            </w:r>
                            <w:r w:rsidRPr="00A6098B">
                              <w:rPr>
                                <w:b/>
                                <w:bCs/>
                                <w:color w:val="008800"/>
                                <w:sz w:val="16"/>
                                <w:szCs w:val="16"/>
                              </w:rPr>
                              <w:t>IS</w:t>
                            </w:r>
                          </w:p>
                          <w:p w14:paraId="78B63E40"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PORT</w:t>
                            </w:r>
                          </w:p>
                          <w:p w14:paraId="027F2759" w14:textId="77777777" w:rsidR="00DB3B51" w:rsidRPr="00A6098B" w:rsidRDefault="00DB3B51" w:rsidP="00A6098B">
                            <w:pPr>
                              <w:pStyle w:val="HTML-kntformzott"/>
                              <w:rPr>
                                <w:color w:val="333333"/>
                                <w:sz w:val="16"/>
                                <w:szCs w:val="16"/>
                              </w:rPr>
                            </w:pPr>
                            <w:r w:rsidRPr="00A6098B">
                              <w:rPr>
                                <w:color w:val="333333"/>
                                <w:sz w:val="16"/>
                                <w:szCs w:val="16"/>
                              </w:rPr>
                              <w:tab/>
                              <w:t>(</w:t>
                            </w:r>
                          </w:p>
                          <w:p w14:paraId="63152BD1"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rst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3E3ECA65"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loop_rst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09E74A87"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clk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0922DB9D"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a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194FBCDA"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a_rdy    : </w:t>
                            </w:r>
                            <w:r w:rsidRPr="00A6098B">
                              <w:rPr>
                                <w:b/>
                                <w:bCs/>
                                <w:color w:val="008800"/>
                                <w:sz w:val="16"/>
                                <w:szCs w:val="16"/>
                              </w:rPr>
                              <w:t>IN</w:t>
                            </w:r>
                            <w:r w:rsidRPr="00A6098B">
                              <w:rPr>
                                <w:color w:val="333333"/>
                                <w:sz w:val="16"/>
                                <w:szCs w:val="16"/>
                              </w:rPr>
                              <w:t xml:space="preserve"> </w:t>
                            </w:r>
                            <w:r w:rsidRPr="00A6098B">
                              <w:rPr>
                                <w:b/>
                                <w:bCs/>
                                <w:color w:val="333399"/>
                                <w:sz w:val="16"/>
                                <w:szCs w:val="16"/>
                              </w:rPr>
                              <w:t>BOOLEAN</w:t>
                            </w:r>
                            <w:r w:rsidRPr="00A6098B">
                              <w:rPr>
                                <w:color w:val="333333"/>
                                <w:sz w:val="16"/>
                                <w:szCs w:val="16"/>
                              </w:rPr>
                              <w:t>;</w:t>
                            </w:r>
                          </w:p>
                          <w:p w14:paraId="230CAE1F"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b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38809435"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b_rdy    : </w:t>
                            </w:r>
                            <w:r w:rsidRPr="00A6098B">
                              <w:rPr>
                                <w:b/>
                                <w:bCs/>
                                <w:color w:val="008800"/>
                                <w:sz w:val="16"/>
                                <w:szCs w:val="16"/>
                              </w:rPr>
                              <w:t>IN</w:t>
                            </w:r>
                            <w:r w:rsidRPr="00A6098B">
                              <w:rPr>
                                <w:color w:val="333333"/>
                                <w:sz w:val="16"/>
                                <w:szCs w:val="16"/>
                              </w:rPr>
                              <w:t xml:space="preserve"> </w:t>
                            </w:r>
                            <w:r w:rsidRPr="00A6098B">
                              <w:rPr>
                                <w:b/>
                                <w:bCs/>
                                <w:color w:val="333399"/>
                                <w:sz w:val="16"/>
                                <w:szCs w:val="16"/>
                              </w:rPr>
                              <w:t>BOOLEAN</w:t>
                            </w:r>
                            <w:r w:rsidRPr="00A6098B">
                              <w:rPr>
                                <w:color w:val="333333"/>
                                <w:sz w:val="16"/>
                                <w:szCs w:val="16"/>
                              </w:rPr>
                              <w:t>;</w:t>
                            </w:r>
                          </w:p>
                          <w:p w14:paraId="37C290E4"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ret      : </w:t>
                            </w:r>
                            <w:r w:rsidRPr="00A6098B">
                              <w:rPr>
                                <w:b/>
                                <w:bCs/>
                                <w:color w:val="008800"/>
                                <w:sz w:val="16"/>
                                <w:szCs w:val="16"/>
                              </w:rPr>
                              <w:t>OUT</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3E3D5A4A"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ret_rdy  : </w:t>
                            </w:r>
                            <w:r w:rsidRPr="00A6098B">
                              <w:rPr>
                                <w:b/>
                                <w:bCs/>
                                <w:color w:val="008800"/>
                                <w:sz w:val="16"/>
                                <w:szCs w:val="16"/>
                              </w:rPr>
                              <w:t>OUT</w:t>
                            </w:r>
                            <w:r w:rsidRPr="00A6098B">
                              <w:rPr>
                                <w:color w:val="333333"/>
                                <w:sz w:val="16"/>
                                <w:szCs w:val="16"/>
                              </w:rPr>
                              <w:t xml:space="preserve"> </w:t>
                            </w:r>
                            <w:r w:rsidRPr="00A6098B">
                              <w:rPr>
                                <w:b/>
                                <w:bCs/>
                                <w:color w:val="333399"/>
                                <w:sz w:val="16"/>
                                <w:szCs w:val="16"/>
                              </w:rPr>
                              <w:t>BOOLEAN</w:t>
                            </w:r>
                          </w:p>
                          <w:p w14:paraId="52BD8C18" w14:textId="77777777" w:rsidR="00DB3B51" w:rsidRPr="00A6098B" w:rsidRDefault="00DB3B51" w:rsidP="00A6098B">
                            <w:pPr>
                              <w:pStyle w:val="HTML-kntformzott"/>
                              <w:rPr>
                                <w:color w:val="333333"/>
                                <w:sz w:val="16"/>
                                <w:szCs w:val="16"/>
                              </w:rPr>
                            </w:pPr>
                            <w:r w:rsidRPr="00A6098B">
                              <w:rPr>
                                <w:color w:val="333333"/>
                                <w:sz w:val="16"/>
                                <w:szCs w:val="16"/>
                              </w:rPr>
                              <w:tab/>
                              <w:t>);</w:t>
                            </w:r>
                          </w:p>
                          <w:p w14:paraId="4CB44BEF" w14:textId="77777777" w:rsidR="00DB3B51" w:rsidRPr="00A6098B" w:rsidRDefault="00DB3B51" w:rsidP="00A6098B">
                            <w:pPr>
                              <w:pStyle w:val="HTML-kntformzott"/>
                              <w:rPr>
                                <w:color w:val="333333"/>
                                <w:sz w:val="16"/>
                                <w:szCs w:val="16"/>
                              </w:rPr>
                            </w:pPr>
                            <w:r w:rsidRPr="00A6098B">
                              <w:rPr>
                                <w:b/>
                                <w:bCs/>
                                <w:color w:val="008800"/>
                                <w:sz w:val="16"/>
                                <w:szCs w:val="16"/>
                              </w:rPr>
                              <w:t>END</w:t>
                            </w:r>
                            <w:r w:rsidRPr="00A6098B">
                              <w:rPr>
                                <w:color w:val="333333"/>
                                <w:sz w:val="16"/>
                                <w:szCs w:val="16"/>
                              </w:rPr>
                              <w:t xml:space="preserve"> </w:t>
                            </w:r>
                            <w:r w:rsidRPr="00A6098B">
                              <w:rPr>
                                <w:b/>
                                <w:bCs/>
                                <w:color w:val="BB0066"/>
                                <w:sz w:val="16"/>
                                <w:szCs w:val="16"/>
                              </w:rPr>
                              <w:t>add</w:t>
                            </w:r>
                            <w:r w:rsidRPr="00A6098B">
                              <w:rPr>
                                <w:color w:val="333333"/>
                                <w:sz w:val="16"/>
                                <w:szCs w:val="16"/>
                              </w:rPr>
                              <w:t>;</w:t>
                            </w:r>
                          </w:p>
                          <w:p w14:paraId="3BD1FA26" w14:textId="77777777" w:rsidR="00DB3B51" w:rsidRPr="00A6098B" w:rsidRDefault="00DB3B51" w:rsidP="00A6098B">
                            <w:pPr>
                              <w:pStyle w:val="HTML-kntformzott"/>
                              <w:rPr>
                                <w:color w:val="333333"/>
                                <w:sz w:val="16"/>
                                <w:szCs w:val="16"/>
                              </w:rPr>
                            </w:pPr>
                            <w:r w:rsidRPr="00A6098B">
                              <w:rPr>
                                <w:b/>
                                <w:bCs/>
                                <w:color w:val="008800"/>
                                <w:sz w:val="16"/>
                                <w:szCs w:val="16"/>
                              </w:rPr>
                              <w:t>ARCHITECTURE</w:t>
                            </w:r>
                            <w:r w:rsidRPr="00A6098B">
                              <w:rPr>
                                <w:color w:val="333333"/>
                                <w:sz w:val="16"/>
                                <w:szCs w:val="16"/>
                              </w:rPr>
                              <w:t xml:space="preserve"> </w:t>
                            </w:r>
                            <w:r w:rsidRPr="00A6098B">
                              <w:rPr>
                                <w:b/>
                                <w:bCs/>
                                <w:color w:val="BB0066"/>
                                <w:sz w:val="16"/>
                                <w:szCs w:val="16"/>
                              </w:rPr>
                              <w:t>Behavioral</w:t>
                            </w:r>
                            <w:r w:rsidRPr="00A6098B">
                              <w:rPr>
                                <w:color w:val="333333"/>
                                <w:sz w:val="16"/>
                                <w:szCs w:val="16"/>
                              </w:rPr>
                              <w:t xml:space="preserve"> </w:t>
                            </w:r>
                            <w:r w:rsidRPr="00A6098B">
                              <w:rPr>
                                <w:b/>
                                <w:bCs/>
                                <w:color w:val="008800"/>
                                <w:sz w:val="16"/>
                                <w:szCs w:val="16"/>
                              </w:rPr>
                              <w:t>OF</w:t>
                            </w:r>
                            <w:r w:rsidRPr="00A6098B">
                              <w:rPr>
                                <w:color w:val="333333"/>
                                <w:sz w:val="16"/>
                                <w:szCs w:val="16"/>
                              </w:rPr>
                              <w:t xml:space="preserve"> </w:t>
                            </w:r>
                            <w:r w:rsidRPr="00A6098B">
                              <w:rPr>
                                <w:b/>
                                <w:bCs/>
                                <w:color w:val="BB0066"/>
                                <w:sz w:val="16"/>
                                <w:szCs w:val="16"/>
                              </w:rPr>
                              <w:t>add</w:t>
                            </w:r>
                            <w:r w:rsidRPr="00A6098B">
                              <w:rPr>
                                <w:color w:val="333333"/>
                                <w:sz w:val="16"/>
                                <w:szCs w:val="16"/>
                              </w:rPr>
                              <w:t xml:space="preserve"> </w:t>
                            </w:r>
                            <w:r w:rsidRPr="00A6098B">
                              <w:rPr>
                                <w:b/>
                                <w:bCs/>
                                <w:color w:val="008800"/>
                                <w:sz w:val="16"/>
                                <w:szCs w:val="16"/>
                              </w:rPr>
                              <w:t>IS</w:t>
                            </w:r>
                          </w:p>
                          <w:p w14:paraId="017653FB"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COMPONENT</w:t>
                            </w:r>
                            <w:r w:rsidRPr="00A6098B">
                              <w:rPr>
                                <w:color w:val="333333"/>
                                <w:sz w:val="16"/>
                                <w:szCs w:val="16"/>
                              </w:rPr>
                              <w:t xml:space="preserve"> </w:t>
                            </w:r>
                            <w:r w:rsidRPr="00A6098B">
                              <w:rPr>
                                <w:b/>
                                <w:bCs/>
                                <w:color w:val="BB0066"/>
                                <w:sz w:val="16"/>
                                <w:szCs w:val="16"/>
                              </w:rPr>
                              <w:t>Add</w:t>
                            </w:r>
                            <w:r w:rsidRPr="00A6098B">
                              <w:rPr>
                                <w:color w:val="333333"/>
                                <w:sz w:val="16"/>
                                <w:szCs w:val="16"/>
                              </w:rPr>
                              <w:t xml:space="preserve"> </w:t>
                            </w:r>
                            <w:r w:rsidRPr="00A6098B">
                              <w:rPr>
                                <w:b/>
                                <w:bCs/>
                                <w:color w:val="008800"/>
                                <w:sz w:val="16"/>
                                <w:szCs w:val="16"/>
                              </w:rPr>
                              <w:t>IS</w:t>
                            </w:r>
                          </w:p>
                          <w:p w14:paraId="3380854C"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r>
                            <w:r w:rsidRPr="00A6098B">
                              <w:rPr>
                                <w:b/>
                                <w:bCs/>
                                <w:color w:val="008800"/>
                                <w:sz w:val="16"/>
                                <w:szCs w:val="16"/>
                              </w:rPr>
                              <w:t>PORT</w:t>
                            </w:r>
                          </w:p>
                          <w:p w14:paraId="64868887"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w:t>
                            </w:r>
                          </w:p>
                          <w:p w14:paraId="1830992C"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rst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1B70DAFE"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loop_rst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538E09FB"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clk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0B21B582"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input1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273CEF1B"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input1_rdy  : </w:t>
                            </w:r>
                            <w:r w:rsidRPr="00A6098B">
                              <w:rPr>
                                <w:b/>
                                <w:bCs/>
                                <w:color w:val="008800"/>
                                <w:sz w:val="16"/>
                                <w:szCs w:val="16"/>
                              </w:rPr>
                              <w:t>IN</w:t>
                            </w:r>
                            <w:r w:rsidRPr="00A6098B">
                              <w:rPr>
                                <w:color w:val="333333"/>
                                <w:sz w:val="16"/>
                                <w:szCs w:val="16"/>
                              </w:rPr>
                              <w:t xml:space="preserve"> </w:t>
                            </w:r>
                            <w:r w:rsidRPr="00A6098B">
                              <w:rPr>
                                <w:b/>
                                <w:bCs/>
                                <w:color w:val="333399"/>
                                <w:sz w:val="16"/>
                                <w:szCs w:val="16"/>
                              </w:rPr>
                              <w:t>BOOLEAN</w:t>
                            </w:r>
                            <w:r w:rsidRPr="00A6098B">
                              <w:rPr>
                                <w:color w:val="333333"/>
                                <w:sz w:val="16"/>
                                <w:szCs w:val="16"/>
                              </w:rPr>
                              <w:t>;</w:t>
                            </w:r>
                          </w:p>
                          <w:p w14:paraId="67AD9F18"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input2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0ABD5615"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input2_rdy  : </w:t>
                            </w:r>
                            <w:r w:rsidRPr="00A6098B">
                              <w:rPr>
                                <w:b/>
                                <w:bCs/>
                                <w:color w:val="008800"/>
                                <w:sz w:val="16"/>
                                <w:szCs w:val="16"/>
                              </w:rPr>
                              <w:t>IN</w:t>
                            </w:r>
                            <w:r w:rsidRPr="00A6098B">
                              <w:rPr>
                                <w:color w:val="333333"/>
                                <w:sz w:val="16"/>
                                <w:szCs w:val="16"/>
                              </w:rPr>
                              <w:t xml:space="preserve"> </w:t>
                            </w:r>
                            <w:r w:rsidRPr="00A6098B">
                              <w:rPr>
                                <w:b/>
                                <w:bCs/>
                                <w:color w:val="333399"/>
                                <w:sz w:val="16"/>
                                <w:szCs w:val="16"/>
                              </w:rPr>
                              <w:t>BOOLEAN</w:t>
                            </w:r>
                            <w:r w:rsidRPr="00A6098B">
                              <w:rPr>
                                <w:color w:val="333333"/>
                                <w:sz w:val="16"/>
                                <w:szCs w:val="16"/>
                              </w:rPr>
                              <w:t>;</w:t>
                            </w:r>
                          </w:p>
                          <w:p w14:paraId="1C9C087F"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output1     : </w:t>
                            </w:r>
                            <w:r w:rsidRPr="00A6098B">
                              <w:rPr>
                                <w:b/>
                                <w:bCs/>
                                <w:color w:val="008800"/>
                                <w:sz w:val="16"/>
                                <w:szCs w:val="16"/>
                              </w:rPr>
                              <w:t>OUT</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28FEB1B3"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output1_rdy : </w:t>
                            </w:r>
                            <w:r w:rsidRPr="00A6098B">
                              <w:rPr>
                                <w:b/>
                                <w:bCs/>
                                <w:color w:val="008800"/>
                                <w:sz w:val="16"/>
                                <w:szCs w:val="16"/>
                              </w:rPr>
                              <w:t>OUT</w:t>
                            </w:r>
                            <w:r w:rsidRPr="00A6098B">
                              <w:rPr>
                                <w:color w:val="333333"/>
                                <w:sz w:val="16"/>
                                <w:szCs w:val="16"/>
                              </w:rPr>
                              <w:t xml:space="preserve"> </w:t>
                            </w:r>
                            <w:r w:rsidRPr="00A6098B">
                              <w:rPr>
                                <w:b/>
                                <w:bCs/>
                                <w:color w:val="333399"/>
                                <w:sz w:val="16"/>
                                <w:szCs w:val="16"/>
                              </w:rPr>
                              <w:t>BOOLEAN</w:t>
                            </w:r>
                          </w:p>
                          <w:p w14:paraId="4DF3F765"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w:t>
                            </w:r>
                          </w:p>
                          <w:p w14:paraId="2366AF97"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END</w:t>
                            </w:r>
                            <w:r w:rsidRPr="00A6098B">
                              <w:rPr>
                                <w:color w:val="333333"/>
                                <w:sz w:val="16"/>
                                <w:szCs w:val="16"/>
                              </w:rPr>
                              <w:t xml:space="preserve"> </w:t>
                            </w:r>
                            <w:r w:rsidRPr="00A6098B">
                              <w:rPr>
                                <w:b/>
                                <w:bCs/>
                                <w:color w:val="008800"/>
                                <w:sz w:val="16"/>
                                <w:szCs w:val="16"/>
                              </w:rPr>
                              <w:t>COMPONENT</w:t>
                            </w:r>
                            <w:r w:rsidRPr="00A6098B">
                              <w:rPr>
                                <w:color w:val="333333"/>
                                <w:sz w:val="16"/>
                                <w:szCs w:val="16"/>
                              </w:rPr>
                              <w:t>;</w:t>
                            </w:r>
                          </w:p>
                          <w:p w14:paraId="356AFBCA"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signal_a_0       : </w:t>
                            </w:r>
                            <w:r w:rsidRPr="00A6098B">
                              <w:rPr>
                                <w:b/>
                                <w:bCs/>
                                <w:color w:val="333399"/>
                                <w:sz w:val="16"/>
                                <w:szCs w:val="16"/>
                              </w:rPr>
                              <w:t>STD_LOGIC_VECTOR</w:t>
                            </w:r>
                            <w:r w:rsidRPr="00A6098B">
                              <w:rPr>
                                <w:color w:val="333333"/>
                                <w:sz w:val="16"/>
                                <w:szCs w:val="16"/>
                              </w:rPr>
                              <w:t xml:space="preserve"> (</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644A363E"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signal_a_0_rdy   : </w:t>
                            </w:r>
                            <w:r w:rsidRPr="00A6098B">
                              <w:rPr>
                                <w:b/>
                                <w:bCs/>
                                <w:color w:val="333399"/>
                                <w:sz w:val="16"/>
                                <w:szCs w:val="16"/>
                              </w:rPr>
                              <w:t>BOOLEAN</w:t>
                            </w:r>
                            <w:r w:rsidRPr="00A6098B">
                              <w:rPr>
                                <w:color w:val="333333"/>
                                <w:sz w:val="16"/>
                                <w:szCs w:val="16"/>
                              </w:rPr>
                              <w:t>;</w:t>
                            </w:r>
                          </w:p>
                          <w:p w14:paraId="0E0FDBC4"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signal_b_1       : </w:t>
                            </w:r>
                            <w:r w:rsidRPr="00A6098B">
                              <w:rPr>
                                <w:b/>
                                <w:bCs/>
                                <w:color w:val="333399"/>
                                <w:sz w:val="16"/>
                                <w:szCs w:val="16"/>
                              </w:rPr>
                              <w:t>STD_LOGIC_VECTOR</w:t>
                            </w:r>
                            <w:r w:rsidRPr="00A6098B">
                              <w:rPr>
                                <w:color w:val="333333"/>
                                <w:sz w:val="16"/>
                                <w:szCs w:val="16"/>
                              </w:rPr>
                              <w:t xml:space="preserve"> (</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116EAF9E"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signal_b_1_rdy   : </w:t>
                            </w:r>
                            <w:r w:rsidRPr="00A6098B">
                              <w:rPr>
                                <w:b/>
                                <w:bCs/>
                                <w:color w:val="333399"/>
                                <w:sz w:val="16"/>
                                <w:szCs w:val="16"/>
                              </w:rPr>
                              <w:t>BOOLEAN</w:t>
                            </w:r>
                            <w:r w:rsidRPr="00A6098B">
                              <w:rPr>
                                <w:color w:val="333333"/>
                                <w:sz w:val="16"/>
                                <w:szCs w:val="16"/>
                              </w:rPr>
                              <w:t>;</w:t>
                            </w:r>
                          </w:p>
                          <w:p w14:paraId="5E5409D4"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signal_out_2     : </w:t>
                            </w:r>
                            <w:r w:rsidRPr="00A6098B">
                              <w:rPr>
                                <w:b/>
                                <w:bCs/>
                                <w:color w:val="333399"/>
                                <w:sz w:val="16"/>
                                <w:szCs w:val="16"/>
                              </w:rPr>
                              <w:t>STD_LOGIC_VECTOR</w:t>
                            </w:r>
                            <w:r w:rsidRPr="00A6098B">
                              <w:rPr>
                                <w:color w:val="333333"/>
                                <w:sz w:val="16"/>
                                <w:szCs w:val="16"/>
                              </w:rPr>
                              <w:t xml:space="preserve"> (</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5909E427"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signal_out_2_rdy : </w:t>
                            </w:r>
                            <w:r w:rsidRPr="00A6098B">
                              <w:rPr>
                                <w:b/>
                                <w:bCs/>
                                <w:color w:val="333399"/>
                                <w:sz w:val="16"/>
                                <w:szCs w:val="16"/>
                              </w:rPr>
                              <w:t>BOOLEAN</w:t>
                            </w:r>
                            <w:r w:rsidRPr="00A6098B">
                              <w:rPr>
                                <w:color w:val="333333"/>
                                <w:sz w:val="16"/>
                                <w:szCs w:val="16"/>
                              </w:rPr>
                              <w:t>;</w:t>
                            </w:r>
                          </w:p>
                          <w:p w14:paraId="6B8299B6" w14:textId="77777777" w:rsidR="00DB3B51" w:rsidRPr="00A6098B" w:rsidRDefault="00DB3B51" w:rsidP="00A6098B">
                            <w:pPr>
                              <w:pStyle w:val="HTML-kntformzott"/>
                              <w:rPr>
                                <w:color w:val="333333"/>
                                <w:sz w:val="16"/>
                                <w:szCs w:val="16"/>
                              </w:rPr>
                            </w:pPr>
                            <w:r w:rsidRPr="00A6098B">
                              <w:rPr>
                                <w:b/>
                                <w:bCs/>
                                <w:color w:val="008800"/>
                                <w:sz w:val="16"/>
                                <w:szCs w:val="16"/>
                              </w:rPr>
                              <w:t>BEGIN</w:t>
                            </w:r>
                          </w:p>
                          <w:p w14:paraId="0C4FCA64" w14:textId="77777777" w:rsidR="00DB3B51" w:rsidRPr="00A6098B" w:rsidRDefault="00DB3B51" w:rsidP="00A6098B">
                            <w:pPr>
                              <w:pStyle w:val="HTML-kntformzott"/>
                              <w:rPr>
                                <w:color w:val="333333"/>
                                <w:sz w:val="16"/>
                                <w:szCs w:val="16"/>
                              </w:rPr>
                            </w:pPr>
                            <w:r w:rsidRPr="00A6098B">
                              <w:rPr>
                                <w:color w:val="333333"/>
                                <w:sz w:val="16"/>
                                <w:szCs w:val="16"/>
                              </w:rPr>
                              <w:tab/>
                              <w:t xml:space="preserve">add0 : Add </w:t>
                            </w:r>
                            <w:r w:rsidRPr="00A6098B">
                              <w:rPr>
                                <w:b/>
                                <w:bCs/>
                                <w:color w:val="008800"/>
                                <w:sz w:val="16"/>
                                <w:szCs w:val="16"/>
                              </w:rPr>
                              <w:t>PORT</w:t>
                            </w:r>
                            <w:r w:rsidRPr="00A6098B">
                              <w:rPr>
                                <w:color w:val="333333"/>
                                <w:sz w:val="16"/>
                                <w:szCs w:val="16"/>
                              </w:rPr>
                              <w:t xml:space="preserve"> </w:t>
                            </w:r>
                            <w:r w:rsidRPr="00A6098B">
                              <w:rPr>
                                <w:b/>
                                <w:bCs/>
                                <w:color w:val="008800"/>
                                <w:sz w:val="16"/>
                                <w:szCs w:val="16"/>
                              </w:rPr>
                              <w:t>MAP</w:t>
                            </w:r>
                            <w:r w:rsidRPr="00A6098B">
                              <w:rPr>
                                <w:color w:val="333333"/>
                                <w:sz w:val="16"/>
                                <w:szCs w:val="16"/>
                              </w:rPr>
                              <w:t>(rst, loop_rst, clk, signal_a_0, signal_a_0_rdy, signal_b_1, signal_b_1_rdy, signal_out_2, signal_out_2_rdy);</w:t>
                            </w:r>
                          </w:p>
                          <w:p w14:paraId="6C1407C3" w14:textId="77777777" w:rsidR="00DB3B51" w:rsidRPr="00A6098B" w:rsidRDefault="00DB3B51" w:rsidP="00A6098B">
                            <w:pPr>
                              <w:pStyle w:val="HTML-kntformzott"/>
                              <w:rPr>
                                <w:color w:val="333333"/>
                                <w:sz w:val="16"/>
                                <w:szCs w:val="16"/>
                              </w:rPr>
                            </w:pPr>
                          </w:p>
                          <w:p w14:paraId="577AAED6" w14:textId="77777777" w:rsidR="00DB3B51" w:rsidRPr="00A6098B" w:rsidRDefault="00DB3B51" w:rsidP="00A6098B">
                            <w:pPr>
                              <w:pStyle w:val="HTML-kntformzott"/>
                              <w:rPr>
                                <w:color w:val="333333"/>
                                <w:sz w:val="16"/>
                                <w:szCs w:val="16"/>
                              </w:rPr>
                            </w:pPr>
                            <w:r w:rsidRPr="00A6098B">
                              <w:rPr>
                                <w:color w:val="333333"/>
                                <w:sz w:val="16"/>
                                <w:szCs w:val="16"/>
                              </w:rPr>
                              <w:tab/>
                              <w:t>signal_a_0     &lt;= a;</w:t>
                            </w:r>
                          </w:p>
                          <w:p w14:paraId="18923045" w14:textId="77777777" w:rsidR="00DB3B51" w:rsidRPr="00A6098B" w:rsidRDefault="00DB3B51" w:rsidP="00A6098B">
                            <w:pPr>
                              <w:pStyle w:val="HTML-kntformzott"/>
                              <w:rPr>
                                <w:color w:val="333333"/>
                                <w:sz w:val="16"/>
                                <w:szCs w:val="16"/>
                              </w:rPr>
                            </w:pPr>
                            <w:r w:rsidRPr="00A6098B">
                              <w:rPr>
                                <w:color w:val="333333"/>
                                <w:sz w:val="16"/>
                                <w:szCs w:val="16"/>
                              </w:rPr>
                              <w:tab/>
                              <w:t>signal_a_0_rdy &lt;= a_rdy;</w:t>
                            </w:r>
                          </w:p>
                          <w:p w14:paraId="3B528974" w14:textId="77777777" w:rsidR="00DB3B51" w:rsidRPr="00A6098B" w:rsidRDefault="00DB3B51" w:rsidP="00A6098B">
                            <w:pPr>
                              <w:pStyle w:val="HTML-kntformzott"/>
                              <w:rPr>
                                <w:color w:val="333333"/>
                                <w:sz w:val="16"/>
                                <w:szCs w:val="16"/>
                              </w:rPr>
                            </w:pPr>
                            <w:r w:rsidRPr="00A6098B">
                              <w:rPr>
                                <w:color w:val="333333"/>
                                <w:sz w:val="16"/>
                                <w:szCs w:val="16"/>
                              </w:rPr>
                              <w:tab/>
                              <w:t>signal_b_1     &lt;= b;</w:t>
                            </w:r>
                          </w:p>
                          <w:p w14:paraId="686FFE6E" w14:textId="77777777" w:rsidR="00DB3B51" w:rsidRPr="00A6098B" w:rsidRDefault="00DB3B51" w:rsidP="00A6098B">
                            <w:pPr>
                              <w:pStyle w:val="HTML-kntformzott"/>
                              <w:rPr>
                                <w:color w:val="333333"/>
                                <w:sz w:val="16"/>
                                <w:szCs w:val="16"/>
                              </w:rPr>
                            </w:pPr>
                            <w:r w:rsidRPr="00A6098B">
                              <w:rPr>
                                <w:color w:val="333333"/>
                                <w:sz w:val="16"/>
                                <w:szCs w:val="16"/>
                              </w:rPr>
                              <w:tab/>
                              <w:t>signal_b_1_rdy &lt;= b_rdy;</w:t>
                            </w:r>
                          </w:p>
                          <w:p w14:paraId="2B80B341" w14:textId="77777777" w:rsidR="00DB3B51" w:rsidRPr="00A6098B" w:rsidRDefault="00DB3B51" w:rsidP="00A6098B">
                            <w:pPr>
                              <w:pStyle w:val="HTML-kntformzott"/>
                              <w:rPr>
                                <w:color w:val="333333"/>
                                <w:sz w:val="16"/>
                                <w:szCs w:val="16"/>
                              </w:rPr>
                            </w:pPr>
                            <w:r w:rsidRPr="00A6098B">
                              <w:rPr>
                                <w:color w:val="333333"/>
                                <w:sz w:val="16"/>
                                <w:szCs w:val="16"/>
                              </w:rPr>
                              <w:tab/>
                              <w:t>ret            &lt;= signal_out_2;</w:t>
                            </w:r>
                          </w:p>
                          <w:p w14:paraId="036990AB" w14:textId="77777777" w:rsidR="00DB3B51" w:rsidRPr="00A6098B" w:rsidRDefault="00DB3B51" w:rsidP="00A6098B">
                            <w:pPr>
                              <w:pStyle w:val="HTML-kntformzott"/>
                              <w:rPr>
                                <w:color w:val="333333"/>
                                <w:sz w:val="16"/>
                                <w:szCs w:val="16"/>
                              </w:rPr>
                            </w:pPr>
                            <w:r w:rsidRPr="00A6098B">
                              <w:rPr>
                                <w:color w:val="333333"/>
                                <w:sz w:val="16"/>
                                <w:szCs w:val="16"/>
                              </w:rPr>
                              <w:tab/>
                              <w:t>ret_rdy        &lt;= signal_out_2_rdy;</w:t>
                            </w:r>
                          </w:p>
                          <w:p w14:paraId="03DFB19D" w14:textId="77777777" w:rsidR="00DB3B51" w:rsidRPr="00A6098B" w:rsidRDefault="00DB3B51" w:rsidP="00A6098B">
                            <w:pPr>
                              <w:pStyle w:val="HTML-kntformzott"/>
                              <w:rPr>
                                <w:color w:val="333333"/>
                                <w:sz w:val="16"/>
                                <w:szCs w:val="16"/>
                              </w:rPr>
                            </w:pPr>
                            <w:r w:rsidRPr="00A6098B">
                              <w:rPr>
                                <w:b/>
                                <w:bCs/>
                                <w:color w:val="008800"/>
                                <w:sz w:val="16"/>
                                <w:szCs w:val="16"/>
                              </w:rPr>
                              <w:t>END</w:t>
                            </w:r>
                            <w:r w:rsidRPr="00A6098B">
                              <w:rPr>
                                <w:color w:val="333333"/>
                                <w:sz w:val="16"/>
                                <w:szCs w:val="16"/>
                              </w:rPr>
                              <w:t xml:space="preserve"> </w:t>
                            </w:r>
                            <w:r w:rsidRPr="00A6098B">
                              <w:rPr>
                                <w:b/>
                                <w:bCs/>
                                <w:color w:val="BB0066"/>
                                <w:sz w:val="16"/>
                                <w:szCs w:val="16"/>
                              </w:rPr>
                              <w:t>Behavioral</w:t>
                            </w:r>
                            <w:r w:rsidRPr="00A6098B">
                              <w:rPr>
                                <w:color w:val="333333"/>
                                <w:sz w:val="16"/>
                                <w:szCs w:val="16"/>
                              </w:rPr>
                              <w:t>;</w:t>
                            </w:r>
                          </w:p>
                          <w:p w14:paraId="59A2610D" w14:textId="040AD26A" w:rsidR="00DB3B51" w:rsidRDefault="00DB3B51" w:rsidP="00A6098B">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2CB1D" id="_x0000_s1050" type="#_x0000_t202" style="position:absolute;left:0;text-align:left;margin-left:372.35pt;margin-top:123.55pt;width:423.55pt;height:454.4pt;z-index:251732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">
                <v:textbox>
                  <w:txbxContent>
                    <w:p w14:paraId="32D4D44A" w14:textId="77777777" w:rsidR="00DB3B51" w:rsidRPr="00A6098B" w:rsidRDefault="00DB3B51" w:rsidP="00A6098B">
                      <w:pPr>
                        <w:pStyle w:val="HTML-kntformzott"/>
                        <w:rPr>
                          <w:color w:val="333333"/>
                          <w:sz w:val="16"/>
                          <w:szCs w:val="16"/>
                        </w:rPr>
                      </w:pPr>
                      <w:r w:rsidRPr="00A6098B">
                        <w:rPr>
                          <w:b/>
                          <w:bCs/>
                          <w:color w:val="008800"/>
                          <w:sz w:val="16"/>
                          <w:szCs w:val="16"/>
                        </w:rPr>
                        <w:t>LIBRARY</w:t>
                      </w:r>
                      <w:r w:rsidRPr="00A6098B">
                        <w:rPr>
                          <w:color w:val="333333"/>
                          <w:sz w:val="16"/>
                          <w:szCs w:val="16"/>
                        </w:rPr>
                        <w:t xml:space="preserve"> </w:t>
                      </w:r>
                      <w:r w:rsidRPr="00A6098B">
                        <w:rPr>
                          <w:b/>
                          <w:bCs/>
                          <w:color w:val="0E84B5"/>
                          <w:sz w:val="16"/>
                          <w:szCs w:val="16"/>
                        </w:rPr>
                        <w:t>IEEE</w:t>
                      </w:r>
                      <w:r w:rsidRPr="00A6098B">
                        <w:rPr>
                          <w:color w:val="333333"/>
                          <w:sz w:val="16"/>
                          <w:szCs w:val="16"/>
                        </w:rPr>
                        <w:t>;</w:t>
                      </w:r>
                    </w:p>
                    <w:p w14:paraId="29E0F5D9" w14:textId="77777777" w:rsidR="00DB3B51" w:rsidRPr="00A6098B" w:rsidRDefault="00DB3B51" w:rsidP="00A6098B">
                      <w:pPr>
                        <w:pStyle w:val="HTML-kntformzott"/>
                        <w:rPr>
                          <w:color w:val="333333"/>
                          <w:sz w:val="16"/>
                          <w:szCs w:val="16"/>
                        </w:rPr>
                      </w:pPr>
                      <w:r w:rsidRPr="00A6098B">
                        <w:rPr>
                          <w:b/>
                          <w:bCs/>
                          <w:color w:val="008800"/>
                          <w:sz w:val="16"/>
                          <w:szCs w:val="16"/>
                        </w:rPr>
                        <w:t>USE</w:t>
                      </w:r>
                      <w:r w:rsidRPr="00A6098B">
                        <w:rPr>
                          <w:color w:val="333333"/>
                          <w:sz w:val="16"/>
                          <w:szCs w:val="16"/>
                        </w:rPr>
                        <w:t xml:space="preserve"> </w:t>
                      </w:r>
                      <w:r w:rsidRPr="00A6098B">
                        <w:rPr>
                          <w:b/>
                          <w:bCs/>
                          <w:color w:val="0E84B5"/>
                          <w:sz w:val="16"/>
                          <w:szCs w:val="16"/>
                        </w:rPr>
                        <w:t>IEEE.STD_LOGIC_1164.ALL</w:t>
                      </w:r>
                      <w:r w:rsidRPr="00A6098B">
                        <w:rPr>
                          <w:color w:val="333333"/>
                          <w:sz w:val="16"/>
                          <w:szCs w:val="16"/>
                        </w:rPr>
                        <w:t>;</w:t>
                      </w:r>
                    </w:p>
                    <w:p w14:paraId="36444CF1" w14:textId="77777777" w:rsidR="00DB3B51" w:rsidRPr="00A6098B" w:rsidRDefault="00DB3B51" w:rsidP="00A6098B">
                      <w:pPr>
                        <w:pStyle w:val="HTML-kntformzott"/>
                        <w:rPr>
                          <w:color w:val="333333"/>
                          <w:sz w:val="16"/>
                          <w:szCs w:val="16"/>
                        </w:rPr>
                      </w:pPr>
                      <w:r w:rsidRPr="00A6098B">
                        <w:rPr>
                          <w:b/>
                          <w:bCs/>
                          <w:color w:val="008800"/>
                          <w:sz w:val="16"/>
                          <w:szCs w:val="16"/>
                        </w:rPr>
                        <w:t>USE</w:t>
                      </w:r>
                      <w:r w:rsidRPr="00A6098B">
                        <w:rPr>
                          <w:color w:val="333333"/>
                          <w:sz w:val="16"/>
                          <w:szCs w:val="16"/>
                        </w:rPr>
                        <w:t xml:space="preserve"> </w:t>
                      </w:r>
                      <w:r w:rsidRPr="00A6098B">
                        <w:rPr>
                          <w:b/>
                          <w:bCs/>
                          <w:color w:val="0E84B5"/>
                          <w:sz w:val="16"/>
                          <w:szCs w:val="16"/>
                        </w:rPr>
                        <w:t>IEEE.Numeric_STD.ALL</w:t>
                      </w:r>
                      <w:r w:rsidRPr="00A6098B">
                        <w:rPr>
                          <w:color w:val="333333"/>
                          <w:sz w:val="16"/>
                          <w:szCs w:val="16"/>
                        </w:rPr>
                        <w:t>;</w:t>
                      </w:r>
                    </w:p>
                    <w:p w14:paraId="75487B7C" w14:textId="77777777" w:rsidR="00DB3B51" w:rsidRPr="00A6098B" w:rsidRDefault="00DB3B51" w:rsidP="00A6098B">
                      <w:pPr>
                        <w:pStyle w:val="HTML-kntformzott"/>
                        <w:rPr>
                          <w:color w:val="333333"/>
                          <w:sz w:val="16"/>
                          <w:szCs w:val="16"/>
                        </w:rPr>
                      </w:pPr>
                      <w:r w:rsidRPr="00A6098B">
                        <w:rPr>
                          <w:b/>
                          <w:bCs/>
                          <w:color w:val="008800"/>
                          <w:sz w:val="16"/>
                          <w:szCs w:val="16"/>
                        </w:rPr>
                        <w:t>ENTITY</w:t>
                      </w:r>
                      <w:r w:rsidRPr="00A6098B">
                        <w:rPr>
                          <w:color w:val="333333"/>
                          <w:sz w:val="16"/>
                          <w:szCs w:val="16"/>
                        </w:rPr>
                        <w:t xml:space="preserve"> </w:t>
                      </w:r>
                      <w:r w:rsidRPr="00A6098B">
                        <w:rPr>
                          <w:b/>
                          <w:bCs/>
                          <w:color w:val="BB0066"/>
                          <w:sz w:val="16"/>
                          <w:szCs w:val="16"/>
                        </w:rPr>
                        <w:t>add</w:t>
                      </w:r>
                      <w:r w:rsidRPr="00A6098B">
                        <w:rPr>
                          <w:color w:val="333333"/>
                          <w:sz w:val="16"/>
                          <w:szCs w:val="16"/>
                        </w:rPr>
                        <w:t xml:space="preserve"> </w:t>
                      </w:r>
                      <w:r w:rsidRPr="00A6098B">
                        <w:rPr>
                          <w:b/>
                          <w:bCs/>
                          <w:color w:val="008800"/>
                          <w:sz w:val="16"/>
                          <w:szCs w:val="16"/>
                        </w:rPr>
                        <w:t>IS</w:t>
                      </w:r>
                    </w:p>
                    <w:p w14:paraId="78B63E40"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PORT</w:t>
                      </w:r>
                    </w:p>
                    <w:p w14:paraId="027F2759" w14:textId="77777777" w:rsidR="00DB3B51" w:rsidRPr="00A6098B" w:rsidRDefault="00DB3B51" w:rsidP="00A6098B">
                      <w:pPr>
                        <w:pStyle w:val="HTML-kntformzott"/>
                        <w:rPr>
                          <w:color w:val="333333"/>
                          <w:sz w:val="16"/>
                          <w:szCs w:val="16"/>
                        </w:rPr>
                      </w:pPr>
                      <w:r w:rsidRPr="00A6098B">
                        <w:rPr>
                          <w:color w:val="333333"/>
                          <w:sz w:val="16"/>
                          <w:szCs w:val="16"/>
                        </w:rPr>
                        <w:tab/>
                        <w:t>(</w:t>
                      </w:r>
                    </w:p>
                    <w:p w14:paraId="63152BD1"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rst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3E3ECA65"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loop_rst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09E74A87"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clk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0922DB9D"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a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194FBCDA"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a_rdy    : </w:t>
                      </w:r>
                      <w:r w:rsidRPr="00A6098B">
                        <w:rPr>
                          <w:b/>
                          <w:bCs/>
                          <w:color w:val="008800"/>
                          <w:sz w:val="16"/>
                          <w:szCs w:val="16"/>
                        </w:rPr>
                        <w:t>IN</w:t>
                      </w:r>
                      <w:r w:rsidRPr="00A6098B">
                        <w:rPr>
                          <w:color w:val="333333"/>
                          <w:sz w:val="16"/>
                          <w:szCs w:val="16"/>
                        </w:rPr>
                        <w:t xml:space="preserve"> </w:t>
                      </w:r>
                      <w:r w:rsidRPr="00A6098B">
                        <w:rPr>
                          <w:b/>
                          <w:bCs/>
                          <w:color w:val="333399"/>
                          <w:sz w:val="16"/>
                          <w:szCs w:val="16"/>
                        </w:rPr>
                        <w:t>BOOLEAN</w:t>
                      </w:r>
                      <w:r w:rsidRPr="00A6098B">
                        <w:rPr>
                          <w:color w:val="333333"/>
                          <w:sz w:val="16"/>
                          <w:szCs w:val="16"/>
                        </w:rPr>
                        <w:t>;</w:t>
                      </w:r>
                    </w:p>
                    <w:p w14:paraId="230CAE1F"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b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38809435"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b_rdy    : </w:t>
                      </w:r>
                      <w:r w:rsidRPr="00A6098B">
                        <w:rPr>
                          <w:b/>
                          <w:bCs/>
                          <w:color w:val="008800"/>
                          <w:sz w:val="16"/>
                          <w:szCs w:val="16"/>
                        </w:rPr>
                        <w:t>IN</w:t>
                      </w:r>
                      <w:r w:rsidRPr="00A6098B">
                        <w:rPr>
                          <w:color w:val="333333"/>
                          <w:sz w:val="16"/>
                          <w:szCs w:val="16"/>
                        </w:rPr>
                        <w:t xml:space="preserve"> </w:t>
                      </w:r>
                      <w:r w:rsidRPr="00A6098B">
                        <w:rPr>
                          <w:b/>
                          <w:bCs/>
                          <w:color w:val="333399"/>
                          <w:sz w:val="16"/>
                          <w:szCs w:val="16"/>
                        </w:rPr>
                        <w:t>BOOLEAN</w:t>
                      </w:r>
                      <w:r w:rsidRPr="00A6098B">
                        <w:rPr>
                          <w:color w:val="333333"/>
                          <w:sz w:val="16"/>
                          <w:szCs w:val="16"/>
                        </w:rPr>
                        <w:t>;</w:t>
                      </w:r>
                    </w:p>
                    <w:p w14:paraId="37C290E4"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ret      : </w:t>
                      </w:r>
                      <w:r w:rsidRPr="00A6098B">
                        <w:rPr>
                          <w:b/>
                          <w:bCs/>
                          <w:color w:val="008800"/>
                          <w:sz w:val="16"/>
                          <w:szCs w:val="16"/>
                        </w:rPr>
                        <w:t>OUT</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3E3D5A4A"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ret_rdy  : </w:t>
                      </w:r>
                      <w:r w:rsidRPr="00A6098B">
                        <w:rPr>
                          <w:b/>
                          <w:bCs/>
                          <w:color w:val="008800"/>
                          <w:sz w:val="16"/>
                          <w:szCs w:val="16"/>
                        </w:rPr>
                        <w:t>OUT</w:t>
                      </w:r>
                      <w:r w:rsidRPr="00A6098B">
                        <w:rPr>
                          <w:color w:val="333333"/>
                          <w:sz w:val="16"/>
                          <w:szCs w:val="16"/>
                        </w:rPr>
                        <w:t xml:space="preserve"> </w:t>
                      </w:r>
                      <w:r w:rsidRPr="00A6098B">
                        <w:rPr>
                          <w:b/>
                          <w:bCs/>
                          <w:color w:val="333399"/>
                          <w:sz w:val="16"/>
                          <w:szCs w:val="16"/>
                        </w:rPr>
                        <w:t>BOOLEAN</w:t>
                      </w:r>
                    </w:p>
                    <w:p w14:paraId="52BD8C18" w14:textId="77777777" w:rsidR="00DB3B51" w:rsidRPr="00A6098B" w:rsidRDefault="00DB3B51" w:rsidP="00A6098B">
                      <w:pPr>
                        <w:pStyle w:val="HTML-kntformzott"/>
                        <w:rPr>
                          <w:color w:val="333333"/>
                          <w:sz w:val="16"/>
                          <w:szCs w:val="16"/>
                        </w:rPr>
                      </w:pPr>
                      <w:r w:rsidRPr="00A6098B">
                        <w:rPr>
                          <w:color w:val="333333"/>
                          <w:sz w:val="16"/>
                          <w:szCs w:val="16"/>
                        </w:rPr>
                        <w:tab/>
                        <w:t>);</w:t>
                      </w:r>
                    </w:p>
                    <w:p w14:paraId="4CB44BEF" w14:textId="77777777" w:rsidR="00DB3B51" w:rsidRPr="00A6098B" w:rsidRDefault="00DB3B51" w:rsidP="00A6098B">
                      <w:pPr>
                        <w:pStyle w:val="HTML-kntformzott"/>
                        <w:rPr>
                          <w:color w:val="333333"/>
                          <w:sz w:val="16"/>
                          <w:szCs w:val="16"/>
                        </w:rPr>
                      </w:pPr>
                      <w:r w:rsidRPr="00A6098B">
                        <w:rPr>
                          <w:b/>
                          <w:bCs/>
                          <w:color w:val="008800"/>
                          <w:sz w:val="16"/>
                          <w:szCs w:val="16"/>
                        </w:rPr>
                        <w:t>END</w:t>
                      </w:r>
                      <w:r w:rsidRPr="00A6098B">
                        <w:rPr>
                          <w:color w:val="333333"/>
                          <w:sz w:val="16"/>
                          <w:szCs w:val="16"/>
                        </w:rPr>
                        <w:t xml:space="preserve"> </w:t>
                      </w:r>
                      <w:r w:rsidRPr="00A6098B">
                        <w:rPr>
                          <w:b/>
                          <w:bCs/>
                          <w:color w:val="BB0066"/>
                          <w:sz w:val="16"/>
                          <w:szCs w:val="16"/>
                        </w:rPr>
                        <w:t>add</w:t>
                      </w:r>
                      <w:r w:rsidRPr="00A6098B">
                        <w:rPr>
                          <w:color w:val="333333"/>
                          <w:sz w:val="16"/>
                          <w:szCs w:val="16"/>
                        </w:rPr>
                        <w:t>;</w:t>
                      </w:r>
                    </w:p>
                    <w:p w14:paraId="3BD1FA26" w14:textId="77777777" w:rsidR="00DB3B51" w:rsidRPr="00A6098B" w:rsidRDefault="00DB3B51" w:rsidP="00A6098B">
                      <w:pPr>
                        <w:pStyle w:val="HTML-kntformzott"/>
                        <w:rPr>
                          <w:color w:val="333333"/>
                          <w:sz w:val="16"/>
                          <w:szCs w:val="16"/>
                        </w:rPr>
                      </w:pPr>
                      <w:r w:rsidRPr="00A6098B">
                        <w:rPr>
                          <w:b/>
                          <w:bCs/>
                          <w:color w:val="008800"/>
                          <w:sz w:val="16"/>
                          <w:szCs w:val="16"/>
                        </w:rPr>
                        <w:t>ARCHITECTURE</w:t>
                      </w:r>
                      <w:r w:rsidRPr="00A6098B">
                        <w:rPr>
                          <w:color w:val="333333"/>
                          <w:sz w:val="16"/>
                          <w:szCs w:val="16"/>
                        </w:rPr>
                        <w:t xml:space="preserve"> </w:t>
                      </w:r>
                      <w:r w:rsidRPr="00A6098B">
                        <w:rPr>
                          <w:b/>
                          <w:bCs/>
                          <w:color w:val="BB0066"/>
                          <w:sz w:val="16"/>
                          <w:szCs w:val="16"/>
                        </w:rPr>
                        <w:t>Behavioral</w:t>
                      </w:r>
                      <w:r w:rsidRPr="00A6098B">
                        <w:rPr>
                          <w:color w:val="333333"/>
                          <w:sz w:val="16"/>
                          <w:szCs w:val="16"/>
                        </w:rPr>
                        <w:t xml:space="preserve"> </w:t>
                      </w:r>
                      <w:r w:rsidRPr="00A6098B">
                        <w:rPr>
                          <w:b/>
                          <w:bCs/>
                          <w:color w:val="008800"/>
                          <w:sz w:val="16"/>
                          <w:szCs w:val="16"/>
                        </w:rPr>
                        <w:t>OF</w:t>
                      </w:r>
                      <w:r w:rsidRPr="00A6098B">
                        <w:rPr>
                          <w:color w:val="333333"/>
                          <w:sz w:val="16"/>
                          <w:szCs w:val="16"/>
                        </w:rPr>
                        <w:t xml:space="preserve"> </w:t>
                      </w:r>
                      <w:r w:rsidRPr="00A6098B">
                        <w:rPr>
                          <w:b/>
                          <w:bCs/>
                          <w:color w:val="BB0066"/>
                          <w:sz w:val="16"/>
                          <w:szCs w:val="16"/>
                        </w:rPr>
                        <w:t>add</w:t>
                      </w:r>
                      <w:r w:rsidRPr="00A6098B">
                        <w:rPr>
                          <w:color w:val="333333"/>
                          <w:sz w:val="16"/>
                          <w:szCs w:val="16"/>
                        </w:rPr>
                        <w:t xml:space="preserve"> </w:t>
                      </w:r>
                      <w:r w:rsidRPr="00A6098B">
                        <w:rPr>
                          <w:b/>
                          <w:bCs/>
                          <w:color w:val="008800"/>
                          <w:sz w:val="16"/>
                          <w:szCs w:val="16"/>
                        </w:rPr>
                        <w:t>IS</w:t>
                      </w:r>
                    </w:p>
                    <w:p w14:paraId="017653FB"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COMPONENT</w:t>
                      </w:r>
                      <w:r w:rsidRPr="00A6098B">
                        <w:rPr>
                          <w:color w:val="333333"/>
                          <w:sz w:val="16"/>
                          <w:szCs w:val="16"/>
                        </w:rPr>
                        <w:t xml:space="preserve"> </w:t>
                      </w:r>
                      <w:r w:rsidRPr="00A6098B">
                        <w:rPr>
                          <w:b/>
                          <w:bCs/>
                          <w:color w:val="BB0066"/>
                          <w:sz w:val="16"/>
                          <w:szCs w:val="16"/>
                        </w:rPr>
                        <w:t>Add</w:t>
                      </w:r>
                      <w:r w:rsidRPr="00A6098B">
                        <w:rPr>
                          <w:color w:val="333333"/>
                          <w:sz w:val="16"/>
                          <w:szCs w:val="16"/>
                        </w:rPr>
                        <w:t xml:space="preserve"> </w:t>
                      </w:r>
                      <w:r w:rsidRPr="00A6098B">
                        <w:rPr>
                          <w:b/>
                          <w:bCs/>
                          <w:color w:val="008800"/>
                          <w:sz w:val="16"/>
                          <w:szCs w:val="16"/>
                        </w:rPr>
                        <w:t>IS</w:t>
                      </w:r>
                    </w:p>
                    <w:p w14:paraId="3380854C"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r>
                      <w:r w:rsidRPr="00A6098B">
                        <w:rPr>
                          <w:b/>
                          <w:bCs/>
                          <w:color w:val="008800"/>
                          <w:sz w:val="16"/>
                          <w:szCs w:val="16"/>
                        </w:rPr>
                        <w:t>PORT</w:t>
                      </w:r>
                    </w:p>
                    <w:p w14:paraId="64868887"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w:t>
                      </w:r>
                    </w:p>
                    <w:p w14:paraId="1830992C"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rst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1B70DAFE"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loop_rst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538E09FB"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clk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w:t>
                      </w:r>
                      <w:r w:rsidRPr="00A6098B">
                        <w:rPr>
                          <w:color w:val="333333"/>
                          <w:sz w:val="16"/>
                          <w:szCs w:val="16"/>
                        </w:rPr>
                        <w:t>;</w:t>
                      </w:r>
                    </w:p>
                    <w:p w14:paraId="0B21B582"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input1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273CEF1B"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input1_rdy  : </w:t>
                      </w:r>
                      <w:r w:rsidRPr="00A6098B">
                        <w:rPr>
                          <w:b/>
                          <w:bCs/>
                          <w:color w:val="008800"/>
                          <w:sz w:val="16"/>
                          <w:szCs w:val="16"/>
                        </w:rPr>
                        <w:t>IN</w:t>
                      </w:r>
                      <w:r w:rsidRPr="00A6098B">
                        <w:rPr>
                          <w:color w:val="333333"/>
                          <w:sz w:val="16"/>
                          <w:szCs w:val="16"/>
                        </w:rPr>
                        <w:t xml:space="preserve"> </w:t>
                      </w:r>
                      <w:r w:rsidRPr="00A6098B">
                        <w:rPr>
                          <w:b/>
                          <w:bCs/>
                          <w:color w:val="333399"/>
                          <w:sz w:val="16"/>
                          <w:szCs w:val="16"/>
                        </w:rPr>
                        <w:t>BOOLEAN</w:t>
                      </w:r>
                      <w:r w:rsidRPr="00A6098B">
                        <w:rPr>
                          <w:color w:val="333333"/>
                          <w:sz w:val="16"/>
                          <w:szCs w:val="16"/>
                        </w:rPr>
                        <w:t>;</w:t>
                      </w:r>
                    </w:p>
                    <w:p w14:paraId="67AD9F18"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input2      : </w:t>
                      </w:r>
                      <w:r w:rsidRPr="00A6098B">
                        <w:rPr>
                          <w:b/>
                          <w:bCs/>
                          <w:color w:val="008800"/>
                          <w:sz w:val="16"/>
                          <w:szCs w:val="16"/>
                        </w:rPr>
                        <w:t>IN</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0ABD5615"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input2_rdy  : </w:t>
                      </w:r>
                      <w:r w:rsidRPr="00A6098B">
                        <w:rPr>
                          <w:b/>
                          <w:bCs/>
                          <w:color w:val="008800"/>
                          <w:sz w:val="16"/>
                          <w:szCs w:val="16"/>
                        </w:rPr>
                        <w:t>IN</w:t>
                      </w:r>
                      <w:r w:rsidRPr="00A6098B">
                        <w:rPr>
                          <w:color w:val="333333"/>
                          <w:sz w:val="16"/>
                          <w:szCs w:val="16"/>
                        </w:rPr>
                        <w:t xml:space="preserve"> </w:t>
                      </w:r>
                      <w:r w:rsidRPr="00A6098B">
                        <w:rPr>
                          <w:b/>
                          <w:bCs/>
                          <w:color w:val="333399"/>
                          <w:sz w:val="16"/>
                          <w:szCs w:val="16"/>
                        </w:rPr>
                        <w:t>BOOLEAN</w:t>
                      </w:r>
                      <w:r w:rsidRPr="00A6098B">
                        <w:rPr>
                          <w:color w:val="333333"/>
                          <w:sz w:val="16"/>
                          <w:szCs w:val="16"/>
                        </w:rPr>
                        <w:t>;</w:t>
                      </w:r>
                    </w:p>
                    <w:p w14:paraId="1C9C087F"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output1     : </w:t>
                      </w:r>
                      <w:r w:rsidRPr="00A6098B">
                        <w:rPr>
                          <w:b/>
                          <w:bCs/>
                          <w:color w:val="008800"/>
                          <w:sz w:val="16"/>
                          <w:szCs w:val="16"/>
                        </w:rPr>
                        <w:t>OUT</w:t>
                      </w:r>
                      <w:r w:rsidRPr="00A6098B">
                        <w:rPr>
                          <w:color w:val="333333"/>
                          <w:sz w:val="16"/>
                          <w:szCs w:val="16"/>
                        </w:rPr>
                        <w:t xml:space="preserve"> </w:t>
                      </w:r>
                      <w:r w:rsidRPr="00A6098B">
                        <w:rPr>
                          <w:b/>
                          <w:bCs/>
                          <w:color w:val="333399"/>
                          <w:sz w:val="16"/>
                          <w:szCs w:val="16"/>
                        </w:rPr>
                        <w:t>STD_LOGIC_vector</w:t>
                      </w:r>
                      <w:r w:rsidRPr="00A6098B">
                        <w:rPr>
                          <w:color w:val="333333"/>
                          <w:sz w:val="16"/>
                          <w:szCs w:val="16"/>
                        </w:rPr>
                        <w:t>(</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28FEB1B3"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 xml:space="preserve">output1_rdy : </w:t>
                      </w:r>
                      <w:r w:rsidRPr="00A6098B">
                        <w:rPr>
                          <w:b/>
                          <w:bCs/>
                          <w:color w:val="008800"/>
                          <w:sz w:val="16"/>
                          <w:szCs w:val="16"/>
                        </w:rPr>
                        <w:t>OUT</w:t>
                      </w:r>
                      <w:r w:rsidRPr="00A6098B">
                        <w:rPr>
                          <w:color w:val="333333"/>
                          <w:sz w:val="16"/>
                          <w:szCs w:val="16"/>
                        </w:rPr>
                        <w:t xml:space="preserve"> </w:t>
                      </w:r>
                      <w:r w:rsidRPr="00A6098B">
                        <w:rPr>
                          <w:b/>
                          <w:bCs/>
                          <w:color w:val="333399"/>
                          <w:sz w:val="16"/>
                          <w:szCs w:val="16"/>
                        </w:rPr>
                        <w:t>BOOLEAN</w:t>
                      </w:r>
                    </w:p>
                    <w:p w14:paraId="4DF3F765"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color w:val="333333"/>
                          <w:sz w:val="16"/>
                          <w:szCs w:val="16"/>
                        </w:rPr>
                        <w:tab/>
                        <w:t>);</w:t>
                      </w:r>
                    </w:p>
                    <w:p w14:paraId="2366AF97"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END</w:t>
                      </w:r>
                      <w:r w:rsidRPr="00A6098B">
                        <w:rPr>
                          <w:color w:val="333333"/>
                          <w:sz w:val="16"/>
                          <w:szCs w:val="16"/>
                        </w:rPr>
                        <w:t xml:space="preserve"> </w:t>
                      </w:r>
                      <w:r w:rsidRPr="00A6098B">
                        <w:rPr>
                          <w:b/>
                          <w:bCs/>
                          <w:color w:val="008800"/>
                          <w:sz w:val="16"/>
                          <w:szCs w:val="16"/>
                        </w:rPr>
                        <w:t>COMPONENT</w:t>
                      </w:r>
                      <w:r w:rsidRPr="00A6098B">
                        <w:rPr>
                          <w:color w:val="333333"/>
                          <w:sz w:val="16"/>
                          <w:szCs w:val="16"/>
                        </w:rPr>
                        <w:t>;</w:t>
                      </w:r>
                    </w:p>
                    <w:p w14:paraId="356AFBCA"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signal_a_0       : </w:t>
                      </w:r>
                      <w:r w:rsidRPr="00A6098B">
                        <w:rPr>
                          <w:b/>
                          <w:bCs/>
                          <w:color w:val="333399"/>
                          <w:sz w:val="16"/>
                          <w:szCs w:val="16"/>
                        </w:rPr>
                        <w:t>STD_LOGIC_VECTOR</w:t>
                      </w:r>
                      <w:r w:rsidRPr="00A6098B">
                        <w:rPr>
                          <w:color w:val="333333"/>
                          <w:sz w:val="16"/>
                          <w:szCs w:val="16"/>
                        </w:rPr>
                        <w:t xml:space="preserve"> (</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644A363E"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signal_a_0_rdy   : </w:t>
                      </w:r>
                      <w:r w:rsidRPr="00A6098B">
                        <w:rPr>
                          <w:b/>
                          <w:bCs/>
                          <w:color w:val="333399"/>
                          <w:sz w:val="16"/>
                          <w:szCs w:val="16"/>
                        </w:rPr>
                        <w:t>BOOLEAN</w:t>
                      </w:r>
                      <w:r w:rsidRPr="00A6098B">
                        <w:rPr>
                          <w:color w:val="333333"/>
                          <w:sz w:val="16"/>
                          <w:szCs w:val="16"/>
                        </w:rPr>
                        <w:t>;</w:t>
                      </w:r>
                    </w:p>
                    <w:p w14:paraId="0E0FDBC4"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signal_b_1       : </w:t>
                      </w:r>
                      <w:r w:rsidRPr="00A6098B">
                        <w:rPr>
                          <w:b/>
                          <w:bCs/>
                          <w:color w:val="333399"/>
                          <w:sz w:val="16"/>
                          <w:szCs w:val="16"/>
                        </w:rPr>
                        <w:t>STD_LOGIC_VECTOR</w:t>
                      </w:r>
                      <w:r w:rsidRPr="00A6098B">
                        <w:rPr>
                          <w:color w:val="333333"/>
                          <w:sz w:val="16"/>
                          <w:szCs w:val="16"/>
                        </w:rPr>
                        <w:t xml:space="preserve"> (</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116EAF9E"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signal_b_1_rdy   : </w:t>
                      </w:r>
                      <w:r w:rsidRPr="00A6098B">
                        <w:rPr>
                          <w:b/>
                          <w:bCs/>
                          <w:color w:val="333399"/>
                          <w:sz w:val="16"/>
                          <w:szCs w:val="16"/>
                        </w:rPr>
                        <w:t>BOOLEAN</w:t>
                      </w:r>
                      <w:r w:rsidRPr="00A6098B">
                        <w:rPr>
                          <w:color w:val="333333"/>
                          <w:sz w:val="16"/>
                          <w:szCs w:val="16"/>
                        </w:rPr>
                        <w:t>;</w:t>
                      </w:r>
                    </w:p>
                    <w:p w14:paraId="5E5409D4"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signal_out_2     : </w:t>
                      </w:r>
                      <w:r w:rsidRPr="00A6098B">
                        <w:rPr>
                          <w:b/>
                          <w:bCs/>
                          <w:color w:val="333399"/>
                          <w:sz w:val="16"/>
                          <w:szCs w:val="16"/>
                        </w:rPr>
                        <w:t>STD_LOGIC_VECTOR</w:t>
                      </w:r>
                      <w:r w:rsidRPr="00A6098B">
                        <w:rPr>
                          <w:color w:val="333333"/>
                          <w:sz w:val="16"/>
                          <w:szCs w:val="16"/>
                        </w:rPr>
                        <w:t xml:space="preserve"> (</w:t>
                      </w:r>
                      <w:r w:rsidRPr="00A6098B">
                        <w:rPr>
                          <w:b/>
                          <w:bCs/>
                          <w:color w:val="0000DD"/>
                          <w:sz w:val="16"/>
                          <w:szCs w:val="16"/>
                        </w:rPr>
                        <w:t>31</w:t>
                      </w:r>
                      <w:r w:rsidRPr="00A6098B">
                        <w:rPr>
                          <w:color w:val="333333"/>
                          <w:sz w:val="16"/>
                          <w:szCs w:val="16"/>
                        </w:rPr>
                        <w:t xml:space="preserve"> </w:t>
                      </w:r>
                      <w:r w:rsidRPr="00A6098B">
                        <w:rPr>
                          <w:b/>
                          <w:bCs/>
                          <w:color w:val="008800"/>
                          <w:sz w:val="16"/>
                          <w:szCs w:val="16"/>
                        </w:rPr>
                        <w:t>DOWNTO</w:t>
                      </w:r>
                      <w:r w:rsidRPr="00A6098B">
                        <w:rPr>
                          <w:color w:val="333333"/>
                          <w:sz w:val="16"/>
                          <w:szCs w:val="16"/>
                        </w:rPr>
                        <w:t xml:space="preserve"> </w:t>
                      </w:r>
                      <w:r w:rsidRPr="00A6098B">
                        <w:rPr>
                          <w:b/>
                          <w:bCs/>
                          <w:color w:val="0000DD"/>
                          <w:sz w:val="16"/>
                          <w:szCs w:val="16"/>
                        </w:rPr>
                        <w:t>0</w:t>
                      </w:r>
                      <w:r w:rsidRPr="00A6098B">
                        <w:rPr>
                          <w:color w:val="333333"/>
                          <w:sz w:val="16"/>
                          <w:szCs w:val="16"/>
                        </w:rPr>
                        <w:t>);</w:t>
                      </w:r>
                    </w:p>
                    <w:p w14:paraId="5909E427" w14:textId="77777777" w:rsidR="00DB3B51" w:rsidRPr="00A6098B" w:rsidRDefault="00DB3B51" w:rsidP="00A6098B">
                      <w:pPr>
                        <w:pStyle w:val="HTML-kntformzott"/>
                        <w:rPr>
                          <w:color w:val="333333"/>
                          <w:sz w:val="16"/>
                          <w:szCs w:val="16"/>
                        </w:rPr>
                      </w:pPr>
                      <w:r w:rsidRPr="00A6098B">
                        <w:rPr>
                          <w:color w:val="333333"/>
                          <w:sz w:val="16"/>
                          <w:szCs w:val="16"/>
                        </w:rPr>
                        <w:tab/>
                      </w:r>
                      <w:r w:rsidRPr="00A6098B">
                        <w:rPr>
                          <w:b/>
                          <w:bCs/>
                          <w:color w:val="008800"/>
                          <w:sz w:val="16"/>
                          <w:szCs w:val="16"/>
                        </w:rPr>
                        <w:t>SIGNAL</w:t>
                      </w:r>
                      <w:r w:rsidRPr="00A6098B">
                        <w:rPr>
                          <w:color w:val="333333"/>
                          <w:sz w:val="16"/>
                          <w:szCs w:val="16"/>
                        </w:rPr>
                        <w:t xml:space="preserve"> signal_out_2_rdy : </w:t>
                      </w:r>
                      <w:r w:rsidRPr="00A6098B">
                        <w:rPr>
                          <w:b/>
                          <w:bCs/>
                          <w:color w:val="333399"/>
                          <w:sz w:val="16"/>
                          <w:szCs w:val="16"/>
                        </w:rPr>
                        <w:t>BOOLEAN</w:t>
                      </w:r>
                      <w:r w:rsidRPr="00A6098B">
                        <w:rPr>
                          <w:color w:val="333333"/>
                          <w:sz w:val="16"/>
                          <w:szCs w:val="16"/>
                        </w:rPr>
                        <w:t>;</w:t>
                      </w:r>
                    </w:p>
                    <w:p w14:paraId="6B8299B6" w14:textId="77777777" w:rsidR="00DB3B51" w:rsidRPr="00A6098B" w:rsidRDefault="00DB3B51" w:rsidP="00A6098B">
                      <w:pPr>
                        <w:pStyle w:val="HTML-kntformzott"/>
                        <w:rPr>
                          <w:color w:val="333333"/>
                          <w:sz w:val="16"/>
                          <w:szCs w:val="16"/>
                        </w:rPr>
                      </w:pPr>
                      <w:r w:rsidRPr="00A6098B">
                        <w:rPr>
                          <w:b/>
                          <w:bCs/>
                          <w:color w:val="008800"/>
                          <w:sz w:val="16"/>
                          <w:szCs w:val="16"/>
                        </w:rPr>
                        <w:t>BEGIN</w:t>
                      </w:r>
                    </w:p>
                    <w:p w14:paraId="0C4FCA64" w14:textId="77777777" w:rsidR="00DB3B51" w:rsidRPr="00A6098B" w:rsidRDefault="00DB3B51" w:rsidP="00A6098B">
                      <w:pPr>
                        <w:pStyle w:val="HTML-kntformzott"/>
                        <w:rPr>
                          <w:color w:val="333333"/>
                          <w:sz w:val="16"/>
                          <w:szCs w:val="16"/>
                        </w:rPr>
                      </w:pPr>
                      <w:r w:rsidRPr="00A6098B">
                        <w:rPr>
                          <w:color w:val="333333"/>
                          <w:sz w:val="16"/>
                          <w:szCs w:val="16"/>
                        </w:rPr>
                        <w:tab/>
                        <w:t xml:space="preserve">add0 : Add </w:t>
                      </w:r>
                      <w:r w:rsidRPr="00A6098B">
                        <w:rPr>
                          <w:b/>
                          <w:bCs/>
                          <w:color w:val="008800"/>
                          <w:sz w:val="16"/>
                          <w:szCs w:val="16"/>
                        </w:rPr>
                        <w:t>PORT</w:t>
                      </w:r>
                      <w:r w:rsidRPr="00A6098B">
                        <w:rPr>
                          <w:color w:val="333333"/>
                          <w:sz w:val="16"/>
                          <w:szCs w:val="16"/>
                        </w:rPr>
                        <w:t xml:space="preserve"> </w:t>
                      </w:r>
                      <w:r w:rsidRPr="00A6098B">
                        <w:rPr>
                          <w:b/>
                          <w:bCs/>
                          <w:color w:val="008800"/>
                          <w:sz w:val="16"/>
                          <w:szCs w:val="16"/>
                        </w:rPr>
                        <w:t>MAP</w:t>
                      </w:r>
                      <w:r w:rsidRPr="00A6098B">
                        <w:rPr>
                          <w:color w:val="333333"/>
                          <w:sz w:val="16"/>
                          <w:szCs w:val="16"/>
                        </w:rPr>
                        <w:t>(rst, loop_rst, clk, signal_a_0, signal_a_0_rdy, signal_b_1, signal_b_1_rdy, signal_out_2, signal_out_2_rdy);</w:t>
                      </w:r>
                    </w:p>
                    <w:p w14:paraId="6C1407C3" w14:textId="77777777" w:rsidR="00DB3B51" w:rsidRPr="00A6098B" w:rsidRDefault="00DB3B51" w:rsidP="00A6098B">
                      <w:pPr>
                        <w:pStyle w:val="HTML-kntformzott"/>
                        <w:rPr>
                          <w:color w:val="333333"/>
                          <w:sz w:val="16"/>
                          <w:szCs w:val="16"/>
                        </w:rPr>
                      </w:pPr>
                    </w:p>
                    <w:p w14:paraId="577AAED6" w14:textId="77777777" w:rsidR="00DB3B51" w:rsidRPr="00A6098B" w:rsidRDefault="00DB3B51" w:rsidP="00A6098B">
                      <w:pPr>
                        <w:pStyle w:val="HTML-kntformzott"/>
                        <w:rPr>
                          <w:color w:val="333333"/>
                          <w:sz w:val="16"/>
                          <w:szCs w:val="16"/>
                        </w:rPr>
                      </w:pPr>
                      <w:r w:rsidRPr="00A6098B">
                        <w:rPr>
                          <w:color w:val="333333"/>
                          <w:sz w:val="16"/>
                          <w:szCs w:val="16"/>
                        </w:rPr>
                        <w:tab/>
                        <w:t>signal_a_0     &lt;= a;</w:t>
                      </w:r>
                    </w:p>
                    <w:p w14:paraId="18923045" w14:textId="77777777" w:rsidR="00DB3B51" w:rsidRPr="00A6098B" w:rsidRDefault="00DB3B51" w:rsidP="00A6098B">
                      <w:pPr>
                        <w:pStyle w:val="HTML-kntformzott"/>
                        <w:rPr>
                          <w:color w:val="333333"/>
                          <w:sz w:val="16"/>
                          <w:szCs w:val="16"/>
                        </w:rPr>
                      </w:pPr>
                      <w:r w:rsidRPr="00A6098B">
                        <w:rPr>
                          <w:color w:val="333333"/>
                          <w:sz w:val="16"/>
                          <w:szCs w:val="16"/>
                        </w:rPr>
                        <w:tab/>
                        <w:t>signal_a_0_rdy &lt;= a_rdy;</w:t>
                      </w:r>
                    </w:p>
                    <w:p w14:paraId="3B528974" w14:textId="77777777" w:rsidR="00DB3B51" w:rsidRPr="00A6098B" w:rsidRDefault="00DB3B51" w:rsidP="00A6098B">
                      <w:pPr>
                        <w:pStyle w:val="HTML-kntformzott"/>
                        <w:rPr>
                          <w:color w:val="333333"/>
                          <w:sz w:val="16"/>
                          <w:szCs w:val="16"/>
                        </w:rPr>
                      </w:pPr>
                      <w:r w:rsidRPr="00A6098B">
                        <w:rPr>
                          <w:color w:val="333333"/>
                          <w:sz w:val="16"/>
                          <w:szCs w:val="16"/>
                        </w:rPr>
                        <w:tab/>
                        <w:t>signal_b_1     &lt;= b;</w:t>
                      </w:r>
                    </w:p>
                    <w:p w14:paraId="686FFE6E" w14:textId="77777777" w:rsidR="00DB3B51" w:rsidRPr="00A6098B" w:rsidRDefault="00DB3B51" w:rsidP="00A6098B">
                      <w:pPr>
                        <w:pStyle w:val="HTML-kntformzott"/>
                        <w:rPr>
                          <w:color w:val="333333"/>
                          <w:sz w:val="16"/>
                          <w:szCs w:val="16"/>
                        </w:rPr>
                      </w:pPr>
                      <w:r w:rsidRPr="00A6098B">
                        <w:rPr>
                          <w:color w:val="333333"/>
                          <w:sz w:val="16"/>
                          <w:szCs w:val="16"/>
                        </w:rPr>
                        <w:tab/>
                        <w:t>signal_b_1_rdy &lt;= b_rdy;</w:t>
                      </w:r>
                    </w:p>
                    <w:p w14:paraId="2B80B341" w14:textId="77777777" w:rsidR="00DB3B51" w:rsidRPr="00A6098B" w:rsidRDefault="00DB3B51" w:rsidP="00A6098B">
                      <w:pPr>
                        <w:pStyle w:val="HTML-kntformzott"/>
                        <w:rPr>
                          <w:color w:val="333333"/>
                          <w:sz w:val="16"/>
                          <w:szCs w:val="16"/>
                        </w:rPr>
                      </w:pPr>
                      <w:r w:rsidRPr="00A6098B">
                        <w:rPr>
                          <w:color w:val="333333"/>
                          <w:sz w:val="16"/>
                          <w:szCs w:val="16"/>
                        </w:rPr>
                        <w:tab/>
                        <w:t>ret            &lt;= signal_out_2;</w:t>
                      </w:r>
                    </w:p>
                    <w:p w14:paraId="036990AB" w14:textId="77777777" w:rsidR="00DB3B51" w:rsidRPr="00A6098B" w:rsidRDefault="00DB3B51" w:rsidP="00A6098B">
                      <w:pPr>
                        <w:pStyle w:val="HTML-kntformzott"/>
                        <w:rPr>
                          <w:color w:val="333333"/>
                          <w:sz w:val="16"/>
                          <w:szCs w:val="16"/>
                        </w:rPr>
                      </w:pPr>
                      <w:r w:rsidRPr="00A6098B">
                        <w:rPr>
                          <w:color w:val="333333"/>
                          <w:sz w:val="16"/>
                          <w:szCs w:val="16"/>
                        </w:rPr>
                        <w:tab/>
                        <w:t>ret_rdy        &lt;= signal_out_2_rdy;</w:t>
                      </w:r>
                    </w:p>
                    <w:p w14:paraId="03DFB19D" w14:textId="77777777" w:rsidR="00DB3B51" w:rsidRPr="00A6098B" w:rsidRDefault="00DB3B51" w:rsidP="00A6098B">
                      <w:pPr>
                        <w:pStyle w:val="HTML-kntformzott"/>
                        <w:rPr>
                          <w:color w:val="333333"/>
                          <w:sz w:val="16"/>
                          <w:szCs w:val="16"/>
                        </w:rPr>
                      </w:pPr>
                      <w:r w:rsidRPr="00A6098B">
                        <w:rPr>
                          <w:b/>
                          <w:bCs/>
                          <w:color w:val="008800"/>
                          <w:sz w:val="16"/>
                          <w:szCs w:val="16"/>
                        </w:rPr>
                        <w:t>END</w:t>
                      </w:r>
                      <w:r w:rsidRPr="00A6098B">
                        <w:rPr>
                          <w:color w:val="333333"/>
                          <w:sz w:val="16"/>
                          <w:szCs w:val="16"/>
                        </w:rPr>
                        <w:t xml:space="preserve"> </w:t>
                      </w:r>
                      <w:r w:rsidRPr="00A6098B">
                        <w:rPr>
                          <w:b/>
                          <w:bCs/>
                          <w:color w:val="BB0066"/>
                          <w:sz w:val="16"/>
                          <w:szCs w:val="16"/>
                        </w:rPr>
                        <w:t>Behavioral</w:t>
                      </w:r>
                      <w:r w:rsidRPr="00A6098B">
                        <w:rPr>
                          <w:color w:val="333333"/>
                          <w:sz w:val="16"/>
                          <w:szCs w:val="16"/>
                        </w:rPr>
                        <w:t>;</w:t>
                      </w:r>
                    </w:p>
                    <w:p w14:paraId="59A2610D" w14:textId="040AD26A" w:rsidR="00DB3B51" w:rsidRDefault="00DB3B51" w:rsidP="00A6098B">
                      <w:pPr>
                        <w:spacing w:line="240" w:lineRule="auto"/>
                      </w:pPr>
                    </w:p>
                  </w:txbxContent>
                </v:textbox>
                <w10:wrap type="square" anchorx="margin"/>
              </v:shape>
            </w:pict>
          </mc:Fallback>
        </mc:AlternateContent>
      </w:r>
      <w:r>
        <w:rPr>
          <w:noProof/>
        </w:rPr>
        <mc:AlternateContent>
          <mc:Choice Requires="wps">
            <w:drawing>
              <wp:anchor distT="0" distB="0" distL="114300" distR="114300" simplePos="0" relativeHeight="251734528" behindDoc="0" locked="0" layoutInCell="1" allowOverlap="1" wp14:anchorId="1C597FEA" wp14:editId="7275F92C">
                <wp:simplePos x="0" y="0"/>
                <wp:positionH relativeFrom="page">
                  <wp:align>center</wp:align>
                </wp:positionH>
                <wp:positionV relativeFrom="paragraph">
                  <wp:posOffset>7410030</wp:posOffset>
                </wp:positionV>
                <wp:extent cx="5379085" cy="635"/>
                <wp:effectExtent l="0" t="0" r="0" b="9525"/>
                <wp:wrapSquare wrapText="bothSides"/>
                <wp:docPr id="23" name="Szövegdoboz 23"/>
                <wp:cNvGraphicFramePr/>
                <a:graphic xmlns:a="http://schemas.openxmlformats.org/drawingml/2006/main">
                  <a:graphicData uri="http://schemas.microsoft.com/office/word/2010/wordprocessingShape">
                    <wps:wsp>
                      <wps:cNvSpPr txBox="1"/>
                      <wps:spPr>
                        <a:xfrm>
                          <a:off x="0" y="0"/>
                          <a:ext cx="5379085" cy="635"/>
                        </a:xfrm>
                        <a:prstGeom prst="rect">
                          <a:avLst/>
                        </a:prstGeom>
                        <a:solidFill>
                          <a:prstClr val="white"/>
                        </a:solidFill>
                        <a:ln>
                          <a:noFill/>
                        </a:ln>
                      </wps:spPr>
                      <wps:txbx>
                        <w:txbxContent>
                          <w:bookmarkStart w:id="77" w:name="_Ref531812744"/>
                          <w:p w14:paraId="4D9F011F" w14:textId="6A8ABA1A" w:rsidR="00DB3B51" w:rsidRPr="00662A7E" w:rsidRDefault="00DB3B51" w:rsidP="00A6098B">
                            <w:pPr>
                              <w:pStyle w:val="Kpalrs"/>
                              <w:rPr>
                                <w:sz w:val="24"/>
                                <w:szCs w:val="24"/>
                                <w:lang w:eastAsia="en-US"/>
                              </w:rPr>
                            </w:pPr>
                            <w:r>
                              <w:fldChar w:fldCharType="begin"/>
                            </w:r>
                            <w:r>
                              <w:instrText xml:space="preserve"> STYLEREF 1 \s </w:instrText>
                            </w:r>
                            <w:r>
                              <w:fldChar w:fldCharType="separate"/>
                            </w:r>
                            <w:r w:rsidR="00FB5FC9">
                              <w:t>5</w:t>
                            </w:r>
                            <w:r>
                              <w:fldChar w:fldCharType="end"/>
                            </w:r>
                            <w:r>
                              <w:noBreakHyphen/>
                            </w:r>
                            <w:r>
                              <w:fldChar w:fldCharType="begin"/>
                            </w:r>
                            <w:r>
                              <w:instrText xml:space="preserve"> SEQ ábra \* ARABIC \s 1 </w:instrText>
                            </w:r>
                            <w:r>
                              <w:fldChar w:fldCharType="separate"/>
                            </w:r>
                            <w:r w:rsidR="00FB5FC9">
                              <w:t>2</w:t>
                            </w:r>
                            <w:r>
                              <w:fldChar w:fldCharType="end"/>
                            </w:r>
                            <w:r>
                              <w:t>. ábra</w:t>
                            </w:r>
                            <w:bookmarkEnd w:id="77"/>
                            <w:r>
                              <w:t xml:space="preserve"> </w:t>
                            </w:r>
                            <w:r w:rsidRPr="00A6098B">
                              <w:t>HIGComp VHDL eredménye egyszerű összeadás műveletre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97FEA" id="Szövegdoboz 23" o:spid="_x0000_s1051" type="#_x0000_t202" style="position:absolute;left:0;text-align:left;margin-left:0;margin-top:583.45pt;width:423.55pt;height:.05pt;z-index:2517345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" stroked="f">
                <v:textbox style="mso-fit-shape-to-text:t" inset="0,0,0,0">
                  <w:txbxContent>
                    <w:bookmarkStart w:id="78" w:name="_Ref531812744"/>
                    <w:p w14:paraId="4D9F011F" w14:textId="6A8ABA1A" w:rsidR="00DB3B51" w:rsidRPr="00662A7E" w:rsidRDefault="00DB3B51" w:rsidP="00A6098B">
                      <w:pPr>
                        <w:pStyle w:val="Kpalrs"/>
                        <w:rPr>
                          <w:sz w:val="24"/>
                          <w:szCs w:val="24"/>
                          <w:lang w:eastAsia="en-US"/>
                        </w:rPr>
                      </w:pPr>
                      <w:r>
                        <w:fldChar w:fldCharType="begin"/>
                      </w:r>
                      <w:r>
                        <w:instrText xml:space="preserve"> STYLEREF 1 \s </w:instrText>
                      </w:r>
                      <w:r>
                        <w:fldChar w:fldCharType="separate"/>
                      </w:r>
                      <w:r w:rsidR="00FB5FC9">
                        <w:t>5</w:t>
                      </w:r>
                      <w:r>
                        <w:fldChar w:fldCharType="end"/>
                      </w:r>
                      <w:r>
                        <w:noBreakHyphen/>
                      </w:r>
                      <w:r>
                        <w:fldChar w:fldCharType="begin"/>
                      </w:r>
                      <w:r>
                        <w:instrText xml:space="preserve"> SEQ ábra \* ARABIC \s 1 </w:instrText>
                      </w:r>
                      <w:r>
                        <w:fldChar w:fldCharType="separate"/>
                      </w:r>
                      <w:r w:rsidR="00FB5FC9">
                        <w:t>2</w:t>
                      </w:r>
                      <w:r>
                        <w:fldChar w:fldCharType="end"/>
                      </w:r>
                      <w:r>
                        <w:t>. ábra</w:t>
                      </w:r>
                      <w:bookmarkEnd w:id="78"/>
                      <w:r>
                        <w:t xml:space="preserve"> </w:t>
                      </w:r>
                      <w:r w:rsidRPr="00A6098B">
                        <w:t>HIGComp VHDL eredménye egyszerű összeadás műveletre</w:t>
                      </w:r>
                    </w:p>
                  </w:txbxContent>
                </v:textbox>
                <w10:wrap type="square" anchorx="page"/>
              </v:shape>
            </w:pict>
          </mc:Fallback>
        </mc:AlternateContent>
      </w:r>
      <w:r w:rsidR="0044742C">
        <w:t xml:space="preserve">A </w:t>
      </w:r>
      <w:r w:rsidR="00A6232F">
        <w:t>generátor</w:t>
      </w:r>
      <w:r w:rsidR="0044742C">
        <w:t>nak első körben a VHDL signalokat</w:t>
      </w:r>
      <w:r w:rsidR="0033227E">
        <w:t xml:space="preserve"> ás konstansokat</w:t>
      </w:r>
      <w:r w:rsidR="0044742C">
        <w:t xml:space="preserve"> kellett legenerálnia,</w:t>
      </w:r>
      <w:r w:rsidR="00815F4C">
        <w:t xml:space="preserve"> ezeket</w:t>
      </w:r>
      <w:r w:rsidR="0044742C">
        <w:t xml:space="preserve"> az előprocesszor </w:t>
      </w:r>
      <w:r w:rsidR="00815F4C">
        <w:t>által átadott port signal összerendelésből</w:t>
      </w:r>
      <w:r w:rsidR="009D3A4C">
        <w:t xml:space="preserve"> a signalok</w:t>
      </w:r>
      <w:r w:rsidR="0033227E">
        <w:t xml:space="preserve"> és konstansok</w:t>
      </w:r>
      <w:r w:rsidR="009D3A4C">
        <w:t xml:space="preserve"> kiszűrésével</w:t>
      </w:r>
      <w:r w:rsidR="00815F4C">
        <w:t xml:space="preserve"> tudtam megvalósítani. </w:t>
      </w:r>
      <w:r w:rsidR="009D3A4C">
        <w:t>Ezekután a node-</w:t>
      </w:r>
      <w:r w:rsidR="0033227E">
        <w:t>nak megfelelő VHDL modulokat</w:t>
      </w:r>
      <w:r w:rsidR="009D3A4C">
        <w:t xml:space="preserve"> kellett példányosítani, a port signal összerendelésből kiderült milyen </w:t>
      </w:r>
      <w:r w:rsidR="007121A4">
        <w:t>signalt kell az adott port</w:t>
      </w:r>
      <w:r w:rsidR="0033227E">
        <w:t>hoz rendelni a port mapben</w:t>
      </w:r>
      <w:r w:rsidR="007121A4">
        <w:t>.</w:t>
      </w:r>
      <w:r w:rsidR="0033227E">
        <w:t xml:space="preserve"> A modul ki- és bemeneti portjait is signal</w:t>
      </w:r>
      <w:r w:rsidR="00FB3A89">
        <w:t>okhoz rendelem ezek is a port signal összerendelésből jön ki</w:t>
      </w:r>
      <w:r>
        <w:t xml:space="preserve"> (példa: </w:t>
      </w:r>
      <w:r>
        <w:fldChar w:fldCharType="begin"/>
      </w:r>
      <w:r>
        <w:instrText xml:space="preserve"> REF _Ref531812744 \h </w:instrText>
      </w:r>
      <w:r>
        <w:fldChar w:fldCharType="separate"/>
      </w:r>
      <w:r w:rsidR="00FB5FC9">
        <w:rPr>
          <w:noProof/>
        </w:rPr>
        <w:t>5</w:t>
      </w:r>
      <w:r w:rsidR="00FB5FC9">
        <w:noBreakHyphen/>
      </w:r>
      <w:r w:rsidR="00FB5FC9">
        <w:rPr>
          <w:noProof/>
        </w:rPr>
        <w:t>2</w:t>
      </w:r>
      <w:r w:rsidR="00FB5FC9">
        <w:t>. ábra</w:t>
      </w:r>
      <w:r>
        <w:fldChar w:fldCharType="end"/>
      </w:r>
      <w:r>
        <w:t>)</w:t>
      </w:r>
      <w:r w:rsidR="00FB3A89">
        <w:t>.</w:t>
      </w:r>
    </w:p>
    <w:p w14:paraId="25AFCFF7" w14:textId="1DFBC178" w:rsidR="00A6098B" w:rsidRPr="002B4842" w:rsidRDefault="00A6098B" w:rsidP="002B4842"/>
    <w:p w14:paraId="729060F8" w14:textId="7636A3E7" w:rsidR="00F637A5" w:rsidRDefault="00F637A5" w:rsidP="00F637A5">
      <w:pPr>
        <w:pStyle w:val="Cmsor3"/>
      </w:pPr>
      <w:bookmarkStart w:id="79" w:name="_Toc531887647"/>
      <w:r>
        <w:lastRenderedPageBreak/>
        <w:t>Loop</w:t>
      </w:r>
      <w:r w:rsidR="00146960">
        <w:t xml:space="preserve"> </w:t>
      </w:r>
      <w:r>
        <w:t>Generátor</w:t>
      </w:r>
      <w:bookmarkEnd w:id="79"/>
    </w:p>
    <w:p w14:paraId="4BE9E339" w14:textId="297C1E3B" w:rsidR="001E4562" w:rsidRDefault="00865429" w:rsidP="00F00D4D">
      <w:r>
        <w:t xml:space="preserve">A loop generátorban a </w:t>
      </w:r>
      <w:r w:rsidR="004802C9">
        <w:t xml:space="preserve">signalok generálása és a ciklusmag példányosításán kívül meg kellett oldanom a ciklus visszacsatolást </w:t>
      </w:r>
      <w:r w:rsidR="00CE4262">
        <w:t>és a ciklusmag újra indítását is,</w:t>
      </w:r>
      <w:r w:rsidR="004802C9">
        <w:t xml:space="preserve"> </w:t>
      </w:r>
      <w:r w:rsidR="00CE4262">
        <w:t>m</w:t>
      </w:r>
      <w:r w:rsidR="006F2304">
        <w:t>ivel</w:t>
      </w:r>
      <w:r w:rsidR="00CE4262">
        <w:t xml:space="preserve"> a generált rendszerben</w:t>
      </w:r>
      <w:r w:rsidR="006F2304">
        <w:t xml:space="preserve"> nem lehet új számítást elkezdeni amíg </w:t>
      </w:r>
      <w:r w:rsidR="00CE4262">
        <w:t>egy reset jel nem érkezik. Ezt egy új alapjel bevezetésével értem el, aminek a ’loop_rst’ nevet adatam. A ’loop_rst’ alapvetően az elemi műveletvégzők működését segíti, mert így tisztában vannak milyen forrásból származik a reset jel. Ezt a jelet használja a visszacsatolást végző modul is</w:t>
      </w:r>
      <w:r w:rsidR="00B86450">
        <w:t xml:space="preserve">, hogy eldöntse honnan vegyen mintát a következő iterációhoz (’rst’ felfutó él esetén az alapértelmezett bementéről veszi a mintát, ’loop_rst’ esetén a ciklusmag rákötött kimenetéről). </w:t>
      </w:r>
    </w:p>
    <w:p w14:paraId="5213847D" w14:textId="3BF22BBC" w:rsidR="00F00D4D" w:rsidRPr="004B1FBB" w:rsidRDefault="00B86450" w:rsidP="00F00D4D">
      <w:r>
        <w:t>A ciklikus működést egy VHDL process</w:t>
      </w:r>
      <w:r w:rsidR="001E4562">
        <w:t xml:space="preserve"> (</w:t>
      </w:r>
      <w:r w:rsidR="001E4562">
        <w:fldChar w:fldCharType="begin"/>
      </w:r>
      <w:r w:rsidR="001E4562">
        <w:instrText xml:space="preserve"> REF _Ref531813296 \h </w:instrText>
      </w:r>
      <w:r w:rsidR="001E4562">
        <w:fldChar w:fldCharType="separate"/>
      </w:r>
      <w:r w:rsidR="00FB5FC9">
        <w:rPr>
          <w:noProof/>
        </w:rPr>
        <w:t>5</w:t>
      </w:r>
      <w:r w:rsidR="00FB5FC9">
        <w:noBreakHyphen/>
      </w:r>
      <w:r w:rsidR="00FB5FC9">
        <w:rPr>
          <w:noProof/>
        </w:rPr>
        <w:t>3</w:t>
      </w:r>
      <w:r w:rsidR="00FB5FC9">
        <w:t>. ábra</w:t>
      </w:r>
      <w:r w:rsidR="001E4562">
        <w:fldChar w:fldCharType="end"/>
      </w:r>
      <w:r w:rsidR="001E4562">
        <w:t>)</w:t>
      </w:r>
      <w:r>
        <w:t xml:space="preserve"> kialakításával értem el, aminek a</w:t>
      </w:r>
      <w:r w:rsidR="00744BD6">
        <w:t>z</w:t>
      </w:r>
      <w:r>
        <w:t xml:space="preserve"> érzékenységi listájába a ’clk’-t és az ’rst’ alapjeleket tettem. Minden felfutó órajelben megvizsgálom készen (rdy) vannak-e a kimenetei a ciklusmagnak, ha igen ellenőrzöm a ciklusfeltétel dedikált kimenetét teljesül-e a felétel, amennyiben teljesül újra indítom a ciklust a ’loop_rst’ kiadásával, amennyiben nem teljesül a kimenetek értékét egy bufferba helyezem és innentől ebből a bufferból töltöm a loop modul kimenetei</w:t>
      </w:r>
      <w:r w:rsidR="006F24B0">
        <w:t xml:space="preserve">t, amíg a loop </w:t>
      </w:r>
      <w:r w:rsidR="00F00D4D">
        <w:t>modul rst kimenetén felfutó él nem érkezik, ekkor a loop kimenetei kész jelzése hamis lesz és elkezdi a ciklus végrehajtását.</w:t>
      </w:r>
    </w:p>
    <w:p w14:paraId="27E4FC5C" w14:textId="75AB49C5" w:rsidR="00F637A5" w:rsidRDefault="001E4562" w:rsidP="00F637A5">
      <w:pPr>
        <w:pStyle w:val="Cmsor3"/>
      </w:pPr>
      <w:bookmarkStart w:id="80" w:name="_Toc531887648"/>
      <w:r>
        <w:rPr>
          <w:noProof/>
        </w:rPr>
        <w:lastRenderedPageBreak/>
        <mc:AlternateContent>
          <mc:Choice Requires="wps">
            <w:drawing>
              <wp:anchor distT="0" distB="0" distL="114300" distR="114300" simplePos="0" relativeHeight="251738624" behindDoc="0" locked="0" layoutInCell="1" allowOverlap="1" wp14:anchorId="329DED6F" wp14:editId="3200BD1B">
                <wp:simplePos x="0" y="0"/>
                <wp:positionH relativeFrom="column">
                  <wp:posOffset>-2540</wp:posOffset>
                </wp:positionH>
                <wp:positionV relativeFrom="paragraph">
                  <wp:posOffset>3931285</wp:posOffset>
                </wp:positionV>
                <wp:extent cx="5379085" cy="260985"/>
                <wp:effectExtent l="0" t="0" r="0" b="5715"/>
                <wp:wrapSquare wrapText="bothSides"/>
                <wp:docPr id="213" name="Szövegdoboz 213"/>
                <wp:cNvGraphicFramePr/>
                <a:graphic xmlns:a="http://schemas.openxmlformats.org/drawingml/2006/main">
                  <a:graphicData uri="http://schemas.microsoft.com/office/word/2010/wordprocessingShape">
                    <wps:wsp>
                      <wps:cNvSpPr txBox="1"/>
                      <wps:spPr>
                        <a:xfrm>
                          <a:off x="0" y="0"/>
                          <a:ext cx="5379085" cy="260985"/>
                        </a:xfrm>
                        <a:prstGeom prst="rect">
                          <a:avLst/>
                        </a:prstGeom>
                        <a:solidFill>
                          <a:prstClr val="white"/>
                        </a:solidFill>
                        <a:ln>
                          <a:noFill/>
                        </a:ln>
                      </wps:spPr>
                      <wps:txbx>
                        <w:txbxContent>
                          <w:bookmarkStart w:id="81" w:name="_Ref531813296"/>
                          <w:p w14:paraId="0FC6CFA8" w14:textId="64759F2C" w:rsidR="00DB3B51" w:rsidRPr="00066E6A" w:rsidRDefault="00DB3B51" w:rsidP="00F00D4D">
                            <w:pPr>
                              <w:pStyle w:val="Kpalrs"/>
                              <w:rPr>
                                <w:sz w:val="24"/>
                                <w:szCs w:val="24"/>
                                <w:lang w:eastAsia="en-US"/>
                              </w:rPr>
                            </w:pPr>
                            <w:r>
                              <w:fldChar w:fldCharType="begin"/>
                            </w:r>
                            <w:r>
                              <w:instrText xml:space="preserve"> STYLEREF 1 \s </w:instrText>
                            </w:r>
                            <w:r>
                              <w:fldChar w:fldCharType="separate"/>
                            </w:r>
                            <w:r w:rsidR="00FB5FC9">
                              <w:t>5</w:t>
                            </w:r>
                            <w:r>
                              <w:fldChar w:fldCharType="end"/>
                            </w:r>
                            <w:r>
                              <w:noBreakHyphen/>
                            </w:r>
                            <w:r>
                              <w:fldChar w:fldCharType="begin"/>
                            </w:r>
                            <w:r>
                              <w:instrText xml:space="preserve"> SEQ ábra \* ARABIC \s 1 </w:instrText>
                            </w:r>
                            <w:r>
                              <w:fldChar w:fldCharType="separate"/>
                            </w:r>
                            <w:r w:rsidR="00FB5FC9">
                              <w:t>3</w:t>
                            </w:r>
                            <w:r>
                              <w:fldChar w:fldCharType="end"/>
                            </w:r>
                            <w:r>
                              <w:t>. ábra</w:t>
                            </w:r>
                            <w:bookmarkEnd w:id="81"/>
                            <w:r>
                              <w:t xml:space="preserve"> </w:t>
                            </w:r>
                            <w:r w:rsidRPr="00F00D4D">
                              <w:t>Egy LoopCompból (</w:t>
                            </w:r>
                            <w:r>
                              <w:fldChar w:fldCharType="begin"/>
                            </w:r>
                            <w:r>
                              <w:instrText xml:space="preserve"> REF _Ref531455178 \h </w:instrText>
                            </w:r>
                            <w:r>
                              <w:fldChar w:fldCharType="separate"/>
                            </w:r>
                            <w:r w:rsidR="00FB5FC9">
                              <w:t>4</w:t>
                            </w:r>
                            <w:r w:rsidR="00FB5FC9">
                              <w:noBreakHyphen/>
                              <w:t>3. ábra</w:t>
                            </w:r>
                            <w:r>
                              <w:fldChar w:fldCharType="end"/>
                            </w:r>
                            <w:r w:rsidRPr="00F00D4D">
                              <w:t>) generált VHDL kód ciklus processe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DED6F" id="Szövegdoboz 213" o:spid="_x0000_s1052" type="#_x0000_t202" style="position:absolute;left:0;text-align:left;margin-left:-.2pt;margin-top:309.55pt;width:423.55pt;height:20.55pt;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" stroked="f">
                <v:textbox inset="0,0,0,0">
                  <w:txbxContent>
                    <w:bookmarkStart w:id="82" w:name="_Ref531813296"/>
                    <w:p w14:paraId="0FC6CFA8" w14:textId="64759F2C" w:rsidR="00DB3B51" w:rsidRPr="00066E6A" w:rsidRDefault="00DB3B51" w:rsidP="00F00D4D">
                      <w:pPr>
                        <w:pStyle w:val="Kpalrs"/>
                        <w:rPr>
                          <w:sz w:val="24"/>
                          <w:szCs w:val="24"/>
                          <w:lang w:eastAsia="en-US"/>
                        </w:rPr>
                      </w:pPr>
                      <w:r>
                        <w:fldChar w:fldCharType="begin"/>
                      </w:r>
                      <w:r>
                        <w:instrText xml:space="preserve"> STYLEREF 1 \s </w:instrText>
                      </w:r>
                      <w:r>
                        <w:fldChar w:fldCharType="separate"/>
                      </w:r>
                      <w:r w:rsidR="00FB5FC9">
                        <w:t>5</w:t>
                      </w:r>
                      <w:r>
                        <w:fldChar w:fldCharType="end"/>
                      </w:r>
                      <w:r>
                        <w:noBreakHyphen/>
                      </w:r>
                      <w:r>
                        <w:fldChar w:fldCharType="begin"/>
                      </w:r>
                      <w:r>
                        <w:instrText xml:space="preserve"> SEQ ábra \* ARABIC \s 1 </w:instrText>
                      </w:r>
                      <w:r>
                        <w:fldChar w:fldCharType="separate"/>
                      </w:r>
                      <w:r w:rsidR="00FB5FC9">
                        <w:t>3</w:t>
                      </w:r>
                      <w:r>
                        <w:fldChar w:fldCharType="end"/>
                      </w:r>
                      <w:r>
                        <w:t>. ábra</w:t>
                      </w:r>
                      <w:bookmarkEnd w:id="82"/>
                      <w:r>
                        <w:t xml:space="preserve"> </w:t>
                      </w:r>
                      <w:r w:rsidRPr="00F00D4D">
                        <w:t>Egy LoopCompból (</w:t>
                      </w:r>
                      <w:r>
                        <w:fldChar w:fldCharType="begin"/>
                      </w:r>
                      <w:r>
                        <w:instrText xml:space="preserve"> REF _Ref531455178 \h </w:instrText>
                      </w:r>
                      <w:r>
                        <w:fldChar w:fldCharType="separate"/>
                      </w:r>
                      <w:r w:rsidR="00FB5FC9">
                        <w:t>4</w:t>
                      </w:r>
                      <w:r w:rsidR="00FB5FC9">
                        <w:noBreakHyphen/>
                        <w:t>3. ábra</w:t>
                      </w:r>
                      <w:r>
                        <w:fldChar w:fldCharType="end"/>
                      </w:r>
                      <w:r w:rsidRPr="00F00D4D">
                        <w:t>) generált VHDL kód ciklus processe</w:t>
                      </w:r>
                    </w:p>
                  </w:txbxContent>
                </v:textbox>
                <w10:wrap type="square"/>
              </v:shape>
            </w:pict>
          </mc:Fallback>
        </mc:AlternateContent>
      </w:r>
      <w:r>
        <w:rPr>
          <w:noProof/>
        </w:rPr>
        <mc:AlternateContent>
          <mc:Choice Requires="wps">
            <w:drawing>
              <wp:anchor distT="45720" distB="45720" distL="114300" distR="114300" simplePos="0" relativeHeight="251736576" behindDoc="0" locked="0" layoutInCell="1" allowOverlap="1" wp14:anchorId="334B7D4A" wp14:editId="40CDCB65">
                <wp:simplePos x="0" y="0"/>
                <wp:positionH relativeFrom="margin">
                  <wp:posOffset>32640</wp:posOffset>
                </wp:positionH>
                <wp:positionV relativeFrom="paragraph">
                  <wp:posOffset>437</wp:posOffset>
                </wp:positionV>
                <wp:extent cx="5379085" cy="3906520"/>
                <wp:effectExtent l="0" t="0" r="12065" b="17780"/>
                <wp:wrapSquare wrapText="bothSides"/>
                <wp:docPr id="21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3906520"/>
                        </a:xfrm>
                        <a:prstGeom prst="rect">
                          <a:avLst/>
                        </a:prstGeom>
                        <a:solidFill>
                          <a:srgbClr val="FFFFFF"/>
                        </a:solidFill>
                        <a:ln w="9525">
                          <a:solidFill>
                            <a:srgbClr val="000000"/>
                          </a:solidFill>
                          <a:miter lim="800000"/>
                          <a:headEnd/>
                          <a:tailEnd/>
                        </a:ln>
                      </wps:spPr>
                      <wps:txbx>
                        <w:txbxContent>
                          <w:p w14:paraId="49ADA275" w14:textId="77777777" w:rsidR="00DB3B51" w:rsidRPr="00F00D4D" w:rsidRDefault="00DB3B51" w:rsidP="00F00D4D">
                            <w:pPr>
                              <w:pStyle w:val="HTML-kntformzott"/>
                              <w:rPr>
                                <w:color w:val="333333"/>
                                <w:sz w:val="16"/>
                                <w:szCs w:val="16"/>
                              </w:rPr>
                            </w:pPr>
                            <w:r w:rsidRPr="00F00D4D">
                              <w:rPr>
                                <w:color w:val="333333"/>
                                <w:sz w:val="16"/>
                                <w:szCs w:val="16"/>
                              </w:rPr>
                              <w:t xml:space="preserve">loop_process : </w:t>
                            </w:r>
                            <w:r w:rsidRPr="00F00D4D">
                              <w:rPr>
                                <w:b/>
                                <w:bCs/>
                                <w:color w:val="008800"/>
                                <w:sz w:val="16"/>
                                <w:szCs w:val="16"/>
                              </w:rPr>
                              <w:t>PROCESS</w:t>
                            </w:r>
                            <w:r w:rsidRPr="00F00D4D">
                              <w:rPr>
                                <w:color w:val="333333"/>
                                <w:sz w:val="16"/>
                                <w:szCs w:val="16"/>
                              </w:rPr>
                              <w:t xml:space="preserve"> (clk, signal_rst)</w:t>
                            </w:r>
                          </w:p>
                          <w:p w14:paraId="253E32FB" w14:textId="77777777" w:rsidR="00DB3B51" w:rsidRPr="00F00D4D" w:rsidRDefault="00DB3B51" w:rsidP="00F00D4D">
                            <w:pPr>
                              <w:pStyle w:val="HTML-kntformzott"/>
                              <w:rPr>
                                <w:color w:val="333333"/>
                                <w:sz w:val="16"/>
                                <w:szCs w:val="16"/>
                              </w:rPr>
                            </w:pPr>
                            <w:r w:rsidRPr="00F00D4D">
                              <w:rPr>
                                <w:color w:val="333333"/>
                                <w:sz w:val="16"/>
                                <w:szCs w:val="16"/>
                              </w:rPr>
                              <w:tab/>
                            </w:r>
                            <w:r w:rsidRPr="00F00D4D">
                              <w:rPr>
                                <w:b/>
                                <w:bCs/>
                                <w:color w:val="008800"/>
                                <w:sz w:val="16"/>
                                <w:szCs w:val="16"/>
                              </w:rPr>
                              <w:t>VARIABLE</w:t>
                            </w:r>
                            <w:r w:rsidRPr="00F00D4D">
                              <w:rPr>
                                <w:color w:val="333333"/>
                                <w:sz w:val="16"/>
                                <w:szCs w:val="16"/>
                              </w:rPr>
                              <w:t xml:space="preserve"> is_loop_finished : </w:t>
                            </w:r>
                            <w:r w:rsidRPr="00F00D4D">
                              <w:rPr>
                                <w:b/>
                                <w:bCs/>
                                <w:color w:val="333399"/>
                                <w:sz w:val="16"/>
                                <w:szCs w:val="16"/>
                              </w:rPr>
                              <w:t>BOOLEAN</w:t>
                            </w:r>
                            <w:r w:rsidRPr="00F00D4D">
                              <w:rPr>
                                <w:color w:val="333333"/>
                                <w:sz w:val="16"/>
                                <w:szCs w:val="16"/>
                              </w:rPr>
                              <w:t xml:space="preserve"> := false;</w:t>
                            </w:r>
                          </w:p>
                          <w:p w14:paraId="5E367DCE" w14:textId="77777777" w:rsidR="00DB3B51" w:rsidRPr="00F00D4D" w:rsidRDefault="00DB3B51" w:rsidP="00F00D4D">
                            <w:pPr>
                              <w:pStyle w:val="HTML-kntformzott"/>
                              <w:rPr>
                                <w:color w:val="333333"/>
                                <w:sz w:val="16"/>
                                <w:szCs w:val="16"/>
                              </w:rPr>
                            </w:pPr>
                            <w:r w:rsidRPr="00F00D4D">
                              <w:rPr>
                                <w:color w:val="333333"/>
                                <w:sz w:val="16"/>
                                <w:szCs w:val="16"/>
                              </w:rPr>
                              <w:tab/>
                            </w:r>
                            <w:r w:rsidRPr="00F00D4D">
                              <w:rPr>
                                <w:b/>
                                <w:bCs/>
                                <w:color w:val="008800"/>
                                <w:sz w:val="16"/>
                                <w:szCs w:val="16"/>
                              </w:rPr>
                              <w:t>VARIABLE</w:t>
                            </w:r>
                            <w:r w:rsidRPr="00F00D4D">
                              <w:rPr>
                                <w:color w:val="333333"/>
                                <w:sz w:val="16"/>
                                <w:szCs w:val="16"/>
                              </w:rPr>
                              <w:t xml:space="preserve"> buffer_z1 : </w:t>
                            </w:r>
                            <w:r w:rsidRPr="00F00D4D">
                              <w:rPr>
                                <w:b/>
                                <w:bCs/>
                                <w:color w:val="333399"/>
                                <w:sz w:val="16"/>
                                <w:szCs w:val="16"/>
                              </w:rPr>
                              <w:t>STD_LOGIC_vector</w:t>
                            </w:r>
                            <w:r w:rsidRPr="00F00D4D">
                              <w:rPr>
                                <w:color w:val="333333"/>
                                <w:sz w:val="16"/>
                                <w:szCs w:val="16"/>
                              </w:rPr>
                              <w:t>(</w:t>
                            </w:r>
                            <w:r w:rsidRPr="00F00D4D">
                              <w:rPr>
                                <w:b/>
                                <w:bCs/>
                                <w:color w:val="0000DD"/>
                                <w:sz w:val="16"/>
                                <w:szCs w:val="16"/>
                              </w:rPr>
                              <w:t>31</w:t>
                            </w:r>
                            <w:r w:rsidRPr="00F00D4D">
                              <w:rPr>
                                <w:color w:val="333333"/>
                                <w:sz w:val="16"/>
                                <w:szCs w:val="16"/>
                              </w:rPr>
                              <w:t xml:space="preserve"> </w:t>
                            </w:r>
                            <w:r w:rsidRPr="00F00D4D">
                              <w:rPr>
                                <w:b/>
                                <w:bCs/>
                                <w:color w:val="008800"/>
                                <w:sz w:val="16"/>
                                <w:szCs w:val="16"/>
                              </w:rPr>
                              <w:t>DOWNTO</w:t>
                            </w:r>
                            <w:r w:rsidRPr="00F00D4D">
                              <w:rPr>
                                <w:color w:val="333333"/>
                                <w:sz w:val="16"/>
                                <w:szCs w:val="16"/>
                              </w:rPr>
                              <w:t xml:space="preserve"> </w:t>
                            </w:r>
                            <w:r w:rsidRPr="00F00D4D">
                              <w:rPr>
                                <w:b/>
                                <w:bCs/>
                                <w:color w:val="0000DD"/>
                                <w:sz w:val="16"/>
                                <w:szCs w:val="16"/>
                              </w:rPr>
                              <w:t>0</w:t>
                            </w:r>
                            <w:r w:rsidRPr="00F00D4D">
                              <w:rPr>
                                <w:color w:val="333333"/>
                                <w:sz w:val="16"/>
                                <w:szCs w:val="16"/>
                              </w:rPr>
                              <w:t>)</w:t>
                            </w:r>
                          </w:p>
                          <w:p w14:paraId="6B8531A2" w14:textId="77777777" w:rsidR="00DB3B51" w:rsidRPr="00F00D4D" w:rsidRDefault="00DB3B51" w:rsidP="00F00D4D">
                            <w:pPr>
                              <w:pStyle w:val="HTML-kntformzott"/>
                              <w:rPr>
                                <w:color w:val="333333"/>
                                <w:sz w:val="16"/>
                                <w:szCs w:val="16"/>
                              </w:rPr>
                            </w:pPr>
                            <w:r w:rsidRPr="00F00D4D">
                              <w:rPr>
                                <w:color w:val="333333"/>
                                <w:sz w:val="16"/>
                                <w:szCs w:val="16"/>
                              </w:rPr>
                              <w:tab/>
                              <w:t>;</w:t>
                            </w:r>
                          </w:p>
                          <w:p w14:paraId="6FCDFFF8" w14:textId="77777777" w:rsidR="00DB3B51" w:rsidRPr="00F00D4D" w:rsidRDefault="00DB3B51" w:rsidP="00F00D4D">
                            <w:pPr>
                              <w:pStyle w:val="HTML-kntformzott"/>
                              <w:rPr>
                                <w:color w:val="333333"/>
                                <w:sz w:val="16"/>
                                <w:szCs w:val="16"/>
                              </w:rPr>
                            </w:pPr>
                            <w:r w:rsidRPr="00F00D4D">
                              <w:rPr>
                                <w:b/>
                                <w:bCs/>
                                <w:color w:val="008800"/>
                                <w:sz w:val="16"/>
                                <w:szCs w:val="16"/>
                              </w:rPr>
                              <w:t>BEGIN</w:t>
                            </w:r>
                          </w:p>
                          <w:p w14:paraId="4CE1D17E" w14:textId="77777777" w:rsidR="00DB3B51" w:rsidRPr="00F00D4D" w:rsidRDefault="00DB3B51" w:rsidP="00F00D4D">
                            <w:pPr>
                              <w:pStyle w:val="HTML-kntformzott"/>
                              <w:rPr>
                                <w:color w:val="333333"/>
                                <w:sz w:val="16"/>
                                <w:szCs w:val="16"/>
                              </w:rPr>
                            </w:pPr>
                            <w:r w:rsidRPr="00F00D4D">
                              <w:rPr>
                                <w:color w:val="333333"/>
                                <w:sz w:val="16"/>
                                <w:szCs w:val="16"/>
                              </w:rPr>
                              <w:tab/>
                            </w:r>
                            <w:r w:rsidRPr="00F00D4D">
                              <w:rPr>
                                <w:b/>
                                <w:bCs/>
                                <w:color w:val="008800"/>
                                <w:sz w:val="16"/>
                                <w:szCs w:val="16"/>
                              </w:rPr>
                              <w:t>IF</w:t>
                            </w:r>
                            <w:r w:rsidRPr="00F00D4D">
                              <w:rPr>
                                <w:color w:val="333333"/>
                                <w:sz w:val="16"/>
                                <w:szCs w:val="16"/>
                              </w:rPr>
                              <w:t xml:space="preserve"> rising_edge(signal_rst) </w:t>
                            </w:r>
                            <w:r w:rsidRPr="00F00D4D">
                              <w:rPr>
                                <w:b/>
                                <w:bCs/>
                                <w:color w:val="008800"/>
                                <w:sz w:val="16"/>
                                <w:szCs w:val="16"/>
                              </w:rPr>
                              <w:t>THEN</w:t>
                            </w:r>
                          </w:p>
                          <w:p w14:paraId="0E2EA71E" w14:textId="77777777" w:rsidR="00DB3B51" w:rsidRDefault="00DB3B51" w:rsidP="00F00D4D">
                            <w:pPr>
                              <w:pStyle w:val="HTML-kntformzott"/>
                              <w:spacing w:line="244" w:lineRule="atLeast"/>
                              <w:rPr>
                                <w:color w:val="333333"/>
                              </w:rPr>
                            </w:pPr>
                            <w:r>
                              <w:rPr>
                                <w:color w:val="333333"/>
                              </w:rPr>
                              <w:tab/>
                            </w:r>
                            <w:r>
                              <w:rPr>
                                <w:color w:val="333333"/>
                              </w:rPr>
                              <w:tab/>
                              <w:t>is_loop_finished := false;</w:t>
                            </w:r>
                          </w:p>
                          <w:p w14:paraId="2ECDE34B" w14:textId="77777777" w:rsidR="00DB3B51" w:rsidRDefault="00DB3B51" w:rsidP="00F00D4D">
                            <w:pPr>
                              <w:pStyle w:val="HTML-kntformzott"/>
                              <w:spacing w:line="244" w:lineRule="atLeast"/>
                              <w:rPr>
                                <w:color w:val="333333"/>
                              </w:rPr>
                            </w:pPr>
                            <w:r>
                              <w:rPr>
                                <w:color w:val="333333"/>
                              </w:rPr>
                              <w:tab/>
                            </w:r>
                            <w:r>
                              <w:rPr>
                                <w:color w:val="333333"/>
                              </w:rPr>
                              <w:tab/>
                              <w:t>z1_rdy &lt;= false;</w:t>
                            </w:r>
                          </w:p>
                          <w:p w14:paraId="2B959355" w14:textId="77777777" w:rsidR="00DB3B51" w:rsidRDefault="00DB3B51" w:rsidP="00F00D4D">
                            <w:pPr>
                              <w:pStyle w:val="HTML-kntformzott"/>
                              <w:spacing w:line="244" w:lineRule="atLeast"/>
                              <w:rPr>
                                <w:color w:val="333333"/>
                              </w:rPr>
                            </w:pPr>
                            <w:r>
                              <w:rPr>
                                <w:color w:val="333333"/>
                              </w:rPr>
                              <w:tab/>
                            </w:r>
                            <w:r>
                              <w:rPr>
                                <w:b/>
                                <w:bCs/>
                                <w:color w:val="008800"/>
                              </w:rPr>
                              <w:t>ELSIF</w:t>
                            </w:r>
                            <w:r>
                              <w:rPr>
                                <w:color w:val="333333"/>
                              </w:rPr>
                              <w:t xml:space="preserve"> falling_edge(signal_rst) </w:t>
                            </w:r>
                            <w:r>
                              <w:rPr>
                                <w:b/>
                                <w:bCs/>
                                <w:color w:val="008800"/>
                              </w:rPr>
                              <w:t>THEN</w:t>
                            </w:r>
                          </w:p>
                          <w:p w14:paraId="2441EA9D" w14:textId="77777777" w:rsidR="00DB3B51" w:rsidRDefault="00DB3B51" w:rsidP="00F00D4D">
                            <w:pPr>
                              <w:pStyle w:val="HTML-kntformzott"/>
                              <w:spacing w:line="244" w:lineRule="atLeast"/>
                              <w:rPr>
                                <w:color w:val="333333"/>
                              </w:rPr>
                            </w:pPr>
                            <w:r>
                              <w:rPr>
                                <w:color w:val="333333"/>
                              </w:rPr>
                              <w:tab/>
                            </w:r>
                            <w:r>
                              <w:rPr>
                                <w:b/>
                                <w:bCs/>
                                <w:color w:val="008800"/>
                              </w:rPr>
                              <w:t>ELSIF</w:t>
                            </w:r>
                            <w:r>
                              <w:rPr>
                                <w:color w:val="333333"/>
                              </w:rPr>
                              <w:t xml:space="preserve"> signal_c_rdy </w:t>
                            </w:r>
                            <w:r>
                              <w:rPr>
                                <w:b/>
                                <w:bCs/>
                                <w:color w:val="008800"/>
                              </w:rPr>
                              <w:t>AND</w:t>
                            </w:r>
                            <w:r>
                              <w:rPr>
                                <w:color w:val="333333"/>
                              </w:rPr>
                              <w:t xml:space="preserve"> signal_y0_5_rdy </w:t>
                            </w:r>
                            <w:r>
                              <w:rPr>
                                <w:b/>
                                <w:bCs/>
                                <w:color w:val="008800"/>
                              </w:rPr>
                              <w:t>AND</w:t>
                            </w:r>
                            <w:r>
                              <w:rPr>
                                <w:color w:val="333333"/>
                              </w:rPr>
                              <w:t xml:space="preserve"> signal_y1_6_rdy </w:t>
                            </w:r>
                            <w:r>
                              <w:rPr>
                                <w:b/>
                                <w:bCs/>
                                <w:color w:val="008800"/>
                              </w:rPr>
                              <w:t>AND</w:t>
                            </w:r>
                            <w:r>
                              <w:rPr>
                                <w:color w:val="333333"/>
                              </w:rPr>
                              <w:t xml:space="preserve"> signal_Z1_7_rdy </w:t>
                            </w:r>
                            <w:r>
                              <w:rPr>
                                <w:b/>
                                <w:bCs/>
                                <w:color w:val="008800"/>
                              </w:rPr>
                              <w:t>THEN</w:t>
                            </w:r>
                          </w:p>
                          <w:p w14:paraId="0FD24E7F" w14:textId="77777777" w:rsidR="00DB3B51" w:rsidRDefault="00DB3B51" w:rsidP="00F00D4D">
                            <w:pPr>
                              <w:pStyle w:val="HTML-kntformzott"/>
                              <w:spacing w:line="244" w:lineRule="atLeast"/>
                              <w:rPr>
                                <w:color w:val="333333"/>
                              </w:rPr>
                            </w:pPr>
                            <w:r>
                              <w:rPr>
                                <w:color w:val="333333"/>
                              </w:rPr>
                              <w:tab/>
                            </w:r>
                            <w:r>
                              <w:rPr>
                                <w:color w:val="333333"/>
                              </w:rPr>
                              <w:tab/>
                            </w:r>
                            <w:r>
                              <w:rPr>
                                <w:b/>
                                <w:bCs/>
                                <w:color w:val="008800"/>
                              </w:rPr>
                              <w:t>IF</w:t>
                            </w:r>
                            <w:r>
                              <w:rPr>
                                <w:color w:val="333333"/>
                              </w:rPr>
                              <w:t xml:space="preserve"> signed(signal_c) &gt; to_signed(</w:t>
                            </w:r>
                            <w:r>
                              <w:rPr>
                                <w:b/>
                                <w:bCs/>
                                <w:color w:val="0000DD"/>
                              </w:rPr>
                              <w:t>0</w:t>
                            </w:r>
                            <w:r>
                              <w:rPr>
                                <w:color w:val="333333"/>
                              </w:rPr>
                              <w:t xml:space="preserve">, </w:t>
                            </w:r>
                            <w:r>
                              <w:rPr>
                                <w:b/>
                                <w:bCs/>
                                <w:color w:val="0000DD"/>
                              </w:rPr>
                              <w:t>32</w:t>
                            </w:r>
                            <w:r>
                              <w:rPr>
                                <w:color w:val="333333"/>
                              </w:rPr>
                              <w:t xml:space="preserve">) </w:t>
                            </w:r>
                            <w:r>
                              <w:rPr>
                                <w:b/>
                                <w:bCs/>
                                <w:color w:val="008800"/>
                              </w:rPr>
                              <w:t>THEN</w:t>
                            </w:r>
                          </w:p>
                          <w:p w14:paraId="121A203A" w14:textId="77777777" w:rsidR="00DB3B51" w:rsidRDefault="00DB3B51" w:rsidP="00F00D4D">
                            <w:pPr>
                              <w:pStyle w:val="HTML-kntformzott"/>
                              <w:spacing w:line="244" w:lineRule="atLeast"/>
                              <w:rPr>
                                <w:color w:val="333333"/>
                              </w:rPr>
                            </w:pPr>
                            <w:r>
                              <w:rPr>
                                <w:color w:val="333333"/>
                              </w:rPr>
                              <w:tab/>
                            </w:r>
                            <w:r>
                              <w:rPr>
                                <w:color w:val="333333"/>
                              </w:rPr>
                              <w:tab/>
                            </w:r>
                            <w:r>
                              <w:rPr>
                                <w:color w:val="333333"/>
                              </w:rPr>
                              <w:tab/>
                              <w:t>z1_rdy &lt;= false;</w:t>
                            </w:r>
                          </w:p>
                          <w:p w14:paraId="0F530C7E" w14:textId="77777777" w:rsidR="00DB3B51" w:rsidRDefault="00DB3B51" w:rsidP="00F00D4D">
                            <w:pPr>
                              <w:pStyle w:val="HTML-kntformzott"/>
                              <w:spacing w:line="244" w:lineRule="atLeast"/>
                              <w:rPr>
                                <w:color w:val="333333"/>
                              </w:rPr>
                            </w:pPr>
                            <w:r>
                              <w:rPr>
                                <w:color w:val="333333"/>
                              </w:rPr>
                              <w:tab/>
                            </w:r>
                            <w:r>
                              <w:rPr>
                                <w:color w:val="333333"/>
                              </w:rPr>
                              <w:tab/>
                            </w:r>
                            <w:r>
                              <w:rPr>
                                <w:color w:val="333333"/>
                              </w:rPr>
                              <w:tab/>
                              <w:t xml:space="preserve">signal_loop_rst &lt;= </w:t>
                            </w:r>
                            <w:r>
                              <w:rPr>
                                <w:color w:val="0044DD"/>
                              </w:rPr>
                              <w:t>'1'</w:t>
                            </w:r>
                            <w:r>
                              <w:rPr>
                                <w:color w:val="333333"/>
                              </w:rPr>
                              <w:t>;</w:t>
                            </w:r>
                          </w:p>
                          <w:p w14:paraId="0012F2D4" w14:textId="77777777" w:rsidR="00DB3B51" w:rsidRDefault="00DB3B51" w:rsidP="00F00D4D">
                            <w:pPr>
                              <w:pStyle w:val="HTML-kntformzott"/>
                              <w:spacing w:line="244" w:lineRule="atLeast"/>
                              <w:rPr>
                                <w:color w:val="333333"/>
                              </w:rPr>
                            </w:pPr>
                            <w:r>
                              <w:rPr>
                                <w:color w:val="333333"/>
                              </w:rPr>
                              <w:tab/>
                            </w:r>
                            <w:r>
                              <w:rPr>
                                <w:color w:val="333333"/>
                              </w:rPr>
                              <w:tab/>
                            </w:r>
                            <w:r>
                              <w:rPr>
                                <w:b/>
                                <w:bCs/>
                                <w:color w:val="008800"/>
                              </w:rPr>
                              <w:t>ELSE</w:t>
                            </w:r>
                          </w:p>
                          <w:p w14:paraId="71FA5334" w14:textId="77777777" w:rsidR="00DB3B51" w:rsidRDefault="00DB3B51" w:rsidP="00F00D4D">
                            <w:pPr>
                              <w:pStyle w:val="HTML-kntformzott"/>
                              <w:spacing w:line="244" w:lineRule="atLeast"/>
                              <w:rPr>
                                <w:color w:val="333333"/>
                              </w:rPr>
                            </w:pPr>
                            <w:r>
                              <w:rPr>
                                <w:color w:val="333333"/>
                              </w:rPr>
                              <w:tab/>
                            </w:r>
                            <w:r>
                              <w:rPr>
                                <w:color w:val="333333"/>
                              </w:rPr>
                              <w:tab/>
                            </w:r>
                            <w:r>
                              <w:rPr>
                                <w:color w:val="333333"/>
                              </w:rPr>
                              <w:tab/>
                            </w:r>
                            <w:r>
                              <w:rPr>
                                <w:b/>
                                <w:bCs/>
                                <w:color w:val="008800"/>
                              </w:rPr>
                              <w:t>IF</w:t>
                            </w:r>
                            <w:r>
                              <w:rPr>
                                <w:color w:val="333333"/>
                              </w:rPr>
                              <w:t xml:space="preserve"> </w:t>
                            </w:r>
                            <w:r>
                              <w:rPr>
                                <w:b/>
                                <w:bCs/>
                                <w:color w:val="008800"/>
                              </w:rPr>
                              <w:t>NOT</w:t>
                            </w:r>
                            <w:r>
                              <w:rPr>
                                <w:color w:val="333333"/>
                              </w:rPr>
                              <w:t xml:space="preserve"> is_loop_finished </w:t>
                            </w:r>
                            <w:r>
                              <w:rPr>
                                <w:b/>
                                <w:bCs/>
                                <w:color w:val="008800"/>
                              </w:rPr>
                              <w:t>THEN</w:t>
                            </w:r>
                          </w:p>
                          <w:p w14:paraId="2B56E7D5" w14:textId="77777777" w:rsidR="00DB3B51" w:rsidRDefault="00DB3B51" w:rsidP="00F00D4D">
                            <w:pPr>
                              <w:pStyle w:val="HTML-kntformzott"/>
                              <w:spacing w:line="244" w:lineRule="atLeast"/>
                              <w:rPr>
                                <w:color w:val="333333"/>
                              </w:rPr>
                            </w:pPr>
                            <w:r>
                              <w:rPr>
                                <w:color w:val="333333"/>
                              </w:rPr>
                              <w:tab/>
                            </w:r>
                            <w:r>
                              <w:rPr>
                                <w:color w:val="333333"/>
                              </w:rPr>
                              <w:tab/>
                            </w:r>
                            <w:r>
                              <w:rPr>
                                <w:color w:val="333333"/>
                              </w:rPr>
                              <w:tab/>
                            </w:r>
                            <w:r>
                              <w:rPr>
                                <w:color w:val="333333"/>
                              </w:rPr>
                              <w:tab/>
                              <w:t>buffer_z1 := signal_Z1_7;</w:t>
                            </w:r>
                          </w:p>
                          <w:p w14:paraId="400893E5" w14:textId="77777777" w:rsidR="00DB3B51" w:rsidRDefault="00DB3B51" w:rsidP="00F00D4D">
                            <w:pPr>
                              <w:pStyle w:val="HTML-kntformzott"/>
                              <w:spacing w:line="244" w:lineRule="atLeast"/>
                              <w:rPr>
                                <w:color w:val="333333"/>
                              </w:rPr>
                            </w:pPr>
                            <w:r>
                              <w:rPr>
                                <w:color w:val="333333"/>
                              </w:rPr>
                              <w:tab/>
                            </w:r>
                            <w:r>
                              <w:rPr>
                                <w:color w:val="333333"/>
                              </w:rPr>
                              <w:tab/>
                            </w:r>
                            <w:r>
                              <w:rPr>
                                <w:color w:val="333333"/>
                              </w:rPr>
                              <w:tab/>
                            </w:r>
                            <w:r>
                              <w:rPr>
                                <w:color w:val="333333"/>
                              </w:rPr>
                              <w:tab/>
                              <w:t>is_loop_finished := true;</w:t>
                            </w:r>
                          </w:p>
                          <w:p w14:paraId="241E96E7" w14:textId="77777777" w:rsidR="00DB3B51" w:rsidRDefault="00DB3B51" w:rsidP="00F00D4D">
                            <w:pPr>
                              <w:pStyle w:val="HTML-kntformzott"/>
                              <w:spacing w:line="244" w:lineRule="atLeast"/>
                              <w:rPr>
                                <w:color w:val="333333"/>
                              </w:rPr>
                            </w:pPr>
                            <w:r>
                              <w:rPr>
                                <w:color w:val="333333"/>
                              </w:rPr>
                              <w:tab/>
                            </w:r>
                            <w:r>
                              <w:rPr>
                                <w:color w:val="333333"/>
                              </w:rPr>
                              <w:tab/>
                            </w:r>
                            <w:r>
                              <w:rPr>
                                <w:color w:val="333333"/>
                              </w:rPr>
                              <w:tab/>
                            </w:r>
                            <w:r>
                              <w:rPr>
                                <w:b/>
                                <w:bCs/>
                                <w:color w:val="008800"/>
                              </w:rPr>
                              <w:t>END</w:t>
                            </w:r>
                            <w:r>
                              <w:rPr>
                                <w:color w:val="333333"/>
                              </w:rPr>
                              <w:t xml:space="preserve"> </w:t>
                            </w:r>
                            <w:r>
                              <w:rPr>
                                <w:b/>
                                <w:bCs/>
                                <w:color w:val="008800"/>
                              </w:rPr>
                              <w:t>IF</w:t>
                            </w:r>
                            <w:r>
                              <w:rPr>
                                <w:color w:val="333333"/>
                              </w:rPr>
                              <w:t>;</w:t>
                            </w:r>
                          </w:p>
                          <w:p w14:paraId="448FE62C" w14:textId="77777777" w:rsidR="00DB3B51" w:rsidRDefault="00DB3B51" w:rsidP="00F00D4D">
                            <w:pPr>
                              <w:pStyle w:val="HTML-kntformzott"/>
                              <w:spacing w:line="244" w:lineRule="atLeast"/>
                              <w:rPr>
                                <w:color w:val="333333"/>
                              </w:rPr>
                            </w:pPr>
                            <w:r>
                              <w:rPr>
                                <w:color w:val="333333"/>
                              </w:rPr>
                              <w:tab/>
                            </w:r>
                            <w:r>
                              <w:rPr>
                                <w:color w:val="333333"/>
                              </w:rPr>
                              <w:tab/>
                            </w:r>
                            <w:r>
                              <w:rPr>
                                <w:color w:val="333333"/>
                              </w:rPr>
                              <w:tab/>
                              <w:t>z1 &lt;= buffer_z1;</w:t>
                            </w:r>
                          </w:p>
                          <w:p w14:paraId="5F7E000C" w14:textId="77777777" w:rsidR="00DB3B51" w:rsidRDefault="00DB3B51" w:rsidP="00F00D4D">
                            <w:pPr>
                              <w:pStyle w:val="HTML-kntformzott"/>
                              <w:spacing w:line="244" w:lineRule="atLeast"/>
                              <w:rPr>
                                <w:color w:val="333333"/>
                              </w:rPr>
                            </w:pPr>
                            <w:r>
                              <w:rPr>
                                <w:color w:val="333333"/>
                              </w:rPr>
                              <w:tab/>
                            </w:r>
                            <w:r>
                              <w:rPr>
                                <w:color w:val="333333"/>
                              </w:rPr>
                              <w:tab/>
                            </w:r>
                            <w:r>
                              <w:rPr>
                                <w:color w:val="333333"/>
                              </w:rPr>
                              <w:tab/>
                              <w:t>z1_rdy &lt;= true;</w:t>
                            </w:r>
                          </w:p>
                          <w:p w14:paraId="7FD4B2EF" w14:textId="77777777" w:rsidR="00DB3B51" w:rsidRDefault="00DB3B51" w:rsidP="00F00D4D">
                            <w:pPr>
                              <w:pStyle w:val="HTML-kntformzott"/>
                              <w:spacing w:line="244" w:lineRule="atLeast"/>
                              <w:rPr>
                                <w:color w:val="333333"/>
                              </w:rPr>
                            </w:pPr>
                            <w:r>
                              <w:rPr>
                                <w:color w:val="333333"/>
                              </w:rPr>
                              <w:tab/>
                            </w:r>
                            <w:r>
                              <w:rPr>
                                <w:color w:val="333333"/>
                              </w:rPr>
                              <w:tab/>
                            </w:r>
                            <w:r>
                              <w:rPr>
                                <w:b/>
                                <w:bCs/>
                                <w:color w:val="008800"/>
                              </w:rPr>
                              <w:t>END</w:t>
                            </w:r>
                            <w:r>
                              <w:rPr>
                                <w:color w:val="333333"/>
                              </w:rPr>
                              <w:t xml:space="preserve"> </w:t>
                            </w:r>
                            <w:r>
                              <w:rPr>
                                <w:b/>
                                <w:bCs/>
                                <w:color w:val="008800"/>
                              </w:rPr>
                              <w:t>IF</w:t>
                            </w:r>
                            <w:r>
                              <w:rPr>
                                <w:color w:val="333333"/>
                              </w:rPr>
                              <w:t>;</w:t>
                            </w:r>
                          </w:p>
                          <w:p w14:paraId="1DE16E37" w14:textId="77777777" w:rsidR="00DB3B51" w:rsidRDefault="00DB3B51" w:rsidP="00F00D4D">
                            <w:pPr>
                              <w:pStyle w:val="HTML-kntformzott"/>
                              <w:spacing w:line="244" w:lineRule="atLeast"/>
                              <w:rPr>
                                <w:color w:val="333333"/>
                              </w:rPr>
                            </w:pPr>
                            <w:r>
                              <w:rPr>
                                <w:color w:val="333333"/>
                              </w:rPr>
                              <w:tab/>
                            </w:r>
                            <w:r>
                              <w:rPr>
                                <w:b/>
                                <w:bCs/>
                                <w:color w:val="008800"/>
                              </w:rPr>
                              <w:t>ELSE</w:t>
                            </w:r>
                          </w:p>
                          <w:p w14:paraId="6C4E0354" w14:textId="77777777" w:rsidR="00DB3B51" w:rsidRDefault="00DB3B51" w:rsidP="00F00D4D">
                            <w:pPr>
                              <w:pStyle w:val="HTML-kntformzott"/>
                              <w:spacing w:line="244" w:lineRule="atLeast"/>
                              <w:rPr>
                                <w:color w:val="333333"/>
                              </w:rPr>
                            </w:pPr>
                            <w:r>
                              <w:rPr>
                                <w:color w:val="333333"/>
                              </w:rPr>
                              <w:tab/>
                            </w:r>
                            <w:r>
                              <w:rPr>
                                <w:color w:val="333333"/>
                              </w:rPr>
                              <w:tab/>
                              <w:t xml:space="preserve">signal_loop_rst &lt;= </w:t>
                            </w:r>
                            <w:r>
                              <w:rPr>
                                <w:color w:val="0044DD"/>
                              </w:rPr>
                              <w:t>'0'</w:t>
                            </w:r>
                            <w:r>
                              <w:rPr>
                                <w:color w:val="333333"/>
                              </w:rPr>
                              <w:t>;</w:t>
                            </w:r>
                          </w:p>
                          <w:p w14:paraId="07E29512" w14:textId="77777777" w:rsidR="00DB3B51" w:rsidRDefault="00DB3B51" w:rsidP="00F00D4D">
                            <w:pPr>
                              <w:pStyle w:val="HTML-kntformzott"/>
                              <w:spacing w:line="244" w:lineRule="atLeast"/>
                              <w:rPr>
                                <w:color w:val="333333"/>
                              </w:rPr>
                            </w:pPr>
                            <w:r>
                              <w:rPr>
                                <w:color w:val="333333"/>
                              </w:rPr>
                              <w:tab/>
                            </w:r>
                            <w:r>
                              <w:rPr>
                                <w:b/>
                                <w:bCs/>
                                <w:color w:val="008800"/>
                              </w:rPr>
                              <w:t>END</w:t>
                            </w:r>
                            <w:r>
                              <w:rPr>
                                <w:color w:val="333333"/>
                              </w:rPr>
                              <w:t xml:space="preserve"> </w:t>
                            </w:r>
                            <w:r>
                              <w:rPr>
                                <w:b/>
                                <w:bCs/>
                                <w:color w:val="008800"/>
                              </w:rPr>
                              <w:t>IF</w:t>
                            </w:r>
                            <w:r>
                              <w:rPr>
                                <w:color w:val="333333"/>
                              </w:rPr>
                              <w:t>;</w:t>
                            </w:r>
                          </w:p>
                          <w:p w14:paraId="1A7D8837" w14:textId="77777777" w:rsidR="00DB3B51" w:rsidRDefault="00DB3B51" w:rsidP="00F00D4D">
                            <w:pPr>
                              <w:pStyle w:val="HTML-kntformzott"/>
                              <w:spacing w:line="244" w:lineRule="atLeast"/>
                              <w:rPr>
                                <w:color w:val="333333"/>
                              </w:rPr>
                            </w:pPr>
                            <w:r>
                              <w:rPr>
                                <w:b/>
                                <w:bCs/>
                                <w:color w:val="008800"/>
                              </w:rPr>
                              <w:t>END</w:t>
                            </w:r>
                            <w:r>
                              <w:rPr>
                                <w:color w:val="333333"/>
                              </w:rPr>
                              <w:t xml:space="preserve"> </w:t>
                            </w:r>
                            <w:r>
                              <w:rPr>
                                <w:b/>
                                <w:bCs/>
                                <w:color w:val="008800"/>
                              </w:rPr>
                              <w:t>PROCESS</w:t>
                            </w:r>
                            <w:r>
                              <w:rPr>
                                <w:color w:val="333333"/>
                              </w:rPr>
                              <w:t>;</w:t>
                            </w:r>
                          </w:p>
                          <w:p w14:paraId="2AE17EE8" w14:textId="0456E27F" w:rsidR="00DB3B51" w:rsidRDefault="00DB3B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B7D4A" id="_x0000_s1053" type="#_x0000_t202" style="position:absolute;left:0;text-align:left;margin-left:2.55pt;margin-top:.05pt;width:423.55pt;height:307.6pt;z-index:251736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">
                <v:textbox>
                  <w:txbxContent>
                    <w:p w14:paraId="49ADA275" w14:textId="77777777" w:rsidR="00DB3B51" w:rsidRPr="00F00D4D" w:rsidRDefault="00DB3B51" w:rsidP="00F00D4D">
                      <w:pPr>
                        <w:pStyle w:val="HTML-kntformzott"/>
                        <w:rPr>
                          <w:color w:val="333333"/>
                          <w:sz w:val="16"/>
                          <w:szCs w:val="16"/>
                        </w:rPr>
                      </w:pPr>
                      <w:r w:rsidRPr="00F00D4D">
                        <w:rPr>
                          <w:color w:val="333333"/>
                          <w:sz w:val="16"/>
                          <w:szCs w:val="16"/>
                        </w:rPr>
                        <w:t xml:space="preserve">loop_process : </w:t>
                      </w:r>
                      <w:r w:rsidRPr="00F00D4D">
                        <w:rPr>
                          <w:b/>
                          <w:bCs/>
                          <w:color w:val="008800"/>
                          <w:sz w:val="16"/>
                          <w:szCs w:val="16"/>
                        </w:rPr>
                        <w:t>PROCESS</w:t>
                      </w:r>
                      <w:r w:rsidRPr="00F00D4D">
                        <w:rPr>
                          <w:color w:val="333333"/>
                          <w:sz w:val="16"/>
                          <w:szCs w:val="16"/>
                        </w:rPr>
                        <w:t xml:space="preserve"> (clk, signal_rst)</w:t>
                      </w:r>
                    </w:p>
                    <w:p w14:paraId="253E32FB" w14:textId="77777777" w:rsidR="00DB3B51" w:rsidRPr="00F00D4D" w:rsidRDefault="00DB3B51" w:rsidP="00F00D4D">
                      <w:pPr>
                        <w:pStyle w:val="HTML-kntformzott"/>
                        <w:rPr>
                          <w:color w:val="333333"/>
                          <w:sz w:val="16"/>
                          <w:szCs w:val="16"/>
                        </w:rPr>
                      </w:pPr>
                      <w:r w:rsidRPr="00F00D4D">
                        <w:rPr>
                          <w:color w:val="333333"/>
                          <w:sz w:val="16"/>
                          <w:szCs w:val="16"/>
                        </w:rPr>
                        <w:tab/>
                      </w:r>
                      <w:r w:rsidRPr="00F00D4D">
                        <w:rPr>
                          <w:b/>
                          <w:bCs/>
                          <w:color w:val="008800"/>
                          <w:sz w:val="16"/>
                          <w:szCs w:val="16"/>
                        </w:rPr>
                        <w:t>VARIABLE</w:t>
                      </w:r>
                      <w:r w:rsidRPr="00F00D4D">
                        <w:rPr>
                          <w:color w:val="333333"/>
                          <w:sz w:val="16"/>
                          <w:szCs w:val="16"/>
                        </w:rPr>
                        <w:t xml:space="preserve"> is_loop_finished : </w:t>
                      </w:r>
                      <w:r w:rsidRPr="00F00D4D">
                        <w:rPr>
                          <w:b/>
                          <w:bCs/>
                          <w:color w:val="333399"/>
                          <w:sz w:val="16"/>
                          <w:szCs w:val="16"/>
                        </w:rPr>
                        <w:t>BOOLEAN</w:t>
                      </w:r>
                      <w:r w:rsidRPr="00F00D4D">
                        <w:rPr>
                          <w:color w:val="333333"/>
                          <w:sz w:val="16"/>
                          <w:szCs w:val="16"/>
                        </w:rPr>
                        <w:t xml:space="preserve"> := false;</w:t>
                      </w:r>
                    </w:p>
                    <w:p w14:paraId="5E367DCE" w14:textId="77777777" w:rsidR="00DB3B51" w:rsidRPr="00F00D4D" w:rsidRDefault="00DB3B51" w:rsidP="00F00D4D">
                      <w:pPr>
                        <w:pStyle w:val="HTML-kntformzott"/>
                        <w:rPr>
                          <w:color w:val="333333"/>
                          <w:sz w:val="16"/>
                          <w:szCs w:val="16"/>
                        </w:rPr>
                      </w:pPr>
                      <w:r w:rsidRPr="00F00D4D">
                        <w:rPr>
                          <w:color w:val="333333"/>
                          <w:sz w:val="16"/>
                          <w:szCs w:val="16"/>
                        </w:rPr>
                        <w:tab/>
                      </w:r>
                      <w:r w:rsidRPr="00F00D4D">
                        <w:rPr>
                          <w:b/>
                          <w:bCs/>
                          <w:color w:val="008800"/>
                          <w:sz w:val="16"/>
                          <w:szCs w:val="16"/>
                        </w:rPr>
                        <w:t>VARIABLE</w:t>
                      </w:r>
                      <w:r w:rsidRPr="00F00D4D">
                        <w:rPr>
                          <w:color w:val="333333"/>
                          <w:sz w:val="16"/>
                          <w:szCs w:val="16"/>
                        </w:rPr>
                        <w:t xml:space="preserve"> buffer_z1 : </w:t>
                      </w:r>
                      <w:r w:rsidRPr="00F00D4D">
                        <w:rPr>
                          <w:b/>
                          <w:bCs/>
                          <w:color w:val="333399"/>
                          <w:sz w:val="16"/>
                          <w:szCs w:val="16"/>
                        </w:rPr>
                        <w:t>STD_LOGIC_vector</w:t>
                      </w:r>
                      <w:r w:rsidRPr="00F00D4D">
                        <w:rPr>
                          <w:color w:val="333333"/>
                          <w:sz w:val="16"/>
                          <w:szCs w:val="16"/>
                        </w:rPr>
                        <w:t>(</w:t>
                      </w:r>
                      <w:r w:rsidRPr="00F00D4D">
                        <w:rPr>
                          <w:b/>
                          <w:bCs/>
                          <w:color w:val="0000DD"/>
                          <w:sz w:val="16"/>
                          <w:szCs w:val="16"/>
                        </w:rPr>
                        <w:t>31</w:t>
                      </w:r>
                      <w:r w:rsidRPr="00F00D4D">
                        <w:rPr>
                          <w:color w:val="333333"/>
                          <w:sz w:val="16"/>
                          <w:szCs w:val="16"/>
                        </w:rPr>
                        <w:t xml:space="preserve"> </w:t>
                      </w:r>
                      <w:r w:rsidRPr="00F00D4D">
                        <w:rPr>
                          <w:b/>
                          <w:bCs/>
                          <w:color w:val="008800"/>
                          <w:sz w:val="16"/>
                          <w:szCs w:val="16"/>
                        </w:rPr>
                        <w:t>DOWNTO</w:t>
                      </w:r>
                      <w:r w:rsidRPr="00F00D4D">
                        <w:rPr>
                          <w:color w:val="333333"/>
                          <w:sz w:val="16"/>
                          <w:szCs w:val="16"/>
                        </w:rPr>
                        <w:t xml:space="preserve"> </w:t>
                      </w:r>
                      <w:r w:rsidRPr="00F00D4D">
                        <w:rPr>
                          <w:b/>
                          <w:bCs/>
                          <w:color w:val="0000DD"/>
                          <w:sz w:val="16"/>
                          <w:szCs w:val="16"/>
                        </w:rPr>
                        <w:t>0</w:t>
                      </w:r>
                      <w:r w:rsidRPr="00F00D4D">
                        <w:rPr>
                          <w:color w:val="333333"/>
                          <w:sz w:val="16"/>
                          <w:szCs w:val="16"/>
                        </w:rPr>
                        <w:t>)</w:t>
                      </w:r>
                    </w:p>
                    <w:p w14:paraId="6B8531A2" w14:textId="77777777" w:rsidR="00DB3B51" w:rsidRPr="00F00D4D" w:rsidRDefault="00DB3B51" w:rsidP="00F00D4D">
                      <w:pPr>
                        <w:pStyle w:val="HTML-kntformzott"/>
                        <w:rPr>
                          <w:color w:val="333333"/>
                          <w:sz w:val="16"/>
                          <w:szCs w:val="16"/>
                        </w:rPr>
                      </w:pPr>
                      <w:r w:rsidRPr="00F00D4D">
                        <w:rPr>
                          <w:color w:val="333333"/>
                          <w:sz w:val="16"/>
                          <w:szCs w:val="16"/>
                        </w:rPr>
                        <w:tab/>
                        <w:t>;</w:t>
                      </w:r>
                    </w:p>
                    <w:p w14:paraId="6FCDFFF8" w14:textId="77777777" w:rsidR="00DB3B51" w:rsidRPr="00F00D4D" w:rsidRDefault="00DB3B51" w:rsidP="00F00D4D">
                      <w:pPr>
                        <w:pStyle w:val="HTML-kntformzott"/>
                        <w:rPr>
                          <w:color w:val="333333"/>
                          <w:sz w:val="16"/>
                          <w:szCs w:val="16"/>
                        </w:rPr>
                      </w:pPr>
                      <w:r w:rsidRPr="00F00D4D">
                        <w:rPr>
                          <w:b/>
                          <w:bCs/>
                          <w:color w:val="008800"/>
                          <w:sz w:val="16"/>
                          <w:szCs w:val="16"/>
                        </w:rPr>
                        <w:t>BEGIN</w:t>
                      </w:r>
                    </w:p>
                    <w:p w14:paraId="4CE1D17E" w14:textId="77777777" w:rsidR="00DB3B51" w:rsidRPr="00F00D4D" w:rsidRDefault="00DB3B51" w:rsidP="00F00D4D">
                      <w:pPr>
                        <w:pStyle w:val="HTML-kntformzott"/>
                        <w:rPr>
                          <w:color w:val="333333"/>
                          <w:sz w:val="16"/>
                          <w:szCs w:val="16"/>
                        </w:rPr>
                      </w:pPr>
                      <w:r w:rsidRPr="00F00D4D">
                        <w:rPr>
                          <w:color w:val="333333"/>
                          <w:sz w:val="16"/>
                          <w:szCs w:val="16"/>
                        </w:rPr>
                        <w:tab/>
                      </w:r>
                      <w:r w:rsidRPr="00F00D4D">
                        <w:rPr>
                          <w:b/>
                          <w:bCs/>
                          <w:color w:val="008800"/>
                          <w:sz w:val="16"/>
                          <w:szCs w:val="16"/>
                        </w:rPr>
                        <w:t>IF</w:t>
                      </w:r>
                      <w:r w:rsidRPr="00F00D4D">
                        <w:rPr>
                          <w:color w:val="333333"/>
                          <w:sz w:val="16"/>
                          <w:szCs w:val="16"/>
                        </w:rPr>
                        <w:t xml:space="preserve"> rising_edge(signal_rst) </w:t>
                      </w:r>
                      <w:r w:rsidRPr="00F00D4D">
                        <w:rPr>
                          <w:b/>
                          <w:bCs/>
                          <w:color w:val="008800"/>
                          <w:sz w:val="16"/>
                          <w:szCs w:val="16"/>
                        </w:rPr>
                        <w:t>THEN</w:t>
                      </w:r>
                    </w:p>
                    <w:p w14:paraId="0E2EA71E" w14:textId="77777777" w:rsidR="00DB3B51" w:rsidRDefault="00DB3B51" w:rsidP="00F00D4D">
                      <w:pPr>
                        <w:pStyle w:val="HTML-kntformzott"/>
                        <w:spacing w:line="244" w:lineRule="atLeast"/>
                        <w:rPr>
                          <w:color w:val="333333"/>
                        </w:rPr>
                      </w:pPr>
                      <w:r>
                        <w:rPr>
                          <w:color w:val="333333"/>
                        </w:rPr>
                        <w:tab/>
                      </w:r>
                      <w:r>
                        <w:rPr>
                          <w:color w:val="333333"/>
                        </w:rPr>
                        <w:tab/>
                        <w:t>is_loop_finished := false;</w:t>
                      </w:r>
                    </w:p>
                    <w:p w14:paraId="2ECDE34B" w14:textId="77777777" w:rsidR="00DB3B51" w:rsidRDefault="00DB3B51" w:rsidP="00F00D4D">
                      <w:pPr>
                        <w:pStyle w:val="HTML-kntformzott"/>
                        <w:spacing w:line="244" w:lineRule="atLeast"/>
                        <w:rPr>
                          <w:color w:val="333333"/>
                        </w:rPr>
                      </w:pPr>
                      <w:r>
                        <w:rPr>
                          <w:color w:val="333333"/>
                        </w:rPr>
                        <w:tab/>
                      </w:r>
                      <w:r>
                        <w:rPr>
                          <w:color w:val="333333"/>
                        </w:rPr>
                        <w:tab/>
                        <w:t>z1_rdy &lt;= false;</w:t>
                      </w:r>
                    </w:p>
                    <w:p w14:paraId="2B959355" w14:textId="77777777" w:rsidR="00DB3B51" w:rsidRDefault="00DB3B51" w:rsidP="00F00D4D">
                      <w:pPr>
                        <w:pStyle w:val="HTML-kntformzott"/>
                        <w:spacing w:line="244" w:lineRule="atLeast"/>
                        <w:rPr>
                          <w:color w:val="333333"/>
                        </w:rPr>
                      </w:pPr>
                      <w:r>
                        <w:rPr>
                          <w:color w:val="333333"/>
                        </w:rPr>
                        <w:tab/>
                      </w:r>
                      <w:r>
                        <w:rPr>
                          <w:b/>
                          <w:bCs/>
                          <w:color w:val="008800"/>
                        </w:rPr>
                        <w:t>ELSIF</w:t>
                      </w:r>
                      <w:r>
                        <w:rPr>
                          <w:color w:val="333333"/>
                        </w:rPr>
                        <w:t xml:space="preserve"> falling_edge(signal_rst) </w:t>
                      </w:r>
                      <w:r>
                        <w:rPr>
                          <w:b/>
                          <w:bCs/>
                          <w:color w:val="008800"/>
                        </w:rPr>
                        <w:t>THEN</w:t>
                      </w:r>
                    </w:p>
                    <w:p w14:paraId="2441EA9D" w14:textId="77777777" w:rsidR="00DB3B51" w:rsidRDefault="00DB3B51" w:rsidP="00F00D4D">
                      <w:pPr>
                        <w:pStyle w:val="HTML-kntformzott"/>
                        <w:spacing w:line="244" w:lineRule="atLeast"/>
                        <w:rPr>
                          <w:color w:val="333333"/>
                        </w:rPr>
                      </w:pPr>
                      <w:r>
                        <w:rPr>
                          <w:color w:val="333333"/>
                        </w:rPr>
                        <w:tab/>
                      </w:r>
                      <w:r>
                        <w:rPr>
                          <w:b/>
                          <w:bCs/>
                          <w:color w:val="008800"/>
                        </w:rPr>
                        <w:t>ELSIF</w:t>
                      </w:r>
                      <w:r>
                        <w:rPr>
                          <w:color w:val="333333"/>
                        </w:rPr>
                        <w:t xml:space="preserve"> signal_c_rdy </w:t>
                      </w:r>
                      <w:r>
                        <w:rPr>
                          <w:b/>
                          <w:bCs/>
                          <w:color w:val="008800"/>
                        </w:rPr>
                        <w:t>AND</w:t>
                      </w:r>
                      <w:r>
                        <w:rPr>
                          <w:color w:val="333333"/>
                        </w:rPr>
                        <w:t xml:space="preserve"> signal_y0_5_rdy </w:t>
                      </w:r>
                      <w:r>
                        <w:rPr>
                          <w:b/>
                          <w:bCs/>
                          <w:color w:val="008800"/>
                        </w:rPr>
                        <w:t>AND</w:t>
                      </w:r>
                      <w:r>
                        <w:rPr>
                          <w:color w:val="333333"/>
                        </w:rPr>
                        <w:t xml:space="preserve"> signal_y1_6_rdy </w:t>
                      </w:r>
                      <w:r>
                        <w:rPr>
                          <w:b/>
                          <w:bCs/>
                          <w:color w:val="008800"/>
                        </w:rPr>
                        <w:t>AND</w:t>
                      </w:r>
                      <w:r>
                        <w:rPr>
                          <w:color w:val="333333"/>
                        </w:rPr>
                        <w:t xml:space="preserve"> signal_Z1_7_rdy </w:t>
                      </w:r>
                      <w:r>
                        <w:rPr>
                          <w:b/>
                          <w:bCs/>
                          <w:color w:val="008800"/>
                        </w:rPr>
                        <w:t>THEN</w:t>
                      </w:r>
                    </w:p>
                    <w:p w14:paraId="0FD24E7F" w14:textId="77777777" w:rsidR="00DB3B51" w:rsidRDefault="00DB3B51" w:rsidP="00F00D4D">
                      <w:pPr>
                        <w:pStyle w:val="HTML-kntformzott"/>
                        <w:spacing w:line="244" w:lineRule="atLeast"/>
                        <w:rPr>
                          <w:color w:val="333333"/>
                        </w:rPr>
                      </w:pPr>
                      <w:r>
                        <w:rPr>
                          <w:color w:val="333333"/>
                        </w:rPr>
                        <w:tab/>
                      </w:r>
                      <w:r>
                        <w:rPr>
                          <w:color w:val="333333"/>
                        </w:rPr>
                        <w:tab/>
                      </w:r>
                      <w:r>
                        <w:rPr>
                          <w:b/>
                          <w:bCs/>
                          <w:color w:val="008800"/>
                        </w:rPr>
                        <w:t>IF</w:t>
                      </w:r>
                      <w:r>
                        <w:rPr>
                          <w:color w:val="333333"/>
                        </w:rPr>
                        <w:t xml:space="preserve"> signed(signal_c) &gt; to_signed(</w:t>
                      </w:r>
                      <w:r>
                        <w:rPr>
                          <w:b/>
                          <w:bCs/>
                          <w:color w:val="0000DD"/>
                        </w:rPr>
                        <w:t>0</w:t>
                      </w:r>
                      <w:r>
                        <w:rPr>
                          <w:color w:val="333333"/>
                        </w:rPr>
                        <w:t xml:space="preserve">, </w:t>
                      </w:r>
                      <w:r>
                        <w:rPr>
                          <w:b/>
                          <w:bCs/>
                          <w:color w:val="0000DD"/>
                        </w:rPr>
                        <w:t>32</w:t>
                      </w:r>
                      <w:r>
                        <w:rPr>
                          <w:color w:val="333333"/>
                        </w:rPr>
                        <w:t xml:space="preserve">) </w:t>
                      </w:r>
                      <w:r>
                        <w:rPr>
                          <w:b/>
                          <w:bCs/>
                          <w:color w:val="008800"/>
                        </w:rPr>
                        <w:t>THEN</w:t>
                      </w:r>
                    </w:p>
                    <w:p w14:paraId="121A203A" w14:textId="77777777" w:rsidR="00DB3B51" w:rsidRDefault="00DB3B51" w:rsidP="00F00D4D">
                      <w:pPr>
                        <w:pStyle w:val="HTML-kntformzott"/>
                        <w:spacing w:line="244" w:lineRule="atLeast"/>
                        <w:rPr>
                          <w:color w:val="333333"/>
                        </w:rPr>
                      </w:pPr>
                      <w:r>
                        <w:rPr>
                          <w:color w:val="333333"/>
                        </w:rPr>
                        <w:tab/>
                      </w:r>
                      <w:r>
                        <w:rPr>
                          <w:color w:val="333333"/>
                        </w:rPr>
                        <w:tab/>
                      </w:r>
                      <w:r>
                        <w:rPr>
                          <w:color w:val="333333"/>
                        </w:rPr>
                        <w:tab/>
                        <w:t>z1_rdy &lt;= false;</w:t>
                      </w:r>
                    </w:p>
                    <w:p w14:paraId="0F530C7E" w14:textId="77777777" w:rsidR="00DB3B51" w:rsidRDefault="00DB3B51" w:rsidP="00F00D4D">
                      <w:pPr>
                        <w:pStyle w:val="HTML-kntformzott"/>
                        <w:spacing w:line="244" w:lineRule="atLeast"/>
                        <w:rPr>
                          <w:color w:val="333333"/>
                        </w:rPr>
                      </w:pPr>
                      <w:r>
                        <w:rPr>
                          <w:color w:val="333333"/>
                        </w:rPr>
                        <w:tab/>
                      </w:r>
                      <w:r>
                        <w:rPr>
                          <w:color w:val="333333"/>
                        </w:rPr>
                        <w:tab/>
                      </w:r>
                      <w:r>
                        <w:rPr>
                          <w:color w:val="333333"/>
                        </w:rPr>
                        <w:tab/>
                        <w:t xml:space="preserve">signal_loop_rst &lt;= </w:t>
                      </w:r>
                      <w:r>
                        <w:rPr>
                          <w:color w:val="0044DD"/>
                        </w:rPr>
                        <w:t>'1'</w:t>
                      </w:r>
                      <w:r>
                        <w:rPr>
                          <w:color w:val="333333"/>
                        </w:rPr>
                        <w:t>;</w:t>
                      </w:r>
                    </w:p>
                    <w:p w14:paraId="0012F2D4" w14:textId="77777777" w:rsidR="00DB3B51" w:rsidRDefault="00DB3B51" w:rsidP="00F00D4D">
                      <w:pPr>
                        <w:pStyle w:val="HTML-kntformzott"/>
                        <w:spacing w:line="244" w:lineRule="atLeast"/>
                        <w:rPr>
                          <w:color w:val="333333"/>
                        </w:rPr>
                      </w:pPr>
                      <w:r>
                        <w:rPr>
                          <w:color w:val="333333"/>
                        </w:rPr>
                        <w:tab/>
                      </w:r>
                      <w:r>
                        <w:rPr>
                          <w:color w:val="333333"/>
                        </w:rPr>
                        <w:tab/>
                      </w:r>
                      <w:r>
                        <w:rPr>
                          <w:b/>
                          <w:bCs/>
                          <w:color w:val="008800"/>
                        </w:rPr>
                        <w:t>ELSE</w:t>
                      </w:r>
                    </w:p>
                    <w:p w14:paraId="71FA5334" w14:textId="77777777" w:rsidR="00DB3B51" w:rsidRDefault="00DB3B51" w:rsidP="00F00D4D">
                      <w:pPr>
                        <w:pStyle w:val="HTML-kntformzott"/>
                        <w:spacing w:line="244" w:lineRule="atLeast"/>
                        <w:rPr>
                          <w:color w:val="333333"/>
                        </w:rPr>
                      </w:pPr>
                      <w:r>
                        <w:rPr>
                          <w:color w:val="333333"/>
                        </w:rPr>
                        <w:tab/>
                      </w:r>
                      <w:r>
                        <w:rPr>
                          <w:color w:val="333333"/>
                        </w:rPr>
                        <w:tab/>
                      </w:r>
                      <w:r>
                        <w:rPr>
                          <w:color w:val="333333"/>
                        </w:rPr>
                        <w:tab/>
                      </w:r>
                      <w:r>
                        <w:rPr>
                          <w:b/>
                          <w:bCs/>
                          <w:color w:val="008800"/>
                        </w:rPr>
                        <w:t>IF</w:t>
                      </w:r>
                      <w:r>
                        <w:rPr>
                          <w:color w:val="333333"/>
                        </w:rPr>
                        <w:t xml:space="preserve"> </w:t>
                      </w:r>
                      <w:r>
                        <w:rPr>
                          <w:b/>
                          <w:bCs/>
                          <w:color w:val="008800"/>
                        </w:rPr>
                        <w:t>NOT</w:t>
                      </w:r>
                      <w:r>
                        <w:rPr>
                          <w:color w:val="333333"/>
                        </w:rPr>
                        <w:t xml:space="preserve"> is_loop_finished </w:t>
                      </w:r>
                      <w:r>
                        <w:rPr>
                          <w:b/>
                          <w:bCs/>
                          <w:color w:val="008800"/>
                        </w:rPr>
                        <w:t>THEN</w:t>
                      </w:r>
                    </w:p>
                    <w:p w14:paraId="2B56E7D5" w14:textId="77777777" w:rsidR="00DB3B51" w:rsidRDefault="00DB3B51" w:rsidP="00F00D4D">
                      <w:pPr>
                        <w:pStyle w:val="HTML-kntformzott"/>
                        <w:spacing w:line="244" w:lineRule="atLeast"/>
                        <w:rPr>
                          <w:color w:val="333333"/>
                        </w:rPr>
                      </w:pPr>
                      <w:r>
                        <w:rPr>
                          <w:color w:val="333333"/>
                        </w:rPr>
                        <w:tab/>
                      </w:r>
                      <w:r>
                        <w:rPr>
                          <w:color w:val="333333"/>
                        </w:rPr>
                        <w:tab/>
                      </w:r>
                      <w:r>
                        <w:rPr>
                          <w:color w:val="333333"/>
                        </w:rPr>
                        <w:tab/>
                      </w:r>
                      <w:r>
                        <w:rPr>
                          <w:color w:val="333333"/>
                        </w:rPr>
                        <w:tab/>
                        <w:t>buffer_z1 := signal_Z1_7;</w:t>
                      </w:r>
                    </w:p>
                    <w:p w14:paraId="400893E5" w14:textId="77777777" w:rsidR="00DB3B51" w:rsidRDefault="00DB3B51" w:rsidP="00F00D4D">
                      <w:pPr>
                        <w:pStyle w:val="HTML-kntformzott"/>
                        <w:spacing w:line="244" w:lineRule="atLeast"/>
                        <w:rPr>
                          <w:color w:val="333333"/>
                        </w:rPr>
                      </w:pPr>
                      <w:r>
                        <w:rPr>
                          <w:color w:val="333333"/>
                        </w:rPr>
                        <w:tab/>
                      </w:r>
                      <w:r>
                        <w:rPr>
                          <w:color w:val="333333"/>
                        </w:rPr>
                        <w:tab/>
                      </w:r>
                      <w:r>
                        <w:rPr>
                          <w:color w:val="333333"/>
                        </w:rPr>
                        <w:tab/>
                      </w:r>
                      <w:r>
                        <w:rPr>
                          <w:color w:val="333333"/>
                        </w:rPr>
                        <w:tab/>
                        <w:t>is_loop_finished := true;</w:t>
                      </w:r>
                    </w:p>
                    <w:p w14:paraId="241E96E7" w14:textId="77777777" w:rsidR="00DB3B51" w:rsidRDefault="00DB3B51" w:rsidP="00F00D4D">
                      <w:pPr>
                        <w:pStyle w:val="HTML-kntformzott"/>
                        <w:spacing w:line="244" w:lineRule="atLeast"/>
                        <w:rPr>
                          <w:color w:val="333333"/>
                        </w:rPr>
                      </w:pPr>
                      <w:r>
                        <w:rPr>
                          <w:color w:val="333333"/>
                        </w:rPr>
                        <w:tab/>
                      </w:r>
                      <w:r>
                        <w:rPr>
                          <w:color w:val="333333"/>
                        </w:rPr>
                        <w:tab/>
                      </w:r>
                      <w:r>
                        <w:rPr>
                          <w:color w:val="333333"/>
                        </w:rPr>
                        <w:tab/>
                      </w:r>
                      <w:r>
                        <w:rPr>
                          <w:b/>
                          <w:bCs/>
                          <w:color w:val="008800"/>
                        </w:rPr>
                        <w:t>END</w:t>
                      </w:r>
                      <w:r>
                        <w:rPr>
                          <w:color w:val="333333"/>
                        </w:rPr>
                        <w:t xml:space="preserve"> </w:t>
                      </w:r>
                      <w:r>
                        <w:rPr>
                          <w:b/>
                          <w:bCs/>
                          <w:color w:val="008800"/>
                        </w:rPr>
                        <w:t>IF</w:t>
                      </w:r>
                      <w:r>
                        <w:rPr>
                          <w:color w:val="333333"/>
                        </w:rPr>
                        <w:t>;</w:t>
                      </w:r>
                    </w:p>
                    <w:p w14:paraId="448FE62C" w14:textId="77777777" w:rsidR="00DB3B51" w:rsidRDefault="00DB3B51" w:rsidP="00F00D4D">
                      <w:pPr>
                        <w:pStyle w:val="HTML-kntformzott"/>
                        <w:spacing w:line="244" w:lineRule="atLeast"/>
                        <w:rPr>
                          <w:color w:val="333333"/>
                        </w:rPr>
                      </w:pPr>
                      <w:r>
                        <w:rPr>
                          <w:color w:val="333333"/>
                        </w:rPr>
                        <w:tab/>
                      </w:r>
                      <w:r>
                        <w:rPr>
                          <w:color w:val="333333"/>
                        </w:rPr>
                        <w:tab/>
                      </w:r>
                      <w:r>
                        <w:rPr>
                          <w:color w:val="333333"/>
                        </w:rPr>
                        <w:tab/>
                        <w:t>z1 &lt;= buffer_z1;</w:t>
                      </w:r>
                    </w:p>
                    <w:p w14:paraId="5F7E000C" w14:textId="77777777" w:rsidR="00DB3B51" w:rsidRDefault="00DB3B51" w:rsidP="00F00D4D">
                      <w:pPr>
                        <w:pStyle w:val="HTML-kntformzott"/>
                        <w:spacing w:line="244" w:lineRule="atLeast"/>
                        <w:rPr>
                          <w:color w:val="333333"/>
                        </w:rPr>
                      </w:pPr>
                      <w:r>
                        <w:rPr>
                          <w:color w:val="333333"/>
                        </w:rPr>
                        <w:tab/>
                      </w:r>
                      <w:r>
                        <w:rPr>
                          <w:color w:val="333333"/>
                        </w:rPr>
                        <w:tab/>
                      </w:r>
                      <w:r>
                        <w:rPr>
                          <w:color w:val="333333"/>
                        </w:rPr>
                        <w:tab/>
                        <w:t>z1_rdy &lt;= true;</w:t>
                      </w:r>
                    </w:p>
                    <w:p w14:paraId="7FD4B2EF" w14:textId="77777777" w:rsidR="00DB3B51" w:rsidRDefault="00DB3B51" w:rsidP="00F00D4D">
                      <w:pPr>
                        <w:pStyle w:val="HTML-kntformzott"/>
                        <w:spacing w:line="244" w:lineRule="atLeast"/>
                        <w:rPr>
                          <w:color w:val="333333"/>
                        </w:rPr>
                      </w:pPr>
                      <w:r>
                        <w:rPr>
                          <w:color w:val="333333"/>
                        </w:rPr>
                        <w:tab/>
                      </w:r>
                      <w:r>
                        <w:rPr>
                          <w:color w:val="333333"/>
                        </w:rPr>
                        <w:tab/>
                      </w:r>
                      <w:r>
                        <w:rPr>
                          <w:b/>
                          <w:bCs/>
                          <w:color w:val="008800"/>
                        </w:rPr>
                        <w:t>END</w:t>
                      </w:r>
                      <w:r>
                        <w:rPr>
                          <w:color w:val="333333"/>
                        </w:rPr>
                        <w:t xml:space="preserve"> </w:t>
                      </w:r>
                      <w:r>
                        <w:rPr>
                          <w:b/>
                          <w:bCs/>
                          <w:color w:val="008800"/>
                        </w:rPr>
                        <w:t>IF</w:t>
                      </w:r>
                      <w:r>
                        <w:rPr>
                          <w:color w:val="333333"/>
                        </w:rPr>
                        <w:t>;</w:t>
                      </w:r>
                    </w:p>
                    <w:p w14:paraId="1DE16E37" w14:textId="77777777" w:rsidR="00DB3B51" w:rsidRDefault="00DB3B51" w:rsidP="00F00D4D">
                      <w:pPr>
                        <w:pStyle w:val="HTML-kntformzott"/>
                        <w:spacing w:line="244" w:lineRule="atLeast"/>
                        <w:rPr>
                          <w:color w:val="333333"/>
                        </w:rPr>
                      </w:pPr>
                      <w:r>
                        <w:rPr>
                          <w:color w:val="333333"/>
                        </w:rPr>
                        <w:tab/>
                      </w:r>
                      <w:r>
                        <w:rPr>
                          <w:b/>
                          <w:bCs/>
                          <w:color w:val="008800"/>
                        </w:rPr>
                        <w:t>ELSE</w:t>
                      </w:r>
                    </w:p>
                    <w:p w14:paraId="6C4E0354" w14:textId="77777777" w:rsidR="00DB3B51" w:rsidRDefault="00DB3B51" w:rsidP="00F00D4D">
                      <w:pPr>
                        <w:pStyle w:val="HTML-kntformzott"/>
                        <w:spacing w:line="244" w:lineRule="atLeast"/>
                        <w:rPr>
                          <w:color w:val="333333"/>
                        </w:rPr>
                      </w:pPr>
                      <w:r>
                        <w:rPr>
                          <w:color w:val="333333"/>
                        </w:rPr>
                        <w:tab/>
                      </w:r>
                      <w:r>
                        <w:rPr>
                          <w:color w:val="333333"/>
                        </w:rPr>
                        <w:tab/>
                        <w:t xml:space="preserve">signal_loop_rst &lt;= </w:t>
                      </w:r>
                      <w:r>
                        <w:rPr>
                          <w:color w:val="0044DD"/>
                        </w:rPr>
                        <w:t>'0'</w:t>
                      </w:r>
                      <w:r>
                        <w:rPr>
                          <w:color w:val="333333"/>
                        </w:rPr>
                        <w:t>;</w:t>
                      </w:r>
                    </w:p>
                    <w:p w14:paraId="07E29512" w14:textId="77777777" w:rsidR="00DB3B51" w:rsidRDefault="00DB3B51" w:rsidP="00F00D4D">
                      <w:pPr>
                        <w:pStyle w:val="HTML-kntformzott"/>
                        <w:spacing w:line="244" w:lineRule="atLeast"/>
                        <w:rPr>
                          <w:color w:val="333333"/>
                        </w:rPr>
                      </w:pPr>
                      <w:r>
                        <w:rPr>
                          <w:color w:val="333333"/>
                        </w:rPr>
                        <w:tab/>
                      </w:r>
                      <w:r>
                        <w:rPr>
                          <w:b/>
                          <w:bCs/>
                          <w:color w:val="008800"/>
                        </w:rPr>
                        <w:t>END</w:t>
                      </w:r>
                      <w:r>
                        <w:rPr>
                          <w:color w:val="333333"/>
                        </w:rPr>
                        <w:t xml:space="preserve"> </w:t>
                      </w:r>
                      <w:r>
                        <w:rPr>
                          <w:b/>
                          <w:bCs/>
                          <w:color w:val="008800"/>
                        </w:rPr>
                        <w:t>IF</w:t>
                      </w:r>
                      <w:r>
                        <w:rPr>
                          <w:color w:val="333333"/>
                        </w:rPr>
                        <w:t>;</w:t>
                      </w:r>
                    </w:p>
                    <w:p w14:paraId="1A7D8837" w14:textId="77777777" w:rsidR="00DB3B51" w:rsidRDefault="00DB3B51" w:rsidP="00F00D4D">
                      <w:pPr>
                        <w:pStyle w:val="HTML-kntformzott"/>
                        <w:spacing w:line="244" w:lineRule="atLeast"/>
                        <w:rPr>
                          <w:color w:val="333333"/>
                        </w:rPr>
                      </w:pPr>
                      <w:r>
                        <w:rPr>
                          <w:b/>
                          <w:bCs/>
                          <w:color w:val="008800"/>
                        </w:rPr>
                        <w:t>END</w:t>
                      </w:r>
                      <w:r>
                        <w:rPr>
                          <w:color w:val="333333"/>
                        </w:rPr>
                        <w:t xml:space="preserve"> </w:t>
                      </w:r>
                      <w:r>
                        <w:rPr>
                          <w:b/>
                          <w:bCs/>
                          <w:color w:val="008800"/>
                        </w:rPr>
                        <w:t>PROCESS</w:t>
                      </w:r>
                      <w:r>
                        <w:rPr>
                          <w:color w:val="333333"/>
                        </w:rPr>
                        <w:t>;</w:t>
                      </w:r>
                    </w:p>
                    <w:p w14:paraId="2AE17EE8" w14:textId="0456E27F" w:rsidR="00DB3B51" w:rsidRDefault="00DB3B51"/>
                  </w:txbxContent>
                </v:textbox>
                <w10:wrap type="square" anchorx="margin"/>
              </v:shape>
            </w:pict>
          </mc:Fallback>
        </mc:AlternateContent>
      </w:r>
      <w:r w:rsidR="00F637A5">
        <w:t>Selection</w:t>
      </w:r>
      <w:r w:rsidR="00146960">
        <w:t xml:space="preserve"> </w:t>
      </w:r>
      <w:r w:rsidR="00F637A5">
        <w:t>Generátor</w:t>
      </w:r>
      <w:bookmarkEnd w:id="80"/>
    </w:p>
    <w:p w14:paraId="2C248528" w14:textId="34524028" w:rsidR="00542BF0" w:rsidRDefault="00785369" w:rsidP="00542BF0">
      <w:r>
        <w:rPr>
          <w:noProof/>
        </w:rPr>
        <mc:AlternateContent>
          <mc:Choice Requires="wps">
            <w:drawing>
              <wp:anchor distT="0" distB="0" distL="114300" distR="114300" simplePos="0" relativeHeight="251744768" behindDoc="0" locked="0" layoutInCell="1" allowOverlap="1" wp14:anchorId="23102DD4" wp14:editId="38091957">
                <wp:simplePos x="0" y="0"/>
                <wp:positionH relativeFrom="column">
                  <wp:posOffset>-10160</wp:posOffset>
                </wp:positionH>
                <wp:positionV relativeFrom="paragraph">
                  <wp:posOffset>2955290</wp:posOffset>
                </wp:positionV>
                <wp:extent cx="5391150" cy="635"/>
                <wp:effectExtent l="0" t="0" r="0" b="0"/>
                <wp:wrapSquare wrapText="bothSides"/>
                <wp:docPr id="220" name="Szövegdoboz 220"/>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bookmarkStart w:id="83" w:name="_Ref531813130"/>
                          <w:p w14:paraId="1B74F7E4" w14:textId="7697F20D" w:rsidR="00DB3B51" w:rsidRPr="008742B1" w:rsidRDefault="00DB3B51" w:rsidP="00785369">
                            <w:pPr>
                              <w:pStyle w:val="Kpalrs"/>
                              <w:rPr>
                                <w:sz w:val="24"/>
                                <w:szCs w:val="24"/>
                                <w:lang w:eastAsia="en-US"/>
                              </w:rPr>
                            </w:pPr>
                            <w:r>
                              <w:fldChar w:fldCharType="begin"/>
                            </w:r>
                            <w:r>
                              <w:instrText xml:space="preserve"> STYLEREF 1 \s </w:instrText>
                            </w:r>
                            <w:r>
                              <w:fldChar w:fldCharType="separate"/>
                            </w:r>
                            <w:r w:rsidR="00FB5FC9">
                              <w:t>5</w:t>
                            </w:r>
                            <w:r>
                              <w:fldChar w:fldCharType="end"/>
                            </w:r>
                            <w:r>
                              <w:noBreakHyphen/>
                            </w:r>
                            <w:r>
                              <w:fldChar w:fldCharType="begin"/>
                            </w:r>
                            <w:r>
                              <w:instrText xml:space="preserve"> SEQ ábra \* ARABIC \s 1 </w:instrText>
                            </w:r>
                            <w:r>
                              <w:fldChar w:fldCharType="separate"/>
                            </w:r>
                            <w:r w:rsidR="00FB5FC9">
                              <w:t>4</w:t>
                            </w:r>
                            <w:r>
                              <w:fldChar w:fldCharType="end"/>
                            </w:r>
                            <w:r>
                              <w:t>. ábra</w:t>
                            </w:r>
                            <w:bookmarkEnd w:id="83"/>
                            <w:r>
                              <w:t xml:space="preserve"> </w:t>
                            </w:r>
                            <w:r w:rsidRPr="00785369">
                              <w:t>Esetek példányosítása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02DD4" id="Szövegdoboz 220" o:spid="_x0000_s1054" type="#_x0000_t202" style="position:absolute;left:0;text-align:left;margin-left:-.8pt;margin-top:232.7pt;width:424.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" stroked="f">
                <v:textbox style="mso-fit-shape-to-text:t" inset="0,0,0,0">
                  <w:txbxContent>
                    <w:bookmarkStart w:id="84" w:name="_Ref531813130"/>
                    <w:p w14:paraId="1B74F7E4" w14:textId="7697F20D" w:rsidR="00DB3B51" w:rsidRPr="008742B1" w:rsidRDefault="00DB3B51" w:rsidP="00785369">
                      <w:pPr>
                        <w:pStyle w:val="Kpalrs"/>
                        <w:rPr>
                          <w:sz w:val="24"/>
                          <w:szCs w:val="24"/>
                          <w:lang w:eastAsia="en-US"/>
                        </w:rPr>
                      </w:pPr>
                      <w:r>
                        <w:fldChar w:fldCharType="begin"/>
                      </w:r>
                      <w:r>
                        <w:instrText xml:space="preserve"> STYLEREF 1 \s </w:instrText>
                      </w:r>
                      <w:r>
                        <w:fldChar w:fldCharType="separate"/>
                      </w:r>
                      <w:r w:rsidR="00FB5FC9">
                        <w:t>5</w:t>
                      </w:r>
                      <w:r>
                        <w:fldChar w:fldCharType="end"/>
                      </w:r>
                      <w:r>
                        <w:noBreakHyphen/>
                      </w:r>
                      <w:r>
                        <w:fldChar w:fldCharType="begin"/>
                      </w:r>
                      <w:r>
                        <w:instrText xml:space="preserve"> SEQ ábra \* ARABIC \s 1 </w:instrText>
                      </w:r>
                      <w:r>
                        <w:fldChar w:fldCharType="separate"/>
                      </w:r>
                      <w:r w:rsidR="00FB5FC9">
                        <w:t>4</w:t>
                      </w:r>
                      <w:r>
                        <w:fldChar w:fldCharType="end"/>
                      </w:r>
                      <w:r>
                        <w:t>. ábra</w:t>
                      </w:r>
                      <w:bookmarkEnd w:id="84"/>
                      <w:r>
                        <w:t xml:space="preserve"> </w:t>
                      </w:r>
                      <w:r w:rsidRPr="00785369">
                        <w:t>Esetek példányosítása példa</w:t>
                      </w:r>
                    </w:p>
                  </w:txbxContent>
                </v:textbox>
                <w10:wrap type="square"/>
              </v:shape>
            </w:pict>
          </mc:Fallback>
        </mc:AlternateContent>
      </w:r>
      <w:r w:rsidR="007041DB">
        <w:rPr>
          <w:noProof/>
        </w:rPr>
        <mc:AlternateContent>
          <mc:Choice Requires="wps">
            <w:drawing>
              <wp:anchor distT="45720" distB="45720" distL="114300" distR="114300" simplePos="0" relativeHeight="251740672" behindDoc="0" locked="0" layoutInCell="1" allowOverlap="1" wp14:anchorId="75D0DF49" wp14:editId="16EDD86B">
                <wp:simplePos x="0" y="0"/>
                <wp:positionH relativeFrom="margin">
                  <wp:align>right</wp:align>
                </wp:positionH>
                <wp:positionV relativeFrom="paragraph">
                  <wp:posOffset>2103120</wp:posOffset>
                </wp:positionV>
                <wp:extent cx="5391150" cy="795020"/>
                <wp:effectExtent l="0" t="0" r="19050" b="24130"/>
                <wp:wrapSquare wrapText="bothSides"/>
                <wp:docPr id="21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950026"/>
                        </a:xfrm>
                        <a:prstGeom prst="rect">
                          <a:avLst/>
                        </a:prstGeom>
                        <a:solidFill>
                          <a:srgbClr val="FFFFFF"/>
                        </a:solidFill>
                        <a:ln w="9525">
                          <a:solidFill>
                            <a:srgbClr val="000000"/>
                          </a:solidFill>
                          <a:miter lim="800000"/>
                          <a:headEnd/>
                          <a:tailEnd/>
                        </a:ln>
                      </wps:spPr>
                      <wps:txbx>
                        <w:txbxContent>
                          <w:p w14:paraId="089CB11D" w14:textId="77777777" w:rsidR="00DB3B51" w:rsidRPr="007041DB" w:rsidRDefault="00DB3B51" w:rsidP="007041DB">
                            <w:pPr>
                              <w:pStyle w:val="HTML-kntformzott"/>
                              <w:rPr>
                                <w:color w:val="333333"/>
                                <w:sz w:val="16"/>
                                <w:szCs w:val="16"/>
                              </w:rPr>
                            </w:pPr>
                            <w:r w:rsidRPr="007041DB">
                              <w:rPr>
                                <w:color w:val="333333"/>
                                <w:sz w:val="16"/>
                                <w:szCs w:val="16"/>
                              </w:rPr>
                              <w:t xml:space="preserve">case0 : c16 </w:t>
                            </w:r>
                            <w:r w:rsidRPr="007041DB">
                              <w:rPr>
                                <w:b/>
                                <w:bCs/>
                                <w:color w:val="008800"/>
                                <w:sz w:val="16"/>
                                <w:szCs w:val="16"/>
                              </w:rPr>
                              <w:t>PORT</w:t>
                            </w:r>
                            <w:r w:rsidRPr="007041DB">
                              <w:rPr>
                                <w:color w:val="333333"/>
                                <w:sz w:val="16"/>
                                <w:szCs w:val="16"/>
                              </w:rPr>
                              <w:t xml:space="preserve"> </w:t>
                            </w:r>
                            <w:r w:rsidRPr="007041DB">
                              <w:rPr>
                                <w:b/>
                                <w:bCs/>
                                <w:color w:val="008800"/>
                                <w:sz w:val="16"/>
                                <w:szCs w:val="16"/>
                              </w:rPr>
                              <w:t>MAP</w:t>
                            </w:r>
                            <w:r w:rsidRPr="007041DB">
                              <w:rPr>
                                <w:color w:val="333333"/>
                                <w:sz w:val="16"/>
                                <w:szCs w:val="16"/>
                              </w:rPr>
                              <w:t>(rst, loop_rst, clk, input2, input2_rdy, i0, i0_rdy, i1, i1_rdy, signal_c4_2, signal_c4_2_rdy);</w:t>
                            </w:r>
                          </w:p>
                          <w:p w14:paraId="7E4362E6" w14:textId="77777777" w:rsidR="00DB3B51" w:rsidRPr="007041DB" w:rsidRDefault="00DB3B51" w:rsidP="007041DB">
                            <w:pPr>
                              <w:pStyle w:val="HTML-kntformzott"/>
                              <w:rPr>
                                <w:color w:val="333333"/>
                                <w:sz w:val="16"/>
                                <w:szCs w:val="16"/>
                              </w:rPr>
                            </w:pPr>
                            <w:r w:rsidRPr="007041DB">
                              <w:rPr>
                                <w:color w:val="333333"/>
                                <w:sz w:val="16"/>
                                <w:szCs w:val="16"/>
                              </w:rPr>
                              <w:t xml:space="preserve">case1 : c18 </w:t>
                            </w:r>
                            <w:r w:rsidRPr="007041DB">
                              <w:rPr>
                                <w:b/>
                                <w:bCs/>
                                <w:color w:val="008800"/>
                                <w:sz w:val="16"/>
                                <w:szCs w:val="16"/>
                              </w:rPr>
                              <w:t>PORT</w:t>
                            </w:r>
                            <w:r w:rsidRPr="007041DB">
                              <w:rPr>
                                <w:color w:val="333333"/>
                                <w:sz w:val="16"/>
                                <w:szCs w:val="16"/>
                              </w:rPr>
                              <w:t xml:space="preserve"> </w:t>
                            </w:r>
                            <w:r w:rsidRPr="007041DB">
                              <w:rPr>
                                <w:b/>
                                <w:bCs/>
                                <w:color w:val="008800"/>
                                <w:sz w:val="16"/>
                                <w:szCs w:val="16"/>
                              </w:rPr>
                              <w:t>MAP</w:t>
                            </w:r>
                            <w:r w:rsidRPr="007041DB">
                              <w:rPr>
                                <w:color w:val="333333"/>
                                <w:sz w:val="16"/>
                                <w:szCs w:val="16"/>
                              </w:rPr>
                              <w:t>(rst, loop_rst, clk, input2, input2_rdy, i0, i0_rdy, i1, i1_rdy, signal_c4_3, signal_c4_3_rdy);</w:t>
                            </w:r>
                          </w:p>
                          <w:p w14:paraId="7A3608B0" w14:textId="77777777" w:rsidR="00DB3B51" w:rsidRPr="007041DB" w:rsidRDefault="00DB3B51" w:rsidP="007041DB">
                            <w:pPr>
                              <w:pStyle w:val="HTML-kntformzott"/>
                              <w:rPr>
                                <w:color w:val="333333"/>
                                <w:sz w:val="16"/>
                                <w:szCs w:val="16"/>
                              </w:rPr>
                            </w:pPr>
                            <w:r w:rsidRPr="007041DB">
                              <w:rPr>
                                <w:color w:val="333333"/>
                                <w:sz w:val="16"/>
                                <w:szCs w:val="16"/>
                              </w:rPr>
                              <w:t xml:space="preserve">case2 : c20 </w:t>
                            </w:r>
                            <w:r w:rsidRPr="007041DB">
                              <w:rPr>
                                <w:b/>
                                <w:bCs/>
                                <w:color w:val="008800"/>
                                <w:sz w:val="16"/>
                                <w:szCs w:val="16"/>
                              </w:rPr>
                              <w:t>PORT</w:t>
                            </w:r>
                            <w:r w:rsidRPr="007041DB">
                              <w:rPr>
                                <w:color w:val="333333"/>
                                <w:sz w:val="16"/>
                                <w:szCs w:val="16"/>
                              </w:rPr>
                              <w:t xml:space="preserve"> </w:t>
                            </w:r>
                            <w:r w:rsidRPr="007041DB">
                              <w:rPr>
                                <w:b/>
                                <w:bCs/>
                                <w:color w:val="008800"/>
                                <w:sz w:val="16"/>
                                <w:szCs w:val="16"/>
                              </w:rPr>
                              <w:t>MAP</w:t>
                            </w:r>
                            <w:r w:rsidRPr="007041DB">
                              <w:rPr>
                                <w:color w:val="333333"/>
                                <w:sz w:val="16"/>
                                <w:szCs w:val="16"/>
                              </w:rPr>
                              <w:t>(rst, loop_rst, clk, input2, input2_rdy, i0, i0_rdy, i1, i1_rdy, signal_c4_4, signal_c4_4_rdy);</w:t>
                            </w:r>
                          </w:p>
                          <w:p w14:paraId="24805324" w14:textId="6369EBC2" w:rsidR="00DB3B51" w:rsidRDefault="00DB3B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0DF49" id="_x0000_s1055" type="#_x0000_t202" style="position:absolute;left:0;text-align:left;margin-left:373.3pt;margin-top:165.6pt;width:424.5pt;height:62.6pt;z-index:251740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">
                <v:textbox>
                  <w:txbxContent>
                    <w:p w14:paraId="089CB11D" w14:textId="77777777" w:rsidR="00DB3B51" w:rsidRPr="007041DB" w:rsidRDefault="00DB3B51" w:rsidP="007041DB">
                      <w:pPr>
                        <w:pStyle w:val="HTML-kntformzott"/>
                        <w:rPr>
                          <w:color w:val="333333"/>
                          <w:sz w:val="16"/>
                          <w:szCs w:val="16"/>
                        </w:rPr>
                      </w:pPr>
                      <w:r w:rsidRPr="007041DB">
                        <w:rPr>
                          <w:color w:val="333333"/>
                          <w:sz w:val="16"/>
                          <w:szCs w:val="16"/>
                        </w:rPr>
                        <w:t xml:space="preserve">case0 : c16 </w:t>
                      </w:r>
                      <w:r w:rsidRPr="007041DB">
                        <w:rPr>
                          <w:b/>
                          <w:bCs/>
                          <w:color w:val="008800"/>
                          <w:sz w:val="16"/>
                          <w:szCs w:val="16"/>
                        </w:rPr>
                        <w:t>PORT</w:t>
                      </w:r>
                      <w:r w:rsidRPr="007041DB">
                        <w:rPr>
                          <w:color w:val="333333"/>
                          <w:sz w:val="16"/>
                          <w:szCs w:val="16"/>
                        </w:rPr>
                        <w:t xml:space="preserve"> </w:t>
                      </w:r>
                      <w:r w:rsidRPr="007041DB">
                        <w:rPr>
                          <w:b/>
                          <w:bCs/>
                          <w:color w:val="008800"/>
                          <w:sz w:val="16"/>
                          <w:szCs w:val="16"/>
                        </w:rPr>
                        <w:t>MAP</w:t>
                      </w:r>
                      <w:r w:rsidRPr="007041DB">
                        <w:rPr>
                          <w:color w:val="333333"/>
                          <w:sz w:val="16"/>
                          <w:szCs w:val="16"/>
                        </w:rPr>
                        <w:t>(rst, loop_rst, clk, input2, input2_rdy, i0, i0_rdy, i1, i1_rdy, signal_c4_2, signal_c4_2_rdy);</w:t>
                      </w:r>
                    </w:p>
                    <w:p w14:paraId="7E4362E6" w14:textId="77777777" w:rsidR="00DB3B51" w:rsidRPr="007041DB" w:rsidRDefault="00DB3B51" w:rsidP="007041DB">
                      <w:pPr>
                        <w:pStyle w:val="HTML-kntformzott"/>
                        <w:rPr>
                          <w:color w:val="333333"/>
                          <w:sz w:val="16"/>
                          <w:szCs w:val="16"/>
                        </w:rPr>
                      </w:pPr>
                      <w:r w:rsidRPr="007041DB">
                        <w:rPr>
                          <w:color w:val="333333"/>
                          <w:sz w:val="16"/>
                          <w:szCs w:val="16"/>
                        </w:rPr>
                        <w:t xml:space="preserve">case1 : c18 </w:t>
                      </w:r>
                      <w:r w:rsidRPr="007041DB">
                        <w:rPr>
                          <w:b/>
                          <w:bCs/>
                          <w:color w:val="008800"/>
                          <w:sz w:val="16"/>
                          <w:szCs w:val="16"/>
                        </w:rPr>
                        <w:t>PORT</w:t>
                      </w:r>
                      <w:r w:rsidRPr="007041DB">
                        <w:rPr>
                          <w:color w:val="333333"/>
                          <w:sz w:val="16"/>
                          <w:szCs w:val="16"/>
                        </w:rPr>
                        <w:t xml:space="preserve"> </w:t>
                      </w:r>
                      <w:r w:rsidRPr="007041DB">
                        <w:rPr>
                          <w:b/>
                          <w:bCs/>
                          <w:color w:val="008800"/>
                          <w:sz w:val="16"/>
                          <w:szCs w:val="16"/>
                        </w:rPr>
                        <w:t>MAP</w:t>
                      </w:r>
                      <w:r w:rsidRPr="007041DB">
                        <w:rPr>
                          <w:color w:val="333333"/>
                          <w:sz w:val="16"/>
                          <w:szCs w:val="16"/>
                        </w:rPr>
                        <w:t>(rst, loop_rst, clk, input2, input2_rdy, i0, i0_rdy, i1, i1_rdy, signal_c4_3, signal_c4_3_rdy);</w:t>
                      </w:r>
                    </w:p>
                    <w:p w14:paraId="7A3608B0" w14:textId="77777777" w:rsidR="00DB3B51" w:rsidRPr="007041DB" w:rsidRDefault="00DB3B51" w:rsidP="007041DB">
                      <w:pPr>
                        <w:pStyle w:val="HTML-kntformzott"/>
                        <w:rPr>
                          <w:color w:val="333333"/>
                          <w:sz w:val="16"/>
                          <w:szCs w:val="16"/>
                        </w:rPr>
                      </w:pPr>
                      <w:r w:rsidRPr="007041DB">
                        <w:rPr>
                          <w:color w:val="333333"/>
                          <w:sz w:val="16"/>
                          <w:szCs w:val="16"/>
                        </w:rPr>
                        <w:t xml:space="preserve">case2 : c20 </w:t>
                      </w:r>
                      <w:r w:rsidRPr="007041DB">
                        <w:rPr>
                          <w:b/>
                          <w:bCs/>
                          <w:color w:val="008800"/>
                          <w:sz w:val="16"/>
                          <w:szCs w:val="16"/>
                        </w:rPr>
                        <w:t>PORT</w:t>
                      </w:r>
                      <w:r w:rsidRPr="007041DB">
                        <w:rPr>
                          <w:color w:val="333333"/>
                          <w:sz w:val="16"/>
                          <w:szCs w:val="16"/>
                        </w:rPr>
                        <w:t xml:space="preserve"> </w:t>
                      </w:r>
                      <w:r w:rsidRPr="007041DB">
                        <w:rPr>
                          <w:b/>
                          <w:bCs/>
                          <w:color w:val="008800"/>
                          <w:sz w:val="16"/>
                          <w:szCs w:val="16"/>
                        </w:rPr>
                        <w:t>MAP</w:t>
                      </w:r>
                      <w:r w:rsidRPr="007041DB">
                        <w:rPr>
                          <w:color w:val="333333"/>
                          <w:sz w:val="16"/>
                          <w:szCs w:val="16"/>
                        </w:rPr>
                        <w:t>(rst, loop_rst, clk, input2, input2_rdy, i0, i0_rdy, i1, i1_rdy, signal_c4_4, signal_c4_4_rdy);</w:t>
                      </w:r>
                    </w:p>
                    <w:p w14:paraId="24805324" w14:textId="6369EBC2" w:rsidR="00DB3B51" w:rsidRDefault="00DB3B51"/>
                  </w:txbxContent>
                </v:textbox>
                <w10:wrap type="square" anchorx="margin"/>
              </v:shape>
            </w:pict>
          </mc:Fallback>
        </mc:AlternateContent>
      </w:r>
      <w:r w:rsidR="00542BF0">
        <w:t>Itt a signal generálás,</w:t>
      </w:r>
      <w:r w:rsidR="00744BD6">
        <w:t xml:space="preserve"> és</w:t>
      </w:r>
      <w:r w:rsidR="00542BF0">
        <w:t xml:space="preserve"> az esetek példányosításán </w:t>
      </w:r>
      <w:r>
        <w:t xml:space="preserve">(példa: </w:t>
      </w:r>
      <w:r>
        <w:fldChar w:fldCharType="begin"/>
      </w:r>
      <w:r>
        <w:instrText xml:space="preserve"> REF _Ref531813130 \h </w:instrText>
      </w:r>
      <w:r>
        <w:fldChar w:fldCharType="separate"/>
      </w:r>
      <w:r w:rsidR="00FB5FC9">
        <w:rPr>
          <w:noProof/>
        </w:rPr>
        <w:t>5</w:t>
      </w:r>
      <w:r w:rsidR="00FB5FC9">
        <w:noBreakHyphen/>
      </w:r>
      <w:r w:rsidR="00FB5FC9">
        <w:rPr>
          <w:noProof/>
        </w:rPr>
        <w:t>4</w:t>
      </w:r>
      <w:r w:rsidR="00FB5FC9">
        <w:t>. ábra</w:t>
      </w:r>
      <w:r>
        <w:fldChar w:fldCharType="end"/>
      </w:r>
      <w:r>
        <w:t xml:space="preserve">) </w:t>
      </w:r>
      <w:r w:rsidR="00542BF0">
        <w:t xml:space="preserve">túl meg kellett oldanom az esetek eredményei közöli választást. Ezt egy VHDL process </w:t>
      </w:r>
      <w:r>
        <w:t>(</w:t>
      </w:r>
      <w:r>
        <w:fldChar w:fldCharType="begin"/>
      </w:r>
      <w:r>
        <w:instrText xml:space="preserve"> REF _Ref531813156 \h </w:instrText>
      </w:r>
      <w:r>
        <w:fldChar w:fldCharType="separate"/>
      </w:r>
      <w:r w:rsidR="00FB5FC9">
        <w:rPr>
          <w:noProof/>
        </w:rPr>
        <w:t>5</w:t>
      </w:r>
      <w:r w:rsidR="00FB5FC9">
        <w:noBreakHyphen/>
      </w:r>
      <w:r w:rsidR="00FB5FC9">
        <w:rPr>
          <w:noProof/>
        </w:rPr>
        <w:t>5</w:t>
      </w:r>
      <w:r w:rsidR="00FB5FC9">
        <w:t>. ábra</w:t>
      </w:r>
      <w:r>
        <w:fldChar w:fldCharType="end"/>
      </w:r>
      <w:r>
        <w:t xml:space="preserve">) </w:t>
      </w:r>
      <w:r w:rsidR="00542BF0">
        <w:t>segítségével oldottam meg, amiben figyelem a selcomp modul dedikált választó bemenetén érkező adatot és összehasonlítom az adott eset selectoraival, a selectorok</w:t>
      </w:r>
      <w:r w:rsidR="00EA03D6">
        <w:t xml:space="preserve"> az esetekben egy String listában találhatóak, amik</w:t>
      </w:r>
      <w:r w:rsidR="00542BF0">
        <w:t xml:space="preserve"> alapvetően számok, de van köztük egy trükkös elem is ez a ’def’ (alapértelmezett). Az alapértelmezett elemhez nem rendelek össze hasonlítást egyszerűen egy else ágban kezelem le a processen belül.</w:t>
      </w:r>
    </w:p>
    <w:p w14:paraId="41CA2A80" w14:textId="2025DE75" w:rsidR="00F637A5" w:rsidRPr="00F637A5" w:rsidRDefault="001E4562" w:rsidP="001E4562">
      <w:pPr>
        <w:ind w:firstLine="0"/>
      </w:pPr>
      <w:r>
        <w:rPr>
          <w:noProof/>
        </w:rPr>
        <w:lastRenderedPageBreak/>
        <mc:AlternateContent>
          <mc:Choice Requires="wps">
            <w:drawing>
              <wp:anchor distT="45720" distB="45720" distL="114300" distR="114300" simplePos="0" relativeHeight="251742720" behindDoc="0" locked="0" layoutInCell="1" allowOverlap="1" wp14:anchorId="3A9935B8" wp14:editId="28F08DB9">
                <wp:simplePos x="0" y="0"/>
                <wp:positionH relativeFrom="margin">
                  <wp:posOffset>8890</wp:posOffset>
                </wp:positionH>
                <wp:positionV relativeFrom="paragraph">
                  <wp:posOffset>0</wp:posOffset>
                </wp:positionV>
                <wp:extent cx="5379085" cy="1404620"/>
                <wp:effectExtent l="0" t="0" r="12065" b="25400"/>
                <wp:wrapSquare wrapText="bothSides"/>
                <wp:docPr id="21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14:paraId="39F4C026" w14:textId="77777777" w:rsidR="00DB3B51" w:rsidRPr="007041DB" w:rsidRDefault="00DB3B51" w:rsidP="007041DB">
                            <w:pPr>
                              <w:pStyle w:val="HTML-kntformzott"/>
                              <w:rPr>
                                <w:color w:val="333333"/>
                                <w:sz w:val="16"/>
                                <w:szCs w:val="16"/>
                              </w:rPr>
                            </w:pPr>
                            <w:r w:rsidRPr="007041DB">
                              <w:rPr>
                                <w:color w:val="333333"/>
                                <w:sz w:val="16"/>
                                <w:szCs w:val="16"/>
                              </w:rPr>
                              <w:t xml:space="preserve">selection_process : </w:t>
                            </w:r>
                            <w:r w:rsidRPr="007041DB">
                              <w:rPr>
                                <w:b/>
                                <w:bCs/>
                                <w:color w:val="008800"/>
                                <w:sz w:val="16"/>
                                <w:szCs w:val="16"/>
                              </w:rPr>
                              <w:t>PROCESS</w:t>
                            </w:r>
                            <w:r w:rsidRPr="007041DB">
                              <w:rPr>
                                <w:color w:val="333333"/>
                                <w:sz w:val="16"/>
                                <w:szCs w:val="16"/>
                              </w:rPr>
                              <w:t xml:space="preserve"> (clk)</w:t>
                            </w:r>
                          </w:p>
                          <w:p w14:paraId="7D7C5109" w14:textId="77777777" w:rsidR="00DB3B51" w:rsidRPr="007041DB" w:rsidRDefault="00DB3B51" w:rsidP="007041DB">
                            <w:pPr>
                              <w:pStyle w:val="HTML-kntformzott"/>
                              <w:rPr>
                                <w:color w:val="333333"/>
                                <w:sz w:val="16"/>
                                <w:szCs w:val="16"/>
                              </w:rPr>
                            </w:pPr>
                            <w:r w:rsidRPr="007041DB">
                              <w:rPr>
                                <w:b/>
                                <w:bCs/>
                                <w:color w:val="008800"/>
                                <w:sz w:val="16"/>
                                <w:szCs w:val="16"/>
                              </w:rPr>
                              <w:t>BEGIN</w:t>
                            </w:r>
                          </w:p>
                          <w:p w14:paraId="253DC14E"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b/>
                                <w:bCs/>
                                <w:color w:val="008800"/>
                                <w:sz w:val="16"/>
                                <w:szCs w:val="16"/>
                              </w:rPr>
                              <w:t>IF</w:t>
                            </w:r>
                            <w:r w:rsidRPr="007041DB">
                              <w:rPr>
                                <w:color w:val="333333"/>
                                <w:sz w:val="16"/>
                                <w:szCs w:val="16"/>
                              </w:rPr>
                              <w:t xml:space="preserve"> input2_rdy </w:t>
                            </w:r>
                            <w:r w:rsidRPr="007041DB">
                              <w:rPr>
                                <w:b/>
                                <w:bCs/>
                                <w:color w:val="008800"/>
                                <w:sz w:val="16"/>
                                <w:szCs w:val="16"/>
                              </w:rPr>
                              <w:t>THEN</w:t>
                            </w:r>
                          </w:p>
                          <w:p w14:paraId="4D2D8AB4"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b/>
                                <w:bCs/>
                                <w:color w:val="008800"/>
                                <w:sz w:val="16"/>
                                <w:szCs w:val="16"/>
                              </w:rPr>
                              <w:t>IF</w:t>
                            </w:r>
                            <w:r w:rsidRPr="007041DB">
                              <w:rPr>
                                <w:color w:val="333333"/>
                                <w:sz w:val="16"/>
                                <w:szCs w:val="16"/>
                              </w:rPr>
                              <w:t xml:space="preserve"> signed(input2) = constant_0 </w:t>
                            </w:r>
                            <w:r w:rsidRPr="007041DB">
                              <w:rPr>
                                <w:b/>
                                <w:bCs/>
                                <w:color w:val="008800"/>
                                <w:sz w:val="16"/>
                                <w:szCs w:val="16"/>
                              </w:rPr>
                              <w:t>THEN</w:t>
                            </w:r>
                          </w:p>
                          <w:p w14:paraId="672EEC29"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 &lt;= signal_c4_2;</w:t>
                            </w:r>
                          </w:p>
                          <w:p w14:paraId="0E26D9C2"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c4_rdy &lt;= signal_c4_2_rdy;</w:t>
                            </w:r>
                          </w:p>
                          <w:p w14:paraId="037C9A6F"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b/>
                                <w:bCs/>
                                <w:color w:val="008800"/>
                                <w:sz w:val="16"/>
                                <w:szCs w:val="16"/>
                              </w:rPr>
                              <w:t>ELSIF</w:t>
                            </w:r>
                            <w:r w:rsidRPr="007041DB">
                              <w:rPr>
                                <w:color w:val="333333"/>
                                <w:sz w:val="16"/>
                                <w:szCs w:val="16"/>
                              </w:rPr>
                              <w:t xml:space="preserve"> signed(input2) = constant_1 </w:t>
                            </w:r>
                            <w:r w:rsidRPr="007041DB">
                              <w:rPr>
                                <w:b/>
                                <w:bCs/>
                                <w:color w:val="008800"/>
                                <w:sz w:val="16"/>
                                <w:szCs w:val="16"/>
                              </w:rPr>
                              <w:t>THEN</w:t>
                            </w:r>
                          </w:p>
                          <w:p w14:paraId="5E3D3537"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 &lt;= signal_c4_3;</w:t>
                            </w:r>
                          </w:p>
                          <w:p w14:paraId="6D2F7537"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c4_rdy &lt;= signal_c4_3_rdy;</w:t>
                            </w:r>
                          </w:p>
                          <w:p w14:paraId="50B0B0F2"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b/>
                                <w:bCs/>
                                <w:color w:val="008800"/>
                                <w:sz w:val="16"/>
                                <w:szCs w:val="16"/>
                              </w:rPr>
                              <w:t>ELSE</w:t>
                            </w:r>
                          </w:p>
                          <w:p w14:paraId="25811865"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 &lt;= signal_c4_4;</w:t>
                            </w:r>
                          </w:p>
                          <w:p w14:paraId="6491A46B"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c4_rdy &lt;= signal_c4_4_rdy;</w:t>
                            </w:r>
                          </w:p>
                          <w:p w14:paraId="425D92E2"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b/>
                                <w:bCs/>
                                <w:color w:val="008800"/>
                                <w:sz w:val="16"/>
                                <w:szCs w:val="16"/>
                              </w:rPr>
                              <w:t>END</w:t>
                            </w:r>
                            <w:r w:rsidRPr="007041DB">
                              <w:rPr>
                                <w:color w:val="333333"/>
                                <w:sz w:val="16"/>
                                <w:szCs w:val="16"/>
                              </w:rPr>
                              <w:t xml:space="preserve"> </w:t>
                            </w:r>
                            <w:r w:rsidRPr="007041DB">
                              <w:rPr>
                                <w:b/>
                                <w:bCs/>
                                <w:color w:val="008800"/>
                                <w:sz w:val="16"/>
                                <w:szCs w:val="16"/>
                              </w:rPr>
                              <w:t>IF</w:t>
                            </w:r>
                            <w:r w:rsidRPr="007041DB">
                              <w:rPr>
                                <w:color w:val="333333"/>
                                <w:sz w:val="16"/>
                                <w:szCs w:val="16"/>
                              </w:rPr>
                              <w:t>;</w:t>
                            </w:r>
                          </w:p>
                          <w:p w14:paraId="1AD8C52A"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b/>
                                <w:bCs/>
                                <w:color w:val="008800"/>
                                <w:sz w:val="16"/>
                                <w:szCs w:val="16"/>
                              </w:rPr>
                              <w:t>ELSE</w:t>
                            </w:r>
                          </w:p>
                          <w:p w14:paraId="0910A6AA"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t>c4_rdy &lt;= false;</w:t>
                            </w:r>
                          </w:p>
                          <w:p w14:paraId="5ED68965"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b/>
                                <w:bCs/>
                                <w:color w:val="008800"/>
                                <w:sz w:val="16"/>
                                <w:szCs w:val="16"/>
                              </w:rPr>
                              <w:t>END</w:t>
                            </w:r>
                            <w:r w:rsidRPr="007041DB">
                              <w:rPr>
                                <w:color w:val="333333"/>
                                <w:sz w:val="16"/>
                                <w:szCs w:val="16"/>
                              </w:rPr>
                              <w:t xml:space="preserve"> </w:t>
                            </w:r>
                            <w:r w:rsidRPr="007041DB">
                              <w:rPr>
                                <w:b/>
                                <w:bCs/>
                                <w:color w:val="008800"/>
                                <w:sz w:val="16"/>
                                <w:szCs w:val="16"/>
                              </w:rPr>
                              <w:t>IF</w:t>
                            </w:r>
                            <w:r w:rsidRPr="007041DB">
                              <w:rPr>
                                <w:color w:val="333333"/>
                                <w:sz w:val="16"/>
                                <w:szCs w:val="16"/>
                              </w:rPr>
                              <w:t>;</w:t>
                            </w:r>
                          </w:p>
                          <w:p w14:paraId="1542F158" w14:textId="2CF6C852" w:rsidR="00DB3B51" w:rsidRPr="007041DB" w:rsidRDefault="00DB3B51" w:rsidP="007041DB">
                            <w:pPr>
                              <w:pStyle w:val="HTML-kntformzott"/>
                              <w:rPr>
                                <w:color w:val="333333"/>
                                <w:sz w:val="16"/>
                                <w:szCs w:val="16"/>
                              </w:rPr>
                            </w:pPr>
                            <w:r w:rsidRPr="007041DB">
                              <w:rPr>
                                <w:b/>
                                <w:bCs/>
                                <w:color w:val="008800"/>
                                <w:sz w:val="16"/>
                                <w:szCs w:val="16"/>
                              </w:rPr>
                              <w:t>END</w:t>
                            </w:r>
                            <w:r w:rsidRPr="007041DB">
                              <w:rPr>
                                <w:color w:val="333333"/>
                                <w:sz w:val="16"/>
                                <w:szCs w:val="16"/>
                              </w:rPr>
                              <w:t xml:space="preserve"> </w:t>
                            </w:r>
                            <w:r w:rsidRPr="007041DB">
                              <w:rPr>
                                <w:b/>
                                <w:bCs/>
                                <w:color w:val="008800"/>
                                <w:sz w:val="16"/>
                                <w:szCs w:val="16"/>
                              </w:rPr>
                              <w:t>PROCESS</w:t>
                            </w:r>
                            <w:r w:rsidRPr="007041DB">
                              <w:rPr>
                                <w:color w:val="333333"/>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9935B8" id="_x0000_s1056" type="#_x0000_t202" style="position:absolute;left:0;text-align:left;margin-left:.7pt;margin-top:0;width:423.55pt;height:110.6pt;z-index:251742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">
                <v:textbox style="mso-fit-shape-to-text:t">
                  <w:txbxContent>
                    <w:p w14:paraId="39F4C026" w14:textId="77777777" w:rsidR="00DB3B51" w:rsidRPr="007041DB" w:rsidRDefault="00DB3B51" w:rsidP="007041DB">
                      <w:pPr>
                        <w:pStyle w:val="HTML-kntformzott"/>
                        <w:rPr>
                          <w:color w:val="333333"/>
                          <w:sz w:val="16"/>
                          <w:szCs w:val="16"/>
                        </w:rPr>
                      </w:pPr>
                      <w:r w:rsidRPr="007041DB">
                        <w:rPr>
                          <w:color w:val="333333"/>
                          <w:sz w:val="16"/>
                          <w:szCs w:val="16"/>
                        </w:rPr>
                        <w:t xml:space="preserve">selection_process : </w:t>
                      </w:r>
                      <w:r w:rsidRPr="007041DB">
                        <w:rPr>
                          <w:b/>
                          <w:bCs/>
                          <w:color w:val="008800"/>
                          <w:sz w:val="16"/>
                          <w:szCs w:val="16"/>
                        </w:rPr>
                        <w:t>PROCESS</w:t>
                      </w:r>
                      <w:r w:rsidRPr="007041DB">
                        <w:rPr>
                          <w:color w:val="333333"/>
                          <w:sz w:val="16"/>
                          <w:szCs w:val="16"/>
                        </w:rPr>
                        <w:t xml:space="preserve"> (clk)</w:t>
                      </w:r>
                    </w:p>
                    <w:p w14:paraId="7D7C5109" w14:textId="77777777" w:rsidR="00DB3B51" w:rsidRPr="007041DB" w:rsidRDefault="00DB3B51" w:rsidP="007041DB">
                      <w:pPr>
                        <w:pStyle w:val="HTML-kntformzott"/>
                        <w:rPr>
                          <w:color w:val="333333"/>
                          <w:sz w:val="16"/>
                          <w:szCs w:val="16"/>
                        </w:rPr>
                      </w:pPr>
                      <w:r w:rsidRPr="007041DB">
                        <w:rPr>
                          <w:b/>
                          <w:bCs/>
                          <w:color w:val="008800"/>
                          <w:sz w:val="16"/>
                          <w:szCs w:val="16"/>
                        </w:rPr>
                        <w:t>BEGIN</w:t>
                      </w:r>
                    </w:p>
                    <w:p w14:paraId="253DC14E"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b/>
                          <w:bCs/>
                          <w:color w:val="008800"/>
                          <w:sz w:val="16"/>
                          <w:szCs w:val="16"/>
                        </w:rPr>
                        <w:t>IF</w:t>
                      </w:r>
                      <w:r w:rsidRPr="007041DB">
                        <w:rPr>
                          <w:color w:val="333333"/>
                          <w:sz w:val="16"/>
                          <w:szCs w:val="16"/>
                        </w:rPr>
                        <w:t xml:space="preserve"> input2_rdy </w:t>
                      </w:r>
                      <w:r w:rsidRPr="007041DB">
                        <w:rPr>
                          <w:b/>
                          <w:bCs/>
                          <w:color w:val="008800"/>
                          <w:sz w:val="16"/>
                          <w:szCs w:val="16"/>
                        </w:rPr>
                        <w:t>THEN</w:t>
                      </w:r>
                    </w:p>
                    <w:p w14:paraId="4D2D8AB4"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b/>
                          <w:bCs/>
                          <w:color w:val="008800"/>
                          <w:sz w:val="16"/>
                          <w:szCs w:val="16"/>
                        </w:rPr>
                        <w:t>IF</w:t>
                      </w:r>
                      <w:r w:rsidRPr="007041DB">
                        <w:rPr>
                          <w:color w:val="333333"/>
                          <w:sz w:val="16"/>
                          <w:szCs w:val="16"/>
                        </w:rPr>
                        <w:t xml:space="preserve"> signed(input2) = constant_0 </w:t>
                      </w:r>
                      <w:r w:rsidRPr="007041DB">
                        <w:rPr>
                          <w:b/>
                          <w:bCs/>
                          <w:color w:val="008800"/>
                          <w:sz w:val="16"/>
                          <w:szCs w:val="16"/>
                        </w:rPr>
                        <w:t>THEN</w:t>
                      </w:r>
                    </w:p>
                    <w:p w14:paraId="672EEC29"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 &lt;= signal_c4_2;</w:t>
                      </w:r>
                    </w:p>
                    <w:p w14:paraId="0E26D9C2"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c4_rdy &lt;= signal_c4_2_rdy;</w:t>
                      </w:r>
                    </w:p>
                    <w:p w14:paraId="037C9A6F"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b/>
                          <w:bCs/>
                          <w:color w:val="008800"/>
                          <w:sz w:val="16"/>
                          <w:szCs w:val="16"/>
                        </w:rPr>
                        <w:t>ELSIF</w:t>
                      </w:r>
                      <w:r w:rsidRPr="007041DB">
                        <w:rPr>
                          <w:color w:val="333333"/>
                          <w:sz w:val="16"/>
                          <w:szCs w:val="16"/>
                        </w:rPr>
                        <w:t xml:space="preserve"> signed(input2) = constant_1 </w:t>
                      </w:r>
                      <w:r w:rsidRPr="007041DB">
                        <w:rPr>
                          <w:b/>
                          <w:bCs/>
                          <w:color w:val="008800"/>
                          <w:sz w:val="16"/>
                          <w:szCs w:val="16"/>
                        </w:rPr>
                        <w:t>THEN</w:t>
                      </w:r>
                    </w:p>
                    <w:p w14:paraId="5E3D3537"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 &lt;= signal_c4_3;</w:t>
                      </w:r>
                    </w:p>
                    <w:p w14:paraId="6D2F7537"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c4_rdy &lt;= signal_c4_3_rdy;</w:t>
                      </w:r>
                    </w:p>
                    <w:p w14:paraId="50B0B0F2"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b/>
                          <w:bCs/>
                          <w:color w:val="008800"/>
                          <w:sz w:val="16"/>
                          <w:szCs w:val="16"/>
                        </w:rPr>
                        <w:t>ELSE</w:t>
                      </w:r>
                    </w:p>
                    <w:p w14:paraId="25811865"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 &lt;= signal_c4_4;</w:t>
                      </w:r>
                    </w:p>
                    <w:p w14:paraId="6491A46B"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color w:val="333333"/>
                          <w:sz w:val="16"/>
                          <w:szCs w:val="16"/>
                        </w:rPr>
                        <w:tab/>
                        <w:t>c4_rdy &lt;= signal_c4_4_rdy;</w:t>
                      </w:r>
                    </w:p>
                    <w:p w14:paraId="425D92E2"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r>
                      <w:r w:rsidRPr="007041DB">
                        <w:rPr>
                          <w:b/>
                          <w:bCs/>
                          <w:color w:val="008800"/>
                          <w:sz w:val="16"/>
                          <w:szCs w:val="16"/>
                        </w:rPr>
                        <w:t>END</w:t>
                      </w:r>
                      <w:r w:rsidRPr="007041DB">
                        <w:rPr>
                          <w:color w:val="333333"/>
                          <w:sz w:val="16"/>
                          <w:szCs w:val="16"/>
                        </w:rPr>
                        <w:t xml:space="preserve"> </w:t>
                      </w:r>
                      <w:r w:rsidRPr="007041DB">
                        <w:rPr>
                          <w:b/>
                          <w:bCs/>
                          <w:color w:val="008800"/>
                          <w:sz w:val="16"/>
                          <w:szCs w:val="16"/>
                        </w:rPr>
                        <w:t>IF</w:t>
                      </w:r>
                      <w:r w:rsidRPr="007041DB">
                        <w:rPr>
                          <w:color w:val="333333"/>
                          <w:sz w:val="16"/>
                          <w:szCs w:val="16"/>
                        </w:rPr>
                        <w:t>;</w:t>
                      </w:r>
                    </w:p>
                    <w:p w14:paraId="1AD8C52A"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b/>
                          <w:bCs/>
                          <w:color w:val="008800"/>
                          <w:sz w:val="16"/>
                          <w:szCs w:val="16"/>
                        </w:rPr>
                        <w:t>ELSE</w:t>
                      </w:r>
                    </w:p>
                    <w:p w14:paraId="0910A6AA"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color w:val="333333"/>
                          <w:sz w:val="16"/>
                          <w:szCs w:val="16"/>
                        </w:rPr>
                        <w:tab/>
                        <w:t>c4_rdy &lt;= false;</w:t>
                      </w:r>
                    </w:p>
                    <w:p w14:paraId="5ED68965" w14:textId="77777777" w:rsidR="00DB3B51" w:rsidRPr="007041DB" w:rsidRDefault="00DB3B51" w:rsidP="007041DB">
                      <w:pPr>
                        <w:pStyle w:val="HTML-kntformzott"/>
                        <w:rPr>
                          <w:color w:val="333333"/>
                          <w:sz w:val="16"/>
                          <w:szCs w:val="16"/>
                        </w:rPr>
                      </w:pPr>
                      <w:r w:rsidRPr="007041DB">
                        <w:rPr>
                          <w:color w:val="333333"/>
                          <w:sz w:val="16"/>
                          <w:szCs w:val="16"/>
                        </w:rPr>
                        <w:tab/>
                      </w:r>
                      <w:r w:rsidRPr="007041DB">
                        <w:rPr>
                          <w:b/>
                          <w:bCs/>
                          <w:color w:val="008800"/>
                          <w:sz w:val="16"/>
                          <w:szCs w:val="16"/>
                        </w:rPr>
                        <w:t>END</w:t>
                      </w:r>
                      <w:r w:rsidRPr="007041DB">
                        <w:rPr>
                          <w:color w:val="333333"/>
                          <w:sz w:val="16"/>
                          <w:szCs w:val="16"/>
                        </w:rPr>
                        <w:t xml:space="preserve"> </w:t>
                      </w:r>
                      <w:r w:rsidRPr="007041DB">
                        <w:rPr>
                          <w:b/>
                          <w:bCs/>
                          <w:color w:val="008800"/>
                          <w:sz w:val="16"/>
                          <w:szCs w:val="16"/>
                        </w:rPr>
                        <w:t>IF</w:t>
                      </w:r>
                      <w:r w:rsidRPr="007041DB">
                        <w:rPr>
                          <w:color w:val="333333"/>
                          <w:sz w:val="16"/>
                          <w:szCs w:val="16"/>
                        </w:rPr>
                        <w:t>;</w:t>
                      </w:r>
                    </w:p>
                    <w:p w14:paraId="1542F158" w14:textId="2CF6C852" w:rsidR="00DB3B51" w:rsidRPr="007041DB" w:rsidRDefault="00DB3B51" w:rsidP="007041DB">
                      <w:pPr>
                        <w:pStyle w:val="HTML-kntformzott"/>
                        <w:rPr>
                          <w:color w:val="333333"/>
                          <w:sz w:val="16"/>
                          <w:szCs w:val="16"/>
                        </w:rPr>
                      </w:pPr>
                      <w:r w:rsidRPr="007041DB">
                        <w:rPr>
                          <w:b/>
                          <w:bCs/>
                          <w:color w:val="008800"/>
                          <w:sz w:val="16"/>
                          <w:szCs w:val="16"/>
                        </w:rPr>
                        <w:t>END</w:t>
                      </w:r>
                      <w:r w:rsidRPr="007041DB">
                        <w:rPr>
                          <w:color w:val="333333"/>
                          <w:sz w:val="16"/>
                          <w:szCs w:val="16"/>
                        </w:rPr>
                        <w:t xml:space="preserve"> </w:t>
                      </w:r>
                      <w:r w:rsidRPr="007041DB">
                        <w:rPr>
                          <w:b/>
                          <w:bCs/>
                          <w:color w:val="008800"/>
                          <w:sz w:val="16"/>
                          <w:szCs w:val="16"/>
                        </w:rPr>
                        <w:t>PROCESS</w:t>
                      </w:r>
                      <w:r w:rsidRPr="007041DB">
                        <w:rPr>
                          <w:color w:val="333333"/>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746816" behindDoc="0" locked="0" layoutInCell="1" allowOverlap="1" wp14:anchorId="337A5F02" wp14:editId="7950B9B0">
                <wp:simplePos x="0" y="0"/>
                <wp:positionH relativeFrom="column">
                  <wp:posOffset>8890</wp:posOffset>
                </wp:positionH>
                <wp:positionV relativeFrom="paragraph">
                  <wp:posOffset>2098601</wp:posOffset>
                </wp:positionV>
                <wp:extent cx="5379085" cy="635"/>
                <wp:effectExtent l="0" t="0" r="0" b="0"/>
                <wp:wrapSquare wrapText="bothSides"/>
                <wp:docPr id="221" name="Szövegdoboz 221"/>
                <wp:cNvGraphicFramePr/>
                <a:graphic xmlns:a="http://schemas.openxmlformats.org/drawingml/2006/main">
                  <a:graphicData uri="http://schemas.microsoft.com/office/word/2010/wordprocessingShape">
                    <wps:wsp>
                      <wps:cNvSpPr txBox="1"/>
                      <wps:spPr>
                        <a:xfrm>
                          <a:off x="0" y="0"/>
                          <a:ext cx="5379085" cy="635"/>
                        </a:xfrm>
                        <a:prstGeom prst="rect">
                          <a:avLst/>
                        </a:prstGeom>
                        <a:solidFill>
                          <a:prstClr val="white"/>
                        </a:solidFill>
                        <a:ln>
                          <a:noFill/>
                        </a:ln>
                      </wps:spPr>
                      <wps:txbx>
                        <w:txbxContent>
                          <w:bookmarkStart w:id="85" w:name="_Ref531813156"/>
                          <w:p w14:paraId="65616F2D" w14:textId="03837D70" w:rsidR="00DB3B51" w:rsidRPr="00457300" w:rsidRDefault="00DB3B51" w:rsidP="00785369">
                            <w:pPr>
                              <w:pStyle w:val="Kpalrs"/>
                              <w:rPr>
                                <w:sz w:val="24"/>
                                <w:szCs w:val="24"/>
                                <w:lang w:eastAsia="en-US"/>
                              </w:rPr>
                            </w:pPr>
                            <w:r>
                              <w:fldChar w:fldCharType="begin"/>
                            </w:r>
                            <w:r>
                              <w:instrText xml:space="preserve"> STYLEREF 1 \s </w:instrText>
                            </w:r>
                            <w:r>
                              <w:fldChar w:fldCharType="separate"/>
                            </w:r>
                            <w:r w:rsidR="00FB5FC9">
                              <w:t>5</w:t>
                            </w:r>
                            <w:r>
                              <w:fldChar w:fldCharType="end"/>
                            </w:r>
                            <w:r>
                              <w:noBreakHyphen/>
                            </w:r>
                            <w:r>
                              <w:fldChar w:fldCharType="begin"/>
                            </w:r>
                            <w:r>
                              <w:instrText xml:space="preserve"> SEQ ábra \* ARABIC \s 1 </w:instrText>
                            </w:r>
                            <w:r>
                              <w:fldChar w:fldCharType="separate"/>
                            </w:r>
                            <w:r w:rsidR="00FB5FC9">
                              <w:t>5</w:t>
                            </w:r>
                            <w:r>
                              <w:fldChar w:fldCharType="end"/>
                            </w:r>
                            <w:r>
                              <w:t>. ábra</w:t>
                            </w:r>
                            <w:bookmarkEnd w:id="85"/>
                            <w:r>
                              <w:t xml:space="preserve"> </w:t>
                            </w:r>
                            <w:r w:rsidRPr="00785369">
                              <w:t>Egy SelComp (</w:t>
                            </w:r>
                            <w:r>
                              <w:fldChar w:fldCharType="begin"/>
                            </w:r>
                            <w:r>
                              <w:instrText xml:space="preserve"> REF _Ref531534015 \h </w:instrText>
                            </w:r>
                            <w:r>
                              <w:fldChar w:fldCharType="separate"/>
                            </w:r>
                            <w:r w:rsidR="00FB5FC9">
                              <w:t>4</w:t>
                            </w:r>
                            <w:r w:rsidR="00FB5FC9">
                              <w:noBreakHyphen/>
                              <w:t>4. ábra</w:t>
                            </w:r>
                            <w:r>
                              <w:fldChar w:fldCharType="end"/>
                            </w:r>
                            <w:r w:rsidRPr="00785369">
                              <w:t>) választáshoz használt processe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A5F02" id="Szövegdoboz 221" o:spid="_x0000_s1057" type="#_x0000_t202" style="position:absolute;left:0;text-align:left;margin-left:.7pt;margin-top:165.25pt;width:423.55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" stroked="f">
                <v:textbox style="mso-fit-shape-to-text:t" inset="0,0,0,0">
                  <w:txbxContent>
                    <w:bookmarkStart w:id="86" w:name="_Ref531813156"/>
                    <w:p w14:paraId="65616F2D" w14:textId="03837D70" w:rsidR="00DB3B51" w:rsidRPr="00457300" w:rsidRDefault="00DB3B51" w:rsidP="00785369">
                      <w:pPr>
                        <w:pStyle w:val="Kpalrs"/>
                        <w:rPr>
                          <w:sz w:val="24"/>
                          <w:szCs w:val="24"/>
                          <w:lang w:eastAsia="en-US"/>
                        </w:rPr>
                      </w:pPr>
                      <w:r>
                        <w:fldChar w:fldCharType="begin"/>
                      </w:r>
                      <w:r>
                        <w:instrText xml:space="preserve"> STYLEREF 1 \s </w:instrText>
                      </w:r>
                      <w:r>
                        <w:fldChar w:fldCharType="separate"/>
                      </w:r>
                      <w:r w:rsidR="00FB5FC9">
                        <w:t>5</w:t>
                      </w:r>
                      <w:r>
                        <w:fldChar w:fldCharType="end"/>
                      </w:r>
                      <w:r>
                        <w:noBreakHyphen/>
                      </w:r>
                      <w:r>
                        <w:fldChar w:fldCharType="begin"/>
                      </w:r>
                      <w:r>
                        <w:instrText xml:space="preserve"> SEQ ábra \* ARABIC \s 1 </w:instrText>
                      </w:r>
                      <w:r>
                        <w:fldChar w:fldCharType="separate"/>
                      </w:r>
                      <w:r w:rsidR="00FB5FC9">
                        <w:t>5</w:t>
                      </w:r>
                      <w:r>
                        <w:fldChar w:fldCharType="end"/>
                      </w:r>
                      <w:r>
                        <w:t>. ábra</w:t>
                      </w:r>
                      <w:bookmarkEnd w:id="86"/>
                      <w:r>
                        <w:t xml:space="preserve"> </w:t>
                      </w:r>
                      <w:r w:rsidRPr="00785369">
                        <w:t>Egy SelComp (</w:t>
                      </w:r>
                      <w:r>
                        <w:fldChar w:fldCharType="begin"/>
                      </w:r>
                      <w:r>
                        <w:instrText xml:space="preserve"> REF _Ref531534015 \h </w:instrText>
                      </w:r>
                      <w:r>
                        <w:fldChar w:fldCharType="separate"/>
                      </w:r>
                      <w:r w:rsidR="00FB5FC9">
                        <w:t>4</w:t>
                      </w:r>
                      <w:r w:rsidR="00FB5FC9">
                        <w:noBreakHyphen/>
                        <w:t>4. ábra</w:t>
                      </w:r>
                      <w:r>
                        <w:fldChar w:fldCharType="end"/>
                      </w:r>
                      <w:r w:rsidRPr="00785369">
                        <w:t>) választáshoz használt processe</w:t>
                      </w:r>
                    </w:p>
                  </w:txbxContent>
                </v:textbox>
                <w10:wrap type="square"/>
              </v:shape>
            </w:pict>
          </mc:Fallback>
        </mc:AlternateContent>
      </w:r>
    </w:p>
    <w:p w14:paraId="39FC1722" w14:textId="2EEFEFFE" w:rsidR="005939C4" w:rsidRDefault="005939C4" w:rsidP="005939C4">
      <w:pPr>
        <w:pStyle w:val="Cmsor1"/>
      </w:pPr>
      <w:bookmarkStart w:id="87" w:name="_Toc531887649"/>
      <w:r>
        <w:lastRenderedPageBreak/>
        <w:t>Tesztelés</w:t>
      </w:r>
      <w:bookmarkEnd w:id="87"/>
    </w:p>
    <w:p w14:paraId="4CAFB9E6" w14:textId="2B846A3D" w:rsidR="000F41C5" w:rsidRDefault="00744BD6" w:rsidP="000F41C5">
      <w:r>
        <w:rPr>
          <w:noProof/>
        </w:rPr>
        <mc:AlternateContent>
          <mc:Choice Requires="wps">
            <w:drawing>
              <wp:anchor distT="0" distB="0" distL="114300" distR="114300" simplePos="0" relativeHeight="251712000" behindDoc="0" locked="0" layoutInCell="1" allowOverlap="1" wp14:anchorId="72D027E0" wp14:editId="6E91A5D5">
                <wp:simplePos x="0" y="0"/>
                <wp:positionH relativeFrom="margin">
                  <wp:posOffset>0</wp:posOffset>
                </wp:positionH>
                <wp:positionV relativeFrom="paragraph">
                  <wp:posOffset>5206365</wp:posOffset>
                </wp:positionV>
                <wp:extent cx="5372100" cy="447675"/>
                <wp:effectExtent l="0" t="0" r="0" b="9525"/>
                <wp:wrapSquare wrapText="bothSides"/>
                <wp:docPr id="352" name="Szövegdoboz 352"/>
                <wp:cNvGraphicFramePr/>
                <a:graphic xmlns:a="http://schemas.openxmlformats.org/drawingml/2006/main">
                  <a:graphicData uri="http://schemas.microsoft.com/office/word/2010/wordprocessingShape">
                    <wps:wsp>
                      <wps:cNvSpPr txBox="1"/>
                      <wps:spPr>
                        <a:xfrm>
                          <a:off x="0" y="0"/>
                          <a:ext cx="5372100" cy="447675"/>
                        </a:xfrm>
                        <a:prstGeom prst="rect">
                          <a:avLst/>
                        </a:prstGeom>
                        <a:solidFill>
                          <a:prstClr val="white"/>
                        </a:solidFill>
                        <a:ln>
                          <a:noFill/>
                        </a:ln>
                      </wps:spPr>
                      <wps:txbx>
                        <w:txbxContent>
                          <w:bookmarkStart w:id="88" w:name="_Ref531437749"/>
                          <w:p w14:paraId="6431555D" w14:textId="2C5FC140" w:rsidR="00DB3B51" w:rsidRPr="00AF04E0" w:rsidRDefault="00DB3B51" w:rsidP="00103029">
                            <w:pPr>
                              <w:pStyle w:val="Kpalrs"/>
                              <w:rPr>
                                <w:sz w:val="24"/>
                                <w:szCs w:val="24"/>
                                <w:lang w:eastAsia="en-US"/>
                              </w:rPr>
                            </w:pPr>
                            <w:r>
                              <w:fldChar w:fldCharType="begin"/>
                            </w:r>
                            <w:r>
                              <w:instrText xml:space="preserve"> STYLEREF 1 \s </w:instrText>
                            </w:r>
                            <w:r>
                              <w:fldChar w:fldCharType="separate"/>
                            </w:r>
                            <w:r w:rsidR="00FB5FC9">
                              <w:t>6</w:t>
                            </w:r>
                            <w:r>
                              <w:fldChar w:fldCharType="end"/>
                            </w:r>
                            <w:r>
                              <w:noBreakHyphen/>
                            </w:r>
                            <w:r>
                              <w:fldChar w:fldCharType="begin"/>
                            </w:r>
                            <w:r>
                              <w:instrText xml:space="preserve"> SEQ ábra \* ARABIC \s 1 </w:instrText>
                            </w:r>
                            <w:r>
                              <w:fldChar w:fldCharType="separate"/>
                            </w:r>
                            <w:r w:rsidR="00FB5FC9">
                              <w:t>1</w:t>
                            </w:r>
                            <w:r>
                              <w:fldChar w:fldCharType="end"/>
                            </w:r>
                            <w:r>
                              <w:t>. ábra</w:t>
                            </w:r>
                            <w:bookmarkEnd w:id="88"/>
                            <w:r>
                              <w:t xml:space="preserve"> wait utasításra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027E0" id="Szövegdoboz 352" o:spid="_x0000_s1058" type="#_x0000_t202" style="position:absolute;left:0;text-align:left;margin-left:0;margin-top:409.95pt;width:423pt;height:35.25pt;z-index:251712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E/PQIAAHAEAAAOAAAAZHJzL2Uyb0RvYy54bWysVMFu2zAMvQ/YPwi6L07Sph2M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" stroked="f">
                <v:textbox style="mso-fit-shape-to-text:t" inset="0,0,0,0">
                  <w:txbxContent>
                    <w:bookmarkStart w:id="89" w:name="_Ref531437749"/>
                    <w:p w14:paraId="6431555D" w14:textId="2C5FC140" w:rsidR="00DB3B51" w:rsidRPr="00AF04E0" w:rsidRDefault="00DB3B51" w:rsidP="00103029">
                      <w:pPr>
                        <w:pStyle w:val="Kpalrs"/>
                        <w:rPr>
                          <w:sz w:val="24"/>
                          <w:szCs w:val="24"/>
                          <w:lang w:eastAsia="en-US"/>
                        </w:rPr>
                      </w:pPr>
                      <w:r>
                        <w:fldChar w:fldCharType="begin"/>
                      </w:r>
                      <w:r>
                        <w:instrText xml:space="preserve"> STYLEREF 1 \s </w:instrText>
                      </w:r>
                      <w:r>
                        <w:fldChar w:fldCharType="separate"/>
                      </w:r>
                      <w:r w:rsidR="00FB5FC9">
                        <w:t>6</w:t>
                      </w:r>
                      <w:r>
                        <w:fldChar w:fldCharType="end"/>
                      </w:r>
                      <w:r>
                        <w:noBreakHyphen/>
                      </w:r>
                      <w:r>
                        <w:fldChar w:fldCharType="begin"/>
                      </w:r>
                      <w:r>
                        <w:instrText xml:space="preserve"> SEQ ábra \* ARABIC \s 1 </w:instrText>
                      </w:r>
                      <w:r>
                        <w:fldChar w:fldCharType="separate"/>
                      </w:r>
                      <w:r w:rsidR="00FB5FC9">
                        <w:t>1</w:t>
                      </w:r>
                      <w:r>
                        <w:fldChar w:fldCharType="end"/>
                      </w:r>
                      <w:r>
                        <w:t>. ábra</w:t>
                      </w:r>
                      <w:bookmarkEnd w:id="89"/>
                      <w:r>
                        <w:t xml:space="preserve"> wait utasításra példa</w:t>
                      </w:r>
                    </w:p>
                  </w:txbxContent>
                </v:textbox>
                <w10:wrap type="square" anchorx="margin"/>
              </v:shape>
            </w:pict>
          </mc:Fallback>
        </mc:AlternateContent>
      </w:r>
      <w:r>
        <w:rPr>
          <w:noProof/>
        </w:rPr>
        <mc:AlternateContent>
          <mc:Choice Requires="wps">
            <w:drawing>
              <wp:anchor distT="45720" distB="45720" distL="114300" distR="114300" simplePos="0" relativeHeight="251709952" behindDoc="0" locked="0" layoutInCell="1" allowOverlap="1" wp14:anchorId="29C8B63A" wp14:editId="2F26A183">
                <wp:simplePos x="0" y="0"/>
                <wp:positionH relativeFrom="margin">
                  <wp:posOffset>0</wp:posOffset>
                </wp:positionH>
                <wp:positionV relativeFrom="paragraph">
                  <wp:posOffset>3454994</wp:posOffset>
                </wp:positionV>
                <wp:extent cx="5372100" cy="1695450"/>
                <wp:effectExtent l="0" t="0" r="19050" b="19050"/>
                <wp:wrapSquare wrapText="bothSides"/>
                <wp:docPr id="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695450"/>
                        </a:xfrm>
                        <a:prstGeom prst="rect">
                          <a:avLst/>
                        </a:prstGeom>
                        <a:solidFill>
                          <a:srgbClr val="FFFFFF"/>
                        </a:solidFill>
                        <a:ln w="9525">
                          <a:solidFill>
                            <a:srgbClr val="000000"/>
                          </a:solidFill>
                          <a:miter lim="800000"/>
                          <a:headEnd/>
                          <a:tailEnd/>
                        </a:ln>
                      </wps:spPr>
                      <wps:txbx>
                        <w:txbxContent>
                          <w:p w14:paraId="690B5750" w14:textId="77777777" w:rsidR="00DB3B51" w:rsidRDefault="00DB3B51" w:rsidP="00103029">
                            <w:pPr>
                              <w:pStyle w:val="Kd"/>
                            </w:pPr>
                          </w:p>
                          <w:p w14:paraId="221FB824" w14:textId="54B2C3B8" w:rsidR="00DB3B51" w:rsidRDefault="00DB3B51" w:rsidP="00103029">
                            <w:pPr>
                              <w:pStyle w:val="Kd"/>
                            </w:pPr>
                            <w:r>
                              <w:t xml:space="preserve">proc: </w:t>
                            </w:r>
                            <w:r>
                              <w:rPr>
                                <w:color w:val="008800"/>
                              </w:rPr>
                              <w:t>process</w:t>
                            </w:r>
                          </w:p>
                          <w:p w14:paraId="35E806A9" w14:textId="77777777" w:rsidR="00DB3B51" w:rsidRDefault="00DB3B51" w:rsidP="00103029">
                            <w:pPr>
                              <w:pStyle w:val="Kd"/>
                            </w:pPr>
                            <w:r>
                              <w:rPr>
                                <w:color w:val="008800"/>
                              </w:rPr>
                              <w:t>begin</w:t>
                            </w:r>
                          </w:p>
                          <w:p w14:paraId="2154431C" w14:textId="659A1D18" w:rsidR="00DB3B51" w:rsidRDefault="00DB3B51" w:rsidP="00103029">
                            <w:pPr>
                              <w:pStyle w:val="Kd"/>
                            </w:pPr>
                            <w:r>
                              <w:tab/>
                              <w:t>signal_input&lt;=</w:t>
                            </w:r>
                            <w:r>
                              <w:rPr>
                                <w:color w:val="333399"/>
                              </w:rPr>
                              <w:t>std_logic_vector</w:t>
                            </w:r>
                            <w:r>
                              <w:t>(to_unsigned(</w:t>
                            </w:r>
                            <w:r>
                              <w:rPr>
                                <w:color w:val="0000DD"/>
                              </w:rPr>
                              <w:t>13</w:t>
                            </w:r>
                            <w:r>
                              <w:t xml:space="preserve">, </w:t>
                            </w:r>
                            <w:r>
                              <w:rPr>
                                <w:color w:val="0000DD"/>
                              </w:rPr>
                              <w:t>32</w:t>
                            </w:r>
                            <w:r>
                              <w:t>));</w:t>
                            </w:r>
                          </w:p>
                          <w:p w14:paraId="389F481D" w14:textId="77777777" w:rsidR="00DB3B51" w:rsidRDefault="00DB3B51" w:rsidP="00103029">
                            <w:pPr>
                              <w:pStyle w:val="Kd"/>
                            </w:pPr>
                            <w:r>
                              <w:tab/>
                            </w:r>
                            <w:r w:rsidRPr="00103029">
                              <w:rPr>
                                <w:color w:val="FF2919"/>
                              </w:rPr>
                              <w:t>wait</w:t>
                            </w:r>
                            <w:r>
                              <w:t xml:space="preserve"> </w:t>
                            </w:r>
                            <w:r>
                              <w:rPr>
                                <w:color w:val="008800"/>
                              </w:rPr>
                              <w:t>for</w:t>
                            </w:r>
                            <w:r>
                              <w:t xml:space="preserve"> </w:t>
                            </w:r>
                            <w:r>
                              <w:rPr>
                                <w:color w:val="0000DD"/>
                              </w:rPr>
                              <w:t>10</w:t>
                            </w:r>
                            <w:r>
                              <w:t>ns;</w:t>
                            </w:r>
                          </w:p>
                          <w:p w14:paraId="519E4A30" w14:textId="63AFE28A" w:rsidR="00DB3B51" w:rsidRDefault="00DB3B51" w:rsidP="00103029">
                            <w:pPr>
                              <w:pStyle w:val="Kd"/>
                            </w:pPr>
                            <w:r>
                              <w:tab/>
                              <w:t>signal_input&lt;=</w:t>
                            </w:r>
                            <w:r>
                              <w:rPr>
                                <w:color w:val="333399"/>
                              </w:rPr>
                              <w:t>std_logic_vector</w:t>
                            </w:r>
                            <w:r>
                              <w:t>(to_unsigned(</w:t>
                            </w:r>
                            <w:r>
                              <w:rPr>
                                <w:color w:val="0000DD"/>
                              </w:rPr>
                              <w:t>0</w:t>
                            </w:r>
                            <w:r>
                              <w:t xml:space="preserve">, </w:t>
                            </w:r>
                            <w:r>
                              <w:rPr>
                                <w:color w:val="0000DD"/>
                              </w:rPr>
                              <w:t>32</w:t>
                            </w:r>
                            <w:r>
                              <w:t>));</w:t>
                            </w:r>
                          </w:p>
                          <w:p w14:paraId="4091027B" w14:textId="77777777" w:rsidR="00DB3B51" w:rsidRDefault="00DB3B51" w:rsidP="00103029">
                            <w:pPr>
                              <w:pStyle w:val="Kd"/>
                            </w:pPr>
                            <w:r>
                              <w:tab/>
                            </w:r>
                            <w:r w:rsidRPr="00103029">
                              <w:rPr>
                                <w:color w:val="FF0000"/>
                              </w:rPr>
                              <w:t xml:space="preserve">wait </w:t>
                            </w:r>
                            <w:r>
                              <w:rPr>
                                <w:color w:val="008800"/>
                              </w:rPr>
                              <w:t>for</w:t>
                            </w:r>
                            <w:r>
                              <w:t xml:space="preserve"> </w:t>
                            </w:r>
                            <w:r>
                              <w:rPr>
                                <w:color w:val="0000DD"/>
                              </w:rPr>
                              <w:t>10</w:t>
                            </w:r>
                            <w:r>
                              <w:t>ns;</w:t>
                            </w:r>
                          </w:p>
                          <w:p w14:paraId="161909DE" w14:textId="77777777" w:rsidR="00DB3B51" w:rsidRDefault="00DB3B51" w:rsidP="00103029">
                            <w:pPr>
                              <w:pStyle w:val="Kd"/>
                              <w:rPr>
                                <w:szCs w:val="20"/>
                                <w:lang w:eastAsia="hu-HU"/>
                              </w:rPr>
                            </w:pPr>
                            <w:r>
                              <w:rPr>
                                <w:color w:val="008800"/>
                              </w:rPr>
                              <w:t>end</w:t>
                            </w:r>
                            <w:r>
                              <w:t xml:space="preserve"> </w:t>
                            </w:r>
                            <w:r>
                              <w:rPr>
                                <w:color w:val="008800"/>
                              </w:rPr>
                              <w:t>process</w:t>
                            </w:r>
                            <w:r>
                              <w:t>;</w:t>
                            </w:r>
                          </w:p>
                          <w:p w14:paraId="15AA568D" w14:textId="11F293E0" w:rsidR="00DB3B51" w:rsidRDefault="00DB3B51" w:rsidP="00FD3B7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8B63A" id="_x0000_s1059" type="#_x0000_t202" style="position:absolute;left:0;text-align:left;margin-left:0;margin-top:272.05pt;width:423pt;height:133.5pt;z-index:251709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">
                <v:textbox>
                  <w:txbxContent>
                    <w:p w14:paraId="690B5750" w14:textId="77777777" w:rsidR="00DB3B51" w:rsidRDefault="00DB3B51" w:rsidP="00103029">
                      <w:pPr>
                        <w:pStyle w:val="Kd"/>
                      </w:pPr>
                    </w:p>
                    <w:p w14:paraId="221FB824" w14:textId="54B2C3B8" w:rsidR="00DB3B51" w:rsidRDefault="00DB3B51" w:rsidP="00103029">
                      <w:pPr>
                        <w:pStyle w:val="Kd"/>
                      </w:pPr>
                      <w:r>
                        <w:t xml:space="preserve">proc: </w:t>
                      </w:r>
                      <w:r>
                        <w:rPr>
                          <w:color w:val="008800"/>
                        </w:rPr>
                        <w:t>process</w:t>
                      </w:r>
                    </w:p>
                    <w:p w14:paraId="35E806A9" w14:textId="77777777" w:rsidR="00DB3B51" w:rsidRDefault="00DB3B51" w:rsidP="00103029">
                      <w:pPr>
                        <w:pStyle w:val="Kd"/>
                      </w:pPr>
                      <w:r>
                        <w:rPr>
                          <w:color w:val="008800"/>
                        </w:rPr>
                        <w:t>begin</w:t>
                      </w:r>
                    </w:p>
                    <w:p w14:paraId="2154431C" w14:textId="659A1D18" w:rsidR="00DB3B51" w:rsidRDefault="00DB3B51" w:rsidP="00103029">
                      <w:pPr>
                        <w:pStyle w:val="Kd"/>
                      </w:pPr>
                      <w:r>
                        <w:tab/>
                        <w:t>signal_input&lt;=</w:t>
                      </w:r>
                      <w:r>
                        <w:rPr>
                          <w:color w:val="333399"/>
                        </w:rPr>
                        <w:t>std_logic_vector</w:t>
                      </w:r>
                      <w:r>
                        <w:t>(to_unsigned(</w:t>
                      </w:r>
                      <w:r>
                        <w:rPr>
                          <w:color w:val="0000DD"/>
                        </w:rPr>
                        <w:t>13</w:t>
                      </w:r>
                      <w:r>
                        <w:t xml:space="preserve">, </w:t>
                      </w:r>
                      <w:r>
                        <w:rPr>
                          <w:color w:val="0000DD"/>
                        </w:rPr>
                        <w:t>32</w:t>
                      </w:r>
                      <w:r>
                        <w:t>));</w:t>
                      </w:r>
                    </w:p>
                    <w:p w14:paraId="389F481D" w14:textId="77777777" w:rsidR="00DB3B51" w:rsidRDefault="00DB3B51" w:rsidP="00103029">
                      <w:pPr>
                        <w:pStyle w:val="Kd"/>
                      </w:pPr>
                      <w:r>
                        <w:tab/>
                      </w:r>
                      <w:r w:rsidRPr="00103029">
                        <w:rPr>
                          <w:color w:val="FF2919"/>
                        </w:rPr>
                        <w:t>wait</w:t>
                      </w:r>
                      <w:r>
                        <w:t xml:space="preserve"> </w:t>
                      </w:r>
                      <w:r>
                        <w:rPr>
                          <w:color w:val="008800"/>
                        </w:rPr>
                        <w:t>for</w:t>
                      </w:r>
                      <w:r>
                        <w:t xml:space="preserve"> </w:t>
                      </w:r>
                      <w:r>
                        <w:rPr>
                          <w:color w:val="0000DD"/>
                        </w:rPr>
                        <w:t>10</w:t>
                      </w:r>
                      <w:r>
                        <w:t>ns;</w:t>
                      </w:r>
                    </w:p>
                    <w:p w14:paraId="519E4A30" w14:textId="63AFE28A" w:rsidR="00DB3B51" w:rsidRDefault="00DB3B51" w:rsidP="00103029">
                      <w:pPr>
                        <w:pStyle w:val="Kd"/>
                      </w:pPr>
                      <w:r>
                        <w:tab/>
                        <w:t>signal_input&lt;=</w:t>
                      </w:r>
                      <w:r>
                        <w:rPr>
                          <w:color w:val="333399"/>
                        </w:rPr>
                        <w:t>std_logic_vector</w:t>
                      </w:r>
                      <w:r>
                        <w:t>(to_unsigned(</w:t>
                      </w:r>
                      <w:r>
                        <w:rPr>
                          <w:color w:val="0000DD"/>
                        </w:rPr>
                        <w:t>0</w:t>
                      </w:r>
                      <w:r>
                        <w:t xml:space="preserve">, </w:t>
                      </w:r>
                      <w:r>
                        <w:rPr>
                          <w:color w:val="0000DD"/>
                        </w:rPr>
                        <w:t>32</w:t>
                      </w:r>
                      <w:r>
                        <w:t>));</w:t>
                      </w:r>
                    </w:p>
                    <w:p w14:paraId="4091027B" w14:textId="77777777" w:rsidR="00DB3B51" w:rsidRDefault="00DB3B51" w:rsidP="00103029">
                      <w:pPr>
                        <w:pStyle w:val="Kd"/>
                      </w:pPr>
                      <w:r>
                        <w:tab/>
                      </w:r>
                      <w:r w:rsidRPr="00103029">
                        <w:rPr>
                          <w:color w:val="FF0000"/>
                        </w:rPr>
                        <w:t xml:space="preserve">wait </w:t>
                      </w:r>
                      <w:r>
                        <w:rPr>
                          <w:color w:val="008800"/>
                        </w:rPr>
                        <w:t>for</w:t>
                      </w:r>
                      <w:r>
                        <w:t xml:space="preserve"> </w:t>
                      </w:r>
                      <w:r>
                        <w:rPr>
                          <w:color w:val="0000DD"/>
                        </w:rPr>
                        <w:t>10</w:t>
                      </w:r>
                      <w:r>
                        <w:t>ns;</w:t>
                      </w:r>
                    </w:p>
                    <w:p w14:paraId="161909DE" w14:textId="77777777" w:rsidR="00DB3B51" w:rsidRDefault="00DB3B51" w:rsidP="00103029">
                      <w:pPr>
                        <w:pStyle w:val="Kd"/>
                        <w:rPr>
                          <w:szCs w:val="20"/>
                          <w:lang w:eastAsia="hu-HU"/>
                        </w:rPr>
                      </w:pPr>
                      <w:r>
                        <w:rPr>
                          <w:color w:val="008800"/>
                        </w:rPr>
                        <w:t>end</w:t>
                      </w:r>
                      <w:r>
                        <w:t xml:space="preserve"> </w:t>
                      </w:r>
                      <w:r>
                        <w:rPr>
                          <w:color w:val="008800"/>
                        </w:rPr>
                        <w:t>process</w:t>
                      </w:r>
                      <w:r>
                        <w:t>;</w:t>
                      </w:r>
                    </w:p>
                    <w:p w14:paraId="15AA568D" w14:textId="11F293E0" w:rsidR="00DB3B51" w:rsidRDefault="00DB3B51" w:rsidP="00FD3B7C">
                      <w:pPr>
                        <w:pStyle w:val="Kd"/>
                      </w:pPr>
                    </w:p>
                  </w:txbxContent>
                </v:textbox>
                <w10:wrap type="square" anchorx="margin"/>
              </v:shape>
            </w:pict>
          </mc:Fallback>
        </mc:AlternateContent>
      </w:r>
      <w:r w:rsidR="003E5245">
        <w:t>A tesztelés fejezet során szeretném bemutatni, hogyan ellenőriztem a program működését. Minden teszt</w:t>
      </w:r>
      <w:r w:rsidR="001A051E">
        <w:t xml:space="preserve">hez készítettem egy tesztesetet ami leírja milyen bementeket szeretnék állítani az adott modulnak, </w:t>
      </w:r>
      <w:r>
        <w:t>továbbá</w:t>
      </w:r>
      <w:r w:rsidR="001A051E">
        <w:t xml:space="preserve"> az elvárt kimeneteket is </w:t>
      </w:r>
      <w:r>
        <w:t>előírja</w:t>
      </w:r>
      <w:r w:rsidR="001A051E">
        <w:t>. Magukat a teszteket a</w:t>
      </w:r>
      <w:r w:rsidR="003E5E3E">
        <w:t xml:space="preserve"> Xillinx Vivado v2018.2 programban</w:t>
      </w:r>
      <w:r>
        <w:fldChar w:fldCharType="begin"/>
      </w:r>
      <w:r>
        <w:instrText xml:space="preserve"> REF _Ref531541164 \r \h </w:instrText>
      </w:r>
      <w:r>
        <w:fldChar w:fldCharType="separate"/>
      </w:r>
      <w:r w:rsidR="00FB5FC9">
        <w:t>[15]</w:t>
      </w:r>
      <w:r>
        <w:fldChar w:fldCharType="end"/>
      </w:r>
      <w:r w:rsidR="003E5E3E">
        <w:t xml:space="preserve"> végeztem</w:t>
      </w:r>
      <w:r w:rsidR="00FD3B7C">
        <w:t>, a Vivado egy olyan program, ami hardverleíró nyelvek (pl. VHDL, Verilog) szintézisét és analízisét végzi, továbbá van benne lehetőség ezek szimulációjára. A szimulációt a Vivadoban egy VHDL nyelven írt szimulációs modullal lehet elvégezni, amiben a kívánt modult/modulokat példányosítva a rájuk kötött signalok értékeit lehet manipulálni</w:t>
      </w:r>
      <w:r>
        <w:t>.</w:t>
      </w:r>
      <w:r w:rsidR="00FD3B7C">
        <w:t xml:space="preserve"> </w:t>
      </w:r>
      <w:r>
        <w:t>A</w:t>
      </w:r>
      <w:r w:rsidR="00FD3B7C">
        <w:t xml:space="preserve"> VHDL nyelvben a ’wait’ kulcsszó van segítségünkre ebben</w:t>
      </w:r>
      <w:r>
        <w:t>, amit</w:t>
      </w:r>
      <w:r w:rsidR="00FD3B7C">
        <w:t xml:space="preserve"> </w:t>
      </w:r>
      <w:r>
        <w:t>a p</w:t>
      </w:r>
      <w:r w:rsidR="00FD3B7C">
        <w:t xml:space="preserve">rocessekben lehet használni, és a paraméterként megadott idejű várakozásra lehet kényszeríteni </w:t>
      </w:r>
      <w:r>
        <w:t>a processt, a wait csak szimulációs célokat szolgál a végső hardverbe nem lehet szintetizálni</w:t>
      </w:r>
      <w:r w:rsidR="00FD3B7C">
        <w:t xml:space="preserve"> (</w:t>
      </w:r>
      <w:r w:rsidR="00103029">
        <w:fldChar w:fldCharType="begin"/>
      </w:r>
      <w:r w:rsidR="00103029">
        <w:instrText xml:space="preserve"> REF _Ref531437749 \h </w:instrText>
      </w:r>
      <w:r w:rsidR="00103029">
        <w:fldChar w:fldCharType="separate"/>
      </w:r>
      <w:r w:rsidR="00FB5FC9">
        <w:rPr>
          <w:noProof/>
        </w:rPr>
        <w:t>6</w:t>
      </w:r>
      <w:r w:rsidR="00FB5FC9">
        <w:noBreakHyphen/>
      </w:r>
      <w:r w:rsidR="00FB5FC9">
        <w:rPr>
          <w:noProof/>
        </w:rPr>
        <w:t>1</w:t>
      </w:r>
      <w:r w:rsidR="00FB5FC9">
        <w:t>. ábra</w:t>
      </w:r>
      <w:r w:rsidR="00103029">
        <w:fldChar w:fldCharType="end"/>
      </w:r>
      <w:r w:rsidR="00FD3B7C">
        <w:t>).</w:t>
      </w:r>
      <w:r w:rsidR="009F61F9">
        <w:t xml:space="preserve"> A teszteléshez készítettem egy saját órajel modult, így nem kell nekem mindig kézzel állítgatni az órajelt, ezt modult mutatja be a </w:t>
      </w:r>
      <w:r w:rsidR="009F61F9">
        <w:fldChar w:fldCharType="begin"/>
      </w:r>
      <w:r w:rsidR="009F61F9">
        <w:instrText xml:space="preserve"> REF _Ref531442724 \h </w:instrText>
      </w:r>
      <w:r w:rsidR="009F61F9">
        <w:fldChar w:fldCharType="separate"/>
      </w:r>
      <w:r w:rsidR="00FB5FC9">
        <w:rPr>
          <w:noProof/>
        </w:rPr>
        <w:t>6</w:t>
      </w:r>
      <w:r w:rsidR="00FB5FC9">
        <w:noBreakHyphen/>
      </w:r>
      <w:r w:rsidR="00FB5FC9">
        <w:rPr>
          <w:noProof/>
        </w:rPr>
        <w:t>2</w:t>
      </w:r>
      <w:r w:rsidR="00FB5FC9">
        <w:t>. ábra</w:t>
      </w:r>
      <w:r w:rsidR="009F61F9">
        <w:fldChar w:fldCharType="end"/>
      </w:r>
      <w:r w:rsidR="009F61F9">
        <w:t xml:space="preserve">. </w:t>
      </w:r>
    </w:p>
    <w:p w14:paraId="64A52250" w14:textId="3AC06623" w:rsidR="00CA4D08" w:rsidRDefault="009F61F9" w:rsidP="00E92173">
      <w:r>
        <w:t>A Vivado a szimuláció eredményét egy waveform diagrammon jeleníti meg, ez megmutatja melyik időpillanatban milyen érték</w:t>
      </w:r>
      <w:r w:rsidR="001E27AF">
        <w:t>ek</w:t>
      </w:r>
      <w:r>
        <w:t xml:space="preserve"> volt</w:t>
      </w:r>
      <w:r w:rsidR="001E27AF">
        <w:t>ak a modul</w:t>
      </w:r>
      <w:r>
        <w:t xml:space="preserve"> ki-</w:t>
      </w:r>
      <w:r w:rsidR="00E92173">
        <w:t xml:space="preserve"> </w:t>
      </w:r>
      <w:r>
        <w:t>és bemenete</w:t>
      </w:r>
      <w:r w:rsidR="001E27AF">
        <w:t>i</w:t>
      </w:r>
      <w:r>
        <w:t>n</w:t>
      </w:r>
      <w:r w:rsidR="00FA4DBA">
        <w:t xml:space="preserve"> (waveformra példa a </w:t>
      </w:r>
      <w:r w:rsidR="005A4B5F">
        <w:fldChar w:fldCharType="begin"/>
      </w:r>
      <w:r w:rsidR="005A4B5F">
        <w:instrText xml:space="preserve"> REF _Ref531445503 \h </w:instrText>
      </w:r>
      <w:r w:rsidR="005A4B5F">
        <w:fldChar w:fldCharType="separate"/>
      </w:r>
      <w:r w:rsidR="00FB5FC9">
        <w:rPr>
          <w:noProof/>
        </w:rPr>
        <w:t>6</w:t>
      </w:r>
      <w:r w:rsidR="00FB5FC9">
        <w:noBreakHyphen/>
      </w:r>
      <w:r w:rsidR="00FB5FC9">
        <w:rPr>
          <w:noProof/>
        </w:rPr>
        <w:t>3</w:t>
      </w:r>
      <w:r w:rsidR="00FB5FC9">
        <w:t>. ábra</w:t>
      </w:r>
      <w:r w:rsidR="005A4B5F">
        <w:fldChar w:fldCharType="end"/>
      </w:r>
      <w:r w:rsidR="00FA4DBA">
        <w:t>)</w:t>
      </w:r>
      <w:r w:rsidR="00E92173">
        <w:t>.</w:t>
      </w:r>
      <w:r w:rsidR="000F41C5">
        <w:t xml:space="preserve"> A waveformban a bitvektorból képzett számok hexadecimális számrendszerben vannak ábrázolva, az önálló értékek értékük szerint vannak reprezentálva. </w:t>
      </w:r>
    </w:p>
    <w:p w14:paraId="7F3F87A3" w14:textId="13837D17" w:rsidR="009F61F9" w:rsidRDefault="008C17FC" w:rsidP="009F61F9">
      <w:r>
        <w:t xml:space="preserve">A teszteléshez az adatfolyamgráfokat egy már kész, a PipeComp keretében készített, frontend segítségével készítettem el, ami C kódról fordította a HIG adatfolyamgráfot.  Az adatfolyamgráfon kívül egy szemléletes ábrát is készít a C-ben leírt </w:t>
      </w:r>
      <w:r>
        <w:lastRenderedPageBreak/>
        <w:t>algoritmusról, ezzel emberiszem számára is könnyebben értelme</w:t>
      </w:r>
      <w:r w:rsidR="009B526E">
        <w:t>z</w:t>
      </w:r>
      <w:r>
        <w:t xml:space="preserve">hetők az által generált adatfolyamgráfok. </w:t>
      </w:r>
    </w:p>
    <w:p w14:paraId="4C6CA9F0" w14:textId="69658F20" w:rsidR="0005709A" w:rsidRDefault="008C17FC" w:rsidP="00FD3B7C">
      <w:pPr>
        <w:ind w:firstLine="0"/>
      </w:pPr>
      <w:r>
        <w:tab/>
        <w:t>A tisztánlátás érdekében szeretném megjegyezni, hogy a tesztelésnél</w:t>
      </w:r>
      <w:r w:rsidR="0005709A">
        <w:t xml:space="preserve"> használt</w:t>
      </w:r>
      <w:r w:rsidR="009B526E">
        <w:t xml:space="preserve">, </w:t>
      </w:r>
      <w:r>
        <w:t>generált</w:t>
      </w:r>
      <w:r w:rsidR="0005709A">
        <w:t xml:space="preserve"> és szimulációs</w:t>
      </w:r>
      <w:r>
        <w:t xml:space="preserve"> VHDL kódokat</w:t>
      </w:r>
      <w:r w:rsidR="0005709A">
        <w:t xml:space="preserve">, </w:t>
      </w:r>
      <w:r>
        <w:t xml:space="preserve">a dolgozatom végén található Függelék fejezetben </w:t>
      </w:r>
      <w:r w:rsidR="0005709A">
        <w:t>helyeztem el, mert azok viszonylag nagy helyet foglalnak és nehezen olvashatóvá te</w:t>
      </w:r>
      <w:r w:rsidR="009B526E">
        <w:t>nnék</w:t>
      </w:r>
      <w:r w:rsidR="0005709A">
        <w:t xml:space="preserve"> a dolgozatot.</w:t>
      </w:r>
    </w:p>
    <w:p w14:paraId="339AAED4" w14:textId="5F568BD5" w:rsidR="00CA4D08" w:rsidRPr="003E5245" w:rsidRDefault="00CA4D08" w:rsidP="00FD3B7C">
      <w:pPr>
        <w:ind w:firstLine="0"/>
      </w:pPr>
      <w:r>
        <w:rPr>
          <w:noProof/>
        </w:rPr>
        <mc:AlternateContent>
          <mc:Choice Requires="wps">
            <w:drawing>
              <wp:anchor distT="0" distB="0" distL="114300" distR="114300" simplePos="0" relativeHeight="251730432" behindDoc="0" locked="0" layoutInCell="1" allowOverlap="1" wp14:anchorId="163F51B5" wp14:editId="4A84F6D6">
                <wp:simplePos x="0" y="0"/>
                <wp:positionH relativeFrom="column">
                  <wp:posOffset>0</wp:posOffset>
                </wp:positionH>
                <wp:positionV relativeFrom="paragraph">
                  <wp:posOffset>2538730</wp:posOffset>
                </wp:positionV>
                <wp:extent cx="5383530" cy="635"/>
                <wp:effectExtent l="0" t="0" r="0" b="0"/>
                <wp:wrapSquare wrapText="bothSides"/>
                <wp:docPr id="364" name="Szövegdoboz 364"/>
                <wp:cNvGraphicFramePr/>
                <a:graphic xmlns:a="http://schemas.openxmlformats.org/drawingml/2006/main">
                  <a:graphicData uri="http://schemas.microsoft.com/office/word/2010/wordprocessingShape">
                    <wps:wsp>
                      <wps:cNvSpPr txBox="1"/>
                      <wps:spPr>
                        <a:xfrm>
                          <a:off x="0" y="0"/>
                          <a:ext cx="5383530" cy="635"/>
                        </a:xfrm>
                        <a:prstGeom prst="rect">
                          <a:avLst/>
                        </a:prstGeom>
                        <a:solidFill>
                          <a:prstClr val="white"/>
                        </a:solidFill>
                        <a:ln>
                          <a:noFill/>
                        </a:ln>
                      </wps:spPr>
                      <wps:txbx>
                        <w:txbxContent>
                          <w:bookmarkStart w:id="90" w:name="_Ref531442724"/>
                          <w:p w14:paraId="17A37B87" w14:textId="03DFE12B" w:rsidR="00DB3B51" w:rsidRPr="009D4F7E" w:rsidRDefault="00DB3B51" w:rsidP="00CA4D08">
                            <w:pPr>
                              <w:pStyle w:val="Kpalrs"/>
                              <w:rPr>
                                <w:sz w:val="24"/>
                                <w:szCs w:val="24"/>
                                <w:lang w:eastAsia="en-US"/>
                              </w:rPr>
                            </w:pPr>
                            <w:r>
                              <w:fldChar w:fldCharType="begin"/>
                            </w:r>
                            <w:r>
                              <w:instrText xml:space="preserve"> STYLEREF 1 \s </w:instrText>
                            </w:r>
                            <w:r>
                              <w:fldChar w:fldCharType="separate"/>
                            </w:r>
                            <w:r w:rsidR="00FB5FC9">
                              <w:t>6</w:t>
                            </w:r>
                            <w:r>
                              <w:fldChar w:fldCharType="end"/>
                            </w:r>
                            <w:r>
                              <w:noBreakHyphen/>
                            </w:r>
                            <w:r>
                              <w:fldChar w:fldCharType="begin"/>
                            </w:r>
                            <w:r>
                              <w:instrText xml:space="preserve"> SEQ ábra \* ARABIC \s 1 </w:instrText>
                            </w:r>
                            <w:r>
                              <w:fldChar w:fldCharType="separate"/>
                            </w:r>
                            <w:r w:rsidR="00FB5FC9">
                              <w:t>2</w:t>
                            </w:r>
                            <w:r>
                              <w:fldChar w:fldCharType="end"/>
                            </w:r>
                            <w:r>
                              <w:t>. ábra</w:t>
                            </w:r>
                            <w:bookmarkEnd w:id="90"/>
                            <w:r>
                              <w:t xml:space="preserve"> Szimulációhoz használt órajelmodul VHDL kódja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F51B5" id="Szövegdoboz 364" o:spid="_x0000_s1060" type="#_x0000_t202" style="position:absolute;left:0;text-align:left;margin-left:0;margin-top:199.9pt;width:423.9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" stroked="f">
                <v:textbox style="mso-fit-shape-to-text:t" inset="0,0,0,0">
                  <w:txbxContent>
                    <w:bookmarkStart w:id="91" w:name="_Ref531442724"/>
                    <w:p w14:paraId="17A37B87" w14:textId="03DFE12B" w:rsidR="00DB3B51" w:rsidRPr="009D4F7E" w:rsidRDefault="00DB3B51" w:rsidP="00CA4D08">
                      <w:pPr>
                        <w:pStyle w:val="Kpalrs"/>
                        <w:rPr>
                          <w:sz w:val="24"/>
                          <w:szCs w:val="24"/>
                          <w:lang w:eastAsia="en-US"/>
                        </w:rPr>
                      </w:pPr>
                      <w:r>
                        <w:fldChar w:fldCharType="begin"/>
                      </w:r>
                      <w:r>
                        <w:instrText xml:space="preserve"> STYLEREF 1 \s </w:instrText>
                      </w:r>
                      <w:r>
                        <w:fldChar w:fldCharType="separate"/>
                      </w:r>
                      <w:r w:rsidR="00FB5FC9">
                        <w:t>6</w:t>
                      </w:r>
                      <w:r>
                        <w:fldChar w:fldCharType="end"/>
                      </w:r>
                      <w:r>
                        <w:noBreakHyphen/>
                      </w:r>
                      <w:r>
                        <w:fldChar w:fldCharType="begin"/>
                      </w:r>
                      <w:r>
                        <w:instrText xml:space="preserve"> SEQ ábra \* ARABIC \s 1 </w:instrText>
                      </w:r>
                      <w:r>
                        <w:fldChar w:fldCharType="separate"/>
                      </w:r>
                      <w:r w:rsidR="00FB5FC9">
                        <w:t>2</w:t>
                      </w:r>
                      <w:r>
                        <w:fldChar w:fldCharType="end"/>
                      </w:r>
                      <w:r>
                        <w:t>. ábra</w:t>
                      </w:r>
                      <w:bookmarkEnd w:id="91"/>
                      <w:r>
                        <w:t xml:space="preserve"> Szimulációhoz használt órajelmodul VHDL kódja</w:t>
                      </w:r>
                    </w:p>
                  </w:txbxContent>
                </v:textbox>
                <w10:wrap type="square"/>
              </v:shape>
            </w:pict>
          </mc:Fallback>
        </mc:AlternateContent>
      </w:r>
      <w:r>
        <w:rPr>
          <w:noProof/>
        </w:rPr>
        <mc:AlternateContent>
          <mc:Choice Requires="wps">
            <w:drawing>
              <wp:anchor distT="45720" distB="45720" distL="114300" distR="114300" simplePos="0" relativeHeight="251728384" behindDoc="0" locked="0" layoutInCell="1" allowOverlap="1" wp14:anchorId="71E9057B" wp14:editId="1384279D">
                <wp:simplePos x="0" y="0"/>
                <wp:positionH relativeFrom="margin">
                  <wp:posOffset>0</wp:posOffset>
                </wp:positionH>
                <wp:positionV relativeFrom="paragraph">
                  <wp:posOffset>0</wp:posOffset>
                </wp:positionV>
                <wp:extent cx="5383530" cy="2481580"/>
                <wp:effectExtent l="0" t="0" r="26670" b="13970"/>
                <wp:wrapSquare wrapText="bothSides"/>
                <wp:docPr id="36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3530" cy="2481580"/>
                        </a:xfrm>
                        <a:prstGeom prst="rect">
                          <a:avLst/>
                        </a:prstGeom>
                        <a:solidFill>
                          <a:srgbClr val="FFFFFF"/>
                        </a:solidFill>
                        <a:ln w="9525">
                          <a:solidFill>
                            <a:srgbClr val="000000"/>
                          </a:solidFill>
                          <a:miter lim="800000"/>
                          <a:headEnd/>
                          <a:tailEnd/>
                        </a:ln>
                      </wps:spPr>
                      <wps:txbx>
                        <w:txbxContent>
                          <w:p w14:paraId="5031D05C" w14:textId="77777777" w:rsidR="00DB3B51" w:rsidRDefault="00DB3B51" w:rsidP="00CA4D08">
                            <w:pPr>
                              <w:pStyle w:val="HTML-kntformzott"/>
                              <w:spacing w:line="244" w:lineRule="atLeast"/>
                              <w:rPr>
                                <w:color w:val="333333"/>
                              </w:rPr>
                            </w:pPr>
                            <w:r>
                              <w:rPr>
                                <w:b/>
                                <w:bCs/>
                                <w:color w:val="008800"/>
                              </w:rPr>
                              <w:t>LIBRARY</w:t>
                            </w:r>
                            <w:r>
                              <w:rPr>
                                <w:color w:val="333333"/>
                              </w:rPr>
                              <w:t xml:space="preserve"> </w:t>
                            </w:r>
                            <w:r>
                              <w:rPr>
                                <w:b/>
                                <w:bCs/>
                                <w:color w:val="0E84B5"/>
                              </w:rPr>
                              <w:t>IEEE</w:t>
                            </w:r>
                            <w:r>
                              <w:rPr>
                                <w:color w:val="333333"/>
                              </w:rPr>
                              <w:t>;</w:t>
                            </w:r>
                          </w:p>
                          <w:p w14:paraId="22132EFE" w14:textId="77777777" w:rsidR="00DB3B51" w:rsidRDefault="00DB3B51" w:rsidP="00CA4D08">
                            <w:pPr>
                              <w:pStyle w:val="HTML-kntformzott"/>
                              <w:spacing w:line="244" w:lineRule="atLeast"/>
                              <w:rPr>
                                <w:color w:val="333333"/>
                              </w:rPr>
                            </w:pPr>
                            <w:r>
                              <w:rPr>
                                <w:b/>
                                <w:bCs/>
                                <w:color w:val="008800"/>
                              </w:rPr>
                              <w:t>USE</w:t>
                            </w:r>
                            <w:r>
                              <w:rPr>
                                <w:color w:val="333333"/>
                              </w:rPr>
                              <w:t xml:space="preserve"> </w:t>
                            </w:r>
                            <w:r>
                              <w:rPr>
                                <w:b/>
                                <w:bCs/>
                                <w:color w:val="0E84B5"/>
                              </w:rPr>
                              <w:t>IEEE.STD_LOGIC_1164.ALL</w:t>
                            </w:r>
                            <w:r>
                              <w:rPr>
                                <w:color w:val="333333"/>
                              </w:rPr>
                              <w:t>;</w:t>
                            </w:r>
                          </w:p>
                          <w:p w14:paraId="54FE8A62" w14:textId="77777777" w:rsidR="00DB3B51" w:rsidRDefault="00DB3B51" w:rsidP="00CA4D08">
                            <w:pPr>
                              <w:pStyle w:val="HTML-kntformzott"/>
                              <w:spacing w:line="244" w:lineRule="atLeast"/>
                              <w:rPr>
                                <w:color w:val="333333"/>
                              </w:rPr>
                            </w:pPr>
                            <w:r>
                              <w:rPr>
                                <w:b/>
                                <w:bCs/>
                                <w:color w:val="008800"/>
                              </w:rPr>
                              <w:t>ENTITY</w:t>
                            </w:r>
                            <w:r>
                              <w:rPr>
                                <w:color w:val="333333"/>
                              </w:rPr>
                              <w:t xml:space="preserve"> </w:t>
                            </w:r>
                            <w:r>
                              <w:rPr>
                                <w:b/>
                                <w:bCs/>
                                <w:color w:val="BB0066"/>
                              </w:rPr>
                              <w:t>sim_clock</w:t>
                            </w:r>
                            <w:r>
                              <w:rPr>
                                <w:color w:val="333333"/>
                              </w:rPr>
                              <w:t xml:space="preserve"> </w:t>
                            </w:r>
                            <w:r>
                              <w:rPr>
                                <w:b/>
                                <w:bCs/>
                                <w:color w:val="008800"/>
                              </w:rPr>
                              <w:t>IS</w:t>
                            </w:r>
                          </w:p>
                          <w:p w14:paraId="440FAFB6" w14:textId="77777777" w:rsidR="00DB3B51" w:rsidRDefault="00DB3B51" w:rsidP="00CA4D08">
                            <w:pPr>
                              <w:pStyle w:val="HTML-kntformzott"/>
                              <w:spacing w:line="244" w:lineRule="atLeast"/>
                              <w:rPr>
                                <w:color w:val="333333"/>
                              </w:rPr>
                            </w:pPr>
                            <w:r>
                              <w:rPr>
                                <w:color w:val="333333"/>
                              </w:rPr>
                              <w:tab/>
                            </w:r>
                            <w:r>
                              <w:rPr>
                                <w:b/>
                                <w:bCs/>
                                <w:color w:val="008800"/>
                              </w:rPr>
                              <w:t>PORT</w:t>
                            </w:r>
                            <w:r>
                              <w:rPr>
                                <w:color w:val="333333"/>
                              </w:rPr>
                              <w:t xml:space="preserve"> (clk : </w:t>
                            </w:r>
                            <w:r>
                              <w:rPr>
                                <w:b/>
                                <w:bCs/>
                                <w:color w:val="008800"/>
                              </w:rPr>
                              <w:t>OUT</w:t>
                            </w:r>
                            <w:r>
                              <w:rPr>
                                <w:color w:val="333333"/>
                              </w:rPr>
                              <w:t xml:space="preserve"> </w:t>
                            </w:r>
                            <w:r>
                              <w:rPr>
                                <w:b/>
                                <w:bCs/>
                                <w:color w:val="333399"/>
                              </w:rPr>
                              <w:t>std_logic</w:t>
                            </w:r>
                            <w:r>
                              <w:rPr>
                                <w:color w:val="333333"/>
                              </w:rPr>
                              <w:t>);</w:t>
                            </w:r>
                          </w:p>
                          <w:p w14:paraId="28D4B85A" w14:textId="77777777" w:rsidR="00DB3B51" w:rsidRDefault="00DB3B51" w:rsidP="00CA4D08">
                            <w:pPr>
                              <w:pStyle w:val="HTML-kntformzott"/>
                              <w:spacing w:line="244" w:lineRule="atLeast"/>
                              <w:rPr>
                                <w:color w:val="333333"/>
                              </w:rPr>
                            </w:pPr>
                            <w:r>
                              <w:rPr>
                                <w:b/>
                                <w:bCs/>
                                <w:color w:val="008800"/>
                              </w:rPr>
                              <w:t>END</w:t>
                            </w:r>
                            <w:r>
                              <w:rPr>
                                <w:color w:val="333333"/>
                              </w:rPr>
                              <w:t xml:space="preserve"> </w:t>
                            </w:r>
                            <w:r>
                              <w:rPr>
                                <w:b/>
                                <w:bCs/>
                                <w:color w:val="BB0066"/>
                              </w:rPr>
                              <w:t>sim_clock</w:t>
                            </w:r>
                            <w:r>
                              <w:rPr>
                                <w:color w:val="333333"/>
                              </w:rPr>
                              <w:t>;</w:t>
                            </w:r>
                          </w:p>
                          <w:p w14:paraId="03B1295E" w14:textId="77777777" w:rsidR="00DB3B51" w:rsidRDefault="00DB3B51" w:rsidP="00CA4D08">
                            <w:pPr>
                              <w:pStyle w:val="HTML-kntformzott"/>
                              <w:spacing w:line="244" w:lineRule="atLeast"/>
                              <w:rPr>
                                <w:color w:val="333333"/>
                              </w:rPr>
                            </w:pPr>
                            <w:r>
                              <w:rPr>
                                <w:b/>
                                <w:bCs/>
                                <w:color w:val="008800"/>
                              </w:rPr>
                              <w:t>ARCHITECTURE</w:t>
                            </w:r>
                            <w:r>
                              <w:rPr>
                                <w:color w:val="333333"/>
                              </w:rPr>
                              <w:t xml:space="preserve"> </w:t>
                            </w:r>
                            <w:r>
                              <w:rPr>
                                <w:b/>
                                <w:bCs/>
                                <w:color w:val="BB0066"/>
                              </w:rPr>
                              <w:t>Behavioral</w:t>
                            </w:r>
                            <w:r>
                              <w:rPr>
                                <w:color w:val="333333"/>
                              </w:rPr>
                              <w:t xml:space="preserve"> </w:t>
                            </w:r>
                            <w:r>
                              <w:rPr>
                                <w:b/>
                                <w:bCs/>
                                <w:color w:val="008800"/>
                              </w:rPr>
                              <w:t>OF</w:t>
                            </w:r>
                            <w:r>
                              <w:rPr>
                                <w:color w:val="333333"/>
                              </w:rPr>
                              <w:t xml:space="preserve"> </w:t>
                            </w:r>
                            <w:r>
                              <w:rPr>
                                <w:b/>
                                <w:bCs/>
                                <w:color w:val="BB0066"/>
                              </w:rPr>
                              <w:t>sim_clock</w:t>
                            </w:r>
                            <w:r>
                              <w:rPr>
                                <w:color w:val="333333"/>
                              </w:rPr>
                              <w:t xml:space="preserve"> </w:t>
                            </w:r>
                            <w:r>
                              <w:rPr>
                                <w:b/>
                                <w:bCs/>
                                <w:color w:val="008800"/>
                              </w:rPr>
                              <w:t>IS</w:t>
                            </w:r>
                          </w:p>
                          <w:p w14:paraId="3E8CB85E" w14:textId="77777777" w:rsidR="00DB3B51" w:rsidRDefault="00DB3B51" w:rsidP="00CA4D08">
                            <w:pPr>
                              <w:pStyle w:val="HTML-kntformzott"/>
                              <w:spacing w:line="244" w:lineRule="atLeast"/>
                              <w:rPr>
                                <w:color w:val="333333"/>
                              </w:rPr>
                            </w:pPr>
                            <w:r>
                              <w:rPr>
                                <w:color w:val="333333"/>
                              </w:rPr>
                              <w:tab/>
                            </w:r>
                            <w:r>
                              <w:rPr>
                                <w:b/>
                                <w:bCs/>
                                <w:color w:val="008800"/>
                              </w:rPr>
                              <w:t>SIGNAL</w:t>
                            </w:r>
                            <w:r>
                              <w:rPr>
                                <w:color w:val="333333"/>
                              </w:rPr>
                              <w:t xml:space="preserve"> clock : </w:t>
                            </w:r>
                            <w:r>
                              <w:rPr>
                                <w:b/>
                                <w:bCs/>
                                <w:color w:val="333399"/>
                              </w:rPr>
                              <w:t>std_logic</w:t>
                            </w:r>
                            <w:r>
                              <w:rPr>
                                <w:color w:val="333333"/>
                              </w:rPr>
                              <w:t xml:space="preserve"> := </w:t>
                            </w:r>
                            <w:r>
                              <w:rPr>
                                <w:color w:val="0044DD"/>
                              </w:rPr>
                              <w:t>'0'</w:t>
                            </w:r>
                            <w:r>
                              <w:rPr>
                                <w:color w:val="333333"/>
                              </w:rPr>
                              <w:t>;</w:t>
                            </w:r>
                          </w:p>
                          <w:p w14:paraId="3789B0FC" w14:textId="77777777" w:rsidR="00DB3B51" w:rsidRDefault="00DB3B51" w:rsidP="00CA4D08">
                            <w:pPr>
                              <w:pStyle w:val="HTML-kntformzott"/>
                              <w:spacing w:line="244" w:lineRule="atLeast"/>
                              <w:rPr>
                                <w:color w:val="333333"/>
                              </w:rPr>
                            </w:pPr>
                            <w:r>
                              <w:rPr>
                                <w:b/>
                                <w:bCs/>
                                <w:color w:val="008800"/>
                              </w:rPr>
                              <w:t>BEGIN</w:t>
                            </w:r>
                          </w:p>
                          <w:p w14:paraId="38578E49" w14:textId="77777777" w:rsidR="00DB3B51" w:rsidRDefault="00DB3B51" w:rsidP="00CA4D08">
                            <w:pPr>
                              <w:pStyle w:val="HTML-kntformzott"/>
                              <w:spacing w:line="244" w:lineRule="atLeast"/>
                              <w:rPr>
                                <w:color w:val="333333"/>
                              </w:rPr>
                            </w:pPr>
                            <w:r>
                              <w:rPr>
                                <w:color w:val="333333"/>
                              </w:rPr>
                              <w:tab/>
                            </w:r>
                            <w:r>
                              <w:rPr>
                                <w:b/>
                                <w:bCs/>
                                <w:color w:val="008800"/>
                              </w:rPr>
                              <w:t>PROCESS</w:t>
                            </w:r>
                          </w:p>
                          <w:p w14:paraId="11FA5F17" w14:textId="77777777" w:rsidR="00DB3B51" w:rsidRDefault="00DB3B51" w:rsidP="00CA4D08">
                            <w:pPr>
                              <w:pStyle w:val="HTML-kntformzott"/>
                              <w:spacing w:line="244" w:lineRule="atLeast"/>
                              <w:rPr>
                                <w:color w:val="333333"/>
                              </w:rPr>
                            </w:pPr>
                            <w:r>
                              <w:rPr>
                                <w:color w:val="333333"/>
                              </w:rPr>
                              <w:tab/>
                            </w:r>
                            <w:r>
                              <w:rPr>
                                <w:b/>
                                <w:bCs/>
                                <w:color w:val="008800"/>
                              </w:rPr>
                              <w:t>BEGIN</w:t>
                            </w:r>
                          </w:p>
                          <w:p w14:paraId="4D1E9D4B" w14:textId="77777777" w:rsidR="00DB3B51" w:rsidRDefault="00DB3B51" w:rsidP="00CA4D08">
                            <w:pPr>
                              <w:pStyle w:val="HTML-kntformzott"/>
                              <w:spacing w:line="244" w:lineRule="atLeast"/>
                              <w:rPr>
                                <w:color w:val="333333"/>
                              </w:rPr>
                            </w:pPr>
                            <w:r>
                              <w:rPr>
                                <w:color w:val="333333"/>
                              </w:rPr>
                              <w:tab/>
                            </w:r>
                            <w:r>
                              <w:rPr>
                                <w:color w:val="333333"/>
                              </w:rPr>
                              <w:tab/>
                            </w:r>
                            <w:r>
                              <w:rPr>
                                <w:b/>
                                <w:bCs/>
                                <w:color w:val="008800"/>
                              </w:rPr>
                              <w:t>WAIT</w:t>
                            </w:r>
                            <w:r>
                              <w:rPr>
                                <w:color w:val="333333"/>
                              </w:rPr>
                              <w:t xml:space="preserve"> </w:t>
                            </w:r>
                            <w:r>
                              <w:rPr>
                                <w:b/>
                                <w:bCs/>
                                <w:color w:val="008800"/>
                              </w:rPr>
                              <w:t>FOR</w:t>
                            </w:r>
                            <w:r>
                              <w:rPr>
                                <w:color w:val="333333"/>
                              </w:rPr>
                              <w:t xml:space="preserve"> </w:t>
                            </w:r>
                            <w:r>
                              <w:rPr>
                                <w:b/>
                                <w:bCs/>
                                <w:color w:val="0000DD"/>
                              </w:rPr>
                              <w:t>10</w:t>
                            </w:r>
                            <w:r>
                              <w:rPr>
                                <w:color w:val="333333"/>
                              </w:rPr>
                              <w:t>ns;</w:t>
                            </w:r>
                          </w:p>
                          <w:p w14:paraId="2A8518F8" w14:textId="77777777" w:rsidR="00DB3B51" w:rsidRDefault="00DB3B51" w:rsidP="00CA4D08">
                            <w:pPr>
                              <w:pStyle w:val="HTML-kntformzott"/>
                              <w:spacing w:line="244" w:lineRule="atLeast"/>
                              <w:rPr>
                                <w:color w:val="333333"/>
                              </w:rPr>
                            </w:pPr>
                            <w:r>
                              <w:rPr>
                                <w:color w:val="333333"/>
                              </w:rPr>
                              <w:tab/>
                            </w:r>
                            <w:r>
                              <w:rPr>
                                <w:color w:val="333333"/>
                              </w:rPr>
                              <w:tab/>
                              <w:t xml:space="preserve">clock &lt;= </w:t>
                            </w:r>
                            <w:r>
                              <w:rPr>
                                <w:b/>
                                <w:bCs/>
                                <w:color w:val="008800"/>
                              </w:rPr>
                              <w:t>NOT</w:t>
                            </w:r>
                            <w:r>
                              <w:rPr>
                                <w:color w:val="333333"/>
                              </w:rPr>
                              <w:t xml:space="preserve"> (clock);</w:t>
                            </w:r>
                          </w:p>
                          <w:p w14:paraId="4F1BA9F3" w14:textId="77777777" w:rsidR="00DB3B51" w:rsidRDefault="00DB3B51" w:rsidP="00CA4D08">
                            <w:pPr>
                              <w:pStyle w:val="HTML-kntformzott"/>
                              <w:spacing w:line="244" w:lineRule="atLeast"/>
                              <w:rPr>
                                <w:color w:val="333333"/>
                              </w:rPr>
                            </w:pPr>
                            <w:r>
                              <w:rPr>
                                <w:color w:val="333333"/>
                              </w:rPr>
                              <w:tab/>
                            </w:r>
                            <w:r>
                              <w:rPr>
                                <w:b/>
                                <w:bCs/>
                                <w:color w:val="008800"/>
                              </w:rPr>
                              <w:t>END</w:t>
                            </w:r>
                            <w:r>
                              <w:rPr>
                                <w:color w:val="333333"/>
                              </w:rPr>
                              <w:t xml:space="preserve"> </w:t>
                            </w:r>
                            <w:r>
                              <w:rPr>
                                <w:b/>
                                <w:bCs/>
                                <w:color w:val="008800"/>
                              </w:rPr>
                              <w:t>PROCESS</w:t>
                            </w:r>
                            <w:r>
                              <w:rPr>
                                <w:color w:val="333333"/>
                              </w:rPr>
                              <w:t>;</w:t>
                            </w:r>
                          </w:p>
                          <w:p w14:paraId="7353B088" w14:textId="77777777" w:rsidR="00DB3B51" w:rsidRDefault="00DB3B51" w:rsidP="00CA4D08">
                            <w:pPr>
                              <w:pStyle w:val="HTML-kntformzott"/>
                              <w:spacing w:line="244" w:lineRule="atLeast"/>
                              <w:rPr>
                                <w:color w:val="333333"/>
                              </w:rPr>
                            </w:pPr>
                            <w:r>
                              <w:rPr>
                                <w:color w:val="333333"/>
                              </w:rPr>
                              <w:tab/>
                              <w:t>clk &lt;= clock;</w:t>
                            </w:r>
                          </w:p>
                          <w:p w14:paraId="6CA848C4" w14:textId="77777777" w:rsidR="00DB3B51" w:rsidRDefault="00DB3B51" w:rsidP="00CA4D08">
                            <w:pPr>
                              <w:pStyle w:val="HTML-kntformzott"/>
                              <w:spacing w:line="244" w:lineRule="atLeast"/>
                              <w:rPr>
                                <w:color w:val="333333"/>
                              </w:rPr>
                            </w:pPr>
                            <w:r>
                              <w:rPr>
                                <w:b/>
                                <w:bCs/>
                                <w:color w:val="008800"/>
                              </w:rPr>
                              <w:t>END</w:t>
                            </w:r>
                            <w:r>
                              <w:rPr>
                                <w:color w:val="333333"/>
                              </w:rPr>
                              <w:t xml:space="preserve"> </w:t>
                            </w:r>
                            <w:r>
                              <w:rPr>
                                <w:b/>
                                <w:bCs/>
                                <w:color w:val="BB0066"/>
                              </w:rPr>
                              <w:t>Behavioral</w:t>
                            </w:r>
                            <w:r>
                              <w:rPr>
                                <w:color w:val="333333"/>
                              </w:rPr>
                              <w:t>;</w:t>
                            </w:r>
                          </w:p>
                          <w:p w14:paraId="0EFC6EAF" w14:textId="77777777" w:rsidR="00DB3B51" w:rsidRDefault="00DB3B51" w:rsidP="00CA4D08">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9057B" id="_x0000_s1061" type="#_x0000_t202" style="position:absolute;left:0;text-align:left;margin-left:0;margin-top:0;width:423.9pt;height:195.4pt;z-index:251728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">
                <v:textbox>
                  <w:txbxContent>
                    <w:p w14:paraId="5031D05C" w14:textId="77777777" w:rsidR="00DB3B51" w:rsidRDefault="00DB3B51" w:rsidP="00CA4D08">
                      <w:pPr>
                        <w:pStyle w:val="HTML-kntformzott"/>
                        <w:spacing w:line="244" w:lineRule="atLeast"/>
                        <w:rPr>
                          <w:color w:val="333333"/>
                        </w:rPr>
                      </w:pPr>
                      <w:r>
                        <w:rPr>
                          <w:b/>
                          <w:bCs/>
                          <w:color w:val="008800"/>
                        </w:rPr>
                        <w:t>LIBRARY</w:t>
                      </w:r>
                      <w:r>
                        <w:rPr>
                          <w:color w:val="333333"/>
                        </w:rPr>
                        <w:t xml:space="preserve"> </w:t>
                      </w:r>
                      <w:r>
                        <w:rPr>
                          <w:b/>
                          <w:bCs/>
                          <w:color w:val="0E84B5"/>
                        </w:rPr>
                        <w:t>IEEE</w:t>
                      </w:r>
                      <w:r>
                        <w:rPr>
                          <w:color w:val="333333"/>
                        </w:rPr>
                        <w:t>;</w:t>
                      </w:r>
                    </w:p>
                    <w:p w14:paraId="22132EFE" w14:textId="77777777" w:rsidR="00DB3B51" w:rsidRDefault="00DB3B51" w:rsidP="00CA4D08">
                      <w:pPr>
                        <w:pStyle w:val="HTML-kntformzott"/>
                        <w:spacing w:line="244" w:lineRule="atLeast"/>
                        <w:rPr>
                          <w:color w:val="333333"/>
                        </w:rPr>
                      </w:pPr>
                      <w:r>
                        <w:rPr>
                          <w:b/>
                          <w:bCs/>
                          <w:color w:val="008800"/>
                        </w:rPr>
                        <w:t>USE</w:t>
                      </w:r>
                      <w:r>
                        <w:rPr>
                          <w:color w:val="333333"/>
                        </w:rPr>
                        <w:t xml:space="preserve"> </w:t>
                      </w:r>
                      <w:r>
                        <w:rPr>
                          <w:b/>
                          <w:bCs/>
                          <w:color w:val="0E84B5"/>
                        </w:rPr>
                        <w:t>IEEE.STD_LOGIC_1164.ALL</w:t>
                      </w:r>
                      <w:r>
                        <w:rPr>
                          <w:color w:val="333333"/>
                        </w:rPr>
                        <w:t>;</w:t>
                      </w:r>
                    </w:p>
                    <w:p w14:paraId="54FE8A62" w14:textId="77777777" w:rsidR="00DB3B51" w:rsidRDefault="00DB3B51" w:rsidP="00CA4D08">
                      <w:pPr>
                        <w:pStyle w:val="HTML-kntformzott"/>
                        <w:spacing w:line="244" w:lineRule="atLeast"/>
                        <w:rPr>
                          <w:color w:val="333333"/>
                        </w:rPr>
                      </w:pPr>
                      <w:r>
                        <w:rPr>
                          <w:b/>
                          <w:bCs/>
                          <w:color w:val="008800"/>
                        </w:rPr>
                        <w:t>ENTITY</w:t>
                      </w:r>
                      <w:r>
                        <w:rPr>
                          <w:color w:val="333333"/>
                        </w:rPr>
                        <w:t xml:space="preserve"> </w:t>
                      </w:r>
                      <w:r>
                        <w:rPr>
                          <w:b/>
                          <w:bCs/>
                          <w:color w:val="BB0066"/>
                        </w:rPr>
                        <w:t>sim_clock</w:t>
                      </w:r>
                      <w:r>
                        <w:rPr>
                          <w:color w:val="333333"/>
                        </w:rPr>
                        <w:t xml:space="preserve"> </w:t>
                      </w:r>
                      <w:r>
                        <w:rPr>
                          <w:b/>
                          <w:bCs/>
                          <w:color w:val="008800"/>
                        </w:rPr>
                        <w:t>IS</w:t>
                      </w:r>
                    </w:p>
                    <w:p w14:paraId="440FAFB6" w14:textId="77777777" w:rsidR="00DB3B51" w:rsidRDefault="00DB3B51" w:rsidP="00CA4D08">
                      <w:pPr>
                        <w:pStyle w:val="HTML-kntformzott"/>
                        <w:spacing w:line="244" w:lineRule="atLeast"/>
                        <w:rPr>
                          <w:color w:val="333333"/>
                        </w:rPr>
                      </w:pPr>
                      <w:r>
                        <w:rPr>
                          <w:color w:val="333333"/>
                        </w:rPr>
                        <w:tab/>
                      </w:r>
                      <w:r>
                        <w:rPr>
                          <w:b/>
                          <w:bCs/>
                          <w:color w:val="008800"/>
                        </w:rPr>
                        <w:t>PORT</w:t>
                      </w:r>
                      <w:r>
                        <w:rPr>
                          <w:color w:val="333333"/>
                        </w:rPr>
                        <w:t xml:space="preserve"> (clk : </w:t>
                      </w:r>
                      <w:r>
                        <w:rPr>
                          <w:b/>
                          <w:bCs/>
                          <w:color w:val="008800"/>
                        </w:rPr>
                        <w:t>OUT</w:t>
                      </w:r>
                      <w:r>
                        <w:rPr>
                          <w:color w:val="333333"/>
                        </w:rPr>
                        <w:t xml:space="preserve"> </w:t>
                      </w:r>
                      <w:r>
                        <w:rPr>
                          <w:b/>
                          <w:bCs/>
                          <w:color w:val="333399"/>
                        </w:rPr>
                        <w:t>std_logic</w:t>
                      </w:r>
                      <w:r>
                        <w:rPr>
                          <w:color w:val="333333"/>
                        </w:rPr>
                        <w:t>);</w:t>
                      </w:r>
                    </w:p>
                    <w:p w14:paraId="28D4B85A" w14:textId="77777777" w:rsidR="00DB3B51" w:rsidRDefault="00DB3B51" w:rsidP="00CA4D08">
                      <w:pPr>
                        <w:pStyle w:val="HTML-kntformzott"/>
                        <w:spacing w:line="244" w:lineRule="atLeast"/>
                        <w:rPr>
                          <w:color w:val="333333"/>
                        </w:rPr>
                      </w:pPr>
                      <w:r>
                        <w:rPr>
                          <w:b/>
                          <w:bCs/>
                          <w:color w:val="008800"/>
                        </w:rPr>
                        <w:t>END</w:t>
                      </w:r>
                      <w:r>
                        <w:rPr>
                          <w:color w:val="333333"/>
                        </w:rPr>
                        <w:t xml:space="preserve"> </w:t>
                      </w:r>
                      <w:r>
                        <w:rPr>
                          <w:b/>
                          <w:bCs/>
                          <w:color w:val="BB0066"/>
                        </w:rPr>
                        <w:t>sim_clock</w:t>
                      </w:r>
                      <w:r>
                        <w:rPr>
                          <w:color w:val="333333"/>
                        </w:rPr>
                        <w:t>;</w:t>
                      </w:r>
                    </w:p>
                    <w:p w14:paraId="03B1295E" w14:textId="77777777" w:rsidR="00DB3B51" w:rsidRDefault="00DB3B51" w:rsidP="00CA4D08">
                      <w:pPr>
                        <w:pStyle w:val="HTML-kntformzott"/>
                        <w:spacing w:line="244" w:lineRule="atLeast"/>
                        <w:rPr>
                          <w:color w:val="333333"/>
                        </w:rPr>
                      </w:pPr>
                      <w:r>
                        <w:rPr>
                          <w:b/>
                          <w:bCs/>
                          <w:color w:val="008800"/>
                        </w:rPr>
                        <w:t>ARCHITECTURE</w:t>
                      </w:r>
                      <w:r>
                        <w:rPr>
                          <w:color w:val="333333"/>
                        </w:rPr>
                        <w:t xml:space="preserve"> </w:t>
                      </w:r>
                      <w:r>
                        <w:rPr>
                          <w:b/>
                          <w:bCs/>
                          <w:color w:val="BB0066"/>
                        </w:rPr>
                        <w:t>Behavioral</w:t>
                      </w:r>
                      <w:r>
                        <w:rPr>
                          <w:color w:val="333333"/>
                        </w:rPr>
                        <w:t xml:space="preserve"> </w:t>
                      </w:r>
                      <w:r>
                        <w:rPr>
                          <w:b/>
                          <w:bCs/>
                          <w:color w:val="008800"/>
                        </w:rPr>
                        <w:t>OF</w:t>
                      </w:r>
                      <w:r>
                        <w:rPr>
                          <w:color w:val="333333"/>
                        </w:rPr>
                        <w:t xml:space="preserve"> </w:t>
                      </w:r>
                      <w:r>
                        <w:rPr>
                          <w:b/>
                          <w:bCs/>
                          <w:color w:val="BB0066"/>
                        </w:rPr>
                        <w:t>sim_clock</w:t>
                      </w:r>
                      <w:r>
                        <w:rPr>
                          <w:color w:val="333333"/>
                        </w:rPr>
                        <w:t xml:space="preserve"> </w:t>
                      </w:r>
                      <w:r>
                        <w:rPr>
                          <w:b/>
                          <w:bCs/>
                          <w:color w:val="008800"/>
                        </w:rPr>
                        <w:t>IS</w:t>
                      </w:r>
                    </w:p>
                    <w:p w14:paraId="3E8CB85E" w14:textId="77777777" w:rsidR="00DB3B51" w:rsidRDefault="00DB3B51" w:rsidP="00CA4D08">
                      <w:pPr>
                        <w:pStyle w:val="HTML-kntformzott"/>
                        <w:spacing w:line="244" w:lineRule="atLeast"/>
                        <w:rPr>
                          <w:color w:val="333333"/>
                        </w:rPr>
                      </w:pPr>
                      <w:r>
                        <w:rPr>
                          <w:color w:val="333333"/>
                        </w:rPr>
                        <w:tab/>
                      </w:r>
                      <w:r>
                        <w:rPr>
                          <w:b/>
                          <w:bCs/>
                          <w:color w:val="008800"/>
                        </w:rPr>
                        <w:t>SIGNAL</w:t>
                      </w:r>
                      <w:r>
                        <w:rPr>
                          <w:color w:val="333333"/>
                        </w:rPr>
                        <w:t xml:space="preserve"> clock : </w:t>
                      </w:r>
                      <w:r>
                        <w:rPr>
                          <w:b/>
                          <w:bCs/>
                          <w:color w:val="333399"/>
                        </w:rPr>
                        <w:t>std_logic</w:t>
                      </w:r>
                      <w:r>
                        <w:rPr>
                          <w:color w:val="333333"/>
                        </w:rPr>
                        <w:t xml:space="preserve"> := </w:t>
                      </w:r>
                      <w:r>
                        <w:rPr>
                          <w:color w:val="0044DD"/>
                        </w:rPr>
                        <w:t>'0'</w:t>
                      </w:r>
                      <w:r>
                        <w:rPr>
                          <w:color w:val="333333"/>
                        </w:rPr>
                        <w:t>;</w:t>
                      </w:r>
                    </w:p>
                    <w:p w14:paraId="3789B0FC" w14:textId="77777777" w:rsidR="00DB3B51" w:rsidRDefault="00DB3B51" w:rsidP="00CA4D08">
                      <w:pPr>
                        <w:pStyle w:val="HTML-kntformzott"/>
                        <w:spacing w:line="244" w:lineRule="atLeast"/>
                        <w:rPr>
                          <w:color w:val="333333"/>
                        </w:rPr>
                      </w:pPr>
                      <w:r>
                        <w:rPr>
                          <w:b/>
                          <w:bCs/>
                          <w:color w:val="008800"/>
                        </w:rPr>
                        <w:t>BEGIN</w:t>
                      </w:r>
                    </w:p>
                    <w:p w14:paraId="38578E49" w14:textId="77777777" w:rsidR="00DB3B51" w:rsidRDefault="00DB3B51" w:rsidP="00CA4D08">
                      <w:pPr>
                        <w:pStyle w:val="HTML-kntformzott"/>
                        <w:spacing w:line="244" w:lineRule="atLeast"/>
                        <w:rPr>
                          <w:color w:val="333333"/>
                        </w:rPr>
                      </w:pPr>
                      <w:r>
                        <w:rPr>
                          <w:color w:val="333333"/>
                        </w:rPr>
                        <w:tab/>
                      </w:r>
                      <w:r>
                        <w:rPr>
                          <w:b/>
                          <w:bCs/>
                          <w:color w:val="008800"/>
                        </w:rPr>
                        <w:t>PROCESS</w:t>
                      </w:r>
                    </w:p>
                    <w:p w14:paraId="11FA5F17" w14:textId="77777777" w:rsidR="00DB3B51" w:rsidRDefault="00DB3B51" w:rsidP="00CA4D08">
                      <w:pPr>
                        <w:pStyle w:val="HTML-kntformzott"/>
                        <w:spacing w:line="244" w:lineRule="atLeast"/>
                        <w:rPr>
                          <w:color w:val="333333"/>
                        </w:rPr>
                      </w:pPr>
                      <w:r>
                        <w:rPr>
                          <w:color w:val="333333"/>
                        </w:rPr>
                        <w:tab/>
                      </w:r>
                      <w:r>
                        <w:rPr>
                          <w:b/>
                          <w:bCs/>
                          <w:color w:val="008800"/>
                        </w:rPr>
                        <w:t>BEGIN</w:t>
                      </w:r>
                    </w:p>
                    <w:p w14:paraId="4D1E9D4B" w14:textId="77777777" w:rsidR="00DB3B51" w:rsidRDefault="00DB3B51" w:rsidP="00CA4D08">
                      <w:pPr>
                        <w:pStyle w:val="HTML-kntformzott"/>
                        <w:spacing w:line="244" w:lineRule="atLeast"/>
                        <w:rPr>
                          <w:color w:val="333333"/>
                        </w:rPr>
                      </w:pPr>
                      <w:r>
                        <w:rPr>
                          <w:color w:val="333333"/>
                        </w:rPr>
                        <w:tab/>
                      </w:r>
                      <w:r>
                        <w:rPr>
                          <w:color w:val="333333"/>
                        </w:rPr>
                        <w:tab/>
                      </w:r>
                      <w:r>
                        <w:rPr>
                          <w:b/>
                          <w:bCs/>
                          <w:color w:val="008800"/>
                        </w:rPr>
                        <w:t>WAIT</w:t>
                      </w:r>
                      <w:r>
                        <w:rPr>
                          <w:color w:val="333333"/>
                        </w:rPr>
                        <w:t xml:space="preserve"> </w:t>
                      </w:r>
                      <w:r>
                        <w:rPr>
                          <w:b/>
                          <w:bCs/>
                          <w:color w:val="008800"/>
                        </w:rPr>
                        <w:t>FOR</w:t>
                      </w:r>
                      <w:r>
                        <w:rPr>
                          <w:color w:val="333333"/>
                        </w:rPr>
                        <w:t xml:space="preserve"> </w:t>
                      </w:r>
                      <w:r>
                        <w:rPr>
                          <w:b/>
                          <w:bCs/>
                          <w:color w:val="0000DD"/>
                        </w:rPr>
                        <w:t>10</w:t>
                      </w:r>
                      <w:r>
                        <w:rPr>
                          <w:color w:val="333333"/>
                        </w:rPr>
                        <w:t>ns;</w:t>
                      </w:r>
                    </w:p>
                    <w:p w14:paraId="2A8518F8" w14:textId="77777777" w:rsidR="00DB3B51" w:rsidRDefault="00DB3B51" w:rsidP="00CA4D08">
                      <w:pPr>
                        <w:pStyle w:val="HTML-kntformzott"/>
                        <w:spacing w:line="244" w:lineRule="atLeast"/>
                        <w:rPr>
                          <w:color w:val="333333"/>
                        </w:rPr>
                      </w:pPr>
                      <w:r>
                        <w:rPr>
                          <w:color w:val="333333"/>
                        </w:rPr>
                        <w:tab/>
                      </w:r>
                      <w:r>
                        <w:rPr>
                          <w:color w:val="333333"/>
                        </w:rPr>
                        <w:tab/>
                        <w:t xml:space="preserve">clock &lt;= </w:t>
                      </w:r>
                      <w:r>
                        <w:rPr>
                          <w:b/>
                          <w:bCs/>
                          <w:color w:val="008800"/>
                        </w:rPr>
                        <w:t>NOT</w:t>
                      </w:r>
                      <w:r>
                        <w:rPr>
                          <w:color w:val="333333"/>
                        </w:rPr>
                        <w:t xml:space="preserve"> (clock);</w:t>
                      </w:r>
                    </w:p>
                    <w:p w14:paraId="4F1BA9F3" w14:textId="77777777" w:rsidR="00DB3B51" w:rsidRDefault="00DB3B51" w:rsidP="00CA4D08">
                      <w:pPr>
                        <w:pStyle w:val="HTML-kntformzott"/>
                        <w:spacing w:line="244" w:lineRule="atLeast"/>
                        <w:rPr>
                          <w:color w:val="333333"/>
                        </w:rPr>
                      </w:pPr>
                      <w:r>
                        <w:rPr>
                          <w:color w:val="333333"/>
                        </w:rPr>
                        <w:tab/>
                      </w:r>
                      <w:r>
                        <w:rPr>
                          <w:b/>
                          <w:bCs/>
                          <w:color w:val="008800"/>
                        </w:rPr>
                        <w:t>END</w:t>
                      </w:r>
                      <w:r>
                        <w:rPr>
                          <w:color w:val="333333"/>
                        </w:rPr>
                        <w:t xml:space="preserve"> </w:t>
                      </w:r>
                      <w:r>
                        <w:rPr>
                          <w:b/>
                          <w:bCs/>
                          <w:color w:val="008800"/>
                        </w:rPr>
                        <w:t>PROCESS</w:t>
                      </w:r>
                      <w:r>
                        <w:rPr>
                          <w:color w:val="333333"/>
                        </w:rPr>
                        <w:t>;</w:t>
                      </w:r>
                    </w:p>
                    <w:p w14:paraId="7353B088" w14:textId="77777777" w:rsidR="00DB3B51" w:rsidRDefault="00DB3B51" w:rsidP="00CA4D08">
                      <w:pPr>
                        <w:pStyle w:val="HTML-kntformzott"/>
                        <w:spacing w:line="244" w:lineRule="atLeast"/>
                        <w:rPr>
                          <w:color w:val="333333"/>
                        </w:rPr>
                      </w:pPr>
                      <w:r>
                        <w:rPr>
                          <w:color w:val="333333"/>
                        </w:rPr>
                        <w:tab/>
                        <w:t>clk &lt;= clock;</w:t>
                      </w:r>
                    </w:p>
                    <w:p w14:paraId="6CA848C4" w14:textId="77777777" w:rsidR="00DB3B51" w:rsidRDefault="00DB3B51" w:rsidP="00CA4D08">
                      <w:pPr>
                        <w:pStyle w:val="HTML-kntformzott"/>
                        <w:spacing w:line="244" w:lineRule="atLeast"/>
                        <w:rPr>
                          <w:color w:val="333333"/>
                        </w:rPr>
                      </w:pPr>
                      <w:r>
                        <w:rPr>
                          <w:b/>
                          <w:bCs/>
                          <w:color w:val="008800"/>
                        </w:rPr>
                        <w:t>END</w:t>
                      </w:r>
                      <w:r>
                        <w:rPr>
                          <w:color w:val="333333"/>
                        </w:rPr>
                        <w:t xml:space="preserve"> </w:t>
                      </w:r>
                      <w:r>
                        <w:rPr>
                          <w:b/>
                          <w:bCs/>
                          <w:color w:val="BB0066"/>
                        </w:rPr>
                        <w:t>Behavioral</w:t>
                      </w:r>
                      <w:r>
                        <w:rPr>
                          <w:color w:val="333333"/>
                        </w:rPr>
                        <w:t>;</w:t>
                      </w:r>
                    </w:p>
                    <w:p w14:paraId="0EFC6EAF" w14:textId="77777777" w:rsidR="00DB3B51" w:rsidRDefault="00DB3B51" w:rsidP="00CA4D08">
                      <w:pPr>
                        <w:ind w:firstLine="0"/>
                      </w:pPr>
                    </w:p>
                  </w:txbxContent>
                </v:textbox>
                <w10:wrap type="square" anchorx="margin"/>
              </v:shape>
            </w:pict>
          </mc:Fallback>
        </mc:AlternateContent>
      </w:r>
    </w:p>
    <w:p w14:paraId="1198961A" w14:textId="32E59F6E" w:rsidR="00F637A5" w:rsidRDefault="00F637A5" w:rsidP="00F637A5">
      <w:pPr>
        <w:pStyle w:val="Cmsor2"/>
      </w:pPr>
      <w:bookmarkStart w:id="92" w:name="_Toc531887650"/>
      <w:r>
        <w:t>HIG</w:t>
      </w:r>
      <w:bookmarkEnd w:id="92"/>
    </w:p>
    <w:p w14:paraId="0A064168" w14:textId="4289CCDF" w:rsidR="00210F9B" w:rsidRDefault="00284FE6" w:rsidP="006E4373">
      <w:r>
        <w:t xml:space="preserve">Ebben a fejezetben bemutatom a HIGComp tesztelésének lépéseit. </w:t>
      </w:r>
      <w:r w:rsidR="00265ADB">
        <w:t>A</w:t>
      </w:r>
      <w:r w:rsidR="006E4373">
        <w:t xml:space="preserve"> </w:t>
      </w:r>
      <w:r w:rsidR="00265ADB">
        <w:t xml:space="preserve">teszteléséhez a </w:t>
      </w:r>
      <w:r w:rsidR="006E4373">
        <w:fldChar w:fldCharType="begin"/>
      </w:r>
      <w:r w:rsidR="006E4373">
        <w:instrText xml:space="preserve"> REF _Ref531440410 \h </w:instrText>
      </w:r>
      <w:r w:rsidR="006E4373">
        <w:fldChar w:fldCharType="separate"/>
      </w:r>
      <w:r w:rsidR="00FB5FC9">
        <w:rPr>
          <w:noProof/>
        </w:rPr>
        <w:t>4</w:t>
      </w:r>
      <w:r w:rsidR="00FB5FC9">
        <w:noBreakHyphen/>
      </w:r>
      <w:r w:rsidR="00FB5FC9">
        <w:rPr>
          <w:noProof/>
        </w:rPr>
        <w:t>2</w:t>
      </w:r>
      <w:r w:rsidR="00FB5FC9">
        <w:t>. ábra</w:t>
      </w:r>
      <w:r w:rsidR="006E4373">
        <w:fldChar w:fldCharType="end"/>
      </w:r>
      <w:r w:rsidR="006E4373">
        <w:t xml:space="preserve"> által demonstrált HIG modellt fogom használni</w:t>
      </w:r>
      <w:r>
        <w:t>.</w:t>
      </w:r>
      <w:r w:rsidR="00A6098B">
        <w:t xml:space="preserve"> </w:t>
      </w:r>
      <w:r w:rsidR="00A2738C">
        <w:t>A teszt során szeretném megvizsgálni</w:t>
      </w:r>
      <w:r w:rsidR="00E35ED6">
        <w:t xml:space="preserve"> hogyan működik a </w:t>
      </w:r>
      <w:r w:rsidR="008C2B9F">
        <w:t>modul induláskor,</w:t>
      </w:r>
      <w:r w:rsidR="00A2738C">
        <w:t xml:space="preserve"> miképp viselkedik</w:t>
      </w:r>
      <w:r w:rsidR="008C2B9F">
        <w:t xml:space="preserve"> reset jel kiadása után, illetve egy következő reset után más bemenetekre. A vizsgált HIG modell által leírt algoritmus a következő matematikai kifejezéssel írható le: </w:t>
      </w:r>
      <m:oMath>
        <m:r>
          <w:rPr>
            <w:rFonts w:ascii="Cambria Math" w:hAnsi="Cambria Math"/>
          </w:rPr>
          <m:t>ret=a+b+0+a+b</m:t>
        </m:r>
      </m:oMath>
      <w:r w:rsidR="008C2B9F">
        <w:t xml:space="preserve"> azaz </w:t>
      </w:r>
      <m:oMath>
        <m:r>
          <w:rPr>
            <w:rFonts w:ascii="Cambria Math" w:hAnsi="Cambria Math"/>
          </w:rPr>
          <m:t>ret=2∙(a+b)</m:t>
        </m:r>
      </m:oMath>
      <w:r w:rsidR="008C2B9F">
        <w:t>. A szimulációt három részre</w:t>
      </w:r>
      <w:r w:rsidR="006B36EC">
        <w:t xml:space="preserve"> osztja a reset jel kiadása, ezek eredményeit külön fogom elemezni.</w:t>
      </w:r>
    </w:p>
    <w:p w14:paraId="4FAB9E60" w14:textId="2F08AF24" w:rsidR="00E35ED6" w:rsidRDefault="008C2B9F" w:rsidP="006E4373">
      <w:r>
        <w:t xml:space="preserve">Az első részben tesztelem az indulást </w:t>
      </w:r>
      <m:oMath>
        <m:r>
          <w:rPr>
            <w:rFonts w:ascii="Cambria Math" w:hAnsi="Cambria Math"/>
          </w:rPr>
          <m:t>a=0 és b=0</m:t>
        </m:r>
      </m:oMath>
      <w:r w:rsidR="00210F9B">
        <w:t xml:space="preserve"> bemenetek mellett, a modul kimenetétől azt várom el, hogy csak akkor jelenjen meg rajta a kész jelzés amikor a tényleges eredmény is szolgáltatva van, illetve a tényleges eredményre pedig: </w:t>
      </w:r>
      <m:oMath>
        <m:r>
          <w:rPr>
            <w:rFonts w:ascii="Cambria Math" w:hAnsi="Cambria Math"/>
          </w:rPr>
          <m:t>ret=2∙</m:t>
        </m:r>
        <m:d>
          <m:dPr>
            <m:ctrlPr>
              <w:rPr>
                <w:rFonts w:ascii="Cambria Math" w:hAnsi="Cambria Math"/>
                <w:i/>
              </w:rPr>
            </m:ctrlPr>
          </m:dPr>
          <m:e>
            <m:r>
              <w:rPr>
                <w:rFonts w:ascii="Cambria Math" w:hAnsi="Cambria Math"/>
              </w:rPr>
              <m:t>0+0</m:t>
            </m:r>
          </m:e>
        </m:d>
        <m:r>
          <w:rPr>
            <w:rFonts w:ascii="Cambria Math" w:hAnsi="Cambria Math"/>
          </w:rPr>
          <m:t>=0</m:t>
        </m:r>
      </m:oMath>
      <w:r w:rsidR="00210F9B">
        <w:t xml:space="preserve">. A </w:t>
      </w:r>
      <w:r w:rsidR="00210F9B">
        <w:fldChar w:fldCharType="begin"/>
      </w:r>
      <w:r w:rsidR="00210F9B">
        <w:instrText xml:space="preserve"> REF _Ref531445503 \h </w:instrText>
      </w:r>
      <w:r w:rsidR="00210F9B">
        <w:fldChar w:fldCharType="separate"/>
      </w:r>
      <w:r w:rsidR="00FB5FC9">
        <w:rPr>
          <w:noProof/>
        </w:rPr>
        <w:t>6</w:t>
      </w:r>
      <w:r w:rsidR="00FB5FC9">
        <w:noBreakHyphen/>
      </w:r>
      <w:r w:rsidR="00FB5FC9">
        <w:rPr>
          <w:noProof/>
        </w:rPr>
        <w:t>3</w:t>
      </w:r>
      <w:r w:rsidR="00FB5FC9">
        <w:t>. ábra</w:t>
      </w:r>
      <w:r w:rsidR="00210F9B">
        <w:fldChar w:fldCharType="end"/>
      </w:r>
      <w:r w:rsidR="00210F9B">
        <w:t xml:space="preserve"> az elvárt működést mutatja.</w:t>
      </w:r>
    </w:p>
    <w:p w14:paraId="54585A69" w14:textId="146DFA58" w:rsidR="00210F9B" w:rsidRDefault="00210F9B" w:rsidP="006E4373">
      <w:r>
        <w:lastRenderedPageBreak/>
        <w:t xml:space="preserve">A második részben tesztelem a reset jelre adott reakciót illetve itt azt is szeretném vizsgálni mi történik ha az egyik bemenet nem készült el (hamis rdy jelet ad). A bemeneteket a </w:t>
      </w:r>
      <m:oMath>
        <m:r>
          <w:rPr>
            <w:rFonts w:ascii="Cambria Math" w:hAnsi="Cambria Math"/>
          </w:rPr>
          <m:t>a=3 és b=1</m:t>
        </m:r>
      </m:oMath>
      <w:r>
        <w:t xml:space="preserve"> értékekre állítom, illetve a</w:t>
      </w:r>
      <w:r w:rsidR="005A0EF5">
        <w:t xml:space="preserve"> </w:t>
      </w:r>
      <w:r w:rsidRPr="005A0EF5">
        <w:rPr>
          <w:i/>
        </w:rPr>
        <w:t>b</w:t>
      </w:r>
      <w:r>
        <w:t xml:space="preserve"> bemenet</w:t>
      </w:r>
      <w:r w:rsidR="001B7E43">
        <w:t>et és</w:t>
      </w:r>
      <w:r>
        <w:t xml:space="preserve"> kész jelzését később állíto</w:t>
      </w:r>
      <w:r w:rsidR="001B7E43">
        <w:t>m</w:t>
      </w:r>
      <w:r w:rsidR="005A0EF5">
        <w:t>,</w:t>
      </w:r>
      <w:r w:rsidR="001B7E43">
        <w:t xml:space="preserve"> mint az </w:t>
      </w:r>
      <w:r w:rsidR="001B7E43" w:rsidRPr="005A0EF5">
        <w:rPr>
          <w:i/>
        </w:rPr>
        <w:t>a</w:t>
      </w:r>
      <w:r w:rsidR="001B7E43">
        <w:t xml:space="preserve"> bemenetet</w:t>
      </w:r>
      <w:r>
        <w:t xml:space="preserve">. A kimeneten azt várom, hogy addig nem kezdődik meg a számolás amíg </w:t>
      </w:r>
      <w:r w:rsidR="001B7E43">
        <w:t>a b bemenet kész állapotba nem kerül</w:t>
      </w:r>
      <w:r w:rsidR="005A0EF5">
        <w:t>,</w:t>
      </w:r>
      <w:r w:rsidR="001B7E43">
        <w:t xml:space="preserve"> illetve eredménynek a </w:t>
      </w:r>
      <m:oMath>
        <m:r>
          <w:rPr>
            <w:rFonts w:ascii="Cambria Math" w:hAnsi="Cambria Math"/>
          </w:rPr>
          <m:t>ret=8</m:t>
        </m:r>
      </m:oMath>
      <w:r w:rsidR="001B7E43">
        <w:t xml:space="preserve"> várom.</w:t>
      </w:r>
      <w:r w:rsidR="008374AA">
        <w:t xml:space="preserve"> A </w:t>
      </w:r>
      <w:r w:rsidR="008374AA">
        <w:fldChar w:fldCharType="begin"/>
      </w:r>
      <w:r w:rsidR="008374AA">
        <w:instrText xml:space="preserve"> REF _Ref531445503 \h </w:instrText>
      </w:r>
      <w:r w:rsidR="008374AA">
        <w:fldChar w:fldCharType="separate"/>
      </w:r>
      <w:r w:rsidR="00FB5FC9">
        <w:rPr>
          <w:noProof/>
        </w:rPr>
        <w:t>6</w:t>
      </w:r>
      <w:r w:rsidR="00FB5FC9">
        <w:noBreakHyphen/>
      </w:r>
      <w:r w:rsidR="00FB5FC9">
        <w:rPr>
          <w:noProof/>
        </w:rPr>
        <w:t>3</w:t>
      </w:r>
      <w:r w:rsidR="00FB5FC9">
        <w:t>. ábra</w:t>
      </w:r>
      <w:r w:rsidR="008374AA">
        <w:fldChar w:fldCharType="end"/>
      </w:r>
      <w:r w:rsidR="008374AA">
        <w:t xml:space="preserve"> az elvárt eredményt mutatja. </w:t>
      </w:r>
    </w:p>
    <w:p w14:paraId="5922F3C3" w14:textId="4F25BA10" w:rsidR="008374AA" w:rsidRDefault="008374AA" w:rsidP="006E4373">
      <w:r>
        <w:t>A harmadik részben nagyobb számok</w:t>
      </w:r>
      <w:r w:rsidR="005A0EF5">
        <w:t>,</w:t>
      </w:r>
      <w:r>
        <w:t xml:space="preserve"> illetve újabb újra indítás kezelését szeretném megvizsgálni. Bemenet</w:t>
      </w:r>
      <w:r w:rsidR="008A4F22">
        <w:t xml:space="preserve">ek: </w:t>
      </w:r>
      <m:oMath>
        <m:r>
          <w:rPr>
            <w:rFonts w:ascii="Cambria Math" w:hAnsi="Cambria Math"/>
          </w:rPr>
          <m:t>a=7 és b=123</m:t>
        </m:r>
      </m:oMath>
      <w:r w:rsidR="008A4F22">
        <w:t xml:space="preserve">, Kimenet: </w:t>
      </w:r>
      <m:oMath>
        <m:r>
          <w:rPr>
            <w:rFonts w:ascii="Cambria Math" w:hAnsi="Cambria Math"/>
          </w:rPr>
          <m:t>ret=260</m:t>
        </m:r>
      </m:oMath>
      <w:r w:rsidR="008A4F22">
        <w:t xml:space="preserve">. A </w:t>
      </w:r>
      <w:r w:rsidR="008A4F22">
        <w:fldChar w:fldCharType="begin"/>
      </w:r>
      <w:r w:rsidR="008A4F22">
        <w:instrText xml:space="preserve"> REF _Ref531445503 \h </w:instrText>
      </w:r>
      <w:r w:rsidR="008A4F22">
        <w:fldChar w:fldCharType="separate"/>
      </w:r>
      <w:r w:rsidR="00FB5FC9">
        <w:rPr>
          <w:noProof/>
        </w:rPr>
        <w:t>6</w:t>
      </w:r>
      <w:r w:rsidR="00FB5FC9">
        <w:noBreakHyphen/>
      </w:r>
      <w:r w:rsidR="00FB5FC9">
        <w:rPr>
          <w:noProof/>
        </w:rPr>
        <w:t>3</w:t>
      </w:r>
      <w:r w:rsidR="00FB5FC9">
        <w:t>. ábra</w:t>
      </w:r>
      <w:r w:rsidR="008A4F22">
        <w:fldChar w:fldCharType="end"/>
      </w:r>
      <w:r w:rsidR="008A4F22">
        <w:t xml:space="preserve"> az elvárt eredményt mutatja.</w:t>
      </w:r>
    </w:p>
    <w:p w14:paraId="60AC9E2E" w14:textId="5CE021A8" w:rsidR="009F61F9" w:rsidRDefault="00210F9B" w:rsidP="009F61F9">
      <w:pPr>
        <w:pStyle w:val="Kp"/>
      </w:pPr>
      <w:r>
        <w:rPr>
          <w:noProof/>
        </w:rPr>
        <w:drawing>
          <wp:inline distT="0" distB="0" distL="0" distR="0" wp14:anchorId="1D7804FF" wp14:editId="2CB6FC33">
            <wp:extent cx="5617029" cy="1343025"/>
            <wp:effectExtent l="0" t="0" r="3175" b="0"/>
            <wp:docPr id="368" name="Kép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3638" cy="1346996"/>
                    </a:xfrm>
                    <a:prstGeom prst="rect">
                      <a:avLst/>
                    </a:prstGeom>
                  </pic:spPr>
                </pic:pic>
              </a:graphicData>
            </a:graphic>
          </wp:inline>
        </w:drawing>
      </w:r>
    </w:p>
    <w:bookmarkStart w:id="93" w:name="_Ref531445503"/>
    <w:p w14:paraId="51078BA7" w14:textId="0DEE41BE" w:rsidR="0076092E" w:rsidRPr="008C17FC" w:rsidRDefault="006308A7" w:rsidP="009F61F9">
      <w:pPr>
        <w:pStyle w:val="Kpalrs"/>
      </w:pPr>
      <w:r>
        <w:fldChar w:fldCharType="begin"/>
      </w:r>
      <w:r>
        <w:instrText xml:space="preserve"> STYLEREF 1 \s </w:instrText>
      </w:r>
      <w:r>
        <w:fldChar w:fldCharType="separate"/>
      </w:r>
      <w:r w:rsidR="00FB5FC9">
        <w:t>6</w:t>
      </w:r>
      <w:r>
        <w:fldChar w:fldCharType="end"/>
      </w:r>
      <w:r>
        <w:noBreakHyphen/>
      </w:r>
      <w:r>
        <w:fldChar w:fldCharType="begin"/>
      </w:r>
      <w:r>
        <w:instrText xml:space="preserve"> SEQ ábra \* ARABIC \s 1 </w:instrText>
      </w:r>
      <w:r>
        <w:fldChar w:fldCharType="separate"/>
      </w:r>
      <w:r w:rsidR="00FB5FC9">
        <w:t>3</w:t>
      </w:r>
      <w:r>
        <w:fldChar w:fldCharType="end"/>
      </w:r>
      <w:r w:rsidR="009F61F9">
        <w:t>. ábra</w:t>
      </w:r>
      <w:bookmarkEnd w:id="93"/>
      <w:r w:rsidR="009F61F9">
        <w:t xml:space="preserve"> </w:t>
      </w:r>
      <w:r w:rsidR="009F61F9" w:rsidRPr="00440E24">
        <w:t>vhdl_test_1</w:t>
      </w:r>
      <w:r w:rsidR="009F61F9">
        <w:t xml:space="preserve"> tesztelés</w:t>
      </w:r>
      <w:r w:rsidR="00FA4DBA">
        <w:t xml:space="preserve"> waveform diagramja</w:t>
      </w:r>
    </w:p>
    <w:p w14:paraId="4F20B349" w14:textId="2438019F" w:rsidR="00F637A5" w:rsidRDefault="00F637A5" w:rsidP="00F637A5">
      <w:pPr>
        <w:pStyle w:val="Cmsor2"/>
      </w:pPr>
      <w:bookmarkStart w:id="94" w:name="_Toc531887651"/>
      <w:r>
        <w:t>LoopComp</w:t>
      </w:r>
      <w:bookmarkEnd w:id="94"/>
    </w:p>
    <w:p w14:paraId="022ACE8F" w14:textId="2CBE7DB5" w:rsidR="002E3DF6" w:rsidRDefault="009641FB" w:rsidP="001D70A6">
      <w:r>
        <w:t xml:space="preserve">Ebben a fejezetben bemutatom a LoopCompból generált VHDL kód tesztelésének lépéseit és eredményeit. </w:t>
      </w:r>
      <w:r w:rsidR="00B9767A">
        <w:t xml:space="preserve">A teszteléséhez a </w:t>
      </w:r>
      <w:r w:rsidR="00B9767A">
        <w:fldChar w:fldCharType="begin"/>
      </w:r>
      <w:r w:rsidR="00B9767A">
        <w:instrText xml:space="preserve"> REF _Ref531455178 \h </w:instrText>
      </w:r>
      <w:r w:rsidR="00B9767A">
        <w:fldChar w:fldCharType="separate"/>
      </w:r>
      <w:r w:rsidR="00FB5FC9">
        <w:rPr>
          <w:noProof/>
        </w:rPr>
        <w:t>4</w:t>
      </w:r>
      <w:r w:rsidR="00FB5FC9">
        <w:noBreakHyphen/>
      </w:r>
      <w:r w:rsidR="00FB5FC9">
        <w:rPr>
          <w:noProof/>
        </w:rPr>
        <w:t>3</w:t>
      </w:r>
      <w:r w:rsidR="00FB5FC9">
        <w:t>. ábra</w:t>
      </w:r>
      <w:r w:rsidR="00B9767A">
        <w:fldChar w:fldCharType="end"/>
      </w:r>
      <w:r w:rsidR="00B9767A">
        <w:t xml:space="preserve"> által demonstrált HIG modellt fogom használni.</w:t>
      </w:r>
      <w:r w:rsidR="00A6098B">
        <w:t xml:space="preserve"> </w:t>
      </w:r>
      <w:r w:rsidR="00A2738C">
        <w:t xml:space="preserve">A teszt során szeretném megvizsgálni mennyire valósult meg a ciklikus működés, és külső reset hatására újra indul-e a végrehajtás. </w:t>
      </w:r>
      <w:r w:rsidR="002E3DF6">
        <w:t xml:space="preserve">A végrehajtandó algoritmus egy ciklust ír le, amit a modul ötször fog végrehajtani. Ennyiszer fogja hozzáadni a húszat a </w:t>
      </w:r>
      <w:r w:rsidR="002E3DF6" w:rsidRPr="002E3DF6">
        <w:rPr>
          <w:i/>
        </w:rPr>
        <w:t>sum</w:t>
      </w:r>
      <w:r w:rsidR="002E3DF6">
        <w:t xml:space="preserve"> bemenethez, amit aztán eredményként visszaad, képlettel: </w:t>
      </w:r>
      <m:oMath>
        <m:r>
          <w:rPr>
            <w:rFonts w:ascii="Cambria Math" w:hAnsi="Cambria Math"/>
          </w:rPr>
          <m:t>ret=5∙20+sum</m:t>
        </m:r>
      </m:oMath>
      <w:r w:rsidR="002E3DF6">
        <w:t>. A szimulációt 2 részre oszthatjuk a rst jel segítségével, ezeket külön fogom megvizsgálni.</w:t>
      </w:r>
    </w:p>
    <w:p w14:paraId="2DBA6B3A" w14:textId="2724F8D9" w:rsidR="002E3DF6" w:rsidRDefault="002E3DF6" w:rsidP="001D70A6">
      <w:r>
        <w:t>Az első esetben</w:t>
      </w:r>
      <w:r w:rsidR="000F03E7">
        <w:t>,</w:t>
      </w:r>
      <w:r>
        <w:t xml:space="preserve"> </w:t>
      </w:r>
      <w:r w:rsidR="00B46C20">
        <w:t xml:space="preserve">ha </w:t>
      </w:r>
      <m:oMath>
        <m:r>
          <w:rPr>
            <w:rFonts w:ascii="Cambria Math" w:hAnsi="Cambria Math"/>
          </w:rPr>
          <m:t>sum=1</m:t>
        </m:r>
      </m:oMath>
      <w:r w:rsidR="00B46C20">
        <w:t xml:space="preserve"> akkor kimenetnek </w:t>
      </w:r>
      <m:oMath>
        <m:r>
          <w:rPr>
            <w:rFonts w:ascii="Cambria Math" w:hAnsi="Cambria Math"/>
          </w:rPr>
          <m:t>ret=101</m:t>
        </m:r>
      </m:oMath>
      <w:r w:rsidR="000F03E7">
        <w:t xml:space="preserve"> eredményt várok. </w:t>
      </w:r>
      <w:r w:rsidR="00811377">
        <w:t xml:space="preserve">A </w:t>
      </w:r>
      <w:r w:rsidR="00811377">
        <w:fldChar w:fldCharType="begin"/>
      </w:r>
      <w:r w:rsidR="00811377">
        <w:instrText xml:space="preserve"> REF _Ref531458607 \h </w:instrText>
      </w:r>
      <w:r w:rsidR="00811377">
        <w:fldChar w:fldCharType="separate"/>
      </w:r>
      <w:r w:rsidR="00FB5FC9">
        <w:rPr>
          <w:noProof/>
        </w:rPr>
        <w:t>6</w:t>
      </w:r>
      <w:r w:rsidR="00FB5FC9">
        <w:noBreakHyphen/>
      </w:r>
      <w:r w:rsidR="00FB5FC9">
        <w:rPr>
          <w:noProof/>
        </w:rPr>
        <w:t>4</w:t>
      </w:r>
      <w:r w:rsidR="00FB5FC9">
        <w:t>. ábra</w:t>
      </w:r>
      <w:r w:rsidR="00811377">
        <w:fldChar w:fldCharType="end"/>
      </w:r>
      <w:r w:rsidR="00811377">
        <w:t xml:space="preserve"> szerint jó eredményt ad a VHDL modul. A második esetben a bemenet </w:t>
      </w:r>
      <m:oMath>
        <m:r>
          <w:rPr>
            <w:rFonts w:ascii="Cambria Math" w:hAnsi="Cambria Math"/>
          </w:rPr>
          <m:t>sum=30</m:t>
        </m:r>
      </m:oMath>
      <w:r w:rsidR="00811377">
        <w:t xml:space="preserve"> és kimenetre a </w:t>
      </w:r>
      <m:oMath>
        <m:r>
          <w:rPr>
            <w:rFonts w:ascii="Cambria Math" w:hAnsi="Cambria Math"/>
          </w:rPr>
          <m:t>ret=131</m:t>
        </m:r>
      </m:oMath>
      <w:r w:rsidR="00811377">
        <w:t xml:space="preserve">eredményt várom.  A </w:t>
      </w:r>
      <w:r w:rsidR="00811377">
        <w:fldChar w:fldCharType="begin"/>
      </w:r>
      <w:r w:rsidR="00811377">
        <w:instrText xml:space="preserve"> REF _Ref531458607 \h </w:instrText>
      </w:r>
      <w:r w:rsidR="00811377">
        <w:fldChar w:fldCharType="separate"/>
      </w:r>
      <w:r w:rsidR="00FB5FC9">
        <w:rPr>
          <w:noProof/>
        </w:rPr>
        <w:t>6</w:t>
      </w:r>
      <w:r w:rsidR="00FB5FC9">
        <w:noBreakHyphen/>
      </w:r>
      <w:r w:rsidR="00FB5FC9">
        <w:rPr>
          <w:noProof/>
        </w:rPr>
        <w:t>4</w:t>
      </w:r>
      <w:r w:rsidR="00FB5FC9">
        <w:t>. ábra</w:t>
      </w:r>
      <w:r w:rsidR="00811377">
        <w:fldChar w:fldCharType="end"/>
      </w:r>
      <w:r w:rsidR="00811377">
        <w:t xml:space="preserve"> szerint ezt az eredményt adja a VHDL modul, de itt az eredmény megjelenése előtt látható pirosszínnel jelölt kimenetek, amiknek nem szabad gondot jelenteniük hiszen a kimenet kész jelzése csak a kimenet megérkezése után vált igazra.</w:t>
      </w:r>
    </w:p>
    <w:p w14:paraId="4E3E442D" w14:textId="77777777" w:rsidR="00A2738C" w:rsidRDefault="00A2738C" w:rsidP="001D70A6"/>
    <w:p w14:paraId="5B0FC423" w14:textId="77777777" w:rsidR="00B46C20" w:rsidRDefault="00A2738C" w:rsidP="00B46C20">
      <w:pPr>
        <w:pStyle w:val="Kp"/>
      </w:pPr>
      <w:r>
        <w:rPr>
          <w:noProof/>
        </w:rPr>
        <w:lastRenderedPageBreak/>
        <w:drawing>
          <wp:inline distT="0" distB="0" distL="0" distR="0" wp14:anchorId="3941F734" wp14:editId="216F17E1">
            <wp:extent cx="5409565" cy="1008380"/>
            <wp:effectExtent l="0" t="0" r="635" b="1270"/>
            <wp:docPr id="381" name="Kép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9565" cy="1008380"/>
                    </a:xfrm>
                    <a:prstGeom prst="rect">
                      <a:avLst/>
                    </a:prstGeom>
                  </pic:spPr>
                </pic:pic>
              </a:graphicData>
            </a:graphic>
          </wp:inline>
        </w:drawing>
      </w:r>
    </w:p>
    <w:bookmarkStart w:id="95" w:name="_Ref531458607"/>
    <w:p w14:paraId="11C0177E" w14:textId="6DC24585" w:rsidR="00A2738C" w:rsidRPr="001D70A6" w:rsidRDefault="006308A7" w:rsidP="00B46C20">
      <w:pPr>
        <w:pStyle w:val="Kpalrs"/>
      </w:pPr>
      <w:r>
        <w:fldChar w:fldCharType="begin"/>
      </w:r>
      <w:r>
        <w:instrText xml:space="preserve"> STYLEREF 1 \s </w:instrText>
      </w:r>
      <w:r>
        <w:fldChar w:fldCharType="separate"/>
      </w:r>
      <w:r w:rsidR="00FB5FC9">
        <w:t>6</w:t>
      </w:r>
      <w:r>
        <w:fldChar w:fldCharType="end"/>
      </w:r>
      <w:r>
        <w:noBreakHyphen/>
      </w:r>
      <w:r>
        <w:fldChar w:fldCharType="begin"/>
      </w:r>
      <w:r>
        <w:instrText xml:space="preserve"> SEQ ábra \* ARABIC \s 1 </w:instrText>
      </w:r>
      <w:r>
        <w:fldChar w:fldCharType="separate"/>
      </w:r>
      <w:r w:rsidR="00FB5FC9">
        <w:t>4</w:t>
      </w:r>
      <w:r>
        <w:fldChar w:fldCharType="end"/>
      </w:r>
      <w:r w:rsidR="00B46C20">
        <w:t>. ábra</w:t>
      </w:r>
      <w:bookmarkEnd w:id="95"/>
      <w:r w:rsidR="00B46C20">
        <w:t xml:space="preserve"> LoopComp szimulációjának waveform diagramja</w:t>
      </w:r>
    </w:p>
    <w:p w14:paraId="0B2508BA" w14:textId="0ED1509B" w:rsidR="00F637A5" w:rsidRDefault="00F637A5" w:rsidP="00F637A5">
      <w:pPr>
        <w:pStyle w:val="Cmsor2"/>
      </w:pPr>
      <w:bookmarkStart w:id="96" w:name="_Toc531887652"/>
      <w:r>
        <w:t>SelComp</w:t>
      </w:r>
      <w:bookmarkEnd w:id="96"/>
    </w:p>
    <w:p w14:paraId="54D33003" w14:textId="14CFB026" w:rsidR="002F61A4" w:rsidRDefault="00FD5EAD" w:rsidP="00826C65">
      <w:r>
        <w:t xml:space="preserve">Ebben a fejezetben </w:t>
      </w:r>
      <w:r w:rsidR="002F61A4">
        <w:t xml:space="preserve">szeretném letesztelni a SelComp generátor által generált VHDL kódot. A teszteléséhez a </w:t>
      </w:r>
      <w:r w:rsidR="002F61A4">
        <w:fldChar w:fldCharType="begin"/>
      </w:r>
      <w:r w:rsidR="002F61A4">
        <w:instrText xml:space="preserve"> REF _Ref531534015 \h </w:instrText>
      </w:r>
      <w:r w:rsidR="002F61A4">
        <w:fldChar w:fldCharType="separate"/>
      </w:r>
      <w:r w:rsidR="00FB5FC9">
        <w:rPr>
          <w:noProof/>
        </w:rPr>
        <w:t>4</w:t>
      </w:r>
      <w:r w:rsidR="00FB5FC9">
        <w:noBreakHyphen/>
      </w:r>
      <w:r w:rsidR="00FB5FC9">
        <w:rPr>
          <w:noProof/>
        </w:rPr>
        <w:t>4</w:t>
      </w:r>
      <w:r w:rsidR="00FB5FC9">
        <w:t>. ábra</w:t>
      </w:r>
      <w:r w:rsidR="002F61A4">
        <w:fldChar w:fldCharType="end"/>
      </w:r>
      <w:r w:rsidR="002F61A4">
        <w:t xml:space="preserve"> által demonstrált HIG modellt fogom használni</w:t>
      </w:r>
      <w:r w:rsidR="00A6098B">
        <w:t xml:space="preserve">. </w:t>
      </w:r>
      <w:r w:rsidR="002F61A4">
        <w:t>Szeretném megvizsgálni, hogy a vizsgált, SelCompból generált, VHDL kód minden case-re a megfelelő eredményt adja</w:t>
      </w:r>
      <w:r w:rsidR="00830B9B">
        <w:t xml:space="preserve">. A HIG modell által leírt algoritmus </w:t>
      </w:r>
      <w:r w:rsidR="00826C65">
        <w:t xml:space="preserve">egy elágazást valósít meg ami az </w:t>
      </w:r>
      <w:r w:rsidR="00826C65" w:rsidRPr="00826C65">
        <w:rPr>
          <w:i/>
        </w:rPr>
        <w:t>a</w:t>
      </w:r>
      <w:r w:rsidR="00826C65">
        <w:t xml:space="preserve"> bemenet értékétől függő case eredményét adja vissza. Tehát ha </w:t>
      </w:r>
      <m:oMath>
        <m:r>
          <w:rPr>
            <w:rFonts w:ascii="Cambria Math" w:hAnsi="Cambria Math"/>
          </w:rPr>
          <m:t>a=0→ret=0</m:t>
        </m:r>
      </m:oMath>
      <w:r w:rsidR="00826C65">
        <w:t xml:space="preserve"> vagy, ha </w:t>
      </w:r>
      <m:oMath>
        <m:r>
          <w:rPr>
            <w:rFonts w:ascii="Cambria Math" w:hAnsi="Cambria Math"/>
          </w:rPr>
          <m:t>a=4 →ret=a+b</m:t>
        </m:r>
      </m:oMath>
      <w:r w:rsidR="00826C65">
        <w:t xml:space="preserve">, minden egyéb esetben </w:t>
      </w:r>
      <m:oMath>
        <m:r>
          <w:rPr>
            <w:rFonts w:ascii="Cambria Math" w:hAnsi="Cambria Math"/>
          </w:rPr>
          <m:t>ret=a+b+10</m:t>
        </m:r>
      </m:oMath>
      <w:r w:rsidR="00826C65">
        <w:t>.</w:t>
      </w:r>
      <w:r w:rsidR="0042141B">
        <w:t xml:space="preserve"> A teszt során mindhárom esetet megvizsgálom, a </w:t>
      </w:r>
      <w:r w:rsidR="0042141B">
        <w:fldChar w:fldCharType="begin"/>
      </w:r>
      <w:r w:rsidR="0042141B">
        <w:instrText xml:space="preserve"> REF _Ref531536266 \h </w:instrText>
      </w:r>
      <w:r w:rsidR="0042141B">
        <w:fldChar w:fldCharType="separate"/>
      </w:r>
      <w:r w:rsidR="00FB5FC9">
        <w:rPr>
          <w:noProof/>
        </w:rPr>
        <w:t>6</w:t>
      </w:r>
      <w:r w:rsidR="00FB5FC9">
        <w:noBreakHyphen/>
      </w:r>
      <w:r w:rsidR="00FB5FC9">
        <w:rPr>
          <w:noProof/>
        </w:rPr>
        <w:t>5</w:t>
      </w:r>
      <w:r w:rsidR="00FB5FC9">
        <w:t>. ábra</w:t>
      </w:r>
      <w:r w:rsidR="0042141B">
        <w:fldChar w:fldCharType="end"/>
      </w:r>
      <w:r w:rsidR="0042141B">
        <w:t>án a reset jelek ezt a három esetet választják külön.</w:t>
      </w:r>
    </w:p>
    <w:p w14:paraId="020D3168" w14:textId="6088809F" w:rsidR="0042141B" w:rsidRPr="00826C65" w:rsidRDefault="0042141B" w:rsidP="00826C65">
      <w:r>
        <w:t xml:space="preserve">Az első esetben a bemenet </w:t>
      </w:r>
      <m:oMath>
        <m:r>
          <w:rPr>
            <w:rFonts w:ascii="Cambria Math" w:hAnsi="Cambria Math"/>
          </w:rPr>
          <m:t>a=0 és b=1234</m:t>
        </m:r>
      </m:oMath>
      <w:r w:rsidR="00093A89">
        <w:t xml:space="preserve">, a kimeneten a </w:t>
      </w:r>
      <m:oMath>
        <m:r>
          <w:rPr>
            <w:rFonts w:ascii="Cambria Math" w:hAnsi="Cambria Math"/>
          </w:rPr>
          <m:t>ret=0</m:t>
        </m:r>
      </m:oMath>
      <w:r w:rsidR="00093A89">
        <w:t xml:space="preserve"> eredményt váro</w:t>
      </w:r>
      <w:r w:rsidR="009B526E">
        <w:t>m</w:t>
      </w:r>
      <w:r w:rsidR="00093A89">
        <w:t xml:space="preserve">, a második esetben a bemenet </w:t>
      </w:r>
      <m:oMath>
        <m:r>
          <w:rPr>
            <w:rFonts w:ascii="Cambria Math" w:hAnsi="Cambria Math"/>
          </w:rPr>
          <m:t>a=4 és b=1</m:t>
        </m:r>
      </m:oMath>
      <w:r w:rsidR="00093A89">
        <w:t xml:space="preserve">, a kimeneten a </w:t>
      </w:r>
      <m:oMath>
        <m:r>
          <w:rPr>
            <w:rFonts w:ascii="Cambria Math" w:hAnsi="Cambria Math"/>
          </w:rPr>
          <m:t>ret=5</m:t>
        </m:r>
      </m:oMath>
      <w:r w:rsidR="009B526E">
        <w:t xml:space="preserve"> eredményt</w:t>
      </w:r>
      <w:r w:rsidR="00093A89">
        <w:t xml:space="preserve"> várom, és a harmadik esetben a bemenet </w:t>
      </w:r>
      <m:oMath>
        <m:r>
          <w:rPr>
            <w:rFonts w:ascii="Cambria Math" w:hAnsi="Cambria Math"/>
          </w:rPr>
          <m:t>a=7 és b=123</m:t>
        </m:r>
      </m:oMath>
      <w:r w:rsidR="00093A89">
        <w:t xml:space="preserve"> a kimeneten a </w:t>
      </w:r>
      <m:oMath>
        <m:r>
          <w:rPr>
            <w:rFonts w:ascii="Cambria Math" w:hAnsi="Cambria Math"/>
          </w:rPr>
          <m:t>ret=140</m:t>
        </m:r>
      </m:oMath>
      <w:r w:rsidR="00093A89">
        <w:t xml:space="preserve"> eredményt várom. </w:t>
      </w:r>
      <w:r w:rsidR="00B03160">
        <w:t xml:space="preserve">A </w:t>
      </w:r>
      <w:r w:rsidR="00B03160">
        <w:fldChar w:fldCharType="begin"/>
      </w:r>
      <w:r w:rsidR="00B03160">
        <w:instrText xml:space="preserve"> REF _Ref531536266 \h </w:instrText>
      </w:r>
      <w:r w:rsidR="00B03160">
        <w:fldChar w:fldCharType="separate"/>
      </w:r>
      <w:r w:rsidR="00FB5FC9">
        <w:rPr>
          <w:noProof/>
        </w:rPr>
        <w:t>6</w:t>
      </w:r>
      <w:r w:rsidR="00FB5FC9">
        <w:noBreakHyphen/>
      </w:r>
      <w:r w:rsidR="00FB5FC9">
        <w:rPr>
          <w:noProof/>
        </w:rPr>
        <w:t>5</w:t>
      </w:r>
      <w:r w:rsidR="00FB5FC9">
        <w:t>. ábra</w:t>
      </w:r>
      <w:r w:rsidR="00B03160">
        <w:fldChar w:fldCharType="end"/>
      </w:r>
      <w:r w:rsidR="00B03160">
        <w:t xml:space="preserve">án látható a VHDL modul az elvárt módon viselkedik. </w:t>
      </w:r>
    </w:p>
    <w:p w14:paraId="0F0E067B" w14:textId="6ABFD4D1" w:rsidR="002E67CA" w:rsidRDefault="002E67CA" w:rsidP="002E67CA"/>
    <w:p w14:paraId="0CBCB7DB" w14:textId="77777777" w:rsidR="001C1FE8" w:rsidRDefault="001C1FE8" w:rsidP="001C1FE8">
      <w:pPr>
        <w:pStyle w:val="Kp"/>
      </w:pPr>
      <w:r>
        <w:rPr>
          <w:noProof/>
        </w:rPr>
        <w:drawing>
          <wp:inline distT="0" distB="0" distL="0" distR="0" wp14:anchorId="0FF259EB" wp14:editId="6BC53EB8">
            <wp:extent cx="5400040" cy="1348740"/>
            <wp:effectExtent l="0" t="0" r="0" b="3810"/>
            <wp:docPr id="382" name="Kép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348740"/>
                    </a:xfrm>
                    <a:prstGeom prst="rect">
                      <a:avLst/>
                    </a:prstGeom>
                  </pic:spPr>
                </pic:pic>
              </a:graphicData>
            </a:graphic>
          </wp:inline>
        </w:drawing>
      </w:r>
    </w:p>
    <w:bookmarkStart w:id="97" w:name="_Ref531536266"/>
    <w:p w14:paraId="2DA336F5" w14:textId="2E71D73D" w:rsidR="00A67D3A" w:rsidRPr="002E67CA" w:rsidRDefault="006308A7" w:rsidP="001C1FE8">
      <w:pPr>
        <w:pStyle w:val="Kpalrs"/>
      </w:pPr>
      <w:r>
        <w:fldChar w:fldCharType="begin"/>
      </w:r>
      <w:r>
        <w:instrText xml:space="preserve"> STYLEREF 1 \s </w:instrText>
      </w:r>
      <w:r>
        <w:fldChar w:fldCharType="separate"/>
      </w:r>
      <w:r w:rsidR="00FB5FC9">
        <w:t>6</w:t>
      </w:r>
      <w:r>
        <w:fldChar w:fldCharType="end"/>
      </w:r>
      <w:r>
        <w:noBreakHyphen/>
      </w:r>
      <w:r>
        <w:fldChar w:fldCharType="begin"/>
      </w:r>
      <w:r>
        <w:instrText xml:space="preserve"> SEQ ábra \* ARABIC \s 1 </w:instrText>
      </w:r>
      <w:r>
        <w:fldChar w:fldCharType="separate"/>
      </w:r>
      <w:r w:rsidR="00FB5FC9">
        <w:t>5</w:t>
      </w:r>
      <w:r>
        <w:fldChar w:fldCharType="end"/>
      </w:r>
      <w:r w:rsidR="001C1FE8">
        <w:t>. ábra</w:t>
      </w:r>
      <w:bookmarkEnd w:id="97"/>
      <w:r w:rsidR="001C1FE8">
        <w:t xml:space="preserve"> SelComp szimulációjának waveformdiagramja</w:t>
      </w:r>
    </w:p>
    <w:p w14:paraId="7915DE29" w14:textId="0ABE53EC" w:rsidR="00F637A5" w:rsidRDefault="00F637A5" w:rsidP="00F637A5">
      <w:pPr>
        <w:pStyle w:val="Cmsor2"/>
      </w:pPr>
      <w:bookmarkStart w:id="98" w:name="_Toc531887653"/>
      <w:r>
        <w:t>Tömbkezelés</w:t>
      </w:r>
      <w:bookmarkStart w:id="99" w:name="_GoBack"/>
      <w:bookmarkEnd w:id="98"/>
      <w:bookmarkEnd w:id="99"/>
    </w:p>
    <w:p w14:paraId="42A640AD" w14:textId="77889D96" w:rsidR="00103029" w:rsidRDefault="00103029" w:rsidP="00103029">
      <w:pPr>
        <w:pStyle w:val="Cmsor1"/>
      </w:pPr>
      <w:bookmarkStart w:id="100" w:name="_Toc531887654"/>
      <w:r>
        <w:lastRenderedPageBreak/>
        <w:t>Összefoglalás</w:t>
      </w:r>
      <w:bookmarkEnd w:id="100"/>
    </w:p>
    <w:p w14:paraId="4F126AAB" w14:textId="01FE629A" w:rsidR="007E3E51" w:rsidRDefault="007E3E51" w:rsidP="007E3E51">
      <w:r>
        <w:t>A dolgozatban ismertettem a VHDL nyelv jellegzetességeit, bemutattam az EMF-et, leírtam három manapság használatos template nyelvet, és megmutattam az általam elkészített VHDL kód</w:t>
      </w:r>
      <w:r w:rsidR="00A6232F">
        <w:t>generátor</w:t>
      </w:r>
      <w:r>
        <w:t xml:space="preserve"> specifikációját, tervezési lépéseit, a megvalósítás módját és a tesztelés lépéseit. </w:t>
      </w:r>
    </w:p>
    <w:p w14:paraId="62035162" w14:textId="71A54DAC" w:rsidR="007E3E51" w:rsidRDefault="007E3E51" w:rsidP="007E3E51">
      <w:pPr>
        <w:pStyle w:val="Cmsor2"/>
      </w:pPr>
      <w:bookmarkStart w:id="101" w:name="_Toc531887655"/>
      <w:r>
        <w:t>Az általam elért eredmények</w:t>
      </w:r>
      <w:bookmarkEnd w:id="101"/>
    </w:p>
    <w:p w14:paraId="30484215" w14:textId="3C2A839A" w:rsidR="00327BBB" w:rsidRDefault="007E3E51" w:rsidP="00327BBB">
      <w:pPr>
        <w:pStyle w:val="Listaszerbekezds"/>
        <w:numPr>
          <w:ilvl w:val="0"/>
          <w:numId w:val="39"/>
        </w:numPr>
      </w:pPr>
      <w:r>
        <w:t xml:space="preserve">A VHDL nyelv munkámhoz szükséges kifejezéseit sikerült készség szinten elsajátítanom. </w:t>
      </w:r>
      <w:r w:rsidR="00327BBB">
        <w:t xml:space="preserve">Továbbá sikerült megismerkednem egy olyan eszközzel, amit hardverleíró nyelvek fejlesztéséhez használnak. </w:t>
      </w:r>
    </w:p>
    <w:p w14:paraId="4AD18737" w14:textId="77777777" w:rsidR="00327BBB" w:rsidRDefault="008E4C69" w:rsidP="00327BBB">
      <w:pPr>
        <w:pStyle w:val="Listaszerbekezds"/>
        <w:numPr>
          <w:ilvl w:val="0"/>
          <w:numId w:val="39"/>
        </w:numPr>
      </w:pPr>
      <w:r>
        <w:t xml:space="preserve">Megértettem a template nyelvek hasznosságát forráskódok generálásában, az általam bemutatott három nyelvből a végül választott Xtendet sikerült készség szinten is elsajátítanom. </w:t>
      </w:r>
    </w:p>
    <w:p w14:paraId="3A317230" w14:textId="5863AF8D" w:rsidR="00327BBB" w:rsidRDefault="008E4C69" w:rsidP="00327BBB">
      <w:pPr>
        <w:pStyle w:val="Listaszerbekezds"/>
        <w:numPr>
          <w:ilvl w:val="0"/>
          <w:numId w:val="39"/>
        </w:numPr>
      </w:pPr>
      <w:r>
        <w:t xml:space="preserve"> Gyakorlatban is kipróbálhattam az egyetemen szerezett ismereteimet a kombinációs és sorrendi hálózatokról. </w:t>
      </w:r>
    </w:p>
    <w:p w14:paraId="0352A9B7" w14:textId="46077BDE" w:rsidR="00327BBB" w:rsidRDefault="00327BBB" w:rsidP="00327BBB">
      <w:pPr>
        <w:pStyle w:val="Listaszerbekezds"/>
        <w:numPr>
          <w:ilvl w:val="0"/>
          <w:numId w:val="39"/>
        </w:numPr>
      </w:pPr>
      <w:r>
        <w:t>Sikerült egyszerűbb algoritmusokból (ciklus, elágazás, összeadás stb.) automatikusan generálni azt végrehajtó VHDL kódot.</w:t>
      </w:r>
    </w:p>
    <w:p w14:paraId="29DE8366" w14:textId="1BD2F8BF" w:rsidR="00327BBB" w:rsidRPr="007E3E51" w:rsidRDefault="008E4C69" w:rsidP="005B5D07">
      <w:pPr>
        <w:pStyle w:val="Listaszerbekezds"/>
        <w:numPr>
          <w:ilvl w:val="0"/>
          <w:numId w:val="39"/>
        </w:numPr>
      </w:pPr>
      <w:r>
        <w:t>Munkám során megtapasztaltam mennyivel nehezebb leírni</w:t>
      </w:r>
      <w:r w:rsidR="00327BBB">
        <w:t xml:space="preserve"> egy egyszerűbb algoritmust (ciklus) egy hardverleíró nyelven, mint egy magasabb szintű nyelven, ezt a teszteléshez generált kód mennyisége is mutatja viszonylag egyszerű tesztesetekhez. </w:t>
      </w:r>
    </w:p>
    <w:p w14:paraId="3E474461" w14:textId="1C1671ED" w:rsidR="005B5D07" w:rsidRDefault="008C17FC" w:rsidP="005B5D07">
      <w:pPr>
        <w:pStyle w:val="Cmsor2"/>
      </w:pPr>
      <w:bookmarkStart w:id="102" w:name="_Toc531887656"/>
      <w:r>
        <w:t>Továbbfejlesztési lehetőségek</w:t>
      </w:r>
      <w:bookmarkEnd w:id="102"/>
    </w:p>
    <w:p w14:paraId="5EC2E822" w14:textId="12AC56B2" w:rsidR="005B5D07" w:rsidRDefault="00970904" w:rsidP="005B5D07">
      <w:r>
        <w:t>Zárásként a fejlesztett szoftver néhány továbbfejlesztési lehetőségét szeretném bemutatni.</w:t>
      </w:r>
      <w:r w:rsidR="00AA45BE">
        <w:t xml:space="preserve"> Ezek felsorolása következik:</w:t>
      </w:r>
    </w:p>
    <w:p w14:paraId="246F511B" w14:textId="4C03DB09" w:rsidR="0067136E" w:rsidRDefault="0067136E" w:rsidP="00B46319">
      <w:pPr>
        <w:pStyle w:val="Listaszerbekezds"/>
        <w:numPr>
          <w:ilvl w:val="0"/>
          <w:numId w:val="40"/>
        </w:numPr>
      </w:pPr>
      <w:r>
        <w:t>A program ne csak egész számokat tudjon kezelni a modulok bemenetein. Tová</w:t>
      </w:r>
      <w:r w:rsidR="003C54F2">
        <w:t>bbá a portok bitszáma és típusa szabadon választható legyen.</w:t>
      </w:r>
    </w:p>
    <w:p w14:paraId="6FFB06E4" w14:textId="10624149" w:rsidR="00AA45BE" w:rsidRDefault="00B46319" w:rsidP="00B46319">
      <w:pPr>
        <w:pStyle w:val="Listaszerbekezds"/>
        <w:numPr>
          <w:ilvl w:val="0"/>
          <w:numId w:val="40"/>
        </w:numPr>
      </w:pPr>
      <w:r>
        <w:t xml:space="preserve">Konfigurálható legyen az elágazás esetén, hogy a case-k eredményei közül válasszon a modul, vagy már rögtön csak az a case számolja ki végeredményét, amelyik kiválasztásra kerül. </w:t>
      </w:r>
    </w:p>
    <w:p w14:paraId="253149CE" w14:textId="29D8ED97" w:rsidR="00B46319" w:rsidRDefault="003C54F2" w:rsidP="00B46319">
      <w:pPr>
        <w:pStyle w:val="Listaszerbekezds"/>
        <w:numPr>
          <w:ilvl w:val="0"/>
          <w:numId w:val="40"/>
        </w:numPr>
      </w:pPr>
      <w:r>
        <w:lastRenderedPageBreak/>
        <w:t xml:space="preserve">Pipeline működés megvalósítása és a lassú műveletvégzők többszörözése ezzel gyorsítva </w:t>
      </w:r>
      <w:r w:rsidR="00C92532">
        <w:t>pl. ciklusok működését</w:t>
      </w:r>
      <w:r>
        <w:t xml:space="preserve">. </w:t>
      </w:r>
    </w:p>
    <w:p w14:paraId="007C3775" w14:textId="0ABC86C9" w:rsidR="005107C6" w:rsidRPr="005B5D07" w:rsidRDefault="005107C6" w:rsidP="00C92532">
      <w:pPr>
        <w:pStyle w:val="Listaszerbekezds"/>
        <w:numPr>
          <w:ilvl w:val="0"/>
          <w:numId w:val="40"/>
        </w:numPr>
      </w:pPr>
      <w:r>
        <w:t xml:space="preserve">Új műveletek megvalósítása pl. hatványozás. Olyan műveletvégzők </w:t>
      </w:r>
      <w:r w:rsidR="007D0F86">
        <w:t xml:space="preserve">generálása, </w:t>
      </w:r>
      <w:r>
        <w:t>amik kommutatív műveleteket kaszkádosan kiterjesztenek</w:t>
      </w:r>
      <w:r w:rsidR="00C92532">
        <w:t xml:space="preserve"> több mint kétbemenetű műveletté</w:t>
      </w:r>
      <w:r>
        <w:t>.</w:t>
      </w:r>
    </w:p>
    <w:p w14:paraId="4230DF35" w14:textId="67EFCDDE" w:rsidR="005B5D07" w:rsidRDefault="005B5D07" w:rsidP="005B5D07"/>
    <w:p w14:paraId="75B9A0C7" w14:textId="6D59D80B" w:rsidR="005B5D07" w:rsidRDefault="005B5D07" w:rsidP="005B5D07"/>
    <w:p w14:paraId="2AC2119D" w14:textId="722A7200" w:rsidR="005B5D07" w:rsidRDefault="005B5D07" w:rsidP="005B5D07"/>
    <w:p w14:paraId="61644C28" w14:textId="5FCA7292" w:rsidR="005B5D07" w:rsidRDefault="005B5D07" w:rsidP="005B5D07"/>
    <w:p w14:paraId="749A3549" w14:textId="5AFB2116" w:rsidR="005B5D07" w:rsidRDefault="005B5D07" w:rsidP="005B5D07"/>
    <w:p w14:paraId="6F3134A9" w14:textId="77777777" w:rsidR="005B5D07" w:rsidRPr="005B5D07" w:rsidRDefault="005B5D07" w:rsidP="005B5D07"/>
    <w:p w14:paraId="6A732430" w14:textId="3DA93866" w:rsidR="00103029" w:rsidRDefault="00103029" w:rsidP="00103029">
      <w:pPr>
        <w:pStyle w:val="Cmsor1"/>
      </w:pPr>
      <w:bookmarkStart w:id="103" w:name="_Toc531887657"/>
      <w:r>
        <w:lastRenderedPageBreak/>
        <w:t>Köszönetnyílvánítás</w:t>
      </w:r>
      <w:bookmarkEnd w:id="103"/>
    </w:p>
    <w:p w14:paraId="1FE57F8B" w14:textId="29F9B923" w:rsidR="00103029" w:rsidRPr="00103029" w:rsidRDefault="00103029" w:rsidP="00103029">
      <w:r>
        <w:t>Szeretnék köszönetet mondani konzulensemnek, Suba Gergelynek a türelemé</w:t>
      </w:r>
      <w:r w:rsidR="00AD1D3F">
        <w:t>é</w:t>
      </w:r>
      <w:r>
        <w:t xml:space="preserve">rt és a belém fektetett munkájáért. </w:t>
      </w:r>
    </w:p>
    <w:p w14:paraId="0968210D" w14:textId="7A481425" w:rsidR="0063585C" w:rsidRDefault="0063585C" w:rsidP="00816BCB">
      <w:pPr>
        <w:pStyle w:val="Fejezetcimszmozsnlkl"/>
      </w:pPr>
      <w:bookmarkStart w:id="104" w:name="_Toc531887658"/>
      <w:r w:rsidRPr="00B50CAA">
        <w:lastRenderedPageBreak/>
        <w:t>Irodalomjegyzék</w:t>
      </w:r>
      <w:bookmarkEnd w:id="104"/>
    </w:p>
    <w:p w14:paraId="7AC89E40" w14:textId="44941C52" w:rsidR="00DC6CEC" w:rsidRPr="008B1E27" w:rsidRDefault="00DC6CEC" w:rsidP="008B1E27">
      <w:pPr>
        <w:pStyle w:val="Irodalomjegyzksor"/>
        <w:rPr>
          <w:rStyle w:val="Irodalomjegyzkforrs"/>
          <w:i w:val="0"/>
        </w:rPr>
      </w:pPr>
      <w:bookmarkStart w:id="105" w:name="_Ref512520072"/>
      <w:r w:rsidRPr="008B1E27">
        <w:t>M</w:t>
      </w:r>
      <w:r w:rsidRPr="008B1E27">
        <w:rPr>
          <w:rStyle w:val="Irodalomjegyzkforrs"/>
          <w:i w:val="0"/>
        </w:rPr>
        <w:t>ultivalue Logic System for VHDL Model Interoperability</w:t>
      </w:r>
      <w:r w:rsidR="008B1E27">
        <w:rPr>
          <w:rStyle w:val="Irodalomjegyzkforrs"/>
          <w:i w:val="0"/>
        </w:rPr>
        <w:t xml:space="preserve">, </w:t>
      </w:r>
      <w:r w:rsidRPr="008B1E27">
        <w:rPr>
          <w:rStyle w:val="Irodalomjegyzkforrs"/>
          <w:i w:val="0"/>
        </w:rPr>
        <w:t>https://en.wikipedia.org/wiki/IEEE_1164</w:t>
      </w:r>
      <w:bookmarkEnd w:id="105"/>
      <w:r w:rsidRPr="008B1E27">
        <w:rPr>
          <w:rStyle w:val="Irodalomjegyzkforrs"/>
          <w:i w:val="0"/>
        </w:rPr>
        <w:t xml:space="preserve">  </w:t>
      </w:r>
    </w:p>
    <w:p w14:paraId="7D6BF5BB" w14:textId="66542A4B" w:rsidR="00DC6CEC" w:rsidRPr="008B1E27" w:rsidRDefault="00DC6CEC" w:rsidP="008B1E27">
      <w:pPr>
        <w:pStyle w:val="Irodalomjegyzksor"/>
        <w:rPr>
          <w:rStyle w:val="Irodalomjegyzkforrs"/>
          <w:i w:val="0"/>
        </w:rPr>
      </w:pPr>
      <w:r w:rsidRPr="008B1E27">
        <w:rPr>
          <w:rStyle w:val="Irodalomjegyzkforrs"/>
          <w:i w:val="0"/>
        </w:rPr>
        <w:t>Eclipse modelling framework</w:t>
      </w:r>
      <w:r w:rsidR="008B1E27">
        <w:rPr>
          <w:rStyle w:val="Irodalomjegyzkforrs"/>
          <w:i w:val="0"/>
        </w:rPr>
        <w:t>,</w:t>
      </w:r>
      <w:r w:rsidRPr="008B1E27">
        <w:rPr>
          <w:rStyle w:val="Irodalomjegyzkforrs"/>
          <w:i w:val="0"/>
        </w:rPr>
        <w:t xml:space="preserve"> </w:t>
      </w:r>
      <w:hyperlink r:id="rId27" w:history="1">
        <w:r w:rsidRPr="008B1E27">
          <w:rPr>
            <w:rStyle w:val="Irodalomjegyzkforrs"/>
            <w:i w:val="0"/>
          </w:rPr>
          <w:t>https://eclipsesource.com/blogs/tutorials/emf-tutorial/</w:t>
        </w:r>
      </w:hyperlink>
    </w:p>
    <w:p w14:paraId="31BF0A22" w14:textId="77777777" w:rsidR="00DC6CEC" w:rsidRPr="008B1E27" w:rsidRDefault="00DC6CEC" w:rsidP="008B1E27">
      <w:pPr>
        <w:pStyle w:val="Irodalomjegyzksor"/>
        <w:rPr>
          <w:rStyle w:val="Irodalomjegyzkforrs"/>
          <w:i w:val="0"/>
        </w:rPr>
      </w:pPr>
      <w:bookmarkStart w:id="106" w:name="_Ref512677156"/>
      <w:r w:rsidRPr="008B1E27">
        <w:rPr>
          <w:rStyle w:val="Irodalomjegyzkforrs"/>
          <w:i w:val="0"/>
        </w:rPr>
        <w:t>Eclipse Foundation, http://www.eclipse.org/org/</w:t>
      </w:r>
      <w:bookmarkEnd w:id="106"/>
    </w:p>
    <w:p w14:paraId="08F4964B" w14:textId="51CA864C" w:rsidR="00DC6CEC" w:rsidRPr="008B1E27" w:rsidRDefault="00DC6CEC" w:rsidP="008B1E27">
      <w:pPr>
        <w:pStyle w:val="Irodalomjegyzksor"/>
        <w:rPr>
          <w:rStyle w:val="Irodalomjegyzkforrs"/>
          <w:i w:val="0"/>
        </w:rPr>
      </w:pPr>
      <w:bookmarkStart w:id="107" w:name="_Ref512691647"/>
      <w:r w:rsidRPr="008B1E27">
        <w:rPr>
          <w:rStyle w:val="Irodalomjegyzkforrs"/>
          <w:i w:val="0"/>
        </w:rPr>
        <w:t xml:space="preserve">Eclipse Project, </w:t>
      </w:r>
      <w:hyperlink r:id="rId28" w:history="1">
        <w:r w:rsidRPr="008B1E27">
          <w:rPr>
            <w:rStyle w:val="Irodalomjegyzkforrs"/>
            <w:i w:val="0"/>
          </w:rPr>
          <w:t>http://wiki.eclipse.org/Eclipse_Project</w:t>
        </w:r>
      </w:hyperlink>
      <w:bookmarkEnd w:id="107"/>
    </w:p>
    <w:p w14:paraId="2A3669DA" w14:textId="3D260A2F" w:rsidR="00DC6CEC" w:rsidRPr="008B1E27" w:rsidRDefault="00DC6CEC" w:rsidP="008B1E27">
      <w:pPr>
        <w:pStyle w:val="Irodalomjegyzksor"/>
        <w:rPr>
          <w:rStyle w:val="Irodalomjegyzkforrs"/>
          <w:i w:val="0"/>
        </w:rPr>
      </w:pPr>
      <w:bookmarkStart w:id="108" w:name="_Ref512691718"/>
      <w:r w:rsidRPr="008B1E27">
        <w:rPr>
          <w:rStyle w:val="Irodalomjegyzkforrs"/>
          <w:i w:val="0"/>
        </w:rPr>
        <w:t xml:space="preserve">Eclipse Platform, </w:t>
      </w:r>
      <w:hyperlink r:id="rId29" w:history="1">
        <w:r w:rsidRPr="008B1E27">
          <w:rPr>
            <w:rStyle w:val="Irodalomjegyzkforrs"/>
            <w:i w:val="0"/>
          </w:rPr>
          <w:t>http://wiki.eclipse.org/Platform</w:t>
        </w:r>
      </w:hyperlink>
      <w:bookmarkEnd w:id="108"/>
    </w:p>
    <w:p w14:paraId="0487A94A" w14:textId="45E77269" w:rsidR="00DC6CEC" w:rsidRPr="008B1E27" w:rsidRDefault="00DC6CEC" w:rsidP="008B1E27">
      <w:pPr>
        <w:pStyle w:val="Irodalomjegyzksor"/>
        <w:rPr>
          <w:rStyle w:val="Irodalomjegyzkforrs"/>
          <w:i w:val="0"/>
        </w:rPr>
      </w:pPr>
      <w:bookmarkStart w:id="109" w:name="_Ref526444240"/>
      <w:r w:rsidRPr="008B1E27">
        <w:rPr>
          <w:rStyle w:val="Irodalomjegyzkforrs"/>
          <w:i w:val="0"/>
        </w:rPr>
        <w:t xml:space="preserve">High-level synthesis, </w:t>
      </w:r>
      <w:hyperlink r:id="rId30" w:history="1">
        <w:r w:rsidRPr="008B1E27">
          <w:rPr>
            <w:rStyle w:val="Irodalomjegyzkforrs"/>
            <w:i w:val="0"/>
          </w:rPr>
          <w:t>https://en.wikipedia.org/wiki/High-level_synthesis</w:t>
        </w:r>
      </w:hyperlink>
      <w:bookmarkEnd w:id="109"/>
    </w:p>
    <w:p w14:paraId="63762E3C" w14:textId="1C5A893E" w:rsidR="00E42F0D" w:rsidRPr="008B1E27" w:rsidRDefault="00DC6CEC" w:rsidP="008B1E27">
      <w:pPr>
        <w:pStyle w:val="Irodalomjegyzksor"/>
        <w:rPr>
          <w:rStyle w:val="Irodalomjegyzkforrs"/>
          <w:i w:val="0"/>
        </w:rPr>
      </w:pPr>
      <w:bookmarkStart w:id="110" w:name="_Ref529900730"/>
      <w:r w:rsidRPr="008B1E27">
        <w:rPr>
          <w:rStyle w:val="Irodalomjegyzkforrs"/>
          <w:i w:val="0"/>
        </w:rPr>
        <w:t xml:space="preserve">G. Suba, and P. Arató: Concept of the system-level synthesis framework PipeComp, </w:t>
      </w:r>
      <w:hyperlink r:id="rId31" w:history="1">
        <w:r w:rsidR="00CF049A" w:rsidRPr="008B1E27">
          <w:rPr>
            <w:rStyle w:val="Irodalomjegyzkforrs"/>
            <w:i w:val="0"/>
          </w:rPr>
          <w:t>http://hls.iit.bme.hu/lib/exe/fetch.php/hu/pipecomp.pdf</w:t>
        </w:r>
      </w:hyperlink>
      <w:bookmarkEnd w:id="110"/>
    </w:p>
    <w:p w14:paraId="47D89009" w14:textId="6A4874A8" w:rsidR="00CF049A" w:rsidRPr="008B1E27" w:rsidRDefault="00CF049A" w:rsidP="008B1E27">
      <w:pPr>
        <w:pStyle w:val="Irodalomjegyzksor"/>
        <w:rPr>
          <w:rStyle w:val="Irodalomjegyzkforrs"/>
          <w:i w:val="0"/>
        </w:rPr>
      </w:pPr>
      <w:bookmarkStart w:id="111" w:name="_Ref530078421"/>
      <w:r w:rsidRPr="008B1E27">
        <w:rPr>
          <w:rStyle w:val="Irodalomjegyzkforrs"/>
          <w:i w:val="0"/>
        </w:rPr>
        <w:t xml:space="preserve">Freemarker, </w:t>
      </w:r>
      <w:hyperlink r:id="rId32" w:history="1">
        <w:r w:rsidR="00460473" w:rsidRPr="008B1E27">
          <w:rPr>
            <w:rStyle w:val="Irodalomjegyzkforrs"/>
            <w:i w:val="0"/>
          </w:rPr>
          <w:t>https://freemarker.apache.org/</w:t>
        </w:r>
      </w:hyperlink>
      <w:bookmarkEnd w:id="111"/>
    </w:p>
    <w:p w14:paraId="3D8F48DE" w14:textId="232C9F88" w:rsidR="00460473" w:rsidRPr="008B1E27" w:rsidRDefault="00460473" w:rsidP="008B1E27">
      <w:pPr>
        <w:pStyle w:val="Irodalomjegyzksor"/>
        <w:rPr>
          <w:rStyle w:val="Irodalomjegyzkforrs"/>
          <w:i w:val="0"/>
        </w:rPr>
      </w:pPr>
      <w:bookmarkStart w:id="112" w:name="_Ref530320162"/>
      <w:r w:rsidRPr="008B1E27">
        <w:rPr>
          <w:rStyle w:val="Irodalomjegyzkforrs"/>
          <w:i w:val="0"/>
        </w:rPr>
        <w:t xml:space="preserve">Data Flow Graph, </w:t>
      </w:r>
      <w:hyperlink r:id="rId33" w:history="1">
        <w:r w:rsidR="00C972AE" w:rsidRPr="008B1E27">
          <w:rPr>
            <w:rStyle w:val="Irodalomjegyzkforrs"/>
            <w:i w:val="0"/>
          </w:rPr>
          <w:t>https://www.threadingbuildingblocks.org/docs/help/tbb_userguide/Data_Flow_Graph.html</w:t>
        </w:r>
      </w:hyperlink>
      <w:bookmarkEnd w:id="112"/>
    </w:p>
    <w:p w14:paraId="5AE9E98B" w14:textId="56374EC5" w:rsidR="00C972AE" w:rsidRPr="008B1E27" w:rsidRDefault="00C972AE" w:rsidP="008B1E27">
      <w:pPr>
        <w:pStyle w:val="Irodalomjegyzksor"/>
        <w:rPr>
          <w:rStyle w:val="Irodalomjegyzkforrs"/>
          <w:i w:val="0"/>
        </w:rPr>
      </w:pPr>
      <w:bookmarkStart w:id="113" w:name="_Ref530678343"/>
      <w:r w:rsidRPr="008B1E27">
        <w:rPr>
          <w:rStyle w:val="Irodalomjegyzkforrs"/>
          <w:i w:val="0"/>
        </w:rPr>
        <w:t xml:space="preserve">StringTemplate, </w:t>
      </w:r>
      <w:hyperlink r:id="rId34" w:history="1">
        <w:r w:rsidR="001C45E7" w:rsidRPr="008B1E27">
          <w:rPr>
            <w:rStyle w:val="Irodalomjegyzkforrs"/>
            <w:i w:val="0"/>
          </w:rPr>
          <w:t>https://www.stringtemplate.org/about.html</w:t>
        </w:r>
      </w:hyperlink>
      <w:bookmarkEnd w:id="113"/>
    </w:p>
    <w:p w14:paraId="437D6445" w14:textId="33BA61A7" w:rsidR="001C45E7" w:rsidRPr="008B1E27" w:rsidRDefault="001C45E7" w:rsidP="008B1E27">
      <w:pPr>
        <w:pStyle w:val="Irodalomjegyzksor"/>
        <w:rPr>
          <w:rStyle w:val="Irodalomjegyzkforrs"/>
          <w:i w:val="0"/>
        </w:rPr>
      </w:pPr>
      <w:bookmarkStart w:id="114" w:name="_Ref530932746"/>
      <w:r w:rsidRPr="008B1E27">
        <w:rPr>
          <w:rStyle w:val="Irodalomjegyzkforrs"/>
          <w:i w:val="0"/>
        </w:rPr>
        <w:t xml:space="preserve">High-level synthesis, </w:t>
      </w:r>
      <w:hyperlink r:id="rId35" w:history="1">
        <w:r w:rsidR="004E02DF" w:rsidRPr="008B1E27">
          <w:rPr>
            <w:rStyle w:val="Irodalomjegyzkforrs"/>
            <w:i w:val="0"/>
          </w:rPr>
          <w:t>https://en.wikipedia.org/wiki/High-level_synthesis</w:t>
        </w:r>
      </w:hyperlink>
      <w:bookmarkEnd w:id="114"/>
    </w:p>
    <w:p w14:paraId="6356FA4D" w14:textId="2612C0B0" w:rsidR="004E02DF" w:rsidRPr="008B1E27" w:rsidRDefault="004E02DF" w:rsidP="008B1E27">
      <w:pPr>
        <w:pStyle w:val="Irodalomjegyzksor"/>
        <w:rPr>
          <w:rStyle w:val="Irodalomjegyzkforrs"/>
          <w:i w:val="0"/>
        </w:rPr>
      </w:pPr>
      <w:bookmarkStart w:id="115" w:name="_Ref530933281"/>
      <w:r w:rsidRPr="008B1E27">
        <w:rPr>
          <w:rStyle w:val="Irodalomjegyzkforrs"/>
          <w:i w:val="0"/>
        </w:rPr>
        <w:t xml:space="preserve">VHDL felépítés, </w:t>
      </w:r>
      <w:hyperlink r:id="rId36" w:history="1">
        <w:r w:rsidR="00E470E0" w:rsidRPr="008B1E27">
          <w:rPr>
            <w:rStyle w:val="Irodalomjegyzkforrs"/>
            <w:i w:val="0"/>
          </w:rPr>
          <w:t>https://www.seas.upenn.edu/~ese171/vhdl/vhdl_primer_files/image003.gif</w:t>
        </w:r>
      </w:hyperlink>
      <w:bookmarkEnd w:id="115"/>
    </w:p>
    <w:p w14:paraId="55F9D4CD" w14:textId="5DB5604D" w:rsidR="00E470E0" w:rsidRPr="008B1E27" w:rsidRDefault="00E470E0" w:rsidP="008B1E27">
      <w:pPr>
        <w:pStyle w:val="Irodalomjegyzksor"/>
        <w:rPr>
          <w:rStyle w:val="Irodalomjegyzkforrs"/>
          <w:i w:val="0"/>
        </w:rPr>
      </w:pPr>
      <w:bookmarkStart w:id="116" w:name="_Ref530937777"/>
      <w:r w:rsidRPr="008B1E27">
        <w:rPr>
          <w:rStyle w:val="Irodalomjegyzkforrs"/>
          <w:i w:val="0"/>
        </w:rPr>
        <w:t xml:space="preserve">Singleton pattern, </w:t>
      </w:r>
      <w:hyperlink r:id="rId37" w:history="1">
        <w:r w:rsidR="00436F12" w:rsidRPr="008B1E27">
          <w:rPr>
            <w:rStyle w:val="Irodalomjegyzkforrs"/>
            <w:i w:val="0"/>
          </w:rPr>
          <w:t>https://en.wikipedia.org/wiki/Singleton_pattern</w:t>
        </w:r>
      </w:hyperlink>
      <w:bookmarkEnd w:id="116"/>
    </w:p>
    <w:p w14:paraId="6FEDD730" w14:textId="0DB82E40" w:rsidR="00436F12" w:rsidRDefault="00436F12" w:rsidP="008B1E27">
      <w:pPr>
        <w:pStyle w:val="Irodalomjegyzksor"/>
        <w:rPr>
          <w:rStyle w:val="Irodalomjegyzkforrs"/>
          <w:i w:val="0"/>
        </w:rPr>
      </w:pPr>
      <w:bookmarkStart w:id="117" w:name="_Ref531005387"/>
      <w:r w:rsidRPr="008B1E27">
        <w:rPr>
          <w:rStyle w:val="Irodalomjegyzkforrs"/>
          <w:i w:val="0"/>
        </w:rPr>
        <w:t xml:space="preserve">Xtend, </w:t>
      </w:r>
      <w:hyperlink r:id="rId38" w:history="1">
        <w:r w:rsidR="00744BD6" w:rsidRPr="00426221">
          <w:rPr>
            <w:rStyle w:val="Hiperhivatkozs"/>
          </w:rPr>
          <w:t>https://www.eclipse.org/xtend/documentation/index.html</w:t>
        </w:r>
      </w:hyperlink>
      <w:bookmarkEnd w:id="117"/>
    </w:p>
    <w:p w14:paraId="28803573" w14:textId="1677CAAC" w:rsidR="00744BD6" w:rsidRDefault="00744BD6" w:rsidP="008B1E27">
      <w:pPr>
        <w:pStyle w:val="Irodalomjegyzksor"/>
        <w:rPr>
          <w:rStyle w:val="Irodalomjegyzkforrs"/>
          <w:i w:val="0"/>
        </w:rPr>
      </w:pPr>
      <w:bookmarkStart w:id="118" w:name="_Ref531541164"/>
      <w:r>
        <w:rPr>
          <w:rStyle w:val="Irodalomjegyzkforrs"/>
          <w:i w:val="0"/>
        </w:rPr>
        <w:t xml:space="preserve">Xilinx vivado, </w:t>
      </w:r>
      <w:hyperlink r:id="rId39" w:history="1">
        <w:r w:rsidR="00A6098B" w:rsidRPr="00A4158B">
          <w:rPr>
            <w:rStyle w:val="Hiperhivatkozs"/>
          </w:rPr>
          <w:t>https://www.xilinx.com/products/design-tools/vivado.html</w:t>
        </w:r>
      </w:hyperlink>
      <w:bookmarkEnd w:id="118"/>
    </w:p>
    <w:p w14:paraId="05B917F5" w14:textId="7AA38A1E" w:rsidR="00A6098B" w:rsidRDefault="00A6098B" w:rsidP="00A6098B">
      <w:pPr>
        <w:pStyle w:val="Irodalomjegyzksor"/>
        <w:rPr>
          <w:rStyle w:val="Hiperhivatkozs"/>
          <w:color w:val="auto"/>
          <w:u w:val="none"/>
        </w:rPr>
      </w:pPr>
      <w:bookmarkStart w:id="119" w:name="_Ref531806002"/>
      <w:r w:rsidRPr="00614A81">
        <w:rPr>
          <w:rStyle w:val="Irodalomjegyzkforrs"/>
          <w:i w:val="0"/>
        </w:rPr>
        <w:t>Olasz-Szabó Bence</w:t>
      </w:r>
      <w:r>
        <w:rPr>
          <w:rStyle w:val="Irodalomjegyzkforrs"/>
          <w:i w:val="0"/>
        </w:rPr>
        <w:t xml:space="preserve">: </w:t>
      </w:r>
      <w:r>
        <w:t>Automatikus hardverszintézis adatfolyamgráfból</w:t>
      </w:r>
      <w:r w:rsidRPr="00614A81">
        <w:rPr>
          <w:rStyle w:val="Irodalomjegyzkforrs"/>
          <w:i w:val="0"/>
        </w:rPr>
        <w:t>,</w:t>
      </w:r>
      <w:r w:rsidRPr="00614A81">
        <w:t xml:space="preserve"> </w:t>
      </w:r>
      <w:hyperlink r:id="rId40" w:tgtFrame="_blank" w:history="1">
        <w:r w:rsidRPr="00614A81">
          <w:rPr>
            <w:rStyle w:val="Hiperhivatkozs"/>
            <w:color w:val="auto"/>
            <w:u w:val="none"/>
          </w:rPr>
          <w:t>http://hls.iit.bme.hu/lib/exe/fetch.php/doc/onlab1_msc_oszb.pdf</w:t>
        </w:r>
      </w:hyperlink>
      <w:bookmarkEnd w:id="119"/>
    </w:p>
    <w:p w14:paraId="6EF688AC" w14:textId="51F6C771" w:rsidR="009D20AD" w:rsidRPr="00A6098B" w:rsidRDefault="009D20AD" w:rsidP="00A6098B">
      <w:pPr>
        <w:pStyle w:val="Irodalomjegyzksor"/>
        <w:rPr>
          <w:rStyle w:val="Irodalomjegyzkforrs"/>
          <w:i w:val="0"/>
        </w:rPr>
      </w:pPr>
      <w:bookmarkStart w:id="120" w:name="_Ref531885062"/>
      <w:r>
        <w:rPr>
          <w:rStyle w:val="Irodalomjegyzkforrs"/>
          <w:i w:val="0"/>
        </w:rPr>
        <w:t xml:space="preserve">Boilerplate kód, </w:t>
      </w:r>
      <w:r w:rsidRPr="009D20AD">
        <w:rPr>
          <w:rStyle w:val="Irodalomjegyzkforrs"/>
          <w:i w:val="0"/>
        </w:rPr>
        <w:t>https://en.wikipedia.org/wiki/Boilerplate_code</w:t>
      </w:r>
      <w:bookmarkEnd w:id="120"/>
    </w:p>
    <w:sectPr w:rsidR="009D20AD" w:rsidRPr="00A6098B" w:rsidSect="00D23BFC">
      <w:headerReference w:type="even" r:id="rId41"/>
      <w:footerReference w:type="default" r:id="rId4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046780" w14:textId="77777777" w:rsidR="00B80A37" w:rsidRDefault="00B80A37">
      <w:r>
        <w:separator/>
      </w:r>
    </w:p>
  </w:endnote>
  <w:endnote w:type="continuationSeparator" w:id="0">
    <w:p w14:paraId="4D01F00B" w14:textId="77777777" w:rsidR="00B80A37" w:rsidRDefault="00B80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9A1AD" w14:textId="77777777" w:rsidR="00DB3B51" w:rsidRDefault="00DB3B5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6FEF9" w14:textId="77777777" w:rsidR="00DB3B51" w:rsidRDefault="00DB3B51"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9B8F0" w14:textId="77777777" w:rsidR="00B80A37" w:rsidRDefault="00B80A37">
      <w:r>
        <w:separator/>
      </w:r>
    </w:p>
  </w:footnote>
  <w:footnote w:type="continuationSeparator" w:id="0">
    <w:p w14:paraId="4D856656" w14:textId="77777777" w:rsidR="00B80A37" w:rsidRDefault="00B80A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DEA08" w14:textId="77777777" w:rsidR="00DB3B51" w:rsidRDefault="00DB3B51"/>
  <w:p w14:paraId="2E881544" w14:textId="77777777" w:rsidR="00DB3B51" w:rsidRDefault="00DB3B51"/>
  <w:p w14:paraId="35A49BCF" w14:textId="77777777" w:rsidR="00DB3B51" w:rsidRDefault="00DB3B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DF10E2D"/>
    <w:multiLevelType w:val="hybridMultilevel"/>
    <w:tmpl w:val="248C6C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F606037"/>
    <w:multiLevelType w:val="hybridMultilevel"/>
    <w:tmpl w:val="D486B2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5D34FBC"/>
    <w:multiLevelType w:val="hybridMultilevel"/>
    <w:tmpl w:val="62DA9D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30DB7328"/>
    <w:multiLevelType w:val="hybridMultilevel"/>
    <w:tmpl w:val="37D06FC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5F07AA"/>
    <w:multiLevelType w:val="hybridMultilevel"/>
    <w:tmpl w:val="84064D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DD7695"/>
    <w:multiLevelType w:val="hybridMultilevel"/>
    <w:tmpl w:val="1E8AD4C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F9C05E4"/>
    <w:multiLevelType w:val="hybridMultilevel"/>
    <w:tmpl w:val="8A60FE34"/>
    <w:lvl w:ilvl="0" w:tplc="040E0001">
      <w:start w:val="1"/>
      <w:numFmt w:val="bullet"/>
      <w:lvlText w:val=""/>
      <w:lvlJc w:val="left"/>
      <w:pPr>
        <w:ind w:left="1874"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B4129A"/>
    <w:multiLevelType w:val="hybridMultilevel"/>
    <w:tmpl w:val="666222E8"/>
    <w:lvl w:ilvl="0" w:tplc="FEFED964">
      <w:numFmt w:val="bullet"/>
      <w:lvlText w:val=""/>
      <w:lvlJc w:val="left"/>
      <w:pPr>
        <w:ind w:left="1514" w:hanging="360"/>
      </w:pPr>
      <w:rPr>
        <w:rFonts w:ascii="Wingdings" w:eastAsia="Times New Roman" w:hAnsi="Wingdings" w:cs="Times New Roman" w:hint="default"/>
      </w:rPr>
    </w:lvl>
    <w:lvl w:ilvl="1" w:tplc="040E0003" w:tentative="1">
      <w:start w:val="1"/>
      <w:numFmt w:val="bullet"/>
      <w:lvlText w:val="o"/>
      <w:lvlJc w:val="left"/>
      <w:pPr>
        <w:ind w:left="2234" w:hanging="360"/>
      </w:pPr>
      <w:rPr>
        <w:rFonts w:ascii="Courier New" w:hAnsi="Courier New" w:cs="Courier New" w:hint="default"/>
      </w:rPr>
    </w:lvl>
    <w:lvl w:ilvl="2" w:tplc="040E0005" w:tentative="1">
      <w:start w:val="1"/>
      <w:numFmt w:val="bullet"/>
      <w:lvlText w:val=""/>
      <w:lvlJc w:val="left"/>
      <w:pPr>
        <w:ind w:left="2954" w:hanging="360"/>
      </w:pPr>
      <w:rPr>
        <w:rFonts w:ascii="Wingdings" w:hAnsi="Wingdings" w:hint="default"/>
      </w:rPr>
    </w:lvl>
    <w:lvl w:ilvl="3" w:tplc="040E0001" w:tentative="1">
      <w:start w:val="1"/>
      <w:numFmt w:val="bullet"/>
      <w:lvlText w:val=""/>
      <w:lvlJc w:val="left"/>
      <w:pPr>
        <w:ind w:left="3674" w:hanging="360"/>
      </w:pPr>
      <w:rPr>
        <w:rFonts w:ascii="Symbol" w:hAnsi="Symbol" w:hint="default"/>
      </w:rPr>
    </w:lvl>
    <w:lvl w:ilvl="4" w:tplc="040E0003" w:tentative="1">
      <w:start w:val="1"/>
      <w:numFmt w:val="bullet"/>
      <w:lvlText w:val="o"/>
      <w:lvlJc w:val="left"/>
      <w:pPr>
        <w:ind w:left="4394" w:hanging="360"/>
      </w:pPr>
      <w:rPr>
        <w:rFonts w:ascii="Courier New" w:hAnsi="Courier New" w:cs="Courier New" w:hint="default"/>
      </w:rPr>
    </w:lvl>
    <w:lvl w:ilvl="5" w:tplc="040E0005" w:tentative="1">
      <w:start w:val="1"/>
      <w:numFmt w:val="bullet"/>
      <w:lvlText w:val=""/>
      <w:lvlJc w:val="left"/>
      <w:pPr>
        <w:ind w:left="5114" w:hanging="360"/>
      </w:pPr>
      <w:rPr>
        <w:rFonts w:ascii="Wingdings" w:hAnsi="Wingdings" w:hint="default"/>
      </w:rPr>
    </w:lvl>
    <w:lvl w:ilvl="6" w:tplc="040E0001" w:tentative="1">
      <w:start w:val="1"/>
      <w:numFmt w:val="bullet"/>
      <w:lvlText w:val=""/>
      <w:lvlJc w:val="left"/>
      <w:pPr>
        <w:ind w:left="5834" w:hanging="360"/>
      </w:pPr>
      <w:rPr>
        <w:rFonts w:ascii="Symbol" w:hAnsi="Symbol" w:hint="default"/>
      </w:rPr>
    </w:lvl>
    <w:lvl w:ilvl="7" w:tplc="040E0003" w:tentative="1">
      <w:start w:val="1"/>
      <w:numFmt w:val="bullet"/>
      <w:lvlText w:val="o"/>
      <w:lvlJc w:val="left"/>
      <w:pPr>
        <w:ind w:left="6554" w:hanging="360"/>
      </w:pPr>
      <w:rPr>
        <w:rFonts w:ascii="Courier New" w:hAnsi="Courier New" w:cs="Courier New" w:hint="default"/>
      </w:rPr>
    </w:lvl>
    <w:lvl w:ilvl="8" w:tplc="040E0005" w:tentative="1">
      <w:start w:val="1"/>
      <w:numFmt w:val="bullet"/>
      <w:lvlText w:val=""/>
      <w:lvlJc w:val="left"/>
      <w:pPr>
        <w:ind w:left="7274" w:hanging="360"/>
      </w:pPr>
      <w:rPr>
        <w:rFonts w:ascii="Wingdings" w:hAnsi="Wingdings" w:hint="default"/>
      </w:rPr>
    </w:lvl>
  </w:abstractNum>
  <w:abstractNum w:abstractNumId="25" w15:restartNumberingAfterBreak="0">
    <w:nsid w:val="42207F31"/>
    <w:multiLevelType w:val="hybridMultilevel"/>
    <w:tmpl w:val="92A2CF9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8AF28E0"/>
    <w:multiLevelType w:val="hybridMultilevel"/>
    <w:tmpl w:val="2D36C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553C1EC8"/>
    <w:multiLevelType w:val="hybridMultilevel"/>
    <w:tmpl w:val="4AAC3EA8"/>
    <w:lvl w:ilvl="0" w:tplc="D70ECF82">
      <w:numFmt w:val="bullet"/>
      <w:lvlText w:val="-"/>
      <w:lvlJc w:val="left"/>
      <w:pPr>
        <w:ind w:left="1874" w:hanging="360"/>
      </w:pPr>
      <w:rPr>
        <w:rFonts w:ascii="Consolas" w:eastAsia="Times New Roman" w:hAnsi="Consolas" w:cs="Times New Roman" w:hint="default"/>
      </w:rPr>
    </w:lvl>
    <w:lvl w:ilvl="1" w:tplc="040E0003" w:tentative="1">
      <w:start w:val="1"/>
      <w:numFmt w:val="bullet"/>
      <w:lvlText w:val="o"/>
      <w:lvlJc w:val="left"/>
      <w:pPr>
        <w:ind w:left="2594" w:hanging="360"/>
      </w:pPr>
      <w:rPr>
        <w:rFonts w:ascii="Courier New" w:hAnsi="Courier New" w:cs="Courier New" w:hint="default"/>
      </w:rPr>
    </w:lvl>
    <w:lvl w:ilvl="2" w:tplc="040E0005" w:tentative="1">
      <w:start w:val="1"/>
      <w:numFmt w:val="bullet"/>
      <w:lvlText w:val=""/>
      <w:lvlJc w:val="left"/>
      <w:pPr>
        <w:ind w:left="3314" w:hanging="360"/>
      </w:pPr>
      <w:rPr>
        <w:rFonts w:ascii="Wingdings" w:hAnsi="Wingdings" w:hint="default"/>
      </w:rPr>
    </w:lvl>
    <w:lvl w:ilvl="3" w:tplc="040E0001" w:tentative="1">
      <w:start w:val="1"/>
      <w:numFmt w:val="bullet"/>
      <w:lvlText w:val=""/>
      <w:lvlJc w:val="left"/>
      <w:pPr>
        <w:ind w:left="4034" w:hanging="360"/>
      </w:pPr>
      <w:rPr>
        <w:rFonts w:ascii="Symbol" w:hAnsi="Symbol" w:hint="default"/>
      </w:rPr>
    </w:lvl>
    <w:lvl w:ilvl="4" w:tplc="040E0003" w:tentative="1">
      <w:start w:val="1"/>
      <w:numFmt w:val="bullet"/>
      <w:lvlText w:val="o"/>
      <w:lvlJc w:val="left"/>
      <w:pPr>
        <w:ind w:left="4754" w:hanging="360"/>
      </w:pPr>
      <w:rPr>
        <w:rFonts w:ascii="Courier New" w:hAnsi="Courier New" w:cs="Courier New" w:hint="default"/>
      </w:rPr>
    </w:lvl>
    <w:lvl w:ilvl="5" w:tplc="040E0005" w:tentative="1">
      <w:start w:val="1"/>
      <w:numFmt w:val="bullet"/>
      <w:lvlText w:val=""/>
      <w:lvlJc w:val="left"/>
      <w:pPr>
        <w:ind w:left="5474" w:hanging="360"/>
      </w:pPr>
      <w:rPr>
        <w:rFonts w:ascii="Wingdings" w:hAnsi="Wingdings" w:hint="default"/>
      </w:rPr>
    </w:lvl>
    <w:lvl w:ilvl="6" w:tplc="040E0001" w:tentative="1">
      <w:start w:val="1"/>
      <w:numFmt w:val="bullet"/>
      <w:lvlText w:val=""/>
      <w:lvlJc w:val="left"/>
      <w:pPr>
        <w:ind w:left="6194" w:hanging="360"/>
      </w:pPr>
      <w:rPr>
        <w:rFonts w:ascii="Symbol" w:hAnsi="Symbol" w:hint="default"/>
      </w:rPr>
    </w:lvl>
    <w:lvl w:ilvl="7" w:tplc="040E0003" w:tentative="1">
      <w:start w:val="1"/>
      <w:numFmt w:val="bullet"/>
      <w:lvlText w:val="o"/>
      <w:lvlJc w:val="left"/>
      <w:pPr>
        <w:ind w:left="6914" w:hanging="360"/>
      </w:pPr>
      <w:rPr>
        <w:rFonts w:ascii="Courier New" w:hAnsi="Courier New" w:cs="Courier New" w:hint="default"/>
      </w:rPr>
    </w:lvl>
    <w:lvl w:ilvl="8" w:tplc="040E0005" w:tentative="1">
      <w:start w:val="1"/>
      <w:numFmt w:val="bullet"/>
      <w:lvlText w:val=""/>
      <w:lvlJc w:val="left"/>
      <w:pPr>
        <w:ind w:left="7634" w:hanging="360"/>
      </w:pPr>
      <w:rPr>
        <w:rFonts w:ascii="Wingdings" w:hAnsi="Wingdings" w:hint="default"/>
      </w:rPr>
    </w:lvl>
  </w:abstractNum>
  <w:abstractNum w:abstractNumId="30" w15:restartNumberingAfterBreak="0">
    <w:nsid w:val="5F267D09"/>
    <w:multiLevelType w:val="hybridMultilevel"/>
    <w:tmpl w:val="4150FB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F7C595C"/>
    <w:multiLevelType w:val="hybridMultilevel"/>
    <w:tmpl w:val="B964B65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626E6E86"/>
    <w:multiLevelType w:val="hybridMultilevel"/>
    <w:tmpl w:val="AEEAD396"/>
    <w:lvl w:ilvl="0" w:tplc="040E0001">
      <w:start w:val="1"/>
      <w:numFmt w:val="bullet"/>
      <w:lvlText w:val=""/>
      <w:lvlJc w:val="left"/>
      <w:pPr>
        <w:ind w:left="1501" w:hanging="360"/>
      </w:pPr>
      <w:rPr>
        <w:rFonts w:ascii="Symbol" w:hAnsi="Symbol" w:hint="default"/>
      </w:rPr>
    </w:lvl>
    <w:lvl w:ilvl="1" w:tplc="040E0003" w:tentative="1">
      <w:start w:val="1"/>
      <w:numFmt w:val="bullet"/>
      <w:lvlText w:val="o"/>
      <w:lvlJc w:val="left"/>
      <w:pPr>
        <w:ind w:left="2221" w:hanging="360"/>
      </w:pPr>
      <w:rPr>
        <w:rFonts w:ascii="Courier New" w:hAnsi="Courier New" w:cs="Courier New" w:hint="default"/>
      </w:rPr>
    </w:lvl>
    <w:lvl w:ilvl="2" w:tplc="040E0005" w:tentative="1">
      <w:start w:val="1"/>
      <w:numFmt w:val="bullet"/>
      <w:lvlText w:val=""/>
      <w:lvlJc w:val="left"/>
      <w:pPr>
        <w:ind w:left="2941" w:hanging="360"/>
      </w:pPr>
      <w:rPr>
        <w:rFonts w:ascii="Wingdings" w:hAnsi="Wingdings" w:hint="default"/>
      </w:rPr>
    </w:lvl>
    <w:lvl w:ilvl="3" w:tplc="040E0001" w:tentative="1">
      <w:start w:val="1"/>
      <w:numFmt w:val="bullet"/>
      <w:lvlText w:val=""/>
      <w:lvlJc w:val="left"/>
      <w:pPr>
        <w:ind w:left="3661" w:hanging="360"/>
      </w:pPr>
      <w:rPr>
        <w:rFonts w:ascii="Symbol" w:hAnsi="Symbol" w:hint="default"/>
      </w:rPr>
    </w:lvl>
    <w:lvl w:ilvl="4" w:tplc="040E0003" w:tentative="1">
      <w:start w:val="1"/>
      <w:numFmt w:val="bullet"/>
      <w:lvlText w:val="o"/>
      <w:lvlJc w:val="left"/>
      <w:pPr>
        <w:ind w:left="4381" w:hanging="360"/>
      </w:pPr>
      <w:rPr>
        <w:rFonts w:ascii="Courier New" w:hAnsi="Courier New" w:cs="Courier New" w:hint="default"/>
      </w:rPr>
    </w:lvl>
    <w:lvl w:ilvl="5" w:tplc="040E0005" w:tentative="1">
      <w:start w:val="1"/>
      <w:numFmt w:val="bullet"/>
      <w:lvlText w:val=""/>
      <w:lvlJc w:val="left"/>
      <w:pPr>
        <w:ind w:left="5101" w:hanging="360"/>
      </w:pPr>
      <w:rPr>
        <w:rFonts w:ascii="Wingdings" w:hAnsi="Wingdings" w:hint="default"/>
      </w:rPr>
    </w:lvl>
    <w:lvl w:ilvl="6" w:tplc="040E0001" w:tentative="1">
      <w:start w:val="1"/>
      <w:numFmt w:val="bullet"/>
      <w:lvlText w:val=""/>
      <w:lvlJc w:val="left"/>
      <w:pPr>
        <w:ind w:left="5821" w:hanging="360"/>
      </w:pPr>
      <w:rPr>
        <w:rFonts w:ascii="Symbol" w:hAnsi="Symbol" w:hint="default"/>
      </w:rPr>
    </w:lvl>
    <w:lvl w:ilvl="7" w:tplc="040E0003" w:tentative="1">
      <w:start w:val="1"/>
      <w:numFmt w:val="bullet"/>
      <w:lvlText w:val="o"/>
      <w:lvlJc w:val="left"/>
      <w:pPr>
        <w:ind w:left="6541" w:hanging="360"/>
      </w:pPr>
      <w:rPr>
        <w:rFonts w:ascii="Courier New" w:hAnsi="Courier New" w:cs="Courier New" w:hint="default"/>
      </w:rPr>
    </w:lvl>
    <w:lvl w:ilvl="8" w:tplc="040E0005" w:tentative="1">
      <w:start w:val="1"/>
      <w:numFmt w:val="bullet"/>
      <w:lvlText w:val=""/>
      <w:lvlJc w:val="left"/>
      <w:pPr>
        <w:ind w:left="7261" w:hanging="360"/>
      </w:pPr>
      <w:rPr>
        <w:rFonts w:ascii="Wingdings" w:hAnsi="Wingdings" w:hint="default"/>
      </w:rPr>
    </w:lvl>
  </w:abstractNum>
  <w:abstractNum w:abstractNumId="33" w15:restartNumberingAfterBreak="0">
    <w:nsid w:val="62C01D18"/>
    <w:multiLevelType w:val="hybridMultilevel"/>
    <w:tmpl w:val="B6E4B6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959373B"/>
    <w:multiLevelType w:val="hybridMultilevel"/>
    <w:tmpl w:val="3CE21AF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534261D"/>
    <w:multiLevelType w:val="hybridMultilevel"/>
    <w:tmpl w:val="E604B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99C3B84"/>
    <w:multiLevelType w:val="multilevel"/>
    <w:tmpl w:val="2C1A286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8" w15:restartNumberingAfterBreak="0">
    <w:nsid w:val="7B7D2C5C"/>
    <w:multiLevelType w:val="hybridMultilevel"/>
    <w:tmpl w:val="78E8BF68"/>
    <w:lvl w:ilvl="0" w:tplc="640E0620">
      <w:numFmt w:val="bullet"/>
      <w:lvlText w:val=""/>
      <w:lvlJc w:val="left"/>
      <w:pPr>
        <w:ind w:left="1514" w:hanging="360"/>
      </w:pPr>
      <w:rPr>
        <w:rFonts w:ascii="Wingdings" w:eastAsia="Times New Roman" w:hAnsi="Wingdings" w:cs="Times New Roman" w:hint="default"/>
      </w:rPr>
    </w:lvl>
    <w:lvl w:ilvl="1" w:tplc="040E0003" w:tentative="1">
      <w:start w:val="1"/>
      <w:numFmt w:val="bullet"/>
      <w:lvlText w:val="o"/>
      <w:lvlJc w:val="left"/>
      <w:pPr>
        <w:ind w:left="2234" w:hanging="360"/>
      </w:pPr>
      <w:rPr>
        <w:rFonts w:ascii="Courier New" w:hAnsi="Courier New" w:cs="Courier New" w:hint="default"/>
      </w:rPr>
    </w:lvl>
    <w:lvl w:ilvl="2" w:tplc="040E0005" w:tentative="1">
      <w:start w:val="1"/>
      <w:numFmt w:val="bullet"/>
      <w:lvlText w:val=""/>
      <w:lvlJc w:val="left"/>
      <w:pPr>
        <w:ind w:left="2954" w:hanging="360"/>
      </w:pPr>
      <w:rPr>
        <w:rFonts w:ascii="Wingdings" w:hAnsi="Wingdings" w:hint="default"/>
      </w:rPr>
    </w:lvl>
    <w:lvl w:ilvl="3" w:tplc="040E0001" w:tentative="1">
      <w:start w:val="1"/>
      <w:numFmt w:val="bullet"/>
      <w:lvlText w:val=""/>
      <w:lvlJc w:val="left"/>
      <w:pPr>
        <w:ind w:left="3674" w:hanging="360"/>
      </w:pPr>
      <w:rPr>
        <w:rFonts w:ascii="Symbol" w:hAnsi="Symbol" w:hint="default"/>
      </w:rPr>
    </w:lvl>
    <w:lvl w:ilvl="4" w:tplc="040E0003" w:tentative="1">
      <w:start w:val="1"/>
      <w:numFmt w:val="bullet"/>
      <w:lvlText w:val="o"/>
      <w:lvlJc w:val="left"/>
      <w:pPr>
        <w:ind w:left="4394" w:hanging="360"/>
      </w:pPr>
      <w:rPr>
        <w:rFonts w:ascii="Courier New" w:hAnsi="Courier New" w:cs="Courier New" w:hint="default"/>
      </w:rPr>
    </w:lvl>
    <w:lvl w:ilvl="5" w:tplc="040E0005" w:tentative="1">
      <w:start w:val="1"/>
      <w:numFmt w:val="bullet"/>
      <w:lvlText w:val=""/>
      <w:lvlJc w:val="left"/>
      <w:pPr>
        <w:ind w:left="5114" w:hanging="360"/>
      </w:pPr>
      <w:rPr>
        <w:rFonts w:ascii="Wingdings" w:hAnsi="Wingdings" w:hint="default"/>
      </w:rPr>
    </w:lvl>
    <w:lvl w:ilvl="6" w:tplc="040E0001" w:tentative="1">
      <w:start w:val="1"/>
      <w:numFmt w:val="bullet"/>
      <w:lvlText w:val=""/>
      <w:lvlJc w:val="left"/>
      <w:pPr>
        <w:ind w:left="5834" w:hanging="360"/>
      </w:pPr>
      <w:rPr>
        <w:rFonts w:ascii="Symbol" w:hAnsi="Symbol" w:hint="default"/>
      </w:rPr>
    </w:lvl>
    <w:lvl w:ilvl="7" w:tplc="040E0003" w:tentative="1">
      <w:start w:val="1"/>
      <w:numFmt w:val="bullet"/>
      <w:lvlText w:val="o"/>
      <w:lvlJc w:val="left"/>
      <w:pPr>
        <w:ind w:left="6554" w:hanging="360"/>
      </w:pPr>
      <w:rPr>
        <w:rFonts w:ascii="Courier New" w:hAnsi="Courier New" w:cs="Courier New" w:hint="default"/>
      </w:rPr>
    </w:lvl>
    <w:lvl w:ilvl="8" w:tplc="040E0005" w:tentative="1">
      <w:start w:val="1"/>
      <w:numFmt w:val="bullet"/>
      <w:lvlText w:val=""/>
      <w:lvlJc w:val="left"/>
      <w:pPr>
        <w:ind w:left="7274" w:hanging="360"/>
      </w:pPr>
      <w:rPr>
        <w:rFonts w:ascii="Wingdings" w:hAnsi="Wingdings" w:hint="default"/>
      </w:rPr>
    </w:lvl>
  </w:abstractNum>
  <w:abstractNum w:abstractNumId="39"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7"/>
  </w:num>
  <w:num w:numId="3">
    <w:abstractNumId w:val="13"/>
  </w:num>
  <w:num w:numId="4">
    <w:abstractNumId w:val="20"/>
  </w:num>
  <w:num w:numId="5">
    <w:abstractNumId w:val="26"/>
  </w:num>
  <w:num w:numId="6">
    <w:abstractNumId w:val="28"/>
  </w:num>
  <w:num w:numId="7">
    <w:abstractNumId w:val="17"/>
  </w:num>
  <w:num w:numId="8">
    <w:abstractNumId w:val="12"/>
  </w:num>
  <w:num w:numId="9">
    <w:abstractNumId w:val="18"/>
  </w:num>
  <w:num w:numId="10">
    <w:abstractNumId w:val="39"/>
  </w:num>
  <w:num w:numId="11">
    <w:abstractNumId w:val="19"/>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1"/>
  </w:num>
  <w:num w:numId="24">
    <w:abstractNumId w:val="25"/>
  </w:num>
  <w:num w:numId="25">
    <w:abstractNumId w:val="34"/>
  </w:num>
  <w:num w:numId="26">
    <w:abstractNumId w:val="16"/>
  </w:num>
  <w:num w:numId="27">
    <w:abstractNumId w:val="38"/>
  </w:num>
  <w:num w:numId="28">
    <w:abstractNumId w:val="24"/>
  </w:num>
  <w:num w:numId="29">
    <w:abstractNumId w:val="29"/>
  </w:num>
  <w:num w:numId="30">
    <w:abstractNumId w:val="23"/>
  </w:num>
  <w:num w:numId="31">
    <w:abstractNumId w:val="33"/>
  </w:num>
  <w:num w:numId="32">
    <w:abstractNumId w:val="15"/>
  </w:num>
  <w:num w:numId="33">
    <w:abstractNumId w:val="21"/>
  </w:num>
  <w:num w:numId="34">
    <w:abstractNumId w:val="11"/>
  </w:num>
  <w:num w:numId="35">
    <w:abstractNumId w:val="14"/>
  </w:num>
  <w:num w:numId="36">
    <w:abstractNumId w:val="32"/>
  </w:num>
  <w:num w:numId="37">
    <w:abstractNumId w:val="36"/>
  </w:num>
  <w:num w:numId="38">
    <w:abstractNumId w:val="22"/>
  </w:num>
  <w:num w:numId="39">
    <w:abstractNumId w:val="30"/>
  </w:num>
  <w:num w:numId="40">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0338"/>
    <w:rsid w:val="000035D2"/>
    <w:rsid w:val="000062F4"/>
    <w:rsid w:val="0001192F"/>
    <w:rsid w:val="000178CF"/>
    <w:rsid w:val="000328E6"/>
    <w:rsid w:val="00032B55"/>
    <w:rsid w:val="00052C6F"/>
    <w:rsid w:val="00052DA8"/>
    <w:rsid w:val="00056951"/>
    <w:rsid w:val="0005709A"/>
    <w:rsid w:val="000601FD"/>
    <w:rsid w:val="0006561B"/>
    <w:rsid w:val="00070A9C"/>
    <w:rsid w:val="00071B3A"/>
    <w:rsid w:val="00072BA1"/>
    <w:rsid w:val="000818CF"/>
    <w:rsid w:val="00093A89"/>
    <w:rsid w:val="000950CF"/>
    <w:rsid w:val="000A7483"/>
    <w:rsid w:val="000B53E0"/>
    <w:rsid w:val="000C3F15"/>
    <w:rsid w:val="000F03E7"/>
    <w:rsid w:val="000F41C5"/>
    <w:rsid w:val="000F5D26"/>
    <w:rsid w:val="000F76EA"/>
    <w:rsid w:val="0010028F"/>
    <w:rsid w:val="00101348"/>
    <w:rsid w:val="00101525"/>
    <w:rsid w:val="00103029"/>
    <w:rsid w:val="00117B47"/>
    <w:rsid w:val="00120504"/>
    <w:rsid w:val="001215DC"/>
    <w:rsid w:val="00126DA4"/>
    <w:rsid w:val="00127691"/>
    <w:rsid w:val="001347FF"/>
    <w:rsid w:val="00134DD4"/>
    <w:rsid w:val="00146960"/>
    <w:rsid w:val="001519CC"/>
    <w:rsid w:val="00171054"/>
    <w:rsid w:val="00177A40"/>
    <w:rsid w:val="00192A66"/>
    <w:rsid w:val="001A051E"/>
    <w:rsid w:val="001A1AE9"/>
    <w:rsid w:val="001A57BC"/>
    <w:rsid w:val="001B688E"/>
    <w:rsid w:val="001B7E43"/>
    <w:rsid w:val="001C1FE8"/>
    <w:rsid w:val="001C35D2"/>
    <w:rsid w:val="001C45E7"/>
    <w:rsid w:val="001C7311"/>
    <w:rsid w:val="001D13A4"/>
    <w:rsid w:val="001D6B88"/>
    <w:rsid w:val="001D70A6"/>
    <w:rsid w:val="001E27AF"/>
    <w:rsid w:val="001E4562"/>
    <w:rsid w:val="001E5B85"/>
    <w:rsid w:val="001F18C3"/>
    <w:rsid w:val="001F2BB7"/>
    <w:rsid w:val="001F620F"/>
    <w:rsid w:val="002012C8"/>
    <w:rsid w:val="00205220"/>
    <w:rsid w:val="002102C3"/>
    <w:rsid w:val="00210F9B"/>
    <w:rsid w:val="00225F65"/>
    <w:rsid w:val="00227347"/>
    <w:rsid w:val="00233388"/>
    <w:rsid w:val="00233660"/>
    <w:rsid w:val="00241EA3"/>
    <w:rsid w:val="0026056C"/>
    <w:rsid w:val="002630E5"/>
    <w:rsid w:val="002638EC"/>
    <w:rsid w:val="0026478C"/>
    <w:rsid w:val="00265ADB"/>
    <w:rsid w:val="00267677"/>
    <w:rsid w:val="0026793D"/>
    <w:rsid w:val="00271E3A"/>
    <w:rsid w:val="0028041D"/>
    <w:rsid w:val="002841F9"/>
    <w:rsid w:val="00284FE6"/>
    <w:rsid w:val="00286F23"/>
    <w:rsid w:val="002A3F0A"/>
    <w:rsid w:val="002B4842"/>
    <w:rsid w:val="002C7873"/>
    <w:rsid w:val="002D0621"/>
    <w:rsid w:val="002D3DC6"/>
    <w:rsid w:val="002D7DA9"/>
    <w:rsid w:val="002E1D2A"/>
    <w:rsid w:val="002E3DF6"/>
    <w:rsid w:val="002E3F91"/>
    <w:rsid w:val="002E67CA"/>
    <w:rsid w:val="002F61A4"/>
    <w:rsid w:val="00302BB3"/>
    <w:rsid w:val="00313013"/>
    <w:rsid w:val="00315186"/>
    <w:rsid w:val="00315C46"/>
    <w:rsid w:val="003168CB"/>
    <w:rsid w:val="00317CE2"/>
    <w:rsid w:val="00325172"/>
    <w:rsid w:val="00326445"/>
    <w:rsid w:val="00327BBB"/>
    <w:rsid w:val="003308A6"/>
    <w:rsid w:val="0033227E"/>
    <w:rsid w:val="00332C1E"/>
    <w:rsid w:val="00334FC3"/>
    <w:rsid w:val="0034263E"/>
    <w:rsid w:val="00344423"/>
    <w:rsid w:val="00344DBA"/>
    <w:rsid w:val="00350AEC"/>
    <w:rsid w:val="00353BC3"/>
    <w:rsid w:val="003657F7"/>
    <w:rsid w:val="0037381F"/>
    <w:rsid w:val="003743B4"/>
    <w:rsid w:val="00374485"/>
    <w:rsid w:val="003814A6"/>
    <w:rsid w:val="00383C57"/>
    <w:rsid w:val="003872A5"/>
    <w:rsid w:val="00393357"/>
    <w:rsid w:val="003A0D29"/>
    <w:rsid w:val="003A1D02"/>
    <w:rsid w:val="003A28C6"/>
    <w:rsid w:val="003A4CDB"/>
    <w:rsid w:val="003B0DAE"/>
    <w:rsid w:val="003B456A"/>
    <w:rsid w:val="003C54DF"/>
    <w:rsid w:val="003C54F2"/>
    <w:rsid w:val="003D05BD"/>
    <w:rsid w:val="003D723C"/>
    <w:rsid w:val="003E1C87"/>
    <w:rsid w:val="003E5245"/>
    <w:rsid w:val="003E5E3E"/>
    <w:rsid w:val="003E70B1"/>
    <w:rsid w:val="003F5425"/>
    <w:rsid w:val="00407DEC"/>
    <w:rsid w:val="00410924"/>
    <w:rsid w:val="00420F04"/>
    <w:rsid w:val="0042141B"/>
    <w:rsid w:val="00421A01"/>
    <w:rsid w:val="00421AFE"/>
    <w:rsid w:val="00424D2D"/>
    <w:rsid w:val="00426C53"/>
    <w:rsid w:val="0043018A"/>
    <w:rsid w:val="004306F4"/>
    <w:rsid w:val="00433C58"/>
    <w:rsid w:val="00436F12"/>
    <w:rsid w:val="00440E24"/>
    <w:rsid w:val="00441ADB"/>
    <w:rsid w:val="004464F1"/>
    <w:rsid w:val="0044742C"/>
    <w:rsid w:val="00460473"/>
    <w:rsid w:val="0046198D"/>
    <w:rsid w:val="00462F99"/>
    <w:rsid w:val="00470A04"/>
    <w:rsid w:val="004742BB"/>
    <w:rsid w:val="004802C9"/>
    <w:rsid w:val="0048395A"/>
    <w:rsid w:val="004851C7"/>
    <w:rsid w:val="00493508"/>
    <w:rsid w:val="004B1E00"/>
    <w:rsid w:val="004B1FBB"/>
    <w:rsid w:val="004C25B7"/>
    <w:rsid w:val="004C5806"/>
    <w:rsid w:val="004C6EB4"/>
    <w:rsid w:val="004D7832"/>
    <w:rsid w:val="004E02DF"/>
    <w:rsid w:val="005007D5"/>
    <w:rsid w:val="00502A30"/>
    <w:rsid w:val="00506F5F"/>
    <w:rsid w:val="005107C6"/>
    <w:rsid w:val="00530227"/>
    <w:rsid w:val="00530B8C"/>
    <w:rsid w:val="005332CE"/>
    <w:rsid w:val="005403C3"/>
    <w:rsid w:val="00542BF0"/>
    <w:rsid w:val="005437F6"/>
    <w:rsid w:val="0054462E"/>
    <w:rsid w:val="00544DA2"/>
    <w:rsid w:val="005524FC"/>
    <w:rsid w:val="00557D44"/>
    <w:rsid w:val="00576495"/>
    <w:rsid w:val="0058473B"/>
    <w:rsid w:val="005939C4"/>
    <w:rsid w:val="005A07B8"/>
    <w:rsid w:val="005A0EF5"/>
    <w:rsid w:val="005A4B5F"/>
    <w:rsid w:val="005A7857"/>
    <w:rsid w:val="005B5D07"/>
    <w:rsid w:val="005B715E"/>
    <w:rsid w:val="005C3741"/>
    <w:rsid w:val="005D0E33"/>
    <w:rsid w:val="005D3443"/>
    <w:rsid w:val="005D3EAB"/>
    <w:rsid w:val="005D5A23"/>
    <w:rsid w:val="005E01E0"/>
    <w:rsid w:val="005E6C88"/>
    <w:rsid w:val="005F0577"/>
    <w:rsid w:val="005F626D"/>
    <w:rsid w:val="00601146"/>
    <w:rsid w:val="00602316"/>
    <w:rsid w:val="00602486"/>
    <w:rsid w:val="00604CE5"/>
    <w:rsid w:val="00615FB0"/>
    <w:rsid w:val="00620286"/>
    <w:rsid w:val="0062185B"/>
    <w:rsid w:val="006308A7"/>
    <w:rsid w:val="00632C86"/>
    <w:rsid w:val="0063585C"/>
    <w:rsid w:val="00641002"/>
    <w:rsid w:val="00641018"/>
    <w:rsid w:val="0064581C"/>
    <w:rsid w:val="006502C7"/>
    <w:rsid w:val="00650C7C"/>
    <w:rsid w:val="0065188A"/>
    <w:rsid w:val="00651BEB"/>
    <w:rsid w:val="006552CE"/>
    <w:rsid w:val="00656D2B"/>
    <w:rsid w:val="00657F7C"/>
    <w:rsid w:val="0066211C"/>
    <w:rsid w:val="006633F4"/>
    <w:rsid w:val="00667188"/>
    <w:rsid w:val="0067136E"/>
    <w:rsid w:val="00675281"/>
    <w:rsid w:val="0067722F"/>
    <w:rsid w:val="00681868"/>
    <w:rsid w:val="00681E99"/>
    <w:rsid w:val="00690E78"/>
    <w:rsid w:val="00692605"/>
    <w:rsid w:val="0069353F"/>
    <w:rsid w:val="006A1B7F"/>
    <w:rsid w:val="006B36EC"/>
    <w:rsid w:val="006C2532"/>
    <w:rsid w:val="006C6793"/>
    <w:rsid w:val="006D1B79"/>
    <w:rsid w:val="006D338C"/>
    <w:rsid w:val="006E30D2"/>
    <w:rsid w:val="006E4373"/>
    <w:rsid w:val="006F086E"/>
    <w:rsid w:val="006F160E"/>
    <w:rsid w:val="006F2304"/>
    <w:rsid w:val="006F24B0"/>
    <w:rsid w:val="006F512E"/>
    <w:rsid w:val="00700E3A"/>
    <w:rsid w:val="007041DB"/>
    <w:rsid w:val="007121A4"/>
    <w:rsid w:val="007122EC"/>
    <w:rsid w:val="007123A8"/>
    <w:rsid w:val="00713E93"/>
    <w:rsid w:val="00715D51"/>
    <w:rsid w:val="00723824"/>
    <w:rsid w:val="0072670B"/>
    <w:rsid w:val="00726ACD"/>
    <w:rsid w:val="00730B3C"/>
    <w:rsid w:val="00730CFF"/>
    <w:rsid w:val="0073139E"/>
    <w:rsid w:val="00732233"/>
    <w:rsid w:val="007322AF"/>
    <w:rsid w:val="007362B6"/>
    <w:rsid w:val="00744BD6"/>
    <w:rsid w:val="00752F27"/>
    <w:rsid w:val="0076092E"/>
    <w:rsid w:val="0076139A"/>
    <w:rsid w:val="00765B30"/>
    <w:rsid w:val="007734AC"/>
    <w:rsid w:val="007745FB"/>
    <w:rsid w:val="00776BDF"/>
    <w:rsid w:val="00776CC8"/>
    <w:rsid w:val="00785369"/>
    <w:rsid w:val="00787865"/>
    <w:rsid w:val="00787B0F"/>
    <w:rsid w:val="00794041"/>
    <w:rsid w:val="007C0DF1"/>
    <w:rsid w:val="007C505D"/>
    <w:rsid w:val="007D0F86"/>
    <w:rsid w:val="007E11BA"/>
    <w:rsid w:val="007E3E51"/>
    <w:rsid w:val="007F3303"/>
    <w:rsid w:val="007F5E94"/>
    <w:rsid w:val="00807438"/>
    <w:rsid w:val="00811377"/>
    <w:rsid w:val="00813BB3"/>
    <w:rsid w:val="00815F4C"/>
    <w:rsid w:val="00816BCB"/>
    <w:rsid w:val="00821DF8"/>
    <w:rsid w:val="00822100"/>
    <w:rsid w:val="00825994"/>
    <w:rsid w:val="00826C65"/>
    <w:rsid w:val="00830B9B"/>
    <w:rsid w:val="008374AA"/>
    <w:rsid w:val="008444F7"/>
    <w:rsid w:val="008461BE"/>
    <w:rsid w:val="00851344"/>
    <w:rsid w:val="00853154"/>
    <w:rsid w:val="008547AC"/>
    <w:rsid w:val="00854BDC"/>
    <w:rsid w:val="00857D1C"/>
    <w:rsid w:val="00861770"/>
    <w:rsid w:val="00863433"/>
    <w:rsid w:val="00865429"/>
    <w:rsid w:val="00867226"/>
    <w:rsid w:val="008727DC"/>
    <w:rsid w:val="00873DDE"/>
    <w:rsid w:val="0087706D"/>
    <w:rsid w:val="00881F01"/>
    <w:rsid w:val="00890310"/>
    <w:rsid w:val="00891356"/>
    <w:rsid w:val="00892572"/>
    <w:rsid w:val="008A1070"/>
    <w:rsid w:val="008A4F22"/>
    <w:rsid w:val="008B1E27"/>
    <w:rsid w:val="008B6EB8"/>
    <w:rsid w:val="008C17FC"/>
    <w:rsid w:val="008C2B9F"/>
    <w:rsid w:val="008C5A8F"/>
    <w:rsid w:val="008D0B85"/>
    <w:rsid w:val="008E320F"/>
    <w:rsid w:val="008E4C69"/>
    <w:rsid w:val="008E7228"/>
    <w:rsid w:val="0090541F"/>
    <w:rsid w:val="0092222C"/>
    <w:rsid w:val="00940CB1"/>
    <w:rsid w:val="009508F2"/>
    <w:rsid w:val="00950F2B"/>
    <w:rsid w:val="00962C40"/>
    <w:rsid w:val="00963F60"/>
    <w:rsid w:val="009641FB"/>
    <w:rsid w:val="00966C5B"/>
    <w:rsid w:val="00970904"/>
    <w:rsid w:val="00976CB6"/>
    <w:rsid w:val="00976DF0"/>
    <w:rsid w:val="00982D60"/>
    <w:rsid w:val="0098532E"/>
    <w:rsid w:val="009A01BC"/>
    <w:rsid w:val="009A0491"/>
    <w:rsid w:val="009A5BD2"/>
    <w:rsid w:val="009B1AB8"/>
    <w:rsid w:val="009B526E"/>
    <w:rsid w:val="009C1C93"/>
    <w:rsid w:val="009D20AD"/>
    <w:rsid w:val="009D3A4C"/>
    <w:rsid w:val="009E010E"/>
    <w:rsid w:val="009F0D80"/>
    <w:rsid w:val="009F61F9"/>
    <w:rsid w:val="009F6AE5"/>
    <w:rsid w:val="00A00D38"/>
    <w:rsid w:val="00A23FC9"/>
    <w:rsid w:val="00A2738C"/>
    <w:rsid w:val="00A34D37"/>
    <w:rsid w:val="00A34DC4"/>
    <w:rsid w:val="00A36536"/>
    <w:rsid w:val="00A43EF3"/>
    <w:rsid w:val="00A6098B"/>
    <w:rsid w:val="00A6232F"/>
    <w:rsid w:val="00A62F84"/>
    <w:rsid w:val="00A62F9E"/>
    <w:rsid w:val="00A64C29"/>
    <w:rsid w:val="00A67D3A"/>
    <w:rsid w:val="00A734A3"/>
    <w:rsid w:val="00A833F6"/>
    <w:rsid w:val="00A83F2D"/>
    <w:rsid w:val="00A97161"/>
    <w:rsid w:val="00AA45BE"/>
    <w:rsid w:val="00AB3E10"/>
    <w:rsid w:val="00AB3F6F"/>
    <w:rsid w:val="00AB511F"/>
    <w:rsid w:val="00AD0CD3"/>
    <w:rsid w:val="00AD1D3F"/>
    <w:rsid w:val="00AD6AED"/>
    <w:rsid w:val="00AE05C4"/>
    <w:rsid w:val="00AE52DA"/>
    <w:rsid w:val="00AF3096"/>
    <w:rsid w:val="00AF63B5"/>
    <w:rsid w:val="00B03160"/>
    <w:rsid w:val="00B071B5"/>
    <w:rsid w:val="00B13FD0"/>
    <w:rsid w:val="00B15B69"/>
    <w:rsid w:val="00B21402"/>
    <w:rsid w:val="00B21A68"/>
    <w:rsid w:val="00B22DBC"/>
    <w:rsid w:val="00B25527"/>
    <w:rsid w:val="00B25802"/>
    <w:rsid w:val="00B343F3"/>
    <w:rsid w:val="00B34BE7"/>
    <w:rsid w:val="00B4104A"/>
    <w:rsid w:val="00B43012"/>
    <w:rsid w:val="00B461FA"/>
    <w:rsid w:val="00B46319"/>
    <w:rsid w:val="00B46C20"/>
    <w:rsid w:val="00B5050F"/>
    <w:rsid w:val="00B50CAA"/>
    <w:rsid w:val="00B60650"/>
    <w:rsid w:val="00B62363"/>
    <w:rsid w:val="00B658FE"/>
    <w:rsid w:val="00B6618B"/>
    <w:rsid w:val="00B80A37"/>
    <w:rsid w:val="00B8103E"/>
    <w:rsid w:val="00B83EAB"/>
    <w:rsid w:val="00B84E0E"/>
    <w:rsid w:val="00B86450"/>
    <w:rsid w:val="00B96880"/>
    <w:rsid w:val="00B9767A"/>
    <w:rsid w:val="00BB15FA"/>
    <w:rsid w:val="00BB2E5B"/>
    <w:rsid w:val="00BB4A22"/>
    <w:rsid w:val="00BB6E77"/>
    <w:rsid w:val="00BD314C"/>
    <w:rsid w:val="00BD76D6"/>
    <w:rsid w:val="00BE389F"/>
    <w:rsid w:val="00C00B3C"/>
    <w:rsid w:val="00C127A1"/>
    <w:rsid w:val="00C14830"/>
    <w:rsid w:val="00C24649"/>
    <w:rsid w:val="00C2686E"/>
    <w:rsid w:val="00C31260"/>
    <w:rsid w:val="00C340AA"/>
    <w:rsid w:val="00C3491A"/>
    <w:rsid w:val="00C466D8"/>
    <w:rsid w:val="00C53F92"/>
    <w:rsid w:val="00C62E2B"/>
    <w:rsid w:val="00C73DEE"/>
    <w:rsid w:val="00C751F1"/>
    <w:rsid w:val="00C770F2"/>
    <w:rsid w:val="00C8585E"/>
    <w:rsid w:val="00C92532"/>
    <w:rsid w:val="00C939F4"/>
    <w:rsid w:val="00C94815"/>
    <w:rsid w:val="00C972AE"/>
    <w:rsid w:val="00C978D0"/>
    <w:rsid w:val="00C9798C"/>
    <w:rsid w:val="00CA4D08"/>
    <w:rsid w:val="00CB7BCA"/>
    <w:rsid w:val="00CC1E6B"/>
    <w:rsid w:val="00CC35BB"/>
    <w:rsid w:val="00CD0D68"/>
    <w:rsid w:val="00CD19A2"/>
    <w:rsid w:val="00CD3EDB"/>
    <w:rsid w:val="00CE41FE"/>
    <w:rsid w:val="00CE4262"/>
    <w:rsid w:val="00CF049A"/>
    <w:rsid w:val="00CF0C38"/>
    <w:rsid w:val="00CF5BCE"/>
    <w:rsid w:val="00D07335"/>
    <w:rsid w:val="00D112CF"/>
    <w:rsid w:val="00D1632F"/>
    <w:rsid w:val="00D23BFC"/>
    <w:rsid w:val="00D34141"/>
    <w:rsid w:val="00D429F2"/>
    <w:rsid w:val="00D47A5C"/>
    <w:rsid w:val="00D53F5A"/>
    <w:rsid w:val="00D6457D"/>
    <w:rsid w:val="00D66AFB"/>
    <w:rsid w:val="00D66E6C"/>
    <w:rsid w:val="00D7333B"/>
    <w:rsid w:val="00D81927"/>
    <w:rsid w:val="00D84061"/>
    <w:rsid w:val="00D905AA"/>
    <w:rsid w:val="00D94E34"/>
    <w:rsid w:val="00D95E2C"/>
    <w:rsid w:val="00DB3B51"/>
    <w:rsid w:val="00DB3EBE"/>
    <w:rsid w:val="00DC6CEC"/>
    <w:rsid w:val="00DC7EF8"/>
    <w:rsid w:val="00DC7F40"/>
    <w:rsid w:val="00DD52D7"/>
    <w:rsid w:val="00DD5761"/>
    <w:rsid w:val="00DD6A58"/>
    <w:rsid w:val="00DE0728"/>
    <w:rsid w:val="00DE4F60"/>
    <w:rsid w:val="00DE79DC"/>
    <w:rsid w:val="00DF16A2"/>
    <w:rsid w:val="00E07EE4"/>
    <w:rsid w:val="00E117E1"/>
    <w:rsid w:val="00E15E3D"/>
    <w:rsid w:val="00E35ED6"/>
    <w:rsid w:val="00E37833"/>
    <w:rsid w:val="00E425C1"/>
    <w:rsid w:val="00E42F0D"/>
    <w:rsid w:val="00E43D38"/>
    <w:rsid w:val="00E46873"/>
    <w:rsid w:val="00E470E0"/>
    <w:rsid w:val="00E6338D"/>
    <w:rsid w:val="00E648D5"/>
    <w:rsid w:val="00E66EAF"/>
    <w:rsid w:val="00E8385C"/>
    <w:rsid w:val="00E86A0C"/>
    <w:rsid w:val="00E9035F"/>
    <w:rsid w:val="00E92173"/>
    <w:rsid w:val="00E94FE0"/>
    <w:rsid w:val="00EA03D6"/>
    <w:rsid w:val="00EB2DBE"/>
    <w:rsid w:val="00EB31F5"/>
    <w:rsid w:val="00EB3543"/>
    <w:rsid w:val="00ED2F65"/>
    <w:rsid w:val="00ED74C7"/>
    <w:rsid w:val="00EE1109"/>
    <w:rsid w:val="00EE1A1F"/>
    <w:rsid w:val="00EE2264"/>
    <w:rsid w:val="00EE30EF"/>
    <w:rsid w:val="00EF1A16"/>
    <w:rsid w:val="00F00095"/>
    <w:rsid w:val="00F00D4D"/>
    <w:rsid w:val="00F050F9"/>
    <w:rsid w:val="00F07C6D"/>
    <w:rsid w:val="00F12C28"/>
    <w:rsid w:val="00F15A90"/>
    <w:rsid w:val="00F22FE9"/>
    <w:rsid w:val="00F36A63"/>
    <w:rsid w:val="00F374C8"/>
    <w:rsid w:val="00F47912"/>
    <w:rsid w:val="00F612AE"/>
    <w:rsid w:val="00F63733"/>
    <w:rsid w:val="00F637A5"/>
    <w:rsid w:val="00F76F4D"/>
    <w:rsid w:val="00F90C19"/>
    <w:rsid w:val="00F938E4"/>
    <w:rsid w:val="00F93BEA"/>
    <w:rsid w:val="00FA4DBA"/>
    <w:rsid w:val="00FB3A89"/>
    <w:rsid w:val="00FB524F"/>
    <w:rsid w:val="00FB5FC9"/>
    <w:rsid w:val="00FC10DF"/>
    <w:rsid w:val="00FC4836"/>
    <w:rsid w:val="00FD3B7C"/>
    <w:rsid w:val="00FD5EAD"/>
    <w:rsid w:val="00FD7E5C"/>
    <w:rsid w:val="00FE1D8B"/>
    <w:rsid w:val="00FE38E5"/>
    <w:rsid w:val="00FE49E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25CBFB"/>
  <w15:chartTrackingRefBased/>
  <w15:docId w15:val="{F0A19F0E-0286-439C-B53F-82818E57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40E24"/>
    <w:pPr>
      <w:spacing w:before="120" w:after="240"/>
      <w:ind w:firstLine="0"/>
      <w:jc w:val="center"/>
    </w:pPr>
    <w:rPr>
      <w:b/>
      <w:bCs/>
      <w:noProof/>
      <w:sz w:val="20"/>
      <w:szCs w:val="20"/>
      <w:lang w:eastAsia="hu-HU"/>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link w:val="NincstrkzChar"/>
    <w:uiPriority w:val="1"/>
    <w:qFormat/>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CF049A"/>
    <w:rPr>
      <w:color w:val="605E5C"/>
      <w:shd w:val="clear" w:color="auto" w:fill="E1DFDD"/>
    </w:rPr>
  </w:style>
  <w:style w:type="table" w:styleId="Rcsostblzat">
    <w:name w:val="Table Grid"/>
    <w:basedOn w:val="Normltblzat"/>
    <w:rsid w:val="00E63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unhideWhenUsed/>
    <w:rsid w:val="007F5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7F5E94"/>
    <w:rPr>
      <w:rFonts w:ascii="Courier New" w:hAnsi="Courier New" w:cs="Courier New"/>
    </w:rPr>
  </w:style>
  <w:style w:type="character" w:styleId="HTML-kd">
    <w:name w:val="HTML Code"/>
    <w:basedOn w:val="Bekezdsalapbettpusa"/>
    <w:uiPriority w:val="99"/>
    <w:unhideWhenUsed/>
    <w:rsid w:val="007F5E94"/>
    <w:rPr>
      <w:rFonts w:ascii="Courier New" w:eastAsia="Times New Roman" w:hAnsi="Courier New" w:cs="Courier New"/>
      <w:sz w:val="20"/>
      <w:szCs w:val="20"/>
    </w:rPr>
  </w:style>
  <w:style w:type="character" w:customStyle="1" w:styleId="NincstrkzChar">
    <w:name w:val="Nincs térköz Char"/>
    <w:basedOn w:val="Bekezdsalapbettpusa"/>
    <w:link w:val="Nincstrkz"/>
    <w:uiPriority w:val="1"/>
    <w:rsid w:val="00440E24"/>
    <w:rPr>
      <w:sz w:val="24"/>
      <w:szCs w:val="24"/>
      <w:lang w:eastAsia="en-US"/>
    </w:rPr>
  </w:style>
  <w:style w:type="character" w:styleId="Helyrzszveg">
    <w:name w:val="Placeholder Text"/>
    <w:basedOn w:val="Bekezdsalapbettpusa"/>
    <w:uiPriority w:val="99"/>
    <w:semiHidden/>
    <w:rsid w:val="008C2B9F"/>
    <w:rPr>
      <w:color w:val="808080"/>
    </w:rPr>
  </w:style>
  <w:style w:type="character" w:styleId="Jegyzethivatkozs">
    <w:name w:val="annotation reference"/>
    <w:basedOn w:val="Bekezdsalapbettpusa"/>
    <w:rsid w:val="0079404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21552">
      <w:bodyDiv w:val="1"/>
      <w:marLeft w:val="0"/>
      <w:marRight w:val="0"/>
      <w:marTop w:val="0"/>
      <w:marBottom w:val="0"/>
      <w:divBdr>
        <w:top w:val="none" w:sz="0" w:space="0" w:color="auto"/>
        <w:left w:val="none" w:sz="0" w:space="0" w:color="auto"/>
        <w:bottom w:val="none" w:sz="0" w:space="0" w:color="auto"/>
        <w:right w:val="none" w:sz="0" w:space="0" w:color="auto"/>
      </w:divBdr>
    </w:div>
    <w:div w:id="149172674">
      <w:bodyDiv w:val="1"/>
      <w:marLeft w:val="0"/>
      <w:marRight w:val="0"/>
      <w:marTop w:val="0"/>
      <w:marBottom w:val="0"/>
      <w:divBdr>
        <w:top w:val="none" w:sz="0" w:space="0" w:color="auto"/>
        <w:left w:val="none" w:sz="0" w:space="0" w:color="auto"/>
        <w:bottom w:val="none" w:sz="0" w:space="0" w:color="auto"/>
        <w:right w:val="none" w:sz="0" w:space="0" w:color="auto"/>
      </w:divBdr>
    </w:div>
    <w:div w:id="164128294">
      <w:bodyDiv w:val="1"/>
      <w:marLeft w:val="0"/>
      <w:marRight w:val="0"/>
      <w:marTop w:val="0"/>
      <w:marBottom w:val="0"/>
      <w:divBdr>
        <w:top w:val="none" w:sz="0" w:space="0" w:color="auto"/>
        <w:left w:val="none" w:sz="0" w:space="0" w:color="auto"/>
        <w:bottom w:val="none" w:sz="0" w:space="0" w:color="auto"/>
        <w:right w:val="none" w:sz="0" w:space="0" w:color="auto"/>
      </w:divBdr>
    </w:div>
    <w:div w:id="259604643">
      <w:bodyDiv w:val="1"/>
      <w:marLeft w:val="0"/>
      <w:marRight w:val="0"/>
      <w:marTop w:val="0"/>
      <w:marBottom w:val="0"/>
      <w:divBdr>
        <w:top w:val="none" w:sz="0" w:space="0" w:color="auto"/>
        <w:left w:val="none" w:sz="0" w:space="0" w:color="auto"/>
        <w:bottom w:val="none" w:sz="0" w:space="0" w:color="auto"/>
        <w:right w:val="none" w:sz="0" w:space="0" w:color="auto"/>
      </w:divBdr>
    </w:div>
    <w:div w:id="263848753">
      <w:bodyDiv w:val="1"/>
      <w:marLeft w:val="0"/>
      <w:marRight w:val="0"/>
      <w:marTop w:val="0"/>
      <w:marBottom w:val="0"/>
      <w:divBdr>
        <w:top w:val="none" w:sz="0" w:space="0" w:color="auto"/>
        <w:left w:val="none" w:sz="0" w:space="0" w:color="auto"/>
        <w:bottom w:val="none" w:sz="0" w:space="0" w:color="auto"/>
        <w:right w:val="none" w:sz="0" w:space="0" w:color="auto"/>
      </w:divBdr>
    </w:div>
    <w:div w:id="280575909">
      <w:bodyDiv w:val="1"/>
      <w:marLeft w:val="0"/>
      <w:marRight w:val="0"/>
      <w:marTop w:val="0"/>
      <w:marBottom w:val="0"/>
      <w:divBdr>
        <w:top w:val="none" w:sz="0" w:space="0" w:color="auto"/>
        <w:left w:val="none" w:sz="0" w:space="0" w:color="auto"/>
        <w:bottom w:val="none" w:sz="0" w:space="0" w:color="auto"/>
        <w:right w:val="none" w:sz="0" w:space="0" w:color="auto"/>
      </w:divBdr>
    </w:div>
    <w:div w:id="292952384">
      <w:bodyDiv w:val="1"/>
      <w:marLeft w:val="0"/>
      <w:marRight w:val="0"/>
      <w:marTop w:val="0"/>
      <w:marBottom w:val="0"/>
      <w:divBdr>
        <w:top w:val="none" w:sz="0" w:space="0" w:color="auto"/>
        <w:left w:val="none" w:sz="0" w:space="0" w:color="auto"/>
        <w:bottom w:val="none" w:sz="0" w:space="0" w:color="auto"/>
        <w:right w:val="none" w:sz="0" w:space="0" w:color="auto"/>
      </w:divBdr>
    </w:div>
    <w:div w:id="426537249">
      <w:bodyDiv w:val="1"/>
      <w:marLeft w:val="0"/>
      <w:marRight w:val="0"/>
      <w:marTop w:val="0"/>
      <w:marBottom w:val="0"/>
      <w:divBdr>
        <w:top w:val="none" w:sz="0" w:space="0" w:color="auto"/>
        <w:left w:val="none" w:sz="0" w:space="0" w:color="auto"/>
        <w:bottom w:val="none" w:sz="0" w:space="0" w:color="auto"/>
        <w:right w:val="none" w:sz="0" w:space="0" w:color="auto"/>
      </w:divBdr>
    </w:div>
    <w:div w:id="508906721">
      <w:bodyDiv w:val="1"/>
      <w:marLeft w:val="0"/>
      <w:marRight w:val="0"/>
      <w:marTop w:val="0"/>
      <w:marBottom w:val="0"/>
      <w:divBdr>
        <w:top w:val="none" w:sz="0" w:space="0" w:color="auto"/>
        <w:left w:val="none" w:sz="0" w:space="0" w:color="auto"/>
        <w:bottom w:val="none" w:sz="0" w:space="0" w:color="auto"/>
        <w:right w:val="none" w:sz="0" w:space="0" w:color="auto"/>
      </w:divBdr>
    </w:div>
    <w:div w:id="553153672">
      <w:bodyDiv w:val="1"/>
      <w:marLeft w:val="0"/>
      <w:marRight w:val="0"/>
      <w:marTop w:val="0"/>
      <w:marBottom w:val="0"/>
      <w:divBdr>
        <w:top w:val="none" w:sz="0" w:space="0" w:color="auto"/>
        <w:left w:val="none" w:sz="0" w:space="0" w:color="auto"/>
        <w:bottom w:val="none" w:sz="0" w:space="0" w:color="auto"/>
        <w:right w:val="none" w:sz="0" w:space="0" w:color="auto"/>
      </w:divBdr>
    </w:div>
    <w:div w:id="555318456">
      <w:bodyDiv w:val="1"/>
      <w:marLeft w:val="0"/>
      <w:marRight w:val="0"/>
      <w:marTop w:val="0"/>
      <w:marBottom w:val="0"/>
      <w:divBdr>
        <w:top w:val="none" w:sz="0" w:space="0" w:color="auto"/>
        <w:left w:val="none" w:sz="0" w:space="0" w:color="auto"/>
        <w:bottom w:val="none" w:sz="0" w:space="0" w:color="auto"/>
        <w:right w:val="none" w:sz="0" w:space="0" w:color="auto"/>
      </w:divBdr>
    </w:div>
    <w:div w:id="580869211">
      <w:bodyDiv w:val="1"/>
      <w:marLeft w:val="0"/>
      <w:marRight w:val="0"/>
      <w:marTop w:val="0"/>
      <w:marBottom w:val="0"/>
      <w:divBdr>
        <w:top w:val="none" w:sz="0" w:space="0" w:color="auto"/>
        <w:left w:val="none" w:sz="0" w:space="0" w:color="auto"/>
        <w:bottom w:val="none" w:sz="0" w:space="0" w:color="auto"/>
        <w:right w:val="none" w:sz="0" w:space="0" w:color="auto"/>
      </w:divBdr>
    </w:div>
    <w:div w:id="654341371">
      <w:bodyDiv w:val="1"/>
      <w:marLeft w:val="0"/>
      <w:marRight w:val="0"/>
      <w:marTop w:val="0"/>
      <w:marBottom w:val="0"/>
      <w:divBdr>
        <w:top w:val="none" w:sz="0" w:space="0" w:color="auto"/>
        <w:left w:val="none" w:sz="0" w:space="0" w:color="auto"/>
        <w:bottom w:val="none" w:sz="0" w:space="0" w:color="auto"/>
        <w:right w:val="none" w:sz="0" w:space="0" w:color="auto"/>
      </w:divBdr>
    </w:div>
    <w:div w:id="677850645">
      <w:bodyDiv w:val="1"/>
      <w:marLeft w:val="0"/>
      <w:marRight w:val="0"/>
      <w:marTop w:val="0"/>
      <w:marBottom w:val="0"/>
      <w:divBdr>
        <w:top w:val="none" w:sz="0" w:space="0" w:color="auto"/>
        <w:left w:val="none" w:sz="0" w:space="0" w:color="auto"/>
        <w:bottom w:val="none" w:sz="0" w:space="0" w:color="auto"/>
        <w:right w:val="none" w:sz="0" w:space="0" w:color="auto"/>
      </w:divBdr>
    </w:div>
    <w:div w:id="698624593">
      <w:bodyDiv w:val="1"/>
      <w:marLeft w:val="0"/>
      <w:marRight w:val="0"/>
      <w:marTop w:val="0"/>
      <w:marBottom w:val="0"/>
      <w:divBdr>
        <w:top w:val="none" w:sz="0" w:space="0" w:color="auto"/>
        <w:left w:val="none" w:sz="0" w:space="0" w:color="auto"/>
        <w:bottom w:val="none" w:sz="0" w:space="0" w:color="auto"/>
        <w:right w:val="none" w:sz="0" w:space="0" w:color="auto"/>
      </w:divBdr>
    </w:div>
    <w:div w:id="726880379">
      <w:bodyDiv w:val="1"/>
      <w:marLeft w:val="0"/>
      <w:marRight w:val="0"/>
      <w:marTop w:val="0"/>
      <w:marBottom w:val="0"/>
      <w:divBdr>
        <w:top w:val="none" w:sz="0" w:space="0" w:color="auto"/>
        <w:left w:val="none" w:sz="0" w:space="0" w:color="auto"/>
        <w:bottom w:val="none" w:sz="0" w:space="0" w:color="auto"/>
        <w:right w:val="none" w:sz="0" w:space="0" w:color="auto"/>
      </w:divBdr>
    </w:div>
    <w:div w:id="732194171">
      <w:bodyDiv w:val="1"/>
      <w:marLeft w:val="0"/>
      <w:marRight w:val="0"/>
      <w:marTop w:val="0"/>
      <w:marBottom w:val="0"/>
      <w:divBdr>
        <w:top w:val="none" w:sz="0" w:space="0" w:color="auto"/>
        <w:left w:val="none" w:sz="0" w:space="0" w:color="auto"/>
        <w:bottom w:val="none" w:sz="0" w:space="0" w:color="auto"/>
        <w:right w:val="none" w:sz="0" w:space="0" w:color="auto"/>
      </w:divBdr>
    </w:div>
    <w:div w:id="867523968">
      <w:bodyDiv w:val="1"/>
      <w:marLeft w:val="0"/>
      <w:marRight w:val="0"/>
      <w:marTop w:val="0"/>
      <w:marBottom w:val="0"/>
      <w:divBdr>
        <w:top w:val="none" w:sz="0" w:space="0" w:color="auto"/>
        <w:left w:val="none" w:sz="0" w:space="0" w:color="auto"/>
        <w:bottom w:val="none" w:sz="0" w:space="0" w:color="auto"/>
        <w:right w:val="none" w:sz="0" w:space="0" w:color="auto"/>
      </w:divBdr>
    </w:div>
    <w:div w:id="923419459">
      <w:bodyDiv w:val="1"/>
      <w:marLeft w:val="0"/>
      <w:marRight w:val="0"/>
      <w:marTop w:val="0"/>
      <w:marBottom w:val="0"/>
      <w:divBdr>
        <w:top w:val="none" w:sz="0" w:space="0" w:color="auto"/>
        <w:left w:val="none" w:sz="0" w:space="0" w:color="auto"/>
        <w:bottom w:val="none" w:sz="0" w:space="0" w:color="auto"/>
        <w:right w:val="none" w:sz="0" w:space="0" w:color="auto"/>
      </w:divBdr>
    </w:div>
    <w:div w:id="999426984">
      <w:bodyDiv w:val="1"/>
      <w:marLeft w:val="0"/>
      <w:marRight w:val="0"/>
      <w:marTop w:val="0"/>
      <w:marBottom w:val="0"/>
      <w:divBdr>
        <w:top w:val="none" w:sz="0" w:space="0" w:color="auto"/>
        <w:left w:val="none" w:sz="0" w:space="0" w:color="auto"/>
        <w:bottom w:val="none" w:sz="0" w:space="0" w:color="auto"/>
        <w:right w:val="none" w:sz="0" w:space="0" w:color="auto"/>
      </w:divBdr>
    </w:div>
    <w:div w:id="1041783843">
      <w:bodyDiv w:val="1"/>
      <w:marLeft w:val="0"/>
      <w:marRight w:val="0"/>
      <w:marTop w:val="0"/>
      <w:marBottom w:val="0"/>
      <w:divBdr>
        <w:top w:val="none" w:sz="0" w:space="0" w:color="auto"/>
        <w:left w:val="none" w:sz="0" w:space="0" w:color="auto"/>
        <w:bottom w:val="none" w:sz="0" w:space="0" w:color="auto"/>
        <w:right w:val="none" w:sz="0" w:space="0" w:color="auto"/>
      </w:divBdr>
    </w:div>
    <w:div w:id="105454509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50750285">
      <w:bodyDiv w:val="1"/>
      <w:marLeft w:val="0"/>
      <w:marRight w:val="0"/>
      <w:marTop w:val="0"/>
      <w:marBottom w:val="0"/>
      <w:divBdr>
        <w:top w:val="none" w:sz="0" w:space="0" w:color="auto"/>
        <w:left w:val="none" w:sz="0" w:space="0" w:color="auto"/>
        <w:bottom w:val="none" w:sz="0" w:space="0" w:color="auto"/>
        <w:right w:val="none" w:sz="0" w:space="0" w:color="auto"/>
      </w:divBdr>
    </w:div>
    <w:div w:id="1183862482">
      <w:bodyDiv w:val="1"/>
      <w:marLeft w:val="0"/>
      <w:marRight w:val="0"/>
      <w:marTop w:val="0"/>
      <w:marBottom w:val="0"/>
      <w:divBdr>
        <w:top w:val="none" w:sz="0" w:space="0" w:color="auto"/>
        <w:left w:val="none" w:sz="0" w:space="0" w:color="auto"/>
        <w:bottom w:val="none" w:sz="0" w:space="0" w:color="auto"/>
        <w:right w:val="none" w:sz="0" w:space="0" w:color="auto"/>
      </w:divBdr>
    </w:div>
    <w:div w:id="1224219596">
      <w:bodyDiv w:val="1"/>
      <w:marLeft w:val="0"/>
      <w:marRight w:val="0"/>
      <w:marTop w:val="0"/>
      <w:marBottom w:val="0"/>
      <w:divBdr>
        <w:top w:val="none" w:sz="0" w:space="0" w:color="auto"/>
        <w:left w:val="none" w:sz="0" w:space="0" w:color="auto"/>
        <w:bottom w:val="none" w:sz="0" w:space="0" w:color="auto"/>
        <w:right w:val="none" w:sz="0" w:space="0" w:color="auto"/>
      </w:divBdr>
    </w:div>
    <w:div w:id="1285037768">
      <w:bodyDiv w:val="1"/>
      <w:marLeft w:val="0"/>
      <w:marRight w:val="0"/>
      <w:marTop w:val="0"/>
      <w:marBottom w:val="0"/>
      <w:divBdr>
        <w:top w:val="none" w:sz="0" w:space="0" w:color="auto"/>
        <w:left w:val="none" w:sz="0" w:space="0" w:color="auto"/>
        <w:bottom w:val="none" w:sz="0" w:space="0" w:color="auto"/>
        <w:right w:val="none" w:sz="0" w:space="0" w:color="auto"/>
      </w:divBdr>
    </w:div>
    <w:div w:id="1324620775">
      <w:bodyDiv w:val="1"/>
      <w:marLeft w:val="0"/>
      <w:marRight w:val="0"/>
      <w:marTop w:val="0"/>
      <w:marBottom w:val="0"/>
      <w:divBdr>
        <w:top w:val="none" w:sz="0" w:space="0" w:color="auto"/>
        <w:left w:val="none" w:sz="0" w:space="0" w:color="auto"/>
        <w:bottom w:val="none" w:sz="0" w:space="0" w:color="auto"/>
        <w:right w:val="none" w:sz="0" w:space="0" w:color="auto"/>
      </w:divBdr>
    </w:div>
    <w:div w:id="1345472260">
      <w:bodyDiv w:val="1"/>
      <w:marLeft w:val="0"/>
      <w:marRight w:val="0"/>
      <w:marTop w:val="0"/>
      <w:marBottom w:val="0"/>
      <w:divBdr>
        <w:top w:val="none" w:sz="0" w:space="0" w:color="auto"/>
        <w:left w:val="none" w:sz="0" w:space="0" w:color="auto"/>
        <w:bottom w:val="none" w:sz="0" w:space="0" w:color="auto"/>
        <w:right w:val="none" w:sz="0" w:space="0" w:color="auto"/>
      </w:divBdr>
    </w:div>
    <w:div w:id="1493445785">
      <w:bodyDiv w:val="1"/>
      <w:marLeft w:val="0"/>
      <w:marRight w:val="0"/>
      <w:marTop w:val="0"/>
      <w:marBottom w:val="0"/>
      <w:divBdr>
        <w:top w:val="none" w:sz="0" w:space="0" w:color="auto"/>
        <w:left w:val="none" w:sz="0" w:space="0" w:color="auto"/>
        <w:bottom w:val="none" w:sz="0" w:space="0" w:color="auto"/>
        <w:right w:val="none" w:sz="0" w:space="0" w:color="auto"/>
      </w:divBdr>
      <w:divsChild>
        <w:div w:id="888033225">
          <w:marLeft w:val="0"/>
          <w:marRight w:val="0"/>
          <w:marTop w:val="0"/>
          <w:marBottom w:val="0"/>
          <w:divBdr>
            <w:top w:val="none" w:sz="0" w:space="0" w:color="auto"/>
            <w:left w:val="none" w:sz="0" w:space="0" w:color="auto"/>
            <w:bottom w:val="none" w:sz="0" w:space="0" w:color="auto"/>
            <w:right w:val="none" w:sz="0" w:space="0" w:color="auto"/>
          </w:divBdr>
        </w:div>
        <w:div w:id="35861726">
          <w:marLeft w:val="0"/>
          <w:marRight w:val="0"/>
          <w:marTop w:val="0"/>
          <w:marBottom w:val="0"/>
          <w:divBdr>
            <w:top w:val="none" w:sz="0" w:space="0" w:color="auto"/>
            <w:left w:val="none" w:sz="0" w:space="0" w:color="auto"/>
            <w:bottom w:val="none" w:sz="0" w:space="0" w:color="auto"/>
            <w:right w:val="none" w:sz="0" w:space="0" w:color="auto"/>
          </w:divBdr>
        </w:div>
        <w:div w:id="1107385396">
          <w:marLeft w:val="0"/>
          <w:marRight w:val="0"/>
          <w:marTop w:val="0"/>
          <w:marBottom w:val="0"/>
          <w:divBdr>
            <w:top w:val="none" w:sz="0" w:space="0" w:color="auto"/>
            <w:left w:val="none" w:sz="0" w:space="0" w:color="auto"/>
            <w:bottom w:val="none" w:sz="0" w:space="0" w:color="auto"/>
            <w:right w:val="none" w:sz="0" w:space="0" w:color="auto"/>
          </w:divBdr>
        </w:div>
      </w:divsChild>
    </w:div>
    <w:div w:id="1502963330">
      <w:bodyDiv w:val="1"/>
      <w:marLeft w:val="0"/>
      <w:marRight w:val="0"/>
      <w:marTop w:val="0"/>
      <w:marBottom w:val="0"/>
      <w:divBdr>
        <w:top w:val="none" w:sz="0" w:space="0" w:color="auto"/>
        <w:left w:val="none" w:sz="0" w:space="0" w:color="auto"/>
        <w:bottom w:val="none" w:sz="0" w:space="0" w:color="auto"/>
        <w:right w:val="none" w:sz="0" w:space="0" w:color="auto"/>
      </w:divBdr>
    </w:div>
    <w:div w:id="1607275431">
      <w:bodyDiv w:val="1"/>
      <w:marLeft w:val="0"/>
      <w:marRight w:val="0"/>
      <w:marTop w:val="0"/>
      <w:marBottom w:val="0"/>
      <w:divBdr>
        <w:top w:val="none" w:sz="0" w:space="0" w:color="auto"/>
        <w:left w:val="none" w:sz="0" w:space="0" w:color="auto"/>
        <w:bottom w:val="none" w:sz="0" w:space="0" w:color="auto"/>
        <w:right w:val="none" w:sz="0" w:space="0" w:color="auto"/>
      </w:divBdr>
    </w:div>
    <w:div w:id="1620529306">
      <w:bodyDiv w:val="1"/>
      <w:marLeft w:val="0"/>
      <w:marRight w:val="0"/>
      <w:marTop w:val="0"/>
      <w:marBottom w:val="0"/>
      <w:divBdr>
        <w:top w:val="none" w:sz="0" w:space="0" w:color="auto"/>
        <w:left w:val="none" w:sz="0" w:space="0" w:color="auto"/>
        <w:bottom w:val="none" w:sz="0" w:space="0" w:color="auto"/>
        <w:right w:val="none" w:sz="0" w:space="0" w:color="auto"/>
      </w:divBdr>
    </w:div>
    <w:div w:id="1720713620">
      <w:bodyDiv w:val="1"/>
      <w:marLeft w:val="0"/>
      <w:marRight w:val="0"/>
      <w:marTop w:val="0"/>
      <w:marBottom w:val="0"/>
      <w:divBdr>
        <w:top w:val="none" w:sz="0" w:space="0" w:color="auto"/>
        <w:left w:val="none" w:sz="0" w:space="0" w:color="auto"/>
        <w:bottom w:val="none" w:sz="0" w:space="0" w:color="auto"/>
        <w:right w:val="none" w:sz="0" w:space="0" w:color="auto"/>
      </w:divBdr>
    </w:div>
    <w:div w:id="1912544286">
      <w:bodyDiv w:val="1"/>
      <w:marLeft w:val="0"/>
      <w:marRight w:val="0"/>
      <w:marTop w:val="0"/>
      <w:marBottom w:val="0"/>
      <w:divBdr>
        <w:top w:val="none" w:sz="0" w:space="0" w:color="auto"/>
        <w:left w:val="none" w:sz="0" w:space="0" w:color="auto"/>
        <w:bottom w:val="none" w:sz="0" w:space="0" w:color="auto"/>
        <w:right w:val="none" w:sz="0" w:space="0" w:color="auto"/>
      </w:divBdr>
    </w:div>
    <w:div w:id="1915820432">
      <w:bodyDiv w:val="1"/>
      <w:marLeft w:val="0"/>
      <w:marRight w:val="0"/>
      <w:marTop w:val="0"/>
      <w:marBottom w:val="0"/>
      <w:divBdr>
        <w:top w:val="none" w:sz="0" w:space="0" w:color="auto"/>
        <w:left w:val="none" w:sz="0" w:space="0" w:color="auto"/>
        <w:bottom w:val="none" w:sz="0" w:space="0" w:color="auto"/>
        <w:right w:val="none" w:sz="0" w:space="0" w:color="auto"/>
      </w:divBdr>
    </w:div>
    <w:div w:id="200797471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xilinx.com/products/design-tools/vivado.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stringtemplate.org/about.html"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https://www.seas.upenn.edu/~ese171/vhdl/vhdl_primer_files/image003.gif"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threadingbuildingblocks.org/docs/help/tbb_userguide/Data_Flow_Graph.html" TargetMode="External"/><Relationship Id="rId38" Type="http://schemas.openxmlformats.org/officeDocument/2006/relationships/hyperlink" Target="https://www.eclipse.org/xtend/documentation/index.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wiki.eclipse.org/Platfor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5.png"/><Relationship Id="rId32" Type="http://schemas.openxmlformats.org/officeDocument/2006/relationships/hyperlink" Target="https://freemarker.apache.org/" TargetMode="External"/><Relationship Id="rId37" Type="http://schemas.openxmlformats.org/officeDocument/2006/relationships/hyperlink" Target="https://en.wikipedia.org/wiki/Singleton_pattern" TargetMode="External"/><Relationship Id="rId40" Type="http://schemas.openxmlformats.org/officeDocument/2006/relationships/hyperlink" Target="http://hls.iit.bme.hu/lib/exe/fetch.php/doc/onlab1_msc_oszb.pdf"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wiki.eclipse.org/Eclipse_Project" TargetMode="External"/><Relationship Id="rId36" Type="http://schemas.openxmlformats.org/officeDocument/2006/relationships/hyperlink" Target="https://www.seas.upenn.edu/~ese171/vhdl/vhdl_primer_files/image003.gif"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hls.iit.bme.hu/lib/exe/fetch.php/hu/pipecomp.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eclipsesource.com/blogs/tutorials/emf-tutorial/" TargetMode="External"/><Relationship Id="rId30" Type="http://schemas.openxmlformats.org/officeDocument/2006/relationships/hyperlink" Target="https://en.wikipedia.org/wiki/High-level_synthesis" TargetMode="External"/><Relationship Id="rId35" Type="http://schemas.openxmlformats.org/officeDocument/2006/relationships/hyperlink" Target="https://en.wikipedia.org/wiki/High-level_synthesis"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B89B14-0D54-48CF-B8F3-F3616DCAC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6790</TotalTime>
  <Pages>48</Pages>
  <Words>7533</Words>
  <Characters>51979</Characters>
  <Application>Microsoft Office Word</Application>
  <DocSecurity>0</DocSecurity>
  <Lines>433</Lines>
  <Paragraphs>118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Adatfolyamgráfból hardverleírás automatizált generálása</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Suba Gergely</Manager>
  <Company>Irányítástechnika és Informatika Tanszék</Company>
  <LinksUpToDate>false</LinksUpToDate>
  <CharactersWithSpaces>59394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Adatfolyamgráfból hardverleírás automatizált generálása</dc:title>
  <dc:subject/>
  <dc:creator>Kovácsvölgyi Dávid</dc:creator>
  <cp:keywords/>
  <dc:description/>
  <cp:lastModifiedBy>Egyetem</cp:lastModifiedBy>
  <cp:revision>215</cp:revision>
  <cp:lastPrinted>2018-12-06T18:25:00Z</cp:lastPrinted>
  <dcterms:created xsi:type="dcterms:W3CDTF">2018-11-13T19:14:00Z</dcterms:created>
  <dcterms:modified xsi:type="dcterms:W3CDTF">2018-12-06T18:33:00Z</dcterms:modified>
</cp:coreProperties>
</file>