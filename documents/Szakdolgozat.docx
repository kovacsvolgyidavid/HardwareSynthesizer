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C07BDD" w14:textId="4F72DEA2" w:rsidR="00CF5BCE" w:rsidRDefault="00CF5BCE" w:rsidP="00D429F2">
      <w:pPr>
        <w:pStyle w:val="Cmlaplog"/>
      </w:pPr>
    </w:p>
    <w:p w14:paraId="60EA1457" w14:textId="25C232C8" w:rsidR="00CF5BCE" w:rsidRDefault="00CF5BCE" w:rsidP="00D429F2">
      <w:pPr>
        <w:pStyle w:val="Cmlaplog"/>
      </w:pPr>
    </w:p>
    <w:p w14:paraId="539D38F8" w14:textId="1B28135F" w:rsidR="0063585C" w:rsidRPr="004851C7" w:rsidRDefault="00816BCB" w:rsidP="00D429F2">
      <w:pPr>
        <w:pStyle w:val="Cmlaplog"/>
      </w:pPr>
      <w:r w:rsidRPr="00CF5BCE">
        <w:br w:type="page"/>
      </w:r>
      <w:r w:rsidR="004C6EB4" w:rsidRPr="004851C7">
        <w:rPr>
          <w:noProof/>
        </w:rPr>
        <w:lastRenderedPageBreak/>
        <w:drawing>
          <wp:inline distT="0" distB="0" distL="0" distR="0" wp14:anchorId="36F25E46" wp14:editId="0B177195">
            <wp:extent cx="1933575" cy="542925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F5E08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9E72DDF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4D7C376" w14:textId="56D91EA5" w:rsidR="004851C7" w:rsidRDefault="003B456A" w:rsidP="00D429F2">
      <w:pPr>
        <w:pStyle w:val="Cmlapkarstanszk"/>
      </w:pPr>
      <w:fldSimple w:instr=" DOCPROPERTY  Company  \* MERGEFORMAT ">
        <w:r w:rsidR="00B25527">
          <w:t>Irányítástechnika és Informatika Tanszék</w:t>
        </w:r>
      </w:fldSimple>
    </w:p>
    <w:p w14:paraId="447284F2" w14:textId="77777777" w:rsidR="004851C7" w:rsidRDefault="004851C7"/>
    <w:p w14:paraId="78631426" w14:textId="77777777" w:rsidR="004851C7" w:rsidRDefault="004851C7"/>
    <w:p w14:paraId="0C08E6A6" w14:textId="77777777" w:rsidR="004851C7" w:rsidRDefault="004851C7"/>
    <w:p w14:paraId="4C85370F" w14:textId="77777777" w:rsidR="004851C7" w:rsidRDefault="004851C7"/>
    <w:p w14:paraId="2D9E229A" w14:textId="77777777" w:rsidR="004851C7" w:rsidRDefault="004851C7"/>
    <w:p w14:paraId="26A233DB" w14:textId="77777777" w:rsidR="004851C7" w:rsidRDefault="004851C7"/>
    <w:p w14:paraId="37AC1E18" w14:textId="77777777" w:rsidR="004851C7" w:rsidRPr="00B50CAA" w:rsidRDefault="004851C7"/>
    <w:p w14:paraId="610B47C6" w14:textId="6A21F53D" w:rsidR="0063585C" w:rsidRPr="00B50CAA" w:rsidRDefault="003B456A" w:rsidP="00171054">
      <w:pPr>
        <w:pStyle w:val="Cmlapszerz"/>
      </w:pPr>
      <w:fldSimple w:instr=" AUTHOR  \* MERGEFORMAT ">
        <w:r w:rsidR="00B25527">
          <w:t>Kovácsvölgyi Dávid</w:t>
        </w:r>
      </w:fldSimple>
    </w:p>
    <w:p w14:paraId="08CD5498" w14:textId="6AC94C52" w:rsidR="0063585C" w:rsidRPr="00B50CAA" w:rsidRDefault="003B456A">
      <w:pPr>
        <w:pStyle w:val="Cm"/>
      </w:pPr>
      <w:fldSimple w:instr=" TITLE  \* MERGEFORMAT ">
        <w:r w:rsidR="00B25527">
          <w:t>Adatfolyamgráfból hardverleírás automatizált generálása</w:t>
        </w:r>
      </w:fldSimple>
    </w:p>
    <w:p w14:paraId="483300A4" w14:textId="5A58F5F0" w:rsidR="0063585C" w:rsidRPr="00B50CAA" w:rsidRDefault="0063585C" w:rsidP="009C1C93">
      <w:pPr>
        <w:pStyle w:val="Alcm"/>
      </w:pPr>
      <w:r w:rsidRPr="00267677">
        <w:fldChar w:fldCharType="begin"/>
      </w:r>
      <w:r w:rsidRPr="00B50CAA">
        <w:instrText xml:space="preserve"> SUBJECT  \* MERGEFORMAT </w:instrText>
      </w:r>
      <w:r w:rsidRPr="00267677">
        <w:fldChar w:fldCharType="end"/>
      </w:r>
    </w:p>
    <w:p w14:paraId="67AC80F9" w14:textId="77777777" w:rsidR="0063585C" w:rsidRPr="00D429F2" w:rsidRDefault="004C6EB4" w:rsidP="009C1C93">
      <w:pPr>
        <w:pStyle w:val="Alcm"/>
      </w:pPr>
      <w:r w:rsidRPr="00D429F2"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176C4F2" wp14:editId="746E76FD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0" r="3810" b="4445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5FF655" w14:textId="77777777" w:rsidR="00B658FE" w:rsidRDefault="00B658FE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Konzulens</w:t>
                            </w:r>
                          </w:p>
                          <w:p w14:paraId="207A1863" w14:textId="77777777" w:rsidR="00B658FE" w:rsidRDefault="00B658FE" w:rsidP="00171054">
                            <w:pPr>
                              <w:pStyle w:val="Cmlapszerz"/>
                            </w:pPr>
                            <w:fldSimple w:instr=" DOCPROPERTY &quot;Manager&quot;  \* MERGEFORMAT ">
                              <w:r>
                                <w:t>Suba Gergely</w:t>
                              </w:r>
                            </w:fldSimple>
                          </w:p>
                          <w:p w14:paraId="07064B09" w14:textId="73F7E054" w:rsidR="00B658FE" w:rsidRDefault="00B658FE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2018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176C4F2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" stroked="f">
                <v:textbox>
                  <w:txbxContent>
                    <w:p w14:paraId="745FF655" w14:textId="77777777" w:rsidR="00B658FE" w:rsidRDefault="00B658FE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Konzulens</w:t>
                      </w:r>
                    </w:p>
                    <w:p w14:paraId="207A1863" w14:textId="77777777" w:rsidR="00B658FE" w:rsidRDefault="00B658FE" w:rsidP="00171054">
                      <w:pPr>
                        <w:pStyle w:val="Cmlapszerz"/>
                      </w:pPr>
                      <w:fldSimple w:instr=" DOCPROPERTY &quot;Manager&quot;  \* MERGEFORMAT ">
                        <w:r>
                          <w:t>Suba Gergely</w:t>
                        </w:r>
                      </w:fldSimple>
                    </w:p>
                    <w:p w14:paraId="07064B09" w14:textId="73F7E054" w:rsidR="00B658FE" w:rsidRDefault="00B658FE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2018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FDCB1CA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7F5095F6" w14:textId="1629F7A9" w:rsidR="00B25527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31715916" w:history="1">
        <w:r w:rsidR="00B25527" w:rsidRPr="005270ED">
          <w:rPr>
            <w:rStyle w:val="Hiperhivatkozs"/>
            <w:noProof/>
          </w:rPr>
          <w:t>Kivonat</w:t>
        </w:r>
        <w:r w:rsidR="00B25527">
          <w:rPr>
            <w:noProof/>
            <w:webHidden/>
          </w:rPr>
          <w:tab/>
        </w:r>
        <w:r w:rsidR="00B25527">
          <w:rPr>
            <w:noProof/>
            <w:webHidden/>
          </w:rPr>
          <w:fldChar w:fldCharType="begin"/>
        </w:r>
        <w:r w:rsidR="00B25527">
          <w:rPr>
            <w:noProof/>
            <w:webHidden/>
          </w:rPr>
          <w:instrText xml:space="preserve"> PAGEREF _Toc531715916 \h </w:instrText>
        </w:r>
        <w:r w:rsidR="00B25527">
          <w:rPr>
            <w:noProof/>
            <w:webHidden/>
          </w:rPr>
        </w:r>
        <w:r w:rsidR="00B25527">
          <w:rPr>
            <w:noProof/>
            <w:webHidden/>
          </w:rPr>
          <w:fldChar w:fldCharType="separate"/>
        </w:r>
        <w:r w:rsidR="00B25527">
          <w:rPr>
            <w:noProof/>
            <w:webHidden/>
          </w:rPr>
          <w:t>6</w:t>
        </w:r>
        <w:r w:rsidR="00B25527">
          <w:rPr>
            <w:noProof/>
            <w:webHidden/>
          </w:rPr>
          <w:fldChar w:fldCharType="end"/>
        </w:r>
      </w:hyperlink>
    </w:p>
    <w:p w14:paraId="5195F953" w14:textId="3418CD22" w:rsidR="00B25527" w:rsidRDefault="00B25527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31715917" w:history="1">
        <w:r w:rsidRPr="005270ED">
          <w:rPr>
            <w:rStyle w:val="Hiperhivatkozs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8AD8C5" w14:textId="438F7801" w:rsidR="00B25527" w:rsidRDefault="00B25527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31715918" w:history="1">
        <w:r w:rsidRPr="005270ED">
          <w:rPr>
            <w:rStyle w:val="Hiperhivatkozs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6AABB75" w14:textId="3A160466" w:rsidR="00B25527" w:rsidRDefault="00B2552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19" w:history="1">
        <w:r w:rsidRPr="005270ED">
          <w:rPr>
            <w:rStyle w:val="Hiperhivatkozs"/>
            <w:noProof/>
          </w:rPr>
          <w:t>1.1 PipeComp keretrendszer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EE652B2" w14:textId="19A88B72" w:rsidR="00B25527" w:rsidRDefault="00B2552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20" w:history="1">
        <w:r w:rsidRPr="005270ED">
          <w:rPr>
            <w:rStyle w:val="Hiperhivatkozs"/>
            <w:noProof/>
          </w:rPr>
          <w:t>1.2 HLS Backend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4FF37C8" w14:textId="5100891F" w:rsidR="00B25527" w:rsidRDefault="00B25527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31715921" w:history="1">
        <w:r w:rsidRPr="005270ED">
          <w:rPr>
            <w:rStyle w:val="Hiperhivatkozs"/>
            <w:noProof/>
          </w:rPr>
          <w:t>2 Megismert technológiák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E0BA136" w14:textId="111A6EB3" w:rsidR="00B25527" w:rsidRDefault="00B2552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22" w:history="1">
        <w:r w:rsidRPr="005270ED">
          <w:rPr>
            <w:rStyle w:val="Hiperhivatkozs"/>
            <w:noProof/>
          </w:rPr>
          <w:t>2.1 VHDL hardverleíró nyelv jellegzetességei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F347F3E" w14:textId="130E615F" w:rsidR="00B25527" w:rsidRDefault="00B2552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23" w:history="1">
        <w:r w:rsidRPr="005270ED">
          <w:rPr>
            <w:rStyle w:val="Hiperhivatkozs"/>
            <w:noProof/>
          </w:rPr>
          <w:t>2.1.1 Felépítés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C023336" w14:textId="727E6F0A" w:rsidR="00B25527" w:rsidRDefault="00B2552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24" w:history="1">
        <w:r w:rsidRPr="005270ED">
          <w:rPr>
            <w:rStyle w:val="Hiperhivatkozs"/>
            <w:noProof/>
          </w:rPr>
          <w:t>2.2 Eclipse alapú modellezési technológiák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B734F3F" w14:textId="2236B86C" w:rsidR="00B25527" w:rsidRDefault="00B2552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25" w:history="1">
        <w:r w:rsidRPr="005270ED">
          <w:rPr>
            <w:rStyle w:val="Hiperhivatkozs"/>
            <w:noProof/>
          </w:rPr>
          <w:t>2.2.1</w:t>
        </w:r>
        <w:r w:rsidRPr="005270ED">
          <w:rPr>
            <w:rStyle w:val="Hiperhivatkozs"/>
            <w:noProof/>
            <w:shd w:val="clear" w:color="auto" w:fill="FFFFFF"/>
          </w:rPr>
          <w:t xml:space="preserve"> Eclipse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1B3F94F" w14:textId="3AD069B1" w:rsidR="00B25527" w:rsidRDefault="00B2552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26" w:history="1">
        <w:r w:rsidRPr="005270ED">
          <w:rPr>
            <w:rStyle w:val="Hiperhivatkozs"/>
            <w:noProof/>
          </w:rPr>
          <w:t>2.3 Template-nyelvek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07001E0" w14:textId="247C2816" w:rsidR="00B25527" w:rsidRDefault="00B2552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27" w:history="1">
        <w:r w:rsidRPr="005270ED">
          <w:rPr>
            <w:rStyle w:val="Hiperhivatkozs"/>
            <w:noProof/>
          </w:rPr>
          <w:t>2.3.1 Összehasonlítás szempontjai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404AE5D" w14:textId="213ECF31" w:rsidR="00B25527" w:rsidRDefault="00B2552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28" w:history="1">
        <w:r w:rsidRPr="005270ED">
          <w:rPr>
            <w:rStyle w:val="Hiperhivatkozs"/>
            <w:noProof/>
          </w:rPr>
          <w:t>2.3.2 Freemarker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2A20445" w14:textId="299FC96B" w:rsidR="00B25527" w:rsidRDefault="00B2552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29" w:history="1">
        <w:r w:rsidRPr="005270ED">
          <w:rPr>
            <w:rStyle w:val="Hiperhivatkozs"/>
            <w:noProof/>
          </w:rPr>
          <w:t>2.3.3 StringTemplate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C8AA6C8" w14:textId="37AC7F98" w:rsidR="00B25527" w:rsidRDefault="00B2552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30" w:history="1">
        <w:r w:rsidRPr="005270ED">
          <w:rPr>
            <w:rStyle w:val="Hiperhivatkozs"/>
            <w:noProof/>
          </w:rPr>
          <w:t>2.3.4 Xtend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E2D06B8" w14:textId="25530272" w:rsidR="00B25527" w:rsidRDefault="00B2552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31" w:history="1">
        <w:r w:rsidRPr="005270ED">
          <w:rPr>
            <w:rStyle w:val="Hiperhivatkozs"/>
            <w:noProof/>
          </w:rPr>
          <w:t>2.3.5 Konklúzió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067A64C" w14:textId="6133C824" w:rsidR="00B25527" w:rsidRDefault="00B25527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31715932" w:history="1">
        <w:r w:rsidRPr="005270ED">
          <w:rPr>
            <w:rStyle w:val="Hiperhivatkozs"/>
            <w:noProof/>
          </w:rPr>
          <w:t>3 Specifikáció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3638934" w14:textId="01F636B2" w:rsidR="00B25527" w:rsidRDefault="00B2552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33" w:history="1">
        <w:r w:rsidRPr="005270ED">
          <w:rPr>
            <w:rStyle w:val="Hiperhivatkozs"/>
            <w:noProof/>
          </w:rPr>
          <w:t>3.1 HIG adatmodell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C935055" w14:textId="0CBB7ADE" w:rsidR="00B25527" w:rsidRDefault="00B2552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34" w:history="1">
        <w:r w:rsidRPr="005270ED">
          <w:rPr>
            <w:rStyle w:val="Hiperhivatkozs"/>
            <w:noProof/>
          </w:rPr>
          <w:t>3.2 Elvárások a generátorral szemben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A7D8872" w14:textId="0CD05918" w:rsidR="00B25527" w:rsidRDefault="00B25527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31715935" w:history="1">
        <w:r w:rsidRPr="005270ED">
          <w:rPr>
            <w:rStyle w:val="Hiperhivatkozs"/>
            <w:noProof/>
          </w:rPr>
          <w:t>4 Architektúra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CE866C4" w14:textId="321FD56B" w:rsidR="00B25527" w:rsidRDefault="00B2552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36" w:history="1">
        <w:r w:rsidRPr="005270ED">
          <w:rPr>
            <w:rStyle w:val="Hiperhivatkozs"/>
            <w:noProof/>
          </w:rPr>
          <w:t>4.1 VHDL könyvtár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ABB2F84" w14:textId="4E344844" w:rsidR="00B25527" w:rsidRDefault="00B2552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37" w:history="1">
        <w:r w:rsidRPr="005270ED">
          <w:rPr>
            <w:rStyle w:val="Hiperhivatkozs"/>
            <w:noProof/>
          </w:rPr>
          <w:t>4.1.1 BasicEntityReader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A1AAB47" w14:textId="4055D946" w:rsidR="00B25527" w:rsidRDefault="00B2552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38" w:history="1">
        <w:r w:rsidRPr="005270ED">
          <w:rPr>
            <w:rStyle w:val="Hiperhivatkozs"/>
            <w:noProof/>
          </w:rPr>
          <w:t>4.2 HIG olvasó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C2991D9" w14:textId="7FFFFE02" w:rsidR="00B25527" w:rsidRDefault="00B2552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39" w:history="1">
        <w:r w:rsidRPr="005270ED">
          <w:rPr>
            <w:rStyle w:val="Hiperhivatkozs"/>
            <w:noProof/>
          </w:rPr>
          <w:t>4.3 HIG Component és a VHDL kapcsolata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1CCD726" w14:textId="4B86F230" w:rsidR="00B25527" w:rsidRDefault="00B2552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40" w:history="1">
        <w:r w:rsidRPr="005270ED">
          <w:rPr>
            <w:rStyle w:val="Hiperhivatkozs"/>
            <w:noProof/>
          </w:rPr>
          <w:t>4.4 HIG előfeldolgozó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A6691D1" w14:textId="02411EAB" w:rsidR="00B25527" w:rsidRDefault="00B2552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41" w:history="1">
        <w:r w:rsidRPr="005270ED">
          <w:rPr>
            <w:rStyle w:val="Hiperhivatkozs"/>
            <w:noProof/>
          </w:rPr>
          <w:t>4.5 VHDL builder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BF4BD90" w14:textId="0E673CC8" w:rsidR="00B25527" w:rsidRDefault="00B2552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42" w:history="1">
        <w:r w:rsidRPr="005270ED">
          <w:rPr>
            <w:rStyle w:val="Hiperhivatkozs"/>
            <w:noProof/>
          </w:rPr>
          <w:t>4.5.1 HIG Generátor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71937D2" w14:textId="32EFE7D3" w:rsidR="00B25527" w:rsidRDefault="00B2552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43" w:history="1">
        <w:r w:rsidRPr="005270ED">
          <w:rPr>
            <w:rStyle w:val="Hiperhivatkozs"/>
            <w:noProof/>
          </w:rPr>
          <w:t>4.5.2 Loop Generátor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D7F4C88" w14:textId="0345F9C2" w:rsidR="00B25527" w:rsidRDefault="00B2552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44" w:history="1">
        <w:r w:rsidRPr="005270ED">
          <w:rPr>
            <w:rStyle w:val="Hiperhivatkozs"/>
            <w:noProof/>
          </w:rPr>
          <w:t>4.5.3 Selection Generátor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7A7BDB1" w14:textId="46AC15B9" w:rsidR="00B25527" w:rsidRDefault="00B2552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45" w:history="1">
        <w:r w:rsidRPr="005270ED">
          <w:rPr>
            <w:rStyle w:val="Hiperhivatkozs"/>
            <w:noProof/>
          </w:rPr>
          <w:t>4.5.4 Tömbkezelés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92529A9" w14:textId="6F5126D9" w:rsidR="00B25527" w:rsidRDefault="00B2552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46" w:history="1">
        <w:r w:rsidRPr="005270ED">
          <w:rPr>
            <w:rStyle w:val="Hiperhivatkozs"/>
            <w:noProof/>
          </w:rPr>
          <w:t>4.6 Kimenet felügyelő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1BC03A0" w14:textId="59EF95E9" w:rsidR="00B25527" w:rsidRDefault="00B25527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31715947" w:history="1">
        <w:r w:rsidRPr="005270ED">
          <w:rPr>
            <w:rStyle w:val="Hiperhivatkozs"/>
            <w:noProof/>
          </w:rPr>
          <w:t>5 Fejlesztés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4E3D2AF" w14:textId="1782BEC7" w:rsidR="00B25527" w:rsidRDefault="00B2552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48" w:history="1">
        <w:r w:rsidRPr="005270ED">
          <w:rPr>
            <w:rStyle w:val="Hiperhivatkozs"/>
            <w:noProof/>
          </w:rPr>
          <w:t>5.1 VHDL könyvtár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316814D" w14:textId="30BB4CCE" w:rsidR="00B25527" w:rsidRDefault="00B2552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49" w:history="1">
        <w:r w:rsidRPr="005270ED">
          <w:rPr>
            <w:rStyle w:val="Hiperhivatkozs"/>
            <w:noProof/>
          </w:rPr>
          <w:t>5.1.1 Alap műveletek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16B5F61" w14:textId="43A67CDA" w:rsidR="00B25527" w:rsidRDefault="00B2552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50" w:history="1">
        <w:r w:rsidRPr="005270ED">
          <w:rPr>
            <w:rStyle w:val="Hiperhivatkozs"/>
            <w:noProof/>
          </w:rPr>
          <w:t>5.2 HIG olvasó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F370878" w14:textId="38920887" w:rsidR="00B25527" w:rsidRDefault="00B2552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51" w:history="1">
        <w:r w:rsidRPr="005270ED">
          <w:rPr>
            <w:rStyle w:val="Hiperhivatkozs"/>
            <w:noProof/>
          </w:rPr>
          <w:t>5.3 VHDL generátorok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D4CC3BA" w14:textId="2BC5980A" w:rsidR="00B25527" w:rsidRDefault="00B2552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52" w:history="1">
        <w:r w:rsidRPr="005270ED">
          <w:rPr>
            <w:rStyle w:val="Hiperhivatkozs"/>
            <w:noProof/>
          </w:rPr>
          <w:t>5.3.1 HIG Generátor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4FD9222" w14:textId="5CCB7378" w:rsidR="00B25527" w:rsidRDefault="00B2552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53" w:history="1">
        <w:r w:rsidRPr="005270ED">
          <w:rPr>
            <w:rStyle w:val="Hiperhivatkozs"/>
            <w:noProof/>
          </w:rPr>
          <w:t>5.3.2 Loop Generátor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EDBFAD7" w14:textId="35A7AAD3" w:rsidR="00B25527" w:rsidRDefault="00B2552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54" w:history="1">
        <w:r w:rsidRPr="005270ED">
          <w:rPr>
            <w:rStyle w:val="Hiperhivatkozs"/>
            <w:noProof/>
          </w:rPr>
          <w:t>5.3.3 Selection Generátor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832F7CC" w14:textId="52924397" w:rsidR="00B25527" w:rsidRDefault="00B2552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55" w:history="1">
        <w:r w:rsidRPr="005270ED">
          <w:rPr>
            <w:rStyle w:val="Hiperhivatkozs"/>
            <w:noProof/>
          </w:rPr>
          <w:t>5.3.4 Tömbkezelés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6594A52" w14:textId="44150318" w:rsidR="00B25527" w:rsidRDefault="00B25527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31715956" w:history="1">
        <w:r w:rsidRPr="005270ED">
          <w:rPr>
            <w:rStyle w:val="Hiperhivatkozs"/>
            <w:noProof/>
          </w:rPr>
          <w:t>6 Tesztelés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A84CCE9" w14:textId="65C5779A" w:rsidR="00B25527" w:rsidRDefault="00B2552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57" w:history="1">
        <w:r w:rsidRPr="005270ED">
          <w:rPr>
            <w:rStyle w:val="Hiperhivatkozs"/>
            <w:noProof/>
          </w:rPr>
          <w:t>6.1 HIG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3B5C50F" w14:textId="18541913" w:rsidR="00B25527" w:rsidRDefault="00B2552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58" w:history="1">
        <w:r w:rsidRPr="005270ED">
          <w:rPr>
            <w:rStyle w:val="Hiperhivatkozs"/>
            <w:noProof/>
          </w:rPr>
          <w:t>6.2 LoopComp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F55B60E" w14:textId="6A9BF1B1" w:rsidR="00B25527" w:rsidRDefault="00B2552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59" w:history="1">
        <w:r w:rsidRPr="005270ED">
          <w:rPr>
            <w:rStyle w:val="Hiperhivatkozs"/>
            <w:noProof/>
          </w:rPr>
          <w:t>6.3 SelComp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635F641" w14:textId="5099A45D" w:rsidR="00B25527" w:rsidRDefault="00B2552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60" w:history="1">
        <w:r w:rsidRPr="005270ED">
          <w:rPr>
            <w:rStyle w:val="Hiperhivatkozs"/>
            <w:noProof/>
          </w:rPr>
          <w:t>6.4 Tömbkezelés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F34D3CF" w14:textId="1E563F02" w:rsidR="00B25527" w:rsidRDefault="00B25527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31715961" w:history="1">
        <w:r w:rsidRPr="005270ED">
          <w:rPr>
            <w:rStyle w:val="Hiperhivatkozs"/>
            <w:noProof/>
          </w:rPr>
          <w:t>7 Összefoglalás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8AE8EE2" w14:textId="28761704" w:rsidR="00B25527" w:rsidRDefault="00B2552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62" w:history="1">
        <w:r w:rsidRPr="005270ED">
          <w:rPr>
            <w:rStyle w:val="Hiperhivatkozs"/>
            <w:noProof/>
          </w:rPr>
          <w:t>7.1 Az általam elért eredmények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BAC300C" w14:textId="29432D5C" w:rsidR="00B25527" w:rsidRDefault="00B2552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31715963" w:history="1">
        <w:r w:rsidRPr="005270ED">
          <w:rPr>
            <w:rStyle w:val="Hiperhivatkozs"/>
            <w:noProof/>
          </w:rPr>
          <w:t>7.2 Továbbfejlesztési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7BBFBD4" w14:textId="71232639" w:rsidR="00B25527" w:rsidRDefault="00B25527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31715964" w:history="1">
        <w:r w:rsidRPr="005270ED">
          <w:rPr>
            <w:rStyle w:val="Hiperhivatkozs"/>
            <w:noProof/>
          </w:rPr>
          <w:t>8 Köszönetnyílvánítás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1B8A1B9" w14:textId="4BDC0F82" w:rsidR="00B25527" w:rsidRDefault="00B25527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31715965" w:history="1">
        <w:r w:rsidRPr="005270ED">
          <w:rPr>
            <w:rStyle w:val="Hiperhivatkozs"/>
            <w:noProof/>
          </w:rPr>
          <w:t>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3210868" w14:textId="70C23B25" w:rsidR="00B25527" w:rsidRDefault="00B25527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31715966" w:history="1">
        <w:r w:rsidRPr="005270ED">
          <w:rPr>
            <w:rStyle w:val="Hiperhivatkozs"/>
            <w:noProof/>
          </w:rPr>
          <w:t>Függelék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_Toc531715966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D24F590" w14:textId="5A657821" w:rsidR="00730B3C" w:rsidRDefault="00730B3C">
      <w:r>
        <w:rPr>
          <w:b/>
          <w:bCs/>
        </w:rPr>
        <w:fldChar w:fldCharType="end"/>
      </w:r>
    </w:p>
    <w:p w14:paraId="3DED7D50" w14:textId="77777777" w:rsidR="0063585C" w:rsidRPr="00B50CAA" w:rsidRDefault="0063585C">
      <w:pPr>
        <w:pStyle w:val="Kpalrs"/>
      </w:pPr>
    </w:p>
    <w:p w14:paraId="5AED4465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5B65CAD4" w14:textId="216022A0" w:rsidR="00681E99" w:rsidRDefault="00681E99" w:rsidP="005E01E0">
      <w:pPr>
        <w:pStyle w:val="Nyilatkozatszveg"/>
      </w:pPr>
      <w:r w:rsidRPr="00B50CAA">
        <w:t xml:space="preserve">Alulírott </w:t>
      </w:r>
      <w:r w:rsidRPr="00B50CAA">
        <w:rPr>
          <w:b/>
          <w:bCs/>
        </w:rPr>
        <w:fldChar w:fldCharType="begin"/>
      </w:r>
      <w:r w:rsidRPr="00B50CAA">
        <w:rPr>
          <w:b/>
          <w:bCs/>
        </w:rPr>
        <w:instrText xml:space="preserve"> AUTHOR  \* MERGEFORMAT </w:instrText>
      </w:r>
      <w:r w:rsidRPr="00B50CAA">
        <w:rPr>
          <w:b/>
          <w:bCs/>
        </w:rPr>
        <w:fldChar w:fldCharType="separate"/>
      </w:r>
      <w:r w:rsidR="00B25527">
        <w:rPr>
          <w:b/>
          <w:bCs/>
          <w:noProof/>
        </w:rPr>
        <w:t>Kovácsvölgyi Dávid</w:t>
      </w:r>
      <w:r w:rsidRPr="00B50CAA">
        <w:rPr>
          <w:b/>
          <w:bCs/>
        </w:rPr>
        <w:fldChar w:fldCharType="end"/>
      </w:r>
      <w:r w:rsidRPr="00B50CAA">
        <w:t xml:space="preserve">, szigorló hallgató kijelentem, hogy ezt a </w:t>
      </w:r>
      <w:r>
        <w:t xml:space="preserve">szakdolgozatot/ </w:t>
      </w:r>
      <w:r w:rsidRPr="00B50CAA">
        <w:t xml:space="preserve">diplomatervet </w:t>
      </w:r>
      <w:r w:rsidRPr="0048395A">
        <w:rPr>
          <w:color w:val="0000FF"/>
        </w:rPr>
        <w:t>(nem kívánt törlendő)</w:t>
      </w:r>
      <w:r>
        <w:t xml:space="preserve"> </w:t>
      </w:r>
      <w:r w:rsidRPr="00B50CAA">
        <w:t>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6B2315AF" w14:textId="77777777" w:rsidR="00681E99" w:rsidRPr="00EE1A1F" w:rsidRDefault="00681E99" w:rsidP="005E01E0">
      <w:pPr>
        <w:pStyle w:val="Nyilatkozatszveg"/>
      </w:pPr>
      <w:r w:rsidRPr="00EE1A1F">
        <w:t>Hozzájárulok, hogy a jelen munkám alapadatait (szerző(k),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3C03BF47" w14:textId="7482102B" w:rsidR="00681E99" w:rsidRPr="00B50CAA" w:rsidRDefault="00681E99" w:rsidP="00681E99">
      <w:pPr>
        <w:pStyle w:val="Nyilatkozatkeltezs"/>
      </w:pPr>
      <w:r w:rsidRPr="00B50CAA">
        <w:t xml:space="preserve">Kelt: Budapest, </w:t>
      </w:r>
      <w:r w:rsidRPr="00B50CAA">
        <w:fldChar w:fldCharType="begin"/>
      </w:r>
      <w:r w:rsidRPr="00B50CAA">
        <w:instrText xml:space="preserve"> DATE \@ "yyyy. MM. dd." \* MERGEFORMAT </w:instrText>
      </w:r>
      <w:r w:rsidRPr="00B50CAA">
        <w:fldChar w:fldCharType="separate"/>
      </w:r>
      <w:r w:rsidR="00B25527">
        <w:rPr>
          <w:noProof/>
        </w:rPr>
        <w:t>2018. 12. 04.</w:t>
      </w:r>
      <w:r w:rsidRPr="00B50CAA">
        <w:fldChar w:fldCharType="end"/>
      </w:r>
    </w:p>
    <w:p w14:paraId="76CDE56D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53E7703F" w14:textId="45415E31" w:rsidR="005E01E0" w:rsidRDefault="005E01E0" w:rsidP="00854BDC">
      <w:pPr>
        <w:pStyle w:val="Nyilatkozatalrs"/>
      </w:pPr>
      <w:r>
        <w:tab/>
      </w:r>
      <w:fldSimple w:instr=" AUTHOR   \* MERGEFORMAT ">
        <w:r w:rsidR="00B25527">
          <w:t>Kovácsvölgyi Dávid</w:t>
        </w:r>
      </w:fldSimple>
    </w:p>
    <w:p w14:paraId="70C9FF38" w14:textId="77777777" w:rsidR="00854BDC" w:rsidRPr="00B50CAA" w:rsidRDefault="00854BDC" w:rsidP="00854BDC">
      <w:pPr>
        <w:pStyle w:val="Nyilatkozatszveg"/>
      </w:pPr>
    </w:p>
    <w:p w14:paraId="1050FB7C" w14:textId="77777777"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0DCC8C82" w14:textId="5639DD4B" w:rsidR="0063585C" w:rsidRDefault="002C7873" w:rsidP="00816BCB">
      <w:pPr>
        <w:pStyle w:val="Fejezetcimszmozsnlkl"/>
      </w:pPr>
      <w:bookmarkStart w:id="0" w:name="_Toc531715916"/>
      <w:r>
        <w:lastRenderedPageBreak/>
        <w:t>Kivonat</w:t>
      </w:r>
      <w:bookmarkEnd w:id="0"/>
    </w:p>
    <w:p w14:paraId="7B36FD23" w14:textId="77777777" w:rsidR="00DC6CEC" w:rsidRDefault="00DC6CEC" w:rsidP="00DC6CEC">
      <w:r>
        <w:t xml:space="preserve">Egyre nagyobb az igény, hogy általános célú, magas szintű programozási nyelvekből is lehessen hardvert szintetizálni, minimális beavatkozással. A magas szintű szintézis (HLS, </w:t>
      </w:r>
      <w:proofErr w:type="spellStart"/>
      <w:r>
        <w:t>High-level</w:t>
      </w:r>
      <w:proofErr w:type="spellEnd"/>
      <w:r>
        <w:t xml:space="preserve"> </w:t>
      </w:r>
      <w:proofErr w:type="spellStart"/>
      <w:r>
        <w:t>synthesis</w:t>
      </w:r>
      <w:proofErr w:type="spellEnd"/>
      <w:r>
        <w:t>) sok esetben gyorsabb és kevesebb költségekkel járó hardverfejlesztést tesz lehetővé.</w:t>
      </w:r>
    </w:p>
    <w:p w14:paraId="079A2479" w14:textId="6595A255" w:rsidR="00DC6CEC" w:rsidRDefault="00DC6CEC" w:rsidP="00DC6CEC">
      <w:r>
        <w:t xml:space="preserve">Ilyen rendszer az Irányítástechnika és Informatika Tanszéken fejlesztett </w:t>
      </w:r>
      <w:proofErr w:type="spellStart"/>
      <w:r>
        <w:t>PipeComp</w:t>
      </w:r>
      <w:proofErr w:type="spellEnd"/>
      <w:r>
        <w:t xml:space="preserve">, amely magas szintű nyelvekből hardverleírást generál. A </w:t>
      </w:r>
      <w:proofErr w:type="spellStart"/>
      <w:r>
        <w:t>PipeComp</w:t>
      </w:r>
      <w:proofErr w:type="spellEnd"/>
      <w:r>
        <w:t xml:space="preserve"> programozási nyelveket feldolgozó frontendekből és hardverleírást </w:t>
      </w:r>
      <w:r w:rsidR="00FB524F">
        <w:t xml:space="preserve">generáló </w:t>
      </w:r>
      <w:r>
        <w:t xml:space="preserve">backendekből áll. A </w:t>
      </w:r>
      <w:proofErr w:type="spellStart"/>
      <w:r>
        <w:t>PipeComp</w:t>
      </w:r>
      <w:proofErr w:type="spellEnd"/>
      <w:r>
        <w:t xml:space="preserve"> köztes reprezentációja a HIG</w:t>
      </w:r>
      <w:r w:rsidR="002C7873">
        <w:t xml:space="preserve"> (HLS </w:t>
      </w:r>
      <w:proofErr w:type="spellStart"/>
      <w:r w:rsidR="002C7873">
        <w:t>Intermediate</w:t>
      </w:r>
      <w:proofErr w:type="spellEnd"/>
      <w:r w:rsidR="002C7873">
        <w:t xml:space="preserve"> </w:t>
      </w:r>
      <w:proofErr w:type="spellStart"/>
      <w:r w:rsidR="002C7873">
        <w:t>Graph</w:t>
      </w:r>
      <w:proofErr w:type="spellEnd"/>
      <w:r w:rsidR="002C7873">
        <w:t>)</w:t>
      </w:r>
      <w:r>
        <w:t xml:space="preserve"> adatfolyamgráf.</w:t>
      </w:r>
    </w:p>
    <w:p w14:paraId="3F75FA11" w14:textId="2347A99F" w:rsidR="00DC6CEC" w:rsidRDefault="00DC6CEC" w:rsidP="00DC6CEC">
      <w:r>
        <w:t xml:space="preserve">A dolgozat témája a </w:t>
      </w:r>
      <w:proofErr w:type="spellStart"/>
      <w:r>
        <w:t>PipeComp</w:t>
      </w:r>
      <w:proofErr w:type="spellEnd"/>
      <w:r>
        <w:t xml:space="preserve"> részeként egy VHDL backend fejlesztése, ami HIG adatfolyam</w:t>
      </w:r>
      <w:r w:rsidR="002C7873">
        <w:t>gráf</w:t>
      </w:r>
      <w:r>
        <w:t xml:space="preserve">ról fordít. A szoftver </w:t>
      </w:r>
      <w:r w:rsidR="002C7873">
        <w:t xml:space="preserve">alapvetően </w:t>
      </w:r>
      <w:r>
        <w:t>Java nyelven</w:t>
      </w:r>
      <w:r w:rsidR="002C7873">
        <w:t xml:space="preserve"> készítettem, de a HIG modell értelmezésére EMF (</w:t>
      </w:r>
      <w:proofErr w:type="spellStart"/>
      <w:r w:rsidR="002C7873">
        <w:t>Eclipse</w:t>
      </w:r>
      <w:proofErr w:type="spellEnd"/>
      <w:r w:rsidR="002C7873">
        <w:t xml:space="preserve"> </w:t>
      </w:r>
      <w:proofErr w:type="spellStart"/>
      <w:r w:rsidR="002C7873">
        <w:t>Modeling</w:t>
      </w:r>
      <w:proofErr w:type="spellEnd"/>
      <w:r w:rsidR="002C7873">
        <w:t xml:space="preserve"> Framework) keretrendszert és a VHDL kód generálásához </w:t>
      </w:r>
      <w:proofErr w:type="spellStart"/>
      <w:r w:rsidR="002C7873">
        <w:t>Xtendet</w:t>
      </w:r>
      <w:proofErr w:type="spellEnd"/>
      <w:r w:rsidR="002C7873">
        <w:t xml:space="preserve"> használtam</w:t>
      </w:r>
      <w:r w:rsidR="00966C5B">
        <w:t>, mint sablonnyelv</w:t>
      </w:r>
      <w:r w:rsidR="002C7873">
        <w:t xml:space="preserve">. </w:t>
      </w:r>
    </w:p>
    <w:p w14:paraId="2C073C4A" w14:textId="56B9DC8F" w:rsidR="00DC6CEC" w:rsidRPr="00905A11" w:rsidRDefault="00DC6CEC" w:rsidP="00DC6CEC">
      <w:r>
        <w:t xml:space="preserve">A dolgozatom ismerteti a VHDL hardver leírónyelv sajátosságait és kódgenerálásra alkalmas </w:t>
      </w:r>
      <w:r w:rsidR="002C7873">
        <w:t>sablon</w:t>
      </w:r>
      <w:r>
        <w:t xml:space="preserve">nyelveket továbbá bemutatja a HIG adatfolyamgráf modellezésére használt </w:t>
      </w:r>
      <w:proofErr w:type="spellStart"/>
      <w:r>
        <w:t>frameworkot</w:t>
      </w:r>
      <w:proofErr w:type="spellEnd"/>
      <w:r>
        <w:t>. Leírja a fejlesztendő szoftver pontos specifikációját, a szoftver tervezésének lépéseit, az implementáció fontosabb részleteit, és a szoftver tesztelésének lépéseit is bemutatja.</w:t>
      </w:r>
    </w:p>
    <w:p w14:paraId="2CA09BC1" w14:textId="77777777" w:rsidR="0063585C" w:rsidRDefault="0063585C" w:rsidP="00816BCB">
      <w:pPr>
        <w:pStyle w:val="Fejezetcimszmozsnlkl"/>
      </w:pPr>
      <w:bookmarkStart w:id="1" w:name="_Toc531715917"/>
      <w:proofErr w:type="spellStart"/>
      <w:r w:rsidRPr="00B50CAA">
        <w:lastRenderedPageBreak/>
        <w:t>Abstract</w:t>
      </w:r>
      <w:bookmarkEnd w:id="1"/>
      <w:proofErr w:type="spellEnd"/>
    </w:p>
    <w:p w14:paraId="28840FC9" w14:textId="77777777" w:rsidR="00DC6CEC" w:rsidRDefault="00DC6CEC" w:rsidP="00DC6CEC">
      <w:bookmarkStart w:id="2" w:name="_Toc332797397"/>
      <w:proofErr w:type="spellStart"/>
      <w:r>
        <w:t>There</w:t>
      </w:r>
      <w:proofErr w:type="spellEnd"/>
      <w:r>
        <w:t xml:space="preserve"> is a </w:t>
      </w:r>
      <w:proofErr w:type="spellStart"/>
      <w:r>
        <w:t>growing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synthesis</w:t>
      </w:r>
      <w:proofErr w:type="spellEnd"/>
      <w:r>
        <w:t xml:space="preserve"> </w:t>
      </w:r>
      <w:proofErr w:type="spellStart"/>
      <w:r>
        <w:t>harware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languages</w:t>
      </w:r>
      <w:proofErr w:type="spellEnd"/>
      <w:r>
        <w:t>. The HLS (</w:t>
      </w:r>
      <w:proofErr w:type="spellStart"/>
      <w:r>
        <w:t>High-level</w:t>
      </w:r>
      <w:proofErr w:type="spellEnd"/>
      <w:r>
        <w:t xml:space="preserve"> </w:t>
      </w:r>
      <w:proofErr w:type="spellStart"/>
      <w:r>
        <w:t>Synthesis</w:t>
      </w:r>
      <w:proofErr w:type="spellEnd"/>
      <w:r>
        <w:t xml:space="preserve">) is </w:t>
      </w:r>
      <w:proofErr w:type="spellStart"/>
      <w:r>
        <w:t>faster</w:t>
      </w:r>
      <w:proofErr w:type="spellEnd"/>
      <w:r>
        <w:t xml:space="preserve"> and </w:t>
      </w:r>
      <w:proofErr w:type="spellStart"/>
      <w:r>
        <w:t>cheaper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actual</w:t>
      </w:r>
      <w:proofErr w:type="spellEnd"/>
      <w:r>
        <w:t xml:space="preserve"> </w:t>
      </w:r>
      <w:proofErr w:type="spellStart"/>
      <w:r>
        <w:t>hardwaredevelopment</w:t>
      </w:r>
      <w:proofErr w:type="spellEnd"/>
      <w:r>
        <w:t xml:space="preserve"> in most </w:t>
      </w:r>
      <w:proofErr w:type="spellStart"/>
      <w:r>
        <w:t>cases</w:t>
      </w:r>
      <w:proofErr w:type="spellEnd"/>
      <w:r>
        <w:t>.</w:t>
      </w:r>
    </w:p>
    <w:p w14:paraId="6D5E4F3C" w14:textId="68ACC149" w:rsidR="00DC6CEC" w:rsidRDefault="00DC6CEC" w:rsidP="00DC6CEC">
      <w:proofErr w:type="spellStart"/>
      <w:r>
        <w:t>One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of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PipeComp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 w:rsidR="002C7873">
        <w:t>Department</w:t>
      </w:r>
      <w:proofErr w:type="spellEnd"/>
      <w:r w:rsidR="002C7873">
        <w:t xml:space="preserve"> of </w:t>
      </w:r>
      <w:proofErr w:type="spellStart"/>
      <w:r w:rsidR="002C7873">
        <w:t>Control</w:t>
      </w:r>
      <w:proofErr w:type="spellEnd"/>
      <w:r w:rsidR="002C7873">
        <w:t xml:space="preserve"> </w:t>
      </w:r>
      <w:proofErr w:type="spellStart"/>
      <w:r w:rsidR="002C7873">
        <w:t>Engineering</w:t>
      </w:r>
      <w:proofErr w:type="spellEnd"/>
      <w:r w:rsidR="002C7873">
        <w:t xml:space="preserve"> and </w:t>
      </w:r>
      <w:proofErr w:type="spellStart"/>
      <w:r w:rsidR="002C7873">
        <w:t>Information</w:t>
      </w:r>
      <w:proofErr w:type="spellEnd"/>
      <w:r w:rsidR="002C7873">
        <w:t xml:space="preserve"> </w:t>
      </w:r>
      <w:proofErr w:type="spellStart"/>
      <w:r w:rsidR="002C7873">
        <w:t>Technology</w:t>
      </w:r>
      <w:proofErr w:type="spellEnd"/>
      <w:r w:rsidR="002C7873">
        <w:t xml:space="preserve"> </w:t>
      </w:r>
      <w:proofErr w:type="spellStart"/>
      <w:r>
        <w:t>department</w:t>
      </w:r>
      <w:proofErr w:type="spellEnd"/>
      <w:r>
        <w:t xml:space="preserve">. The </w:t>
      </w:r>
      <w:proofErr w:type="spellStart"/>
      <w:r>
        <w:t>PipeComp</w:t>
      </w:r>
      <w:proofErr w:type="spellEnd"/>
      <w:r>
        <w:t xml:space="preserve"> has </w:t>
      </w:r>
      <w:proofErr w:type="spellStart"/>
      <w:r>
        <w:t>frontends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processes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lenguages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common</w:t>
      </w:r>
      <w:proofErr w:type="spellEnd"/>
      <w:r>
        <w:t xml:space="preserve"> HIG </w:t>
      </w:r>
      <w:proofErr w:type="spellStart"/>
      <w:r>
        <w:t>dataflow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has </w:t>
      </w:r>
      <w:proofErr w:type="spellStart"/>
      <w:r>
        <w:t>backends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 w:rsidR="00966C5B">
        <w:t>generates</w:t>
      </w:r>
      <w:proofErr w:type="spellEnd"/>
      <w:r>
        <w:t xml:space="preserve"> hardware </w:t>
      </w:r>
      <w:proofErr w:type="spellStart"/>
      <w:r>
        <w:t>definition</w:t>
      </w:r>
      <w:proofErr w:type="spellEnd"/>
      <w:r>
        <w:t xml:space="preserve"> (</w:t>
      </w:r>
      <w:proofErr w:type="spellStart"/>
      <w:r>
        <w:t>e.g</w:t>
      </w:r>
      <w:proofErr w:type="spellEnd"/>
      <w:r>
        <w:t xml:space="preserve">. VHDL, </w:t>
      </w:r>
      <w:proofErr w:type="spellStart"/>
      <w:r>
        <w:t>Verilo</w:t>
      </w:r>
      <w:r w:rsidR="00966C5B">
        <w:t>g</w:t>
      </w:r>
      <w:proofErr w:type="spellEnd"/>
      <w:r w:rsidR="00966C5B">
        <w:t xml:space="preserve">, </w:t>
      </w:r>
      <w:r>
        <w:t>etc</w:t>
      </w:r>
      <w:r w:rsidR="00966C5B">
        <w:t>.</w:t>
      </w:r>
      <w:r>
        <w:t xml:space="preserve">)  </w:t>
      </w:r>
      <w:proofErr w:type="spellStart"/>
      <w:r>
        <w:t>from</w:t>
      </w:r>
      <w:proofErr w:type="spellEnd"/>
      <w:r>
        <w:t xml:space="preserve"> HIG.</w:t>
      </w:r>
    </w:p>
    <w:p w14:paraId="561299FF" w14:textId="0F42FE4C" w:rsidR="00DC6CEC" w:rsidRDefault="00DC6CEC" w:rsidP="00DC6CEC"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paper</w:t>
      </w:r>
      <w:proofErr w:type="spellEnd"/>
      <w:r>
        <w:t xml:space="preserve"> </w:t>
      </w:r>
      <w:r w:rsidR="00966C5B">
        <w:t>I</w:t>
      </w:r>
      <w:r>
        <w:t xml:space="preserve"> </w:t>
      </w:r>
      <w:proofErr w:type="spellStart"/>
      <w:r>
        <w:t>would</w:t>
      </w:r>
      <w:proofErr w:type="spellEnd"/>
      <w:r>
        <w:t xml:space="preserve"> like </w:t>
      </w:r>
      <w:proofErr w:type="spellStart"/>
      <w:r>
        <w:t>to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 xml:space="preserve"> an </w:t>
      </w:r>
      <w:proofErr w:type="spellStart"/>
      <w:r>
        <w:t>implementation</w:t>
      </w:r>
      <w:proofErr w:type="spellEnd"/>
      <w:r>
        <w:t xml:space="preserve"> of a </w:t>
      </w:r>
      <w:proofErr w:type="spellStart"/>
      <w:r>
        <w:t>PipeComp</w:t>
      </w:r>
      <w:proofErr w:type="spellEnd"/>
      <w:r>
        <w:t xml:space="preserve"> backend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creates</w:t>
      </w:r>
      <w:proofErr w:type="spellEnd"/>
      <w:r>
        <w:t xml:space="preserve"> VHDL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dataflow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. The software </w:t>
      </w:r>
      <w:r w:rsidR="00966C5B">
        <w:t xml:space="preserve">has </w:t>
      </w:r>
      <w:proofErr w:type="spellStart"/>
      <w:r w:rsidR="00966C5B">
        <w:t>been</w:t>
      </w:r>
      <w:proofErr w:type="spellEnd"/>
      <w:r>
        <w:t xml:space="preserve"> </w:t>
      </w:r>
      <w:proofErr w:type="spellStart"/>
      <w:r>
        <w:t>written</w:t>
      </w:r>
      <w:proofErr w:type="spellEnd"/>
      <w:r>
        <w:t xml:space="preserve"> in Java </w:t>
      </w:r>
      <w:r w:rsidR="00966C5B">
        <w:t xml:space="preserve">and </w:t>
      </w:r>
      <w:proofErr w:type="spellStart"/>
      <w:r w:rsidR="00966C5B">
        <w:t>for</w:t>
      </w:r>
      <w:proofErr w:type="spellEnd"/>
      <w:r w:rsidR="00966C5B">
        <w:t xml:space="preserve"> </w:t>
      </w:r>
      <w:proofErr w:type="spellStart"/>
      <w:r w:rsidR="00966C5B">
        <w:t>reading</w:t>
      </w:r>
      <w:proofErr w:type="spellEnd"/>
      <w:r w:rsidR="00966C5B">
        <w:t xml:space="preserve"> </w:t>
      </w:r>
      <w:proofErr w:type="spellStart"/>
      <w:r w:rsidR="00966C5B">
        <w:t>the</w:t>
      </w:r>
      <w:proofErr w:type="spellEnd"/>
      <w:r w:rsidR="00966C5B">
        <w:t xml:space="preserve"> HIG </w:t>
      </w:r>
      <w:proofErr w:type="spellStart"/>
      <w:r w:rsidR="00966C5B">
        <w:t>model</w:t>
      </w:r>
      <w:proofErr w:type="spellEnd"/>
      <w:r w:rsidR="00966C5B">
        <w:t xml:space="preserve"> </w:t>
      </w:r>
      <w:proofErr w:type="spellStart"/>
      <w:r w:rsidR="00966C5B">
        <w:t>as</w:t>
      </w:r>
      <w:proofErr w:type="spellEnd"/>
      <w:r w:rsidR="00966C5B">
        <w:t xml:space="preserve"> input </w:t>
      </w:r>
      <w:proofErr w:type="spellStart"/>
      <w:r w:rsidR="00966C5B">
        <w:t>it</w:t>
      </w:r>
      <w:proofErr w:type="spellEnd"/>
      <w:r w:rsidR="00966C5B">
        <w:t xml:space="preserve"> </w:t>
      </w:r>
      <w:proofErr w:type="spellStart"/>
      <w:r w:rsidR="00966C5B">
        <w:t>uses</w:t>
      </w:r>
      <w:proofErr w:type="spellEnd"/>
      <w:r w:rsidR="00966C5B">
        <w:t xml:space="preserve"> EMF (</w:t>
      </w:r>
      <w:proofErr w:type="spellStart"/>
      <w:r w:rsidR="00966C5B">
        <w:t>Eclipse</w:t>
      </w:r>
      <w:proofErr w:type="spellEnd"/>
      <w:r w:rsidR="00966C5B">
        <w:t xml:space="preserve"> </w:t>
      </w:r>
      <w:proofErr w:type="spellStart"/>
      <w:r w:rsidR="00966C5B">
        <w:t>Modeling</w:t>
      </w:r>
      <w:proofErr w:type="spellEnd"/>
      <w:r w:rsidR="00966C5B">
        <w:t xml:space="preserve"> Framework) and </w:t>
      </w:r>
      <w:proofErr w:type="spellStart"/>
      <w:r w:rsidR="00966C5B">
        <w:t>it</w:t>
      </w:r>
      <w:proofErr w:type="spellEnd"/>
      <w:r w:rsidR="00966C5B">
        <w:t xml:space="preserve"> </w:t>
      </w:r>
      <w:proofErr w:type="spellStart"/>
      <w:r w:rsidR="00966C5B">
        <w:t>generates</w:t>
      </w:r>
      <w:proofErr w:type="spellEnd"/>
      <w:r w:rsidR="00966C5B">
        <w:t xml:space="preserve"> </w:t>
      </w:r>
      <w:proofErr w:type="spellStart"/>
      <w:r w:rsidR="00966C5B">
        <w:t>the</w:t>
      </w:r>
      <w:proofErr w:type="spellEnd"/>
      <w:r w:rsidR="00966C5B">
        <w:t xml:space="preserve"> output </w:t>
      </w:r>
      <w:proofErr w:type="spellStart"/>
      <w:r w:rsidR="00966C5B">
        <w:t>using</w:t>
      </w:r>
      <w:proofErr w:type="spellEnd"/>
      <w:r w:rsidR="00966C5B">
        <w:t xml:space="preserve"> </w:t>
      </w:r>
      <w:proofErr w:type="spellStart"/>
      <w:r w:rsidR="00966C5B">
        <w:t>Xtend</w:t>
      </w:r>
      <w:proofErr w:type="spellEnd"/>
      <w:r w:rsidR="00966C5B">
        <w:t xml:space="preserve"> </w:t>
      </w:r>
      <w:proofErr w:type="spellStart"/>
      <w:r w:rsidR="00966C5B">
        <w:t>as</w:t>
      </w:r>
      <w:proofErr w:type="spellEnd"/>
      <w:r w:rsidR="00966C5B">
        <w:t xml:space="preserve"> a </w:t>
      </w:r>
      <w:proofErr w:type="spellStart"/>
      <w:r w:rsidR="00966C5B">
        <w:t>template</w:t>
      </w:r>
      <w:proofErr w:type="spellEnd"/>
      <w:r w:rsidR="00966C5B">
        <w:t xml:space="preserve"> </w:t>
      </w:r>
      <w:proofErr w:type="spellStart"/>
      <w:r w:rsidR="00966C5B">
        <w:t>language</w:t>
      </w:r>
      <w:proofErr w:type="spellEnd"/>
    </w:p>
    <w:p w14:paraId="22AAA661" w14:textId="77777777" w:rsidR="00DC6CEC" w:rsidRPr="00905A11" w:rsidRDefault="00DC6CEC" w:rsidP="00DC6CEC">
      <w:proofErr w:type="spellStart"/>
      <w:r>
        <w:t>My</w:t>
      </w:r>
      <w:proofErr w:type="spellEnd"/>
      <w:r>
        <w:t xml:space="preserve"> </w:t>
      </w:r>
      <w:proofErr w:type="spellStart"/>
      <w:r>
        <w:t>paper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review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VHDL hardware </w:t>
      </w:r>
      <w:proofErr w:type="spellStart"/>
      <w:r>
        <w:t>definition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languages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modelling HIG, and </w:t>
      </w:r>
      <w:proofErr w:type="spellStart"/>
      <w:r>
        <w:t>provides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 xml:space="preserve"> and </w:t>
      </w:r>
      <w:proofErr w:type="spellStart"/>
      <w:r>
        <w:t>implementation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software.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reveal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testing and </w:t>
      </w:r>
      <w:proofErr w:type="spellStart"/>
      <w:r>
        <w:t>planning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done</w:t>
      </w:r>
      <w:proofErr w:type="spellEnd"/>
      <w:r>
        <w:t>.</w:t>
      </w:r>
    </w:p>
    <w:p w14:paraId="07BD8972" w14:textId="77777777" w:rsidR="001A57BC" w:rsidRDefault="003F5425" w:rsidP="006A1B7F">
      <w:pPr>
        <w:pStyle w:val="Cmsor1"/>
      </w:pPr>
      <w:bookmarkStart w:id="3" w:name="_Toc531715918"/>
      <w:r>
        <w:lastRenderedPageBreak/>
        <w:t>Bevezetés</w:t>
      </w:r>
      <w:bookmarkEnd w:id="2"/>
      <w:bookmarkEnd w:id="3"/>
    </w:p>
    <w:p w14:paraId="0D4E825B" w14:textId="37E40472" w:rsidR="00DC6CEC" w:rsidRPr="00DC6CEC" w:rsidRDefault="00DC6CEC" w:rsidP="00DC6CEC">
      <w:r>
        <w:t>Mivel</w:t>
      </w:r>
      <w:r w:rsidR="00F22FE9">
        <w:t xml:space="preserve"> egy áramkörnek</w:t>
      </w:r>
      <w:r>
        <w:t xml:space="preserve"> a kapuszintű tervezése lassú és nagy odafigyelést igényel, ezért régóta foglalkoztatja a mérnököket, hogy a tervezést egy magasabb absztrakciós szinten tudják elvégezni, ahol a rendszer viselkedését képesek előírni, és ebből hardverleírást generálni egy arra alkalmas fordító segítségével. Az első generációt a </w:t>
      </w:r>
      <w:proofErr w:type="spellStart"/>
      <w:r>
        <w:t>Synopsys</w:t>
      </w:r>
      <w:proofErr w:type="spellEnd"/>
      <w:r>
        <w:t xml:space="preserve"> cég készítette el 1994-ben </w:t>
      </w:r>
      <w:proofErr w:type="spellStart"/>
      <w:r>
        <w:t>Behavioral</w:t>
      </w:r>
      <w:proofErr w:type="spellEnd"/>
      <w:r>
        <w:t xml:space="preserve"> </w:t>
      </w:r>
      <w:proofErr w:type="spellStart"/>
      <w:r>
        <w:t>Compiler</w:t>
      </w:r>
      <w:proofErr w:type="spellEnd"/>
      <w:r>
        <w:t xml:space="preserve"> néven, ami VHDL-t és </w:t>
      </w:r>
      <w:proofErr w:type="spellStart"/>
      <w:r>
        <w:t>Verilogot</w:t>
      </w:r>
      <w:proofErr w:type="spellEnd"/>
      <w:r>
        <w:t xml:space="preserve"> használt bemeneti nyelveként. Viszont az eszközök</w:t>
      </w:r>
      <w:r w:rsidR="00825994">
        <w:t>,</w:t>
      </w:r>
      <w:r>
        <w:t xml:space="preserve"> amik viselkedést leíró VHDL-t és </w:t>
      </w:r>
      <w:proofErr w:type="spellStart"/>
      <w:r>
        <w:t>Verilogot</w:t>
      </w:r>
      <w:proofErr w:type="spellEnd"/>
      <w:r>
        <w:t xml:space="preserve"> alkalmazták nem terjedtek el, mert a nyelvek nem voltak alkalmasak magasszinten való algoritmus leírásra, ezért 2004-ben leállították a </w:t>
      </w:r>
      <w:proofErr w:type="spellStart"/>
      <w:r>
        <w:t>Behavioral</w:t>
      </w:r>
      <w:proofErr w:type="spellEnd"/>
      <w:r>
        <w:t xml:space="preserve"> </w:t>
      </w:r>
      <w:proofErr w:type="spellStart"/>
      <w:r>
        <w:t>Compiler</w:t>
      </w:r>
      <w:proofErr w:type="spellEnd"/>
      <w:r>
        <w:t xml:space="preserve"> </w:t>
      </w:r>
      <w:proofErr w:type="spellStart"/>
      <w:r>
        <w:t>támogatsát</w:t>
      </w:r>
      <w:proofErr w:type="spellEnd"/>
      <w:r>
        <w:t xml:space="preserve"> és tovább fejlesztését. Eközben megjelent az igény egy ténylegesen magas szintű nyelvet (pl. C-t) használó </w:t>
      </w:r>
      <w:proofErr w:type="spellStart"/>
      <w:r>
        <w:t>szintézer</w:t>
      </w:r>
      <w:proofErr w:type="spellEnd"/>
      <w:r>
        <w:t xml:space="preserve"> kifejlesztésére, ezt hívják ma magas szintű szintézisnek</w:t>
      </w:r>
      <w:r w:rsidR="00B43012">
        <w:t xml:space="preserve"> </w:t>
      </w:r>
      <w:r w:rsidR="00B43012">
        <w:fldChar w:fldCharType="begin"/>
      </w:r>
      <w:r w:rsidR="00B43012">
        <w:instrText xml:space="preserve"> REF _Ref530932746 \r \h </w:instrText>
      </w:r>
      <w:r w:rsidR="00B43012">
        <w:fldChar w:fldCharType="separate"/>
      </w:r>
      <w:r w:rsidR="00B25527">
        <w:t>[11]</w:t>
      </w:r>
      <w:r w:rsidR="00B43012">
        <w:fldChar w:fldCharType="end"/>
      </w:r>
      <w:r>
        <w:t>.</w:t>
      </w:r>
    </w:p>
    <w:p w14:paraId="17EB896B" w14:textId="77777777" w:rsidR="002841F9" w:rsidRDefault="00DC6CEC" w:rsidP="002841F9">
      <w:pPr>
        <w:pStyle w:val="Cmsor2"/>
      </w:pPr>
      <w:bookmarkStart w:id="4" w:name="_Toc531715919"/>
      <w:proofErr w:type="spellStart"/>
      <w:r>
        <w:t>PipeComp</w:t>
      </w:r>
      <w:proofErr w:type="spellEnd"/>
      <w:r>
        <w:t xml:space="preserve"> keretrendszer</w:t>
      </w:r>
      <w:bookmarkEnd w:id="4"/>
    </w:p>
    <w:p w14:paraId="420395BA" w14:textId="2D6ADE1E" w:rsidR="00DC6CEC" w:rsidRDefault="00DC6CEC" w:rsidP="00DC6CEC">
      <w:r>
        <w:t xml:space="preserve">A BME IIT tanszékén folyó HLS projekt célja </w:t>
      </w:r>
      <w:r w:rsidR="00056951">
        <w:t xml:space="preserve">egy </w:t>
      </w:r>
      <w:r>
        <w:t xml:space="preserve">magasszintű szintézis keretrendszer megalkotása. Ennek neve a </w:t>
      </w:r>
      <w:proofErr w:type="spellStart"/>
      <w:r>
        <w:t>PipeComp</w:t>
      </w:r>
      <w:proofErr w:type="spellEnd"/>
      <w:r>
        <w:fldChar w:fldCharType="begin"/>
      </w:r>
      <w:r>
        <w:instrText xml:space="preserve"> REF _Ref529900730 \r \h </w:instrText>
      </w:r>
      <w:r>
        <w:fldChar w:fldCharType="separate"/>
      </w:r>
      <w:r w:rsidR="00B25527">
        <w:t>[7]</w:t>
      </w:r>
      <w:r>
        <w:fldChar w:fldCharType="end"/>
      </w:r>
      <w:r>
        <w:t>, ami a sok bemeneti és kimeneti nyelv és formátum támogatása érdekében 3 rétegű</w:t>
      </w:r>
      <w:r w:rsidRPr="00144E30">
        <w:t xml:space="preserve"> architektúr</w:t>
      </w:r>
      <w:r>
        <w:t>át valósít meg (</w:t>
      </w:r>
      <w:r>
        <w:fldChar w:fldCharType="begin"/>
      </w:r>
      <w:r>
        <w:instrText xml:space="preserve"> REF _Ref529902291 \h </w:instrText>
      </w:r>
      <w:r>
        <w:fldChar w:fldCharType="separate"/>
      </w:r>
      <w:r w:rsidR="00B25527">
        <w:rPr>
          <w:noProof/>
        </w:rPr>
        <w:t>1</w:t>
      </w:r>
      <w:r w:rsidR="00B25527">
        <w:noBreakHyphen/>
      </w:r>
      <w:r w:rsidR="00B25527">
        <w:rPr>
          <w:noProof/>
        </w:rPr>
        <w:t>1</w:t>
      </w:r>
      <w:r w:rsidR="00B25527">
        <w:t>. ábra</w:t>
      </w:r>
      <w:r>
        <w:fldChar w:fldCharType="end"/>
      </w:r>
      <w:r>
        <w:t>). A bemenet feldolgozásáért a frontend réteg felelős, ami egy köztes</w:t>
      </w:r>
      <w:r w:rsidR="00FC4836">
        <w:t>,</w:t>
      </w:r>
      <w:r>
        <w:t xml:space="preserve"> algoritmust leíró adatmodellbe fordítja</w:t>
      </w:r>
      <w:r w:rsidR="00FC4836">
        <w:t>,</w:t>
      </w:r>
      <w:r>
        <w:t xml:space="preserve"> ez az ún. HIG adatfolyamgráf. A </w:t>
      </w:r>
      <w:proofErr w:type="spellStart"/>
      <w:r>
        <w:t>middle</w:t>
      </w:r>
      <w:proofErr w:type="spellEnd"/>
      <w:r>
        <w:t>-end végrehajt bizonyos nyelvfüggetlen optimalizációs lépéseket, illetve különböző transzformációkat hajt végre az adatfolyamgráfon. A backend réteg végzi az adatfolyamgráf feldolgozását, és kívánt nyelvre való fordítás</w:t>
      </w:r>
      <w:r w:rsidR="00FC4836">
        <w:t>á</w:t>
      </w:r>
      <w:r>
        <w:t>t.</w:t>
      </w:r>
    </w:p>
    <w:p w14:paraId="1E93E1D4" w14:textId="77777777" w:rsidR="00DC6CEC" w:rsidRDefault="00DC6CEC" w:rsidP="00DC6CEC">
      <w:pPr>
        <w:pStyle w:val="Kp"/>
      </w:pPr>
      <w:r>
        <w:rPr>
          <w:noProof/>
        </w:rPr>
        <w:lastRenderedPageBreak/>
        <w:drawing>
          <wp:inline distT="0" distB="0" distL="0" distR="0" wp14:anchorId="4CD7CA82" wp14:editId="3BF55974">
            <wp:extent cx="3830128" cy="2544396"/>
            <wp:effectExtent l="0" t="0" r="0" b="8890"/>
            <wp:docPr id="360" name="Kép 360" descr="C:\Users\Egyetem\Documents\Önlab\HardwareSynthesizer\documents\pipeco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 descr="C:\Users\Egyetem\Documents\Önlab\HardwareSynthesizer\documents\pipecom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24" cy="256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5" w:name="_Ref529902291"/>
    <w:p w14:paraId="2A4B5304" w14:textId="31606C59" w:rsidR="00DC6CEC" w:rsidRDefault="00B84E0E" w:rsidP="00DC6CEC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B25527">
        <w:t>1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B25527">
        <w:t>1</w:t>
      </w:r>
      <w:r>
        <w:fldChar w:fldCharType="end"/>
      </w:r>
      <w:r w:rsidR="00DC6CEC">
        <w:t>. ábra</w:t>
      </w:r>
      <w:bookmarkEnd w:id="5"/>
      <w:r w:rsidR="00DC6CEC">
        <w:t xml:space="preserve"> PipeComp keretrendszer architektúra</w:t>
      </w:r>
      <w:r w:rsidR="00056951">
        <w:fldChar w:fldCharType="begin"/>
      </w:r>
      <w:r w:rsidR="00056951">
        <w:instrText xml:space="preserve"> REF _Ref529900730 \r \h </w:instrText>
      </w:r>
      <w:r w:rsidR="00056951">
        <w:fldChar w:fldCharType="separate"/>
      </w:r>
      <w:r w:rsidR="00B25527">
        <w:t>[7]</w:t>
      </w:r>
      <w:r w:rsidR="00056951">
        <w:fldChar w:fldCharType="end"/>
      </w:r>
    </w:p>
    <w:p w14:paraId="26BC817E" w14:textId="77777777" w:rsidR="00DC6CEC" w:rsidRDefault="00DC6CEC" w:rsidP="00DC6CEC">
      <w:pPr>
        <w:pStyle w:val="Kpalrs"/>
      </w:pPr>
    </w:p>
    <w:p w14:paraId="28C08BBA" w14:textId="77777777" w:rsidR="00DC6CEC" w:rsidRDefault="00DC6CEC" w:rsidP="00DC6CEC">
      <w:pPr>
        <w:pStyle w:val="Cmsor2"/>
      </w:pPr>
      <w:bookmarkStart w:id="6" w:name="_Toc531715920"/>
      <w:r>
        <w:t>HLS Backend</w:t>
      </w:r>
      <w:bookmarkEnd w:id="6"/>
    </w:p>
    <w:p w14:paraId="7DBD26F3" w14:textId="0BD637DC" w:rsidR="00286F23" w:rsidRDefault="00C751F1" w:rsidP="00286F23">
      <w:r>
        <w:t>A feladatom egy VHDL-t generáló HLS Backend</w:t>
      </w:r>
      <w:r w:rsidR="00056951">
        <w:t xml:space="preserve"> tervezés és</w:t>
      </w:r>
      <w:r>
        <w:t xml:space="preserve"> implementálása volt, amivel alapműveleteket (összeadás, szorzás, osztás</w:t>
      </w:r>
      <w:r w:rsidR="008444F7">
        <w:t xml:space="preserve">, </w:t>
      </w:r>
      <w:proofErr w:type="spellStart"/>
      <w:r>
        <w:t>stb</w:t>
      </w:r>
      <w:proofErr w:type="spellEnd"/>
      <w:r>
        <w:t>)</w:t>
      </w:r>
      <w:r w:rsidR="008444F7">
        <w:t>,</w:t>
      </w:r>
      <w:r>
        <w:t xml:space="preserve"> </w:t>
      </w:r>
      <w:r w:rsidR="008444F7">
        <w:t>vezérlési szerkezeteket</w:t>
      </w:r>
      <w:r w:rsidR="00825994">
        <w:t xml:space="preserve"> </w:t>
      </w:r>
      <w:r w:rsidR="008444F7">
        <w:t xml:space="preserve">(összetett művelet, elágazás, ciklus) és memóriát </w:t>
      </w:r>
      <w:r>
        <w:t>kellett tudnom kezelni. Az általam elkészített program bemenetként a HIG adatfolyamgráfot fogadja, bejárja és feldolgozza. Végezetül VHDL leírókat generál</w:t>
      </w:r>
      <w:r w:rsidR="00825994">
        <w:t>,</w:t>
      </w:r>
      <w:r>
        <w:t xml:space="preserve"> amik alkalmasak a HIG által leírt algoritmus végrehajtására.</w:t>
      </w:r>
    </w:p>
    <w:p w14:paraId="3BDC1375" w14:textId="4F075928" w:rsidR="003C54DF" w:rsidRDefault="005939C4" w:rsidP="003C54DF">
      <w:pPr>
        <w:pStyle w:val="Cmsor1"/>
      </w:pPr>
      <w:bookmarkStart w:id="7" w:name="_Toc531715921"/>
      <w:r>
        <w:lastRenderedPageBreak/>
        <w:t>Megismert technológiák</w:t>
      </w:r>
      <w:bookmarkEnd w:id="7"/>
    </w:p>
    <w:p w14:paraId="67F42ECB" w14:textId="23582925" w:rsidR="00056951" w:rsidRPr="00056951" w:rsidRDefault="00056951" w:rsidP="00056951">
      <w:r>
        <w:t xml:space="preserve">Ebben a fejezetben szeretném leírni a tapasztalataimat a feladatom elvégzése közben megismert technológiákat. </w:t>
      </w:r>
    </w:p>
    <w:p w14:paraId="5C8C23F3" w14:textId="77777777" w:rsidR="00DC6CEC" w:rsidRDefault="00DC6CEC" w:rsidP="003C54DF">
      <w:pPr>
        <w:pStyle w:val="Cmsor2"/>
      </w:pPr>
      <w:bookmarkStart w:id="8" w:name="_Toc531715922"/>
      <w:r>
        <w:t>VHDL hardverleíró nyelv jellegzetességei</w:t>
      </w:r>
      <w:bookmarkEnd w:id="8"/>
    </w:p>
    <w:p w14:paraId="074BFBDF" w14:textId="688F03CD" w:rsidR="00DC6CEC" w:rsidRDefault="00DC6CEC" w:rsidP="00DC6CEC">
      <w:r w:rsidRPr="00383120">
        <w:t>A VHDL</w:t>
      </w:r>
      <w:r w:rsidR="00A36536">
        <w:t xml:space="preserve"> </w:t>
      </w:r>
      <w:r w:rsidRPr="00383120">
        <w:t xml:space="preserve">(VHSIC Hardware </w:t>
      </w:r>
      <w:proofErr w:type="spellStart"/>
      <w:r w:rsidRPr="00383120">
        <w:t>Description</w:t>
      </w:r>
      <w:proofErr w:type="spellEnd"/>
      <w:r w:rsidRPr="00383120">
        <w:t xml:space="preserve"> </w:t>
      </w:r>
      <w:proofErr w:type="spellStart"/>
      <w:r w:rsidRPr="00383120">
        <w:t>Language</w:t>
      </w:r>
      <w:proofErr w:type="spellEnd"/>
      <w:r w:rsidRPr="00383120">
        <w:t>) az egyik legelterjedtebb hardver leíró nyelv</w:t>
      </w:r>
      <w:r>
        <w:t xml:space="preserve"> napjainkban.</w:t>
      </w:r>
      <w:r w:rsidRPr="00982F47">
        <w:t xml:space="preserve"> </w:t>
      </w:r>
      <w:r w:rsidRPr="00383120">
        <w:t>A hardver leíró nyelv</w:t>
      </w:r>
      <w:r>
        <w:t>ek</w:t>
      </w:r>
      <w:r w:rsidRPr="00383120">
        <w:t xml:space="preserve"> </w:t>
      </w:r>
      <w:r>
        <w:t>céljukat</w:t>
      </w:r>
      <w:r w:rsidRPr="00383120">
        <w:t xml:space="preserve"> tekintve eltér</w:t>
      </w:r>
      <w:r>
        <w:t>nek</w:t>
      </w:r>
      <w:r w:rsidRPr="00383120">
        <w:t xml:space="preserve"> magasabb szintű szoftveres nyelvektől</w:t>
      </w:r>
      <w:r>
        <w:t>, mert</w:t>
      </w:r>
      <w:r w:rsidRPr="00383120">
        <w:t xml:space="preserve"> utóbbi</w:t>
      </w:r>
      <w:r>
        <w:t>ak a fordítás után a processzorban futnak</w:t>
      </w:r>
      <w:r w:rsidR="00374485">
        <w:t>,</w:t>
      </w:r>
      <w:r>
        <w:t xml:space="preserve"> ami </w:t>
      </w:r>
      <w:r w:rsidRPr="00383120">
        <w:t>soros</w:t>
      </w:r>
      <w:r>
        <w:t>an hajtja</w:t>
      </w:r>
      <w:r w:rsidRPr="00383120">
        <w:t xml:space="preserve"> végre</w:t>
      </w:r>
      <w:r>
        <w:t xml:space="preserve"> a fordított kód utasításait. Míg a</w:t>
      </w:r>
      <w:r w:rsidRPr="00383120">
        <w:t xml:space="preserve"> hardver</w:t>
      </w:r>
      <w:r>
        <w:t xml:space="preserve"> </w:t>
      </w:r>
      <w:r w:rsidRPr="00383120">
        <w:t>leíró</w:t>
      </w:r>
      <w:r>
        <w:t xml:space="preserve"> </w:t>
      </w:r>
      <w:r w:rsidRPr="00383120">
        <w:t>nyelvek</w:t>
      </w:r>
      <w:r>
        <w:t xml:space="preserve"> esetén az általa definiált modulok egymás mellett párhuzamosan </w:t>
      </w:r>
      <w:r w:rsidR="00056951">
        <w:t>működnek</w:t>
      </w:r>
      <w:r>
        <w:t>. Tehát nem egy algoritmus lépésről lépésre történő végrehajtásá</w:t>
      </w:r>
      <w:r w:rsidR="008444F7">
        <w:t>val</w:t>
      </w:r>
      <w:r>
        <w:t>, hanem annak elemi blokk</w:t>
      </w:r>
      <w:r w:rsidR="008444F7">
        <w:t>jaival</w:t>
      </w:r>
      <w:r>
        <w:t xml:space="preserve"> és azok összeköttetéseivel írják le azt. </w:t>
      </w:r>
    </w:p>
    <w:p w14:paraId="090A3E48" w14:textId="77777777" w:rsidR="00DC6CEC" w:rsidRDefault="00DC6CEC" w:rsidP="005939C4">
      <w:pPr>
        <w:pStyle w:val="Cmsor3"/>
      </w:pPr>
      <w:bookmarkStart w:id="9" w:name="_Toc531715923"/>
      <w:r>
        <w:t>Felépítés</w:t>
      </w:r>
      <w:bookmarkEnd w:id="9"/>
    </w:p>
    <w:p w14:paraId="69040055" w14:textId="5191C63C" w:rsidR="00DC6CEC" w:rsidRDefault="00F938E4" w:rsidP="00DC6CEC">
      <w:r>
        <w:t xml:space="preserve">Főleg </w:t>
      </w:r>
      <w:r w:rsidRPr="00383120">
        <w:t>FPGA és ASIC áramkörök tervezésé</w:t>
      </w:r>
      <w:r>
        <w:t>re és</w:t>
      </w:r>
      <w:r w:rsidRPr="00383120">
        <w:t xml:space="preserve"> szimulálásá</w:t>
      </w:r>
      <w:r>
        <w:t>ra használják a hardverleíró nyelveket, mivel a</w:t>
      </w:r>
      <w:r w:rsidRPr="00383120">
        <w:t xml:space="preserve"> bonyolult és ebből fakadóan nehezen áttekinthető kapcsolásirajzokkal szemben </w:t>
      </w:r>
      <w:r>
        <w:t>a hardverleíró nyelvek</w:t>
      </w:r>
      <w:r w:rsidRPr="00383120">
        <w:t xml:space="preserve"> </w:t>
      </w:r>
      <w:r>
        <w:t>gépek és ember által is jól olvasható</w:t>
      </w:r>
      <w:r w:rsidRPr="00383120">
        <w:t xml:space="preserve"> </w:t>
      </w:r>
      <w:r>
        <w:t>kódot eredményeznek</w:t>
      </w:r>
      <w:r w:rsidRPr="00383120">
        <w:t>.</w:t>
      </w:r>
      <w:r>
        <w:t xml:space="preserve">  </w:t>
      </w:r>
      <w:r w:rsidRPr="00383120">
        <w:t>A</w:t>
      </w:r>
      <w:r>
        <w:t>z áttekinthetőséget növeli az is, hogy a</w:t>
      </w:r>
      <w:r w:rsidRPr="00383120">
        <w:t xml:space="preserve"> VHDL </w:t>
      </w:r>
      <w:r>
        <w:t xml:space="preserve">lehetőséget ad </w:t>
      </w:r>
      <w:r w:rsidRPr="00383120">
        <w:t>több modul definiálás</w:t>
      </w:r>
      <w:r>
        <w:t>ára</w:t>
      </w:r>
      <w:r w:rsidRPr="00383120">
        <w:t xml:space="preserve"> és </w:t>
      </w:r>
      <w:r>
        <w:t xml:space="preserve">ezek </w:t>
      </w:r>
      <w:r w:rsidRPr="00383120">
        <w:t>egymásba ágyazásá</w:t>
      </w:r>
      <w:r>
        <w:t>ra is.</w:t>
      </w:r>
    </w:p>
    <w:p w14:paraId="598DB536" w14:textId="77777777" w:rsidR="00F938E4" w:rsidRPr="00DC6CEC" w:rsidRDefault="00F938E4" w:rsidP="005939C4">
      <w:pPr>
        <w:pStyle w:val="Cmsor4"/>
      </w:pPr>
      <w:bookmarkStart w:id="10" w:name="_Ref530849914"/>
      <w:proofErr w:type="spellStart"/>
      <w:r>
        <w:t>Entity</w:t>
      </w:r>
      <w:proofErr w:type="spellEnd"/>
      <w:r>
        <w:t xml:space="preserve"> és </w:t>
      </w:r>
      <w:proofErr w:type="spellStart"/>
      <w:r>
        <w:t>Architecture</w:t>
      </w:r>
      <w:bookmarkEnd w:id="10"/>
      <w:proofErr w:type="spellEnd"/>
    </w:p>
    <w:p w14:paraId="2C6DCDE2" w14:textId="6F86D59D" w:rsidR="00F938E4" w:rsidRDefault="00F938E4" w:rsidP="00F938E4">
      <w:pPr>
        <w:ind w:firstLine="708"/>
      </w:pPr>
      <w:r>
        <w:t>A</w:t>
      </w:r>
      <w:r w:rsidRPr="00383120">
        <w:t xml:space="preserve"> modulok két fő részből állnak</w:t>
      </w:r>
      <w:r>
        <w:t xml:space="preserve"> (</w:t>
      </w:r>
      <w:r>
        <w:fldChar w:fldCharType="begin"/>
      </w:r>
      <w:r>
        <w:instrText xml:space="preserve"> REF _Ref529902634 \h </w:instrText>
      </w:r>
      <w:r>
        <w:fldChar w:fldCharType="separate"/>
      </w:r>
      <w:r w:rsidR="00B25527">
        <w:rPr>
          <w:noProof/>
        </w:rPr>
        <w:t>2</w:t>
      </w:r>
      <w:r w:rsidR="00B25527">
        <w:noBreakHyphen/>
      </w:r>
      <w:r w:rsidR="00B25527">
        <w:rPr>
          <w:noProof/>
        </w:rPr>
        <w:t>1</w:t>
      </w:r>
      <w:r w:rsidR="00B25527">
        <w:t>. ábra</w:t>
      </w:r>
      <w:r>
        <w:fldChar w:fldCharType="end"/>
      </w:r>
      <w:r>
        <w:t>)</w:t>
      </w:r>
      <w:r w:rsidRPr="00383120">
        <w:t xml:space="preserve">. Az egyik az ún. </w:t>
      </w:r>
      <w:proofErr w:type="spellStart"/>
      <w:r w:rsidRPr="00383120">
        <w:t>Entity</w:t>
      </w:r>
      <w:proofErr w:type="spellEnd"/>
      <w:r w:rsidRPr="00383120">
        <w:t xml:space="preserve"> ami a modul a környezete felé mutatott tulajdonságait tartalmazza</w:t>
      </w:r>
      <w:r>
        <w:t>, ilyenek</w:t>
      </w:r>
      <w:r w:rsidRPr="00383120">
        <w:t xml:space="preserve"> a modul ki- és bemenetei</w:t>
      </w:r>
      <w:r>
        <w:t xml:space="preserve"> (továbbiakban port) illetve azok</w:t>
      </w:r>
      <w:r w:rsidRPr="00383120">
        <w:t xml:space="preserve"> típusa és bitszáma</w:t>
      </w:r>
      <w:r>
        <w:t>.</w:t>
      </w:r>
      <w:r w:rsidRPr="00383120">
        <w:t xml:space="preserve"> </w:t>
      </w:r>
      <w:r>
        <w:t>Opcionálisan</w:t>
      </w:r>
      <w:r w:rsidRPr="00383120">
        <w:t xml:space="preserve"> tartalmaz</w:t>
      </w:r>
      <w:r>
        <w:t>hat</w:t>
      </w:r>
      <w:r w:rsidRPr="00383120">
        <w:t xml:space="preserve"> generikus paraméterek</w:t>
      </w:r>
      <w:r>
        <w:t>et</w:t>
      </w:r>
      <w:r w:rsidRPr="00383120">
        <w:t xml:space="preserve"> is</w:t>
      </w:r>
      <w:r>
        <w:t>, ezeket</w:t>
      </w:r>
      <w:r w:rsidR="00A36536">
        <w:t xml:space="preserve"> tényleges értékek helyett</w:t>
      </w:r>
      <w:r>
        <w:t xml:space="preserve"> felhasználhatjuk a modul funkcionális leírásában és a </w:t>
      </w:r>
      <w:proofErr w:type="spellStart"/>
      <w:r>
        <w:t>portjai</w:t>
      </w:r>
      <w:proofErr w:type="spellEnd"/>
      <w:r>
        <w:t xml:space="preserve"> bitszám</w:t>
      </w:r>
      <w:r w:rsidR="00A36536">
        <w:t>át is megadhatjuk generikus paraméter formájában</w:t>
      </w:r>
      <w:r>
        <w:t xml:space="preserve">. A modul </w:t>
      </w:r>
      <w:proofErr w:type="spellStart"/>
      <w:r>
        <w:t>példányosítás</w:t>
      </w:r>
      <w:r w:rsidR="00681868">
        <w:t>a</w:t>
      </w:r>
      <w:proofErr w:type="spellEnd"/>
      <w:r>
        <w:t xml:space="preserve"> során megadhatjuk milyen értéket szeretnénk a generikus paraméterek helyére behelyet</w:t>
      </w:r>
      <w:r w:rsidR="00681868">
        <w:t>t</w:t>
      </w:r>
      <w:r>
        <w:t xml:space="preserve">esíteni, </w:t>
      </w:r>
      <w:r w:rsidRPr="00383120">
        <w:t>így a</w:t>
      </w:r>
      <w:r>
        <w:t>zonos logikájú</w:t>
      </w:r>
      <w:r w:rsidRPr="00383120">
        <w:t xml:space="preserve"> modul</w:t>
      </w:r>
      <w:r>
        <w:t>okat nem szü</w:t>
      </w:r>
      <w:r w:rsidR="00681868">
        <w:t>ks</w:t>
      </w:r>
      <w:r>
        <w:t>éges</w:t>
      </w:r>
      <w:r w:rsidRPr="00383120">
        <w:t xml:space="preserve"> </w:t>
      </w:r>
      <w:r>
        <w:t xml:space="preserve">többször </w:t>
      </w:r>
      <w:r w:rsidRPr="00383120">
        <w:t xml:space="preserve">újra </w:t>
      </w:r>
      <w:r>
        <w:t>megírni</w:t>
      </w:r>
      <w:r w:rsidRPr="00383120">
        <w:t xml:space="preserve">. A másik fő rész az ún. </w:t>
      </w:r>
      <w:proofErr w:type="spellStart"/>
      <w:r w:rsidRPr="00383120">
        <w:t>Architecture</w:t>
      </w:r>
      <w:proofErr w:type="spellEnd"/>
      <w:r w:rsidRPr="00383120">
        <w:t>, ez a modul működését és belső összeköttetéseit írja le</w:t>
      </w:r>
      <w:r>
        <w:t xml:space="preserve">, itt </w:t>
      </w:r>
      <w:r w:rsidRPr="00383120">
        <w:t>definiálhatók a modul almoduljai is, ezek</w:t>
      </w:r>
      <w:r>
        <w:t>re</w:t>
      </w:r>
      <w:r w:rsidRPr="00383120">
        <w:t xml:space="preserve"> </w:t>
      </w:r>
      <w:proofErr w:type="spellStart"/>
      <w:r w:rsidRPr="00383120">
        <w:t>component</w:t>
      </w:r>
      <w:proofErr w:type="spellEnd"/>
      <w:r w:rsidRPr="00383120">
        <w:t xml:space="preserve">-ként </w:t>
      </w:r>
      <w:r>
        <w:t xml:space="preserve">hivatkoznunk kell </w:t>
      </w:r>
      <w:r w:rsidRPr="00383120">
        <w:t xml:space="preserve">az almodulok </w:t>
      </w:r>
      <w:proofErr w:type="spellStart"/>
      <w:r w:rsidRPr="00383120">
        <w:t>Entity</w:t>
      </w:r>
      <w:proofErr w:type="spellEnd"/>
      <w:r w:rsidRPr="00383120">
        <w:t xml:space="preserve"> részében definiált interfész </w:t>
      </w:r>
      <w:r>
        <w:t xml:space="preserve">pontos </w:t>
      </w:r>
      <w:r w:rsidR="00056951">
        <w:t>megadásával</w:t>
      </w:r>
      <w:r>
        <w:t>.</w:t>
      </w:r>
      <w:r w:rsidRPr="00383120">
        <w:t xml:space="preserve"> </w:t>
      </w:r>
      <w:r>
        <w:lastRenderedPageBreak/>
        <w:t>E</w:t>
      </w:r>
      <w:r w:rsidRPr="00383120">
        <w:t>zután már több</w:t>
      </w:r>
      <w:r>
        <w:t xml:space="preserve">et is </w:t>
      </w:r>
      <w:proofErr w:type="spellStart"/>
      <w:r>
        <w:t>példányosíthatunk</w:t>
      </w:r>
      <w:proofErr w:type="spellEnd"/>
      <w:r>
        <w:t xml:space="preserve"> </w:t>
      </w:r>
      <w:r w:rsidRPr="00383120">
        <w:t>az adott modulból ki- és bemeneteire kötött vezetéke</w:t>
      </w:r>
      <w:r>
        <w:t>k és generikus paramétereinek</w:t>
      </w:r>
      <w:r w:rsidRPr="00383120">
        <w:t xml:space="preserve"> megadásával. </w:t>
      </w:r>
    </w:p>
    <w:p w14:paraId="0B8014D9" w14:textId="0F0F604B" w:rsidR="00F938E4" w:rsidRPr="00F938E4" w:rsidRDefault="00F938E4" w:rsidP="00F938E4">
      <w:pPr>
        <w:pStyle w:val="Kp"/>
      </w:pPr>
      <w:r>
        <w:fldChar w:fldCharType="begin"/>
      </w:r>
      <w:r>
        <w:instrText xml:space="preserve"> INCLUDEPICTURE "https://www.seas.upenn.edu/~ese171/vhdl/vhdl_primer_files/image003.gif" \* MERGEFORMATINET </w:instrText>
      </w:r>
      <w:r>
        <w:fldChar w:fldCharType="separate"/>
      </w:r>
      <w:r w:rsidR="00B25527">
        <w:pict w14:anchorId="69020F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153.75pt;height:147pt">
            <v:imagedata r:id="rId11" r:href="rId12"/>
          </v:shape>
        </w:pict>
      </w:r>
      <w:r>
        <w:fldChar w:fldCharType="end"/>
      </w:r>
    </w:p>
    <w:bookmarkStart w:id="11" w:name="_Ref529902634"/>
    <w:p w14:paraId="4BAC6FB8" w14:textId="4F0B0841" w:rsidR="00225F65" w:rsidRDefault="00B84E0E" w:rsidP="00F938E4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B25527"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B25527">
        <w:t>1</w:t>
      </w:r>
      <w:r>
        <w:fldChar w:fldCharType="end"/>
      </w:r>
      <w:r w:rsidR="00F938E4">
        <w:t>. ábra</w:t>
      </w:r>
      <w:bookmarkEnd w:id="11"/>
      <w:r w:rsidR="00F938E4">
        <w:t xml:space="preserve"> A VHDL strukturális felépítése</w:t>
      </w:r>
      <w:r w:rsidR="004E02DF">
        <w:fldChar w:fldCharType="begin"/>
      </w:r>
      <w:r w:rsidR="004E02DF">
        <w:instrText xml:space="preserve"> REF _Ref530933281 \r \h </w:instrText>
      </w:r>
      <w:r w:rsidR="004E02DF">
        <w:fldChar w:fldCharType="separate"/>
      </w:r>
      <w:r w:rsidR="00B25527">
        <w:t>[12]</w:t>
      </w:r>
      <w:r w:rsidR="004E02DF">
        <w:fldChar w:fldCharType="end"/>
      </w:r>
    </w:p>
    <w:p w14:paraId="3146CA19" w14:textId="77777777" w:rsidR="00F938E4" w:rsidRDefault="00F938E4" w:rsidP="005939C4">
      <w:pPr>
        <w:pStyle w:val="Cmsor4"/>
      </w:pPr>
      <w:proofErr w:type="spellStart"/>
      <w:r>
        <w:t>Példányosítás</w:t>
      </w:r>
      <w:proofErr w:type="spellEnd"/>
    </w:p>
    <w:p w14:paraId="0A368342" w14:textId="2B24D2C8" w:rsidR="00EB3543" w:rsidRPr="00527F10" w:rsidRDefault="00407DEC" w:rsidP="00407DEC"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51AE9DF2" wp14:editId="1CF71193">
                <wp:simplePos x="0" y="0"/>
                <wp:positionH relativeFrom="column">
                  <wp:posOffset>0</wp:posOffset>
                </wp:positionH>
                <wp:positionV relativeFrom="paragraph">
                  <wp:posOffset>2957830</wp:posOffset>
                </wp:positionV>
                <wp:extent cx="5382260" cy="635"/>
                <wp:effectExtent l="0" t="0" r="0" b="0"/>
                <wp:wrapSquare wrapText="bothSides"/>
                <wp:docPr id="12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2" w:name="_Ref530928730"/>
                          <w:p w14:paraId="53F6B010" w14:textId="1D45C7E1" w:rsidR="00B658FE" w:rsidRPr="00237B6E" w:rsidRDefault="00B84E0E" w:rsidP="00407DEC">
                            <w:pPr>
                              <w:pStyle w:val="Kpalrs"/>
                              <w:rPr>
                                <w:sz w:val="24"/>
                                <w:szCs w:val="24"/>
                                <w:lang w:eastAsia="en-US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  <w:r w:rsidR="00B658FE">
                              <w:t>. ábra</w:t>
                            </w:r>
                            <w:bookmarkEnd w:id="12"/>
                            <w:r w:rsidR="00B658FE">
                              <w:t xml:space="preserve"> Példányosítás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E9DF2" id="Szövegdoboz 12" o:spid="_x0000_s1027" type="#_x0000_t202" style="position:absolute;left:0;text-align:left;margin-left:0;margin-top:232.9pt;width:423.8pt;height:.0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" stroked="f">
                <v:textbox style="mso-fit-shape-to-text:t" inset="0,0,0,0">
                  <w:txbxContent>
                    <w:bookmarkStart w:id="13" w:name="_Ref530928730"/>
                    <w:p w14:paraId="53F6B010" w14:textId="1D45C7E1" w:rsidR="00B658FE" w:rsidRPr="00237B6E" w:rsidRDefault="00B84E0E" w:rsidP="00407DEC">
                      <w:pPr>
                        <w:pStyle w:val="Kpalrs"/>
                        <w:rPr>
                          <w:sz w:val="24"/>
                          <w:szCs w:val="24"/>
                          <w:lang w:eastAsia="en-US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  <w:r w:rsidR="00B658FE">
                        <w:t>. ábra</w:t>
                      </w:r>
                      <w:bookmarkEnd w:id="13"/>
                      <w:r w:rsidR="00B658FE">
                        <w:t xml:space="preserve"> Példányosítás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232" behindDoc="0" locked="0" layoutInCell="1" allowOverlap="1" wp14:anchorId="793448F9" wp14:editId="28C4DD0E">
                <wp:simplePos x="0" y="0"/>
                <wp:positionH relativeFrom="margin">
                  <wp:align>left</wp:align>
                </wp:positionH>
                <wp:positionV relativeFrom="paragraph">
                  <wp:posOffset>2125476</wp:posOffset>
                </wp:positionV>
                <wp:extent cx="5382260" cy="1404620"/>
                <wp:effectExtent l="0" t="0" r="27940" b="25400"/>
                <wp:wrapSquare wrapText="bothSides"/>
                <wp:docPr id="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EA8CE" w14:textId="0578FA53" w:rsidR="00B658FE" w:rsidRDefault="00B658FE" w:rsidP="00407DEC">
                            <w:pPr>
                              <w:pStyle w:val="Kd"/>
                            </w:pPr>
                            <w:r w:rsidRPr="00407DEC">
                              <w:rPr>
                                <w:color w:val="C45911" w:themeColor="accent2" w:themeShade="BF"/>
                              </w:rPr>
                              <w:t>add</w:t>
                            </w:r>
                            <w:proofErr w:type="gramStart"/>
                            <w:r w:rsidRPr="00407DEC">
                              <w:rPr>
                                <w:color w:val="C45911" w:themeColor="accent2" w:themeShade="BF"/>
                              </w:rPr>
                              <w:t>1</w:t>
                            </w:r>
                            <w:r>
                              <w:rPr>
                                <w:color w:val="C45911" w:themeColor="accent2" w:themeShade="BF"/>
                              </w:rPr>
                              <w:t xml:space="preserve"> </w:t>
                            </w:r>
                            <w:r w:rsidRPr="00407DEC">
                              <w:t>:</w:t>
                            </w:r>
                            <w:proofErr w:type="gramEnd"/>
                            <w:r w:rsidRPr="00407DEC">
                              <w:t xml:space="preserve"> </w:t>
                            </w:r>
                            <w:r>
                              <w:t>add</w:t>
                            </w:r>
                          </w:p>
                          <w:p w14:paraId="15B34902" w14:textId="1C4F7DCE" w:rsidR="00B658FE" w:rsidRDefault="00B658FE" w:rsidP="00407DEC">
                            <w:pPr>
                              <w:pStyle w:val="Kd"/>
                            </w:pPr>
                            <w:r w:rsidRPr="00407DEC">
                              <w:rPr>
                                <w:color w:val="1F3864" w:themeColor="accent1" w:themeShade="80"/>
                              </w:rPr>
                              <w:t>PORT MAP</w:t>
                            </w:r>
                            <w:r w:rsidRPr="00407DEC">
                              <w:t>(</w:t>
                            </w:r>
                            <w:proofErr w:type="spellStart"/>
                            <w:r w:rsidRPr="00407DEC">
                              <w:t>rst</w:t>
                            </w:r>
                            <w:proofErr w:type="spellEnd"/>
                            <w:r w:rsidRPr="00407DEC">
                              <w:t xml:space="preserve">, </w:t>
                            </w:r>
                            <w:proofErr w:type="spellStart"/>
                            <w:r w:rsidRPr="00407DEC">
                              <w:t>rst_loop</w:t>
                            </w:r>
                            <w:proofErr w:type="spellEnd"/>
                            <w:r w:rsidRPr="00407DEC">
                              <w:t xml:space="preserve">, </w:t>
                            </w:r>
                            <w:proofErr w:type="spellStart"/>
                            <w:r w:rsidRPr="00407DEC">
                              <w:t>clk</w:t>
                            </w:r>
                            <w:proofErr w:type="spellEnd"/>
                            <w:r w:rsidRPr="00407DEC">
                              <w:t>,</w:t>
                            </w:r>
                            <w:r>
                              <w:t xml:space="preserve"> input1,</w:t>
                            </w:r>
                            <w:r w:rsidRPr="00407DEC">
                              <w:t xml:space="preserve"> input</w:t>
                            </w:r>
                            <w:r>
                              <w:t>1</w:t>
                            </w:r>
                            <w:r w:rsidRPr="00407DEC">
                              <w:t>_rdy,</w:t>
                            </w:r>
                            <w:r>
                              <w:t xml:space="preserve"> input2,</w:t>
                            </w:r>
                            <w:r w:rsidRPr="00407DEC">
                              <w:t xml:space="preserve"> input</w:t>
                            </w:r>
                            <w:r>
                              <w:t>2</w:t>
                            </w:r>
                            <w:r w:rsidRPr="00407DEC">
                              <w:t xml:space="preserve">_rdy, </w:t>
                            </w:r>
                            <w:proofErr w:type="spellStart"/>
                            <w:r>
                              <w:t>signal_output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signal_output_rdy</w:t>
                            </w:r>
                            <w:proofErr w:type="spellEnd"/>
                            <w:r w:rsidRPr="00407DEC"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3448F9" id="Szövegdoboz 2" o:spid="_x0000_s1028" type="#_x0000_t202" style="position:absolute;left:0;text-align:left;margin-left:0;margin-top:167.35pt;width:423.8pt;height:110.6pt;z-index:25167923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">
                <v:textbox style="mso-fit-shape-to-text:t">
                  <w:txbxContent>
                    <w:p w14:paraId="073EA8CE" w14:textId="0578FA53" w:rsidR="00B658FE" w:rsidRDefault="00B658FE" w:rsidP="00407DEC">
                      <w:pPr>
                        <w:pStyle w:val="Kd"/>
                      </w:pPr>
                      <w:r w:rsidRPr="00407DEC">
                        <w:rPr>
                          <w:color w:val="C45911" w:themeColor="accent2" w:themeShade="BF"/>
                        </w:rPr>
                        <w:t>add</w:t>
                      </w:r>
                      <w:proofErr w:type="gramStart"/>
                      <w:r w:rsidRPr="00407DEC">
                        <w:rPr>
                          <w:color w:val="C45911" w:themeColor="accent2" w:themeShade="BF"/>
                        </w:rPr>
                        <w:t>1</w:t>
                      </w:r>
                      <w:r>
                        <w:rPr>
                          <w:color w:val="C45911" w:themeColor="accent2" w:themeShade="BF"/>
                        </w:rPr>
                        <w:t xml:space="preserve"> </w:t>
                      </w:r>
                      <w:r w:rsidRPr="00407DEC">
                        <w:t>:</w:t>
                      </w:r>
                      <w:proofErr w:type="gramEnd"/>
                      <w:r w:rsidRPr="00407DEC">
                        <w:t xml:space="preserve"> </w:t>
                      </w:r>
                      <w:r>
                        <w:t>add</w:t>
                      </w:r>
                    </w:p>
                    <w:p w14:paraId="15B34902" w14:textId="1C4F7DCE" w:rsidR="00B658FE" w:rsidRDefault="00B658FE" w:rsidP="00407DEC">
                      <w:pPr>
                        <w:pStyle w:val="Kd"/>
                      </w:pPr>
                      <w:r w:rsidRPr="00407DEC">
                        <w:rPr>
                          <w:color w:val="1F3864" w:themeColor="accent1" w:themeShade="80"/>
                        </w:rPr>
                        <w:t>PORT MAP</w:t>
                      </w:r>
                      <w:r w:rsidRPr="00407DEC">
                        <w:t>(</w:t>
                      </w:r>
                      <w:proofErr w:type="spellStart"/>
                      <w:r w:rsidRPr="00407DEC">
                        <w:t>rst</w:t>
                      </w:r>
                      <w:proofErr w:type="spellEnd"/>
                      <w:r w:rsidRPr="00407DEC">
                        <w:t xml:space="preserve">, </w:t>
                      </w:r>
                      <w:proofErr w:type="spellStart"/>
                      <w:r w:rsidRPr="00407DEC">
                        <w:t>rst_loop</w:t>
                      </w:r>
                      <w:proofErr w:type="spellEnd"/>
                      <w:r w:rsidRPr="00407DEC">
                        <w:t xml:space="preserve">, </w:t>
                      </w:r>
                      <w:proofErr w:type="spellStart"/>
                      <w:r w:rsidRPr="00407DEC">
                        <w:t>clk</w:t>
                      </w:r>
                      <w:proofErr w:type="spellEnd"/>
                      <w:r w:rsidRPr="00407DEC">
                        <w:t>,</w:t>
                      </w:r>
                      <w:r>
                        <w:t xml:space="preserve"> input1,</w:t>
                      </w:r>
                      <w:r w:rsidRPr="00407DEC">
                        <w:t xml:space="preserve"> input</w:t>
                      </w:r>
                      <w:r>
                        <w:t>1</w:t>
                      </w:r>
                      <w:r w:rsidRPr="00407DEC">
                        <w:t>_rdy,</w:t>
                      </w:r>
                      <w:r>
                        <w:t xml:space="preserve"> input2,</w:t>
                      </w:r>
                      <w:r w:rsidRPr="00407DEC">
                        <w:t xml:space="preserve"> input</w:t>
                      </w:r>
                      <w:r>
                        <w:t>2</w:t>
                      </w:r>
                      <w:r w:rsidRPr="00407DEC">
                        <w:t xml:space="preserve">_rdy, </w:t>
                      </w:r>
                      <w:proofErr w:type="spellStart"/>
                      <w:r>
                        <w:t>signal_output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signal_output_rdy</w:t>
                      </w:r>
                      <w:proofErr w:type="spellEnd"/>
                      <w:r w:rsidRPr="00407DEC"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938E4">
        <w:t>A modulokban definiálhatunk más modulokat komponensként, amennyiben szükségünk van egy másik modul funkcionalitására, így a VHDL kód sokkal strukt</w:t>
      </w:r>
      <w:r w:rsidR="00056951">
        <w:t>u</w:t>
      </w:r>
      <w:r w:rsidR="00F938E4">
        <w:t xml:space="preserve">ráltabbá, áttekinthetőbbé válik, és lehetőségünk nyílik egyes modulok újra felhasználására. Akár több példányt is létrehozhatunk ugyanabból a modulból miután felvettük a komponens listára az </w:t>
      </w:r>
      <w:proofErr w:type="spellStart"/>
      <w:r w:rsidR="00F938E4">
        <w:t>entity-jében</w:t>
      </w:r>
      <w:proofErr w:type="spellEnd"/>
      <w:r w:rsidR="00F938E4">
        <w:t xml:space="preserve"> megadott </w:t>
      </w:r>
      <w:proofErr w:type="spellStart"/>
      <w:r w:rsidR="00F938E4">
        <w:t>portokat</w:t>
      </w:r>
      <w:proofErr w:type="spellEnd"/>
      <w:r w:rsidR="00F938E4">
        <w:t xml:space="preserve"> és generikus paraméterek pontos másolatát. A </w:t>
      </w:r>
      <w:proofErr w:type="spellStart"/>
      <w:r w:rsidR="00F938E4">
        <w:t>példányosításkor</w:t>
      </w:r>
      <w:proofErr w:type="spellEnd"/>
      <w:r w:rsidR="00F938E4">
        <w:t xml:space="preserve"> meg kell adni a generikus paraméterek pontos értékét, továbbá a komponens példány </w:t>
      </w:r>
      <w:proofErr w:type="spellStart"/>
      <w:r w:rsidR="00F938E4">
        <w:t>portjaihoz</w:t>
      </w:r>
      <w:proofErr w:type="spellEnd"/>
      <w:r w:rsidR="00F938E4">
        <w:t xml:space="preserve"> kell rendelni a kívánt </w:t>
      </w:r>
      <w:proofErr w:type="spellStart"/>
      <w:r w:rsidR="00F938E4">
        <w:t>signalokat</w:t>
      </w:r>
      <w:proofErr w:type="spellEnd"/>
      <w:r w:rsidR="00F938E4">
        <w:t xml:space="preserve"> vagy </w:t>
      </w:r>
      <w:proofErr w:type="spellStart"/>
      <w:r w:rsidR="00F938E4">
        <w:t>portokat</w:t>
      </w:r>
      <w:proofErr w:type="spellEnd"/>
      <w:r w:rsidR="00F938E4">
        <w:t xml:space="preserve"> (</w:t>
      </w:r>
      <w:r w:rsidR="00776CC8">
        <w:fldChar w:fldCharType="begin"/>
      </w:r>
      <w:r w:rsidR="00776CC8">
        <w:instrText xml:space="preserve"> REF _Ref530928730 \h </w:instrText>
      </w:r>
      <w:r w:rsidR="00776CC8">
        <w:fldChar w:fldCharType="separate"/>
      </w:r>
      <w:r w:rsidR="00B25527">
        <w:rPr>
          <w:noProof/>
        </w:rPr>
        <w:t>2</w:t>
      </w:r>
      <w:r w:rsidR="00B25527">
        <w:noBreakHyphen/>
      </w:r>
      <w:r w:rsidR="00B25527">
        <w:rPr>
          <w:noProof/>
        </w:rPr>
        <w:t>2</w:t>
      </w:r>
      <w:r w:rsidR="00B25527">
        <w:t>. ábra</w:t>
      </w:r>
      <w:r w:rsidR="00776CC8">
        <w:fldChar w:fldCharType="end"/>
      </w:r>
      <w:r w:rsidR="00F938E4">
        <w:t xml:space="preserve">). </w:t>
      </w:r>
    </w:p>
    <w:p w14:paraId="10B1BF15" w14:textId="77777777" w:rsidR="00F938E4" w:rsidRDefault="00F938E4" w:rsidP="005939C4">
      <w:pPr>
        <w:pStyle w:val="Cmsor4"/>
      </w:pPr>
      <w:r>
        <w:t>Főbb adattípusok és konstansok</w:t>
      </w:r>
    </w:p>
    <w:p w14:paraId="0DFC3E35" w14:textId="534F9BD2" w:rsidR="00F938E4" w:rsidRDefault="00F938E4" w:rsidP="00F938E4">
      <w:r w:rsidRPr="00F938E4">
        <w:t xml:space="preserve">A VHDL szabványban összesen </w:t>
      </w:r>
      <w:r w:rsidR="00056951">
        <w:t>hat</w:t>
      </w:r>
      <w:r w:rsidRPr="00F938E4">
        <w:t xml:space="preserve"> egyszerű adattípus létezik és ebből csak </w:t>
      </w:r>
      <w:r w:rsidR="00056951">
        <w:t>három</w:t>
      </w:r>
      <w:r w:rsidRPr="00F938E4">
        <w:t xml:space="preserve"> szinte</w:t>
      </w:r>
      <w:r w:rsidR="00056951">
        <w:t>ti</w:t>
      </w:r>
      <w:r w:rsidRPr="00F938E4">
        <w:t>zál</w:t>
      </w:r>
      <w:r w:rsidR="00056951">
        <w:t>ható</w:t>
      </w:r>
      <w:r w:rsidRPr="00F938E4">
        <w:t xml:space="preserve"> a végleges áramkörbe (a többit inkább tesztelésnél használhatók), ezek a következők:</w:t>
      </w:r>
    </w:p>
    <w:p w14:paraId="20EB25DD" w14:textId="364C4CBA" w:rsidR="00F938E4" w:rsidRDefault="00F938E4" w:rsidP="00F938E4">
      <w:pPr>
        <w:pStyle w:val="Listaszerbekezds"/>
        <w:numPr>
          <w:ilvl w:val="0"/>
          <w:numId w:val="24"/>
        </w:numPr>
      </w:pPr>
      <w:r w:rsidRPr="00F938E4">
        <w:t>BIT: 0,1 értéket vehet fel</w:t>
      </w:r>
    </w:p>
    <w:p w14:paraId="78184202" w14:textId="77777777" w:rsidR="00F938E4" w:rsidRDefault="00F938E4" w:rsidP="00F938E4">
      <w:pPr>
        <w:pStyle w:val="Listaszerbekezds"/>
        <w:numPr>
          <w:ilvl w:val="0"/>
          <w:numId w:val="24"/>
        </w:numPr>
      </w:pPr>
      <w:r w:rsidRPr="00F938E4">
        <w:t xml:space="preserve">BOOLEAN: </w:t>
      </w:r>
      <w:proofErr w:type="spellStart"/>
      <w:r w:rsidRPr="00F938E4">
        <w:t>true</w:t>
      </w:r>
      <w:proofErr w:type="spellEnd"/>
      <w:r w:rsidRPr="00F938E4">
        <w:t xml:space="preserve">, </w:t>
      </w:r>
      <w:proofErr w:type="spellStart"/>
      <w:r w:rsidRPr="00F938E4">
        <w:t>false</w:t>
      </w:r>
      <w:proofErr w:type="spellEnd"/>
      <w:r w:rsidRPr="00F938E4">
        <w:t xml:space="preserve"> értéket vehet fel. Az előző típustól a hordozott információ tekintetében nem tér, az áttekinthetőség érdekében használják.</w:t>
      </w:r>
    </w:p>
    <w:p w14:paraId="55A945CE" w14:textId="77777777" w:rsidR="00F938E4" w:rsidRDefault="00F938E4" w:rsidP="00F938E4">
      <w:pPr>
        <w:pStyle w:val="Listaszerbekezds"/>
        <w:numPr>
          <w:ilvl w:val="0"/>
          <w:numId w:val="24"/>
        </w:numPr>
      </w:pPr>
      <w:r w:rsidRPr="00F938E4">
        <w:lastRenderedPageBreak/>
        <w:t>INTEGER: 32 bites előjeles számot reprezentál</w:t>
      </w:r>
    </w:p>
    <w:p w14:paraId="59E7CC12" w14:textId="4915839C" w:rsidR="00F938E4" w:rsidRDefault="00F938E4" w:rsidP="00F938E4">
      <w:r w:rsidRPr="00F938E4">
        <w:t>Ezeken felül általánosan használatos egy külön importálandó könyvtár</w:t>
      </w:r>
      <w:r w:rsidR="00374485">
        <w:t>,</w:t>
      </w:r>
      <w:r w:rsidRPr="00F938E4">
        <w:t xml:space="preserve"> ami a IEEE 1164-es szabványban [1] rögzítettek. Ez az </w:t>
      </w:r>
      <w:proofErr w:type="spellStart"/>
      <w:r w:rsidRPr="00F938E4">
        <w:t>std_logic</w:t>
      </w:r>
      <w:proofErr w:type="spellEnd"/>
      <w:r w:rsidRPr="00F938E4">
        <w:t xml:space="preserve"> és </w:t>
      </w:r>
      <w:proofErr w:type="spellStart"/>
      <w:r w:rsidRPr="00F938E4">
        <w:t>std_logic_vectort</w:t>
      </w:r>
      <w:proofErr w:type="spellEnd"/>
      <w:r w:rsidRPr="00F938E4">
        <w:t xml:space="preserve"> tartalmazza az első egy adattípus a másik annak vektorba fűzött formája. A </w:t>
      </w:r>
      <w:proofErr w:type="spellStart"/>
      <w:r w:rsidRPr="00F938E4">
        <w:t>std_logic</w:t>
      </w:r>
      <w:proofErr w:type="spellEnd"/>
      <w:r w:rsidRPr="00F938E4">
        <w:t xml:space="preserve"> és a bit között az a különbség, hogy a </w:t>
      </w:r>
      <w:proofErr w:type="spellStart"/>
      <w:r w:rsidRPr="00F938E4">
        <w:t>std_logic</w:t>
      </w:r>
      <w:proofErr w:type="spellEnd"/>
      <w:r w:rsidRPr="00F938E4">
        <w:t xml:space="preserve"> 0 és 1 értékeken kívül más értékeket is felvehet: ’U' – </w:t>
      </w:r>
      <w:proofErr w:type="spellStart"/>
      <w:r w:rsidRPr="00F938E4">
        <w:t>Uninitialized</w:t>
      </w:r>
      <w:proofErr w:type="spellEnd"/>
      <w:r w:rsidRPr="00F938E4">
        <w:t xml:space="preserve">, 'X' - </w:t>
      </w:r>
      <w:proofErr w:type="spellStart"/>
      <w:r w:rsidRPr="00F938E4">
        <w:t>Forcing</w:t>
      </w:r>
      <w:proofErr w:type="spellEnd"/>
      <w:r w:rsidRPr="00F938E4">
        <w:t xml:space="preserve"> </w:t>
      </w:r>
      <w:proofErr w:type="spellStart"/>
      <w:r w:rsidRPr="00F938E4">
        <w:t>Unknown</w:t>
      </w:r>
      <w:proofErr w:type="spellEnd"/>
      <w:r w:rsidRPr="00F938E4">
        <w:t xml:space="preserve">, 'Z' - </w:t>
      </w:r>
      <w:proofErr w:type="spellStart"/>
      <w:r w:rsidRPr="00F938E4">
        <w:t>High</w:t>
      </w:r>
      <w:proofErr w:type="spellEnd"/>
      <w:r w:rsidRPr="00F938E4">
        <w:t xml:space="preserve"> </w:t>
      </w:r>
      <w:proofErr w:type="spellStart"/>
      <w:r w:rsidRPr="00F938E4">
        <w:t>Impedance</w:t>
      </w:r>
      <w:proofErr w:type="spellEnd"/>
      <w:r w:rsidRPr="00F938E4">
        <w:t xml:space="preserve">, 'W' - </w:t>
      </w:r>
      <w:proofErr w:type="spellStart"/>
      <w:r w:rsidRPr="00F938E4">
        <w:t>Weak</w:t>
      </w:r>
      <w:proofErr w:type="spellEnd"/>
      <w:r w:rsidRPr="00F938E4">
        <w:t xml:space="preserve"> </w:t>
      </w:r>
      <w:proofErr w:type="spellStart"/>
      <w:r w:rsidRPr="00F938E4">
        <w:t>unknown</w:t>
      </w:r>
      <w:proofErr w:type="spellEnd"/>
      <w:r w:rsidRPr="00F938E4">
        <w:t xml:space="preserve">, 'L' - </w:t>
      </w:r>
      <w:proofErr w:type="spellStart"/>
      <w:r w:rsidRPr="00F938E4">
        <w:t>Weak</w:t>
      </w:r>
      <w:proofErr w:type="spellEnd"/>
      <w:r w:rsidRPr="00F938E4">
        <w:t xml:space="preserve"> 0, 'H' - </w:t>
      </w:r>
      <w:proofErr w:type="spellStart"/>
      <w:r w:rsidRPr="00F938E4">
        <w:t>Weak</w:t>
      </w:r>
      <w:proofErr w:type="spellEnd"/>
      <w:r w:rsidRPr="00F938E4">
        <w:t xml:space="preserve"> '1', '-' - </w:t>
      </w:r>
      <w:proofErr w:type="spellStart"/>
      <w:r w:rsidRPr="00F938E4">
        <w:t>Don't</w:t>
      </w:r>
      <w:proofErr w:type="spellEnd"/>
      <w:r w:rsidRPr="00F938E4">
        <w:t xml:space="preserve"> </w:t>
      </w:r>
      <w:proofErr w:type="spellStart"/>
      <w:r w:rsidRPr="00F938E4">
        <w:t>care</w:t>
      </w:r>
      <w:proofErr w:type="spellEnd"/>
      <w:r w:rsidRPr="00F938E4">
        <w:t xml:space="preserve">. Ezek közül csak a ’Z’ érték </w:t>
      </w:r>
      <w:r w:rsidR="00765B30">
        <w:t xml:space="preserve">kerül </w:t>
      </w:r>
      <w:r w:rsidRPr="00F938E4">
        <w:t>szinte</w:t>
      </w:r>
      <w:r w:rsidR="00813BB3">
        <w:t>ti</w:t>
      </w:r>
      <w:r w:rsidRPr="00F938E4">
        <w:t>zál</w:t>
      </w:r>
      <w:r w:rsidR="00765B30">
        <w:t>ásra</w:t>
      </w:r>
      <w:r w:rsidRPr="00F938E4">
        <w:t xml:space="preserve"> a végső áramkörbe</w:t>
      </w:r>
      <w:r w:rsidR="00765B30">
        <w:t>n</w:t>
      </w:r>
      <w:r w:rsidRPr="00F938E4">
        <w:t>, a többi a modulok szimulációjának és a tesztelésének könnyítése miatt van jelen.</w:t>
      </w:r>
    </w:p>
    <w:p w14:paraId="3EC02148" w14:textId="73D10341" w:rsidR="00776CC8" w:rsidRDefault="00776CC8" w:rsidP="00776CC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328" behindDoc="0" locked="0" layoutInCell="1" allowOverlap="1" wp14:anchorId="41C88237" wp14:editId="7FB2A155">
                <wp:simplePos x="0" y="0"/>
                <wp:positionH relativeFrom="margin">
                  <wp:align>left</wp:align>
                </wp:positionH>
                <wp:positionV relativeFrom="paragraph">
                  <wp:posOffset>853044</wp:posOffset>
                </wp:positionV>
                <wp:extent cx="5382260" cy="594360"/>
                <wp:effectExtent l="0" t="0" r="27940" b="15240"/>
                <wp:wrapSquare wrapText="bothSides"/>
                <wp:docPr id="1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594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A4ECF" w14:textId="77777777" w:rsidR="00B658FE" w:rsidRDefault="00B658FE" w:rsidP="00776CC8">
                            <w:pPr>
                              <w:pStyle w:val="Kd"/>
                              <w:ind w:left="0"/>
                            </w:pPr>
                            <w:r w:rsidRPr="00776CC8">
                              <w:rPr>
                                <w:color w:val="C45911" w:themeColor="accent2" w:themeShade="BF"/>
                              </w:rPr>
                              <w:t xml:space="preserve">constant </w:t>
                            </w:r>
                            <w:r w:rsidRPr="00776CC8">
                              <w:t>constant_</w:t>
                            </w:r>
                            <w:proofErr w:type="gramStart"/>
                            <w:r w:rsidRPr="00776CC8">
                              <w:t>5 :</w:t>
                            </w:r>
                            <w:proofErr w:type="gramEnd"/>
                            <w:r w:rsidRPr="00776CC8">
                              <w:t xml:space="preserve"> </w:t>
                            </w:r>
                          </w:p>
                          <w:p w14:paraId="12BC0D27" w14:textId="2E94A4DC" w:rsidR="00B658FE" w:rsidRDefault="00B658FE" w:rsidP="00776CC8">
                            <w:pPr>
                              <w:pStyle w:val="Kd"/>
                              <w:ind w:left="0"/>
                            </w:pPr>
                            <w:r w:rsidRPr="00776CC8">
                              <w:rPr>
                                <w:color w:val="FF0000"/>
                              </w:rPr>
                              <w:t xml:space="preserve">STD_LOGIC_VECTOR </w:t>
                            </w:r>
                            <w:r w:rsidRPr="00776CC8">
                              <w:t xml:space="preserve">(31 </w:t>
                            </w:r>
                            <w:proofErr w:type="spellStart"/>
                            <w:r w:rsidRPr="00776CC8">
                              <w:rPr>
                                <w:color w:val="FF0000"/>
                              </w:rPr>
                              <w:t>downto</w:t>
                            </w:r>
                            <w:proofErr w:type="spellEnd"/>
                            <w:r w:rsidRPr="00776CC8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776CC8">
                              <w:t>0)</w:t>
                            </w:r>
                            <w:r>
                              <w:t xml:space="preserve"> </w:t>
                            </w:r>
                            <w:r w:rsidRPr="00776CC8">
                              <w:t>:=</w:t>
                            </w:r>
                            <w:r>
                              <w:t xml:space="preserve"> </w:t>
                            </w:r>
                            <w:r w:rsidRPr="00776CC8">
                              <w:t>"</w:t>
                            </w:r>
                            <w:r w:rsidRPr="00776CC8">
                              <w:rPr>
                                <w:color w:val="7F7F7F" w:themeColor="text1" w:themeTint="80"/>
                              </w:rPr>
                              <w:t>00000000000000000000000000000000</w:t>
                            </w:r>
                            <w:r w:rsidRPr="00776CC8">
                              <w:t>";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88237" id="_x0000_s1029" type="#_x0000_t202" style="position:absolute;left:0;text-align:left;margin-left:0;margin-top:67.15pt;width:423.8pt;height:46.8pt;z-index:2516833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">
                <v:textbox>
                  <w:txbxContent>
                    <w:p w14:paraId="7ABA4ECF" w14:textId="77777777" w:rsidR="00B658FE" w:rsidRDefault="00B658FE" w:rsidP="00776CC8">
                      <w:pPr>
                        <w:pStyle w:val="Kd"/>
                        <w:ind w:left="0"/>
                      </w:pPr>
                      <w:r w:rsidRPr="00776CC8">
                        <w:rPr>
                          <w:color w:val="C45911" w:themeColor="accent2" w:themeShade="BF"/>
                        </w:rPr>
                        <w:t xml:space="preserve">constant </w:t>
                      </w:r>
                      <w:r w:rsidRPr="00776CC8">
                        <w:t>constant_</w:t>
                      </w:r>
                      <w:proofErr w:type="gramStart"/>
                      <w:r w:rsidRPr="00776CC8">
                        <w:t>5 :</w:t>
                      </w:r>
                      <w:proofErr w:type="gramEnd"/>
                      <w:r w:rsidRPr="00776CC8">
                        <w:t xml:space="preserve"> </w:t>
                      </w:r>
                    </w:p>
                    <w:p w14:paraId="12BC0D27" w14:textId="2E94A4DC" w:rsidR="00B658FE" w:rsidRDefault="00B658FE" w:rsidP="00776CC8">
                      <w:pPr>
                        <w:pStyle w:val="Kd"/>
                        <w:ind w:left="0"/>
                      </w:pPr>
                      <w:r w:rsidRPr="00776CC8">
                        <w:rPr>
                          <w:color w:val="FF0000"/>
                        </w:rPr>
                        <w:t xml:space="preserve">STD_LOGIC_VECTOR </w:t>
                      </w:r>
                      <w:r w:rsidRPr="00776CC8">
                        <w:t xml:space="preserve">(31 </w:t>
                      </w:r>
                      <w:proofErr w:type="spellStart"/>
                      <w:r w:rsidRPr="00776CC8">
                        <w:rPr>
                          <w:color w:val="FF0000"/>
                        </w:rPr>
                        <w:t>downto</w:t>
                      </w:r>
                      <w:proofErr w:type="spellEnd"/>
                      <w:r w:rsidRPr="00776CC8">
                        <w:rPr>
                          <w:color w:val="FF0000"/>
                        </w:rPr>
                        <w:t xml:space="preserve"> </w:t>
                      </w:r>
                      <w:r w:rsidRPr="00776CC8">
                        <w:t>0)</w:t>
                      </w:r>
                      <w:r>
                        <w:t xml:space="preserve"> </w:t>
                      </w:r>
                      <w:r w:rsidRPr="00776CC8">
                        <w:t>:=</w:t>
                      </w:r>
                      <w:r>
                        <w:t xml:space="preserve"> </w:t>
                      </w:r>
                      <w:r w:rsidRPr="00776CC8">
                        <w:t>"</w:t>
                      </w:r>
                      <w:r w:rsidRPr="00776CC8">
                        <w:rPr>
                          <w:color w:val="7F7F7F" w:themeColor="text1" w:themeTint="80"/>
                        </w:rPr>
                        <w:t>00000000000000000000000000000000</w:t>
                      </w:r>
                      <w:r w:rsidRPr="00776CC8">
                        <w:t>";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0D5527CA" wp14:editId="5F2C74AD">
                <wp:simplePos x="0" y="0"/>
                <wp:positionH relativeFrom="margin">
                  <wp:align>left</wp:align>
                </wp:positionH>
                <wp:positionV relativeFrom="paragraph">
                  <wp:posOffset>1504986</wp:posOffset>
                </wp:positionV>
                <wp:extent cx="5382260" cy="635"/>
                <wp:effectExtent l="0" t="0" r="8890" b="9525"/>
                <wp:wrapSquare wrapText="bothSides"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4" w:name="_Ref530929003"/>
                          <w:p w14:paraId="4DA56EBF" w14:textId="56B86455" w:rsidR="00B658FE" w:rsidRPr="00C220A4" w:rsidRDefault="00B84E0E" w:rsidP="00776CC8">
                            <w:pPr>
                              <w:pStyle w:val="Kpalrs"/>
                              <w:rPr>
                                <w:sz w:val="24"/>
                                <w:szCs w:val="24"/>
                                <w:lang w:eastAsia="en-US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t>3</w:t>
                            </w:r>
                            <w:r>
                              <w:fldChar w:fldCharType="end"/>
                            </w:r>
                            <w:r w:rsidR="00B658FE">
                              <w:t>. ábra</w:t>
                            </w:r>
                            <w:bookmarkEnd w:id="14"/>
                            <w:r w:rsidR="00B658FE">
                              <w:t xml:space="preserve"> Konstans definiálása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527CA" id="Szövegdoboz 20" o:spid="_x0000_s1030" type="#_x0000_t202" style="position:absolute;left:0;text-align:left;margin-left:0;margin-top:118.5pt;width:423.8pt;height:.05pt;z-index:2516853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" stroked="f">
                <v:textbox style="mso-fit-shape-to-text:t" inset="0,0,0,0">
                  <w:txbxContent>
                    <w:bookmarkStart w:id="15" w:name="_Ref530929003"/>
                    <w:p w14:paraId="4DA56EBF" w14:textId="56B86455" w:rsidR="00B658FE" w:rsidRPr="00C220A4" w:rsidRDefault="00B84E0E" w:rsidP="00776CC8">
                      <w:pPr>
                        <w:pStyle w:val="Kpalrs"/>
                        <w:rPr>
                          <w:sz w:val="24"/>
                          <w:szCs w:val="24"/>
                          <w:lang w:eastAsia="en-US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t>3</w:t>
                      </w:r>
                      <w:r>
                        <w:fldChar w:fldCharType="end"/>
                      </w:r>
                      <w:r w:rsidR="00B658FE">
                        <w:t>. ábra</w:t>
                      </w:r>
                      <w:bookmarkEnd w:id="15"/>
                      <w:r w:rsidR="00B658FE">
                        <w:t xml:space="preserve"> Konstans definiálása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938E4">
        <w:t>A modulokban definiálhatók konstans értékek is a megfelelő adattípus megadásával</w:t>
      </w:r>
      <w:r w:rsidR="00963F60">
        <w:t xml:space="preserve"> </w:t>
      </w:r>
      <w:r w:rsidR="00F938E4">
        <w:t>(</w:t>
      </w:r>
      <w:r w:rsidR="00963F60">
        <w:fldChar w:fldCharType="begin"/>
      </w:r>
      <w:r w:rsidR="00963F60">
        <w:instrText xml:space="preserve"> REF _Ref530929003 \h </w:instrText>
      </w:r>
      <w:r w:rsidR="00963F60">
        <w:fldChar w:fldCharType="separate"/>
      </w:r>
      <w:r w:rsidR="00B25527">
        <w:rPr>
          <w:noProof/>
        </w:rPr>
        <w:t>2</w:t>
      </w:r>
      <w:r w:rsidR="00B25527">
        <w:noBreakHyphen/>
      </w:r>
      <w:r w:rsidR="00B25527">
        <w:rPr>
          <w:noProof/>
        </w:rPr>
        <w:t>3</w:t>
      </w:r>
      <w:r w:rsidR="00B25527">
        <w:t>. ábra</w:t>
      </w:r>
      <w:r w:rsidR="00963F60">
        <w:fldChar w:fldCharType="end"/>
      </w:r>
      <w:r w:rsidR="00F938E4">
        <w:t>)</w:t>
      </w:r>
      <w:r>
        <w:t>, illetve értékük megadásával.</w:t>
      </w:r>
      <w:r w:rsidR="00F938E4">
        <w:t xml:space="preserve"> Ezek később </w:t>
      </w:r>
      <w:proofErr w:type="spellStart"/>
      <w:r w:rsidR="00F938E4">
        <w:t>értékül</w:t>
      </w:r>
      <w:proofErr w:type="spellEnd"/>
      <w:r w:rsidR="00F938E4">
        <w:t xml:space="preserve"> adhatók portoknak és </w:t>
      </w:r>
      <w:proofErr w:type="spellStart"/>
      <w:r w:rsidR="00F938E4">
        <w:t>signaloknak</w:t>
      </w:r>
      <w:proofErr w:type="spellEnd"/>
      <w:r w:rsidR="00F938E4">
        <w:t>.</w:t>
      </w:r>
    </w:p>
    <w:p w14:paraId="2E96DB35" w14:textId="70C5E000" w:rsidR="00F938E4" w:rsidRDefault="00F938E4" w:rsidP="005939C4">
      <w:pPr>
        <w:pStyle w:val="Cmsor4"/>
      </w:pPr>
      <w:proofErr w:type="spellStart"/>
      <w:r>
        <w:t>Signal</w:t>
      </w:r>
      <w:proofErr w:type="spellEnd"/>
    </w:p>
    <w:p w14:paraId="3E8A516B" w14:textId="67F59001" w:rsidR="008B6EB8" w:rsidRDefault="00374485" w:rsidP="008B6EB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424" behindDoc="0" locked="0" layoutInCell="1" allowOverlap="1" wp14:anchorId="1F82827B" wp14:editId="43A6362E">
                <wp:simplePos x="0" y="0"/>
                <wp:positionH relativeFrom="margin">
                  <wp:align>right</wp:align>
                </wp:positionH>
                <wp:positionV relativeFrom="paragraph">
                  <wp:posOffset>1610995</wp:posOffset>
                </wp:positionV>
                <wp:extent cx="5391150" cy="568960"/>
                <wp:effectExtent l="0" t="0" r="19050" b="21590"/>
                <wp:wrapSquare wrapText="bothSides"/>
                <wp:docPr id="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1509" cy="568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8A49EE" w14:textId="77777777" w:rsidR="00B658FE" w:rsidRDefault="00B658FE" w:rsidP="008B6EB8">
                            <w:pPr>
                              <w:pStyle w:val="Kd"/>
                              <w:ind w:left="0"/>
                            </w:pPr>
                            <w:proofErr w:type="spellStart"/>
                            <w:r w:rsidRPr="008B6EB8">
                              <w:rPr>
                                <w:color w:val="C45911" w:themeColor="accent2" w:themeShade="BF"/>
                              </w:rPr>
                              <w:t>signal</w:t>
                            </w:r>
                            <w:proofErr w:type="spellEnd"/>
                            <w:r w:rsidRPr="008B6EB8">
                              <w:rPr>
                                <w:color w:val="C45911" w:themeColor="accent2" w:themeShade="BF"/>
                              </w:rPr>
                              <w:t xml:space="preserve"> </w:t>
                            </w:r>
                            <w:r>
                              <w:t>signal_out_</w:t>
                            </w:r>
                            <w:proofErr w:type="gramStart"/>
                            <w:r>
                              <w:t>9 :</w:t>
                            </w:r>
                            <w:proofErr w:type="gramEnd"/>
                            <w:r>
                              <w:t xml:space="preserve"> </w:t>
                            </w:r>
                            <w:r w:rsidRPr="008B6EB8">
                              <w:rPr>
                                <w:color w:val="FF0000"/>
                              </w:rPr>
                              <w:t xml:space="preserve">STD_LOGIC_VECTOR </w:t>
                            </w:r>
                            <w:r>
                              <w:t xml:space="preserve">(31 </w:t>
                            </w:r>
                            <w:proofErr w:type="spellStart"/>
                            <w:r w:rsidRPr="008B6EB8">
                              <w:rPr>
                                <w:color w:val="FF0000"/>
                              </w:rPr>
                              <w:t>downto</w:t>
                            </w:r>
                            <w:proofErr w:type="spellEnd"/>
                            <w:r w:rsidRPr="008B6EB8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>0);</w:t>
                            </w:r>
                          </w:p>
                          <w:p w14:paraId="6D320004" w14:textId="0D96BDC9" w:rsidR="00B658FE" w:rsidRDefault="00B658FE" w:rsidP="008B6EB8">
                            <w:pPr>
                              <w:pStyle w:val="Kd"/>
                              <w:ind w:left="0"/>
                            </w:pPr>
                            <w:proofErr w:type="spellStart"/>
                            <w:r w:rsidRPr="008B6EB8">
                              <w:rPr>
                                <w:color w:val="C45911" w:themeColor="accent2" w:themeShade="BF"/>
                              </w:rPr>
                              <w:t>signal</w:t>
                            </w:r>
                            <w:proofErr w:type="spellEnd"/>
                            <w:r w:rsidRPr="008B6EB8">
                              <w:rPr>
                                <w:color w:val="C45911" w:themeColor="accent2" w:themeShade="BF"/>
                              </w:rPr>
                              <w:t xml:space="preserve"> </w:t>
                            </w:r>
                            <w:r>
                              <w:t xml:space="preserve">signal_out_9_rdy : </w:t>
                            </w:r>
                            <w:r w:rsidRPr="008B6EB8">
                              <w:rPr>
                                <w:color w:val="FF0000"/>
                              </w:rPr>
                              <w:t>BOOLEAN</w:t>
                            </w:r>
                            <w: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2827B" id="_x0000_s1031" type="#_x0000_t202" style="position:absolute;left:0;text-align:left;margin-left:373.3pt;margin-top:126.85pt;width:424.5pt;height:44.8pt;z-index:2516874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">
                <v:textbox>
                  <w:txbxContent>
                    <w:p w14:paraId="758A49EE" w14:textId="77777777" w:rsidR="00B658FE" w:rsidRDefault="00B658FE" w:rsidP="008B6EB8">
                      <w:pPr>
                        <w:pStyle w:val="Kd"/>
                        <w:ind w:left="0"/>
                      </w:pPr>
                      <w:proofErr w:type="spellStart"/>
                      <w:r w:rsidRPr="008B6EB8">
                        <w:rPr>
                          <w:color w:val="C45911" w:themeColor="accent2" w:themeShade="BF"/>
                        </w:rPr>
                        <w:t>signal</w:t>
                      </w:r>
                      <w:proofErr w:type="spellEnd"/>
                      <w:r w:rsidRPr="008B6EB8">
                        <w:rPr>
                          <w:color w:val="C45911" w:themeColor="accent2" w:themeShade="BF"/>
                        </w:rPr>
                        <w:t xml:space="preserve"> </w:t>
                      </w:r>
                      <w:r>
                        <w:t>signal_out_</w:t>
                      </w:r>
                      <w:proofErr w:type="gramStart"/>
                      <w:r>
                        <w:t>9 :</w:t>
                      </w:r>
                      <w:proofErr w:type="gramEnd"/>
                      <w:r>
                        <w:t xml:space="preserve"> </w:t>
                      </w:r>
                      <w:r w:rsidRPr="008B6EB8">
                        <w:rPr>
                          <w:color w:val="FF0000"/>
                        </w:rPr>
                        <w:t xml:space="preserve">STD_LOGIC_VECTOR </w:t>
                      </w:r>
                      <w:r>
                        <w:t xml:space="preserve">(31 </w:t>
                      </w:r>
                      <w:proofErr w:type="spellStart"/>
                      <w:r w:rsidRPr="008B6EB8">
                        <w:rPr>
                          <w:color w:val="FF0000"/>
                        </w:rPr>
                        <w:t>downto</w:t>
                      </w:r>
                      <w:proofErr w:type="spellEnd"/>
                      <w:r w:rsidRPr="008B6EB8">
                        <w:rPr>
                          <w:color w:val="FF0000"/>
                        </w:rPr>
                        <w:t xml:space="preserve"> </w:t>
                      </w:r>
                      <w:r>
                        <w:t>0);</w:t>
                      </w:r>
                    </w:p>
                    <w:p w14:paraId="6D320004" w14:textId="0D96BDC9" w:rsidR="00B658FE" w:rsidRDefault="00B658FE" w:rsidP="008B6EB8">
                      <w:pPr>
                        <w:pStyle w:val="Kd"/>
                        <w:ind w:left="0"/>
                      </w:pPr>
                      <w:proofErr w:type="spellStart"/>
                      <w:r w:rsidRPr="008B6EB8">
                        <w:rPr>
                          <w:color w:val="C45911" w:themeColor="accent2" w:themeShade="BF"/>
                        </w:rPr>
                        <w:t>signal</w:t>
                      </w:r>
                      <w:proofErr w:type="spellEnd"/>
                      <w:r w:rsidRPr="008B6EB8">
                        <w:rPr>
                          <w:color w:val="C45911" w:themeColor="accent2" w:themeShade="BF"/>
                        </w:rPr>
                        <w:t xml:space="preserve"> </w:t>
                      </w:r>
                      <w:r>
                        <w:t xml:space="preserve">signal_out_9_rdy : </w:t>
                      </w:r>
                      <w:r w:rsidRPr="008B6EB8">
                        <w:rPr>
                          <w:color w:val="FF0000"/>
                        </w:rPr>
                        <w:t>BOOLEAN</w:t>
                      </w:r>
                      <w:r>
                        <w:t>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1F970FAF" wp14:editId="71DD565F">
                <wp:simplePos x="0" y="0"/>
                <wp:positionH relativeFrom="margin">
                  <wp:align>left</wp:align>
                </wp:positionH>
                <wp:positionV relativeFrom="paragraph">
                  <wp:posOffset>2236518</wp:posOffset>
                </wp:positionV>
                <wp:extent cx="5382260" cy="635"/>
                <wp:effectExtent l="0" t="0" r="8890" b="9525"/>
                <wp:wrapSquare wrapText="bothSides"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6" w:name="_Ref530929144"/>
                          <w:p w14:paraId="74A7B1EC" w14:textId="4C7B463F" w:rsidR="00B658FE" w:rsidRPr="00A03A65" w:rsidRDefault="00B84E0E" w:rsidP="008B6EB8">
                            <w:pPr>
                              <w:pStyle w:val="Kpalrs"/>
                              <w:rPr>
                                <w:sz w:val="24"/>
                                <w:szCs w:val="24"/>
                                <w:lang w:eastAsia="en-US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t>4</w:t>
                            </w:r>
                            <w:r>
                              <w:fldChar w:fldCharType="end"/>
                            </w:r>
                            <w:r w:rsidR="00B658FE">
                              <w:t>. ábra</w:t>
                            </w:r>
                            <w:bookmarkEnd w:id="16"/>
                            <w:r w:rsidR="00B658FE">
                              <w:t xml:space="preserve"> Signal definiálása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70FAF" id="Szövegdoboz 22" o:spid="_x0000_s1032" type="#_x0000_t202" style="position:absolute;left:0;text-align:left;margin-left:0;margin-top:176.1pt;width:423.8pt;height:.05pt;z-index:2516894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" stroked="f">
                <v:textbox style="mso-fit-shape-to-text:t" inset="0,0,0,0">
                  <w:txbxContent>
                    <w:bookmarkStart w:id="17" w:name="_Ref530929144"/>
                    <w:p w14:paraId="74A7B1EC" w14:textId="4C7B463F" w:rsidR="00B658FE" w:rsidRPr="00A03A65" w:rsidRDefault="00B84E0E" w:rsidP="008B6EB8">
                      <w:pPr>
                        <w:pStyle w:val="Kpalrs"/>
                        <w:rPr>
                          <w:sz w:val="24"/>
                          <w:szCs w:val="24"/>
                          <w:lang w:eastAsia="en-US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t>4</w:t>
                      </w:r>
                      <w:r>
                        <w:fldChar w:fldCharType="end"/>
                      </w:r>
                      <w:r w:rsidR="00B658FE">
                        <w:t>. ábra</w:t>
                      </w:r>
                      <w:bookmarkEnd w:id="17"/>
                      <w:r w:rsidR="00B658FE">
                        <w:t xml:space="preserve"> Signal definiálása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938E4">
        <w:t xml:space="preserve">A </w:t>
      </w:r>
      <w:proofErr w:type="spellStart"/>
      <w:r w:rsidR="00F938E4">
        <w:t>signal</w:t>
      </w:r>
      <w:proofErr w:type="spellEnd"/>
      <w:r w:rsidR="00F938E4">
        <w:t xml:space="preserve"> a modulon belüli „vezetékeket” reprezentálja, a meghajtó és fogadó között. A vezetéket egyszerre csak egy forrás tudja meghajtani adattal, de több nyelőt is köthetünk az adatok fogadására. A forrás és nyelő bármi lehet</w:t>
      </w:r>
      <w:r>
        <w:t>,</w:t>
      </w:r>
      <w:r w:rsidR="00F938E4">
        <w:t xml:space="preserve"> ami a </w:t>
      </w:r>
      <w:proofErr w:type="spellStart"/>
      <w:r w:rsidR="00F938E4">
        <w:t>signal</w:t>
      </w:r>
      <w:proofErr w:type="spellEnd"/>
      <w:r w:rsidR="00F938E4">
        <w:t xml:space="preserve"> definiálásakor megadott adattípust ad eredményeként vagy vár bementeként (</w:t>
      </w:r>
      <w:proofErr w:type="spellStart"/>
      <w:r w:rsidR="00F938E4">
        <w:t>signal</w:t>
      </w:r>
      <w:proofErr w:type="spellEnd"/>
      <w:r w:rsidR="00F938E4">
        <w:t xml:space="preserve"> definiálásra példa: </w:t>
      </w:r>
      <w:r w:rsidR="008B6EB8">
        <w:fldChar w:fldCharType="begin"/>
      </w:r>
      <w:r w:rsidR="008B6EB8">
        <w:instrText xml:space="preserve"> REF _Ref530929144 \h </w:instrText>
      </w:r>
      <w:r w:rsidR="008B6EB8">
        <w:fldChar w:fldCharType="separate"/>
      </w:r>
      <w:r w:rsidR="00B25527">
        <w:rPr>
          <w:noProof/>
        </w:rPr>
        <w:t>2</w:t>
      </w:r>
      <w:r w:rsidR="00B25527">
        <w:noBreakHyphen/>
      </w:r>
      <w:r w:rsidR="00B25527">
        <w:rPr>
          <w:noProof/>
        </w:rPr>
        <w:t>4</w:t>
      </w:r>
      <w:r w:rsidR="00B25527">
        <w:t>. ábra</w:t>
      </w:r>
      <w:r w:rsidR="008B6EB8">
        <w:fldChar w:fldCharType="end"/>
      </w:r>
      <w:r w:rsidR="00F938E4">
        <w:t xml:space="preserve">). Bár egyszere csak egy forrás tudja meghajtani a </w:t>
      </w:r>
      <w:proofErr w:type="spellStart"/>
      <w:r w:rsidR="00F938E4">
        <w:t>signalt</w:t>
      </w:r>
      <w:proofErr w:type="spellEnd"/>
      <w:r w:rsidR="00F938E4">
        <w:t xml:space="preserve">, de ez a forrás időben változtatható </w:t>
      </w:r>
      <w:proofErr w:type="spellStart"/>
      <w:r w:rsidR="00F938E4">
        <w:t>pl</w:t>
      </w:r>
      <w:proofErr w:type="spellEnd"/>
      <w:r w:rsidR="00F938E4">
        <w:t xml:space="preserve">: </w:t>
      </w:r>
      <w:proofErr w:type="spellStart"/>
      <w:r w:rsidR="00F938E4">
        <w:t>process</w:t>
      </w:r>
      <w:proofErr w:type="spellEnd"/>
      <w:r w:rsidR="00F938E4">
        <w:t xml:space="preserve"> segítségével.</w:t>
      </w:r>
    </w:p>
    <w:p w14:paraId="60EF7BBE" w14:textId="1620F03E" w:rsidR="00F938E4" w:rsidRDefault="00F938E4" w:rsidP="005939C4">
      <w:pPr>
        <w:pStyle w:val="Cmsor4"/>
      </w:pPr>
      <w:proofErr w:type="spellStart"/>
      <w:r>
        <w:t>Processek</w:t>
      </w:r>
      <w:proofErr w:type="spellEnd"/>
    </w:p>
    <w:p w14:paraId="5E6B133F" w14:textId="2268A786" w:rsidR="00F938E4" w:rsidRDefault="00F938E4" w:rsidP="00F938E4">
      <w:r>
        <w:t xml:space="preserve">A </w:t>
      </w:r>
      <w:proofErr w:type="spellStart"/>
      <w:r>
        <w:t>process</w:t>
      </w:r>
      <w:proofErr w:type="spellEnd"/>
      <w:r>
        <w:t xml:space="preserve"> a modul elvárt viselkedését írja le. A </w:t>
      </w:r>
      <w:proofErr w:type="spellStart"/>
      <w:r>
        <w:t>processben</w:t>
      </w:r>
      <w:proofErr w:type="spellEnd"/>
      <w:r>
        <w:t xml:space="preserve"> leírt viselkedést egy végtelen ciklus sorról sorra hajtja végre, ezt a </w:t>
      </w:r>
      <w:proofErr w:type="spellStart"/>
      <w:r>
        <w:t>wait</w:t>
      </w:r>
      <w:proofErr w:type="spellEnd"/>
      <w:r>
        <w:t xml:space="preserve"> kulcsszó használatával megállíthatjuk és újra indulását egy feltételhez köthetjük. Továbbá a ciklustörzs lefutását egy a modulban </w:t>
      </w:r>
      <w:r>
        <w:lastRenderedPageBreak/>
        <w:t>deklarálttag</w:t>
      </w:r>
      <w:r w:rsidR="00374485">
        <w:t xml:space="preserve"> </w:t>
      </w:r>
      <w:r>
        <w:t>(</w:t>
      </w:r>
      <w:proofErr w:type="spellStart"/>
      <w:r>
        <w:t>signal</w:t>
      </w:r>
      <w:proofErr w:type="spellEnd"/>
      <w:r>
        <w:t xml:space="preserve">, port) változásához is köthetjük, ha azt a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sensitivity</w:t>
      </w:r>
      <w:proofErr w:type="spellEnd"/>
      <w:r>
        <w:t xml:space="preserve"> </w:t>
      </w:r>
      <w:r w:rsidR="00765B30">
        <w:t xml:space="preserve">listájába </w:t>
      </w:r>
      <w:r>
        <w:t xml:space="preserve">felvesszük. Ezt mutatja a </w:t>
      </w:r>
      <w:r w:rsidR="00B8103E">
        <w:fldChar w:fldCharType="begin"/>
      </w:r>
      <w:r w:rsidR="00B8103E">
        <w:instrText xml:space="preserve"> REF _Ref529903377 \h </w:instrText>
      </w:r>
      <w:r w:rsidR="00B8103E">
        <w:fldChar w:fldCharType="separate"/>
      </w:r>
      <w:r w:rsidR="00B25527">
        <w:rPr>
          <w:noProof/>
        </w:rPr>
        <w:t>2</w:t>
      </w:r>
      <w:r w:rsidR="00B25527">
        <w:noBreakHyphen/>
      </w:r>
      <w:r w:rsidR="00B25527">
        <w:rPr>
          <w:noProof/>
        </w:rPr>
        <w:t>5</w:t>
      </w:r>
      <w:r w:rsidR="00B25527">
        <w:t>. ábra</w:t>
      </w:r>
      <w:r w:rsidR="00B8103E">
        <w:fldChar w:fldCharType="end"/>
      </w:r>
      <w:r w:rsidR="00B8103E">
        <w:t xml:space="preserve"> </w:t>
      </w:r>
      <w:r>
        <w:t xml:space="preserve">ahol mindkét </w:t>
      </w:r>
      <w:proofErr w:type="spellStart"/>
      <w:r>
        <w:t>process</w:t>
      </w:r>
      <w:proofErr w:type="spellEnd"/>
      <w:r>
        <w:t xml:space="preserve"> ugyanazt a működést írja le, feltéve</w:t>
      </w:r>
      <w:r w:rsidR="00374485">
        <w:t>,</w:t>
      </w:r>
      <w:r>
        <w:t xml:space="preserve"> ha </w:t>
      </w:r>
      <w:proofErr w:type="spellStart"/>
      <w:r>
        <w:t>statements</w:t>
      </w:r>
      <w:proofErr w:type="spellEnd"/>
      <w:r>
        <w:t xml:space="preserve"> helyére ugyanazokat a kifejezéseket írjuk.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6338D" w14:paraId="4B0F9188" w14:textId="77777777" w:rsidTr="00E6338D">
        <w:tc>
          <w:tcPr>
            <w:tcW w:w="4247" w:type="dxa"/>
          </w:tcPr>
          <w:p w14:paraId="56192F37" w14:textId="77777777" w:rsidR="00E6338D" w:rsidRDefault="00E6338D" w:rsidP="00E6338D">
            <w:pPr>
              <w:pStyle w:val="Kd"/>
            </w:pPr>
            <w:proofErr w:type="spellStart"/>
            <w:r>
              <w:t>sensitivity_</w:t>
            </w:r>
            <w:proofErr w:type="gramStart"/>
            <w:r>
              <w:t>list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E6338D">
              <w:rPr>
                <w:color w:val="538135" w:themeColor="accent6" w:themeShade="BF"/>
              </w:rPr>
              <w:t xml:space="preserve">PROCESS </w:t>
            </w:r>
            <w:r>
              <w:t>(A, B)</w:t>
            </w:r>
          </w:p>
          <w:p w14:paraId="1F353217" w14:textId="77777777" w:rsidR="00E6338D" w:rsidRPr="00E6338D" w:rsidRDefault="00E6338D" w:rsidP="00E6338D">
            <w:pPr>
              <w:pStyle w:val="Kd"/>
              <w:rPr>
                <w:color w:val="538135" w:themeColor="accent6" w:themeShade="BF"/>
              </w:rPr>
            </w:pPr>
            <w:r w:rsidRPr="00E6338D">
              <w:rPr>
                <w:color w:val="538135" w:themeColor="accent6" w:themeShade="BF"/>
              </w:rPr>
              <w:t>BEGIN</w:t>
            </w:r>
          </w:p>
          <w:p w14:paraId="56CF5F6A" w14:textId="77777777" w:rsidR="00E6338D" w:rsidRDefault="00E6338D" w:rsidP="00E6338D">
            <w:pPr>
              <w:pStyle w:val="Kd"/>
            </w:pPr>
            <w:r>
              <w:t xml:space="preserve">       </w:t>
            </w:r>
            <w:r w:rsidRPr="00E6338D">
              <w:rPr>
                <w:color w:val="808080" w:themeColor="background1" w:themeShade="80"/>
              </w:rPr>
              <w:t>--</w:t>
            </w:r>
            <w:proofErr w:type="spellStart"/>
            <w:r w:rsidRPr="00E6338D">
              <w:rPr>
                <w:color w:val="808080" w:themeColor="background1" w:themeShade="80"/>
              </w:rPr>
              <w:t>statements</w:t>
            </w:r>
            <w:proofErr w:type="spellEnd"/>
          </w:p>
          <w:p w14:paraId="26318499" w14:textId="6C8C5526" w:rsidR="00E6338D" w:rsidRDefault="00E6338D" w:rsidP="00E6338D">
            <w:pPr>
              <w:pStyle w:val="Kd"/>
            </w:pPr>
            <w:r w:rsidRPr="00E6338D">
              <w:rPr>
                <w:color w:val="538135" w:themeColor="accent6" w:themeShade="BF"/>
              </w:rPr>
              <w:t>END PROCESS;</w:t>
            </w:r>
          </w:p>
        </w:tc>
        <w:tc>
          <w:tcPr>
            <w:tcW w:w="4247" w:type="dxa"/>
          </w:tcPr>
          <w:p w14:paraId="5EAB855E" w14:textId="0E2BCED4" w:rsidR="00E6338D" w:rsidRDefault="00E6338D" w:rsidP="00E6338D">
            <w:pPr>
              <w:pStyle w:val="Kd"/>
            </w:pPr>
            <w:proofErr w:type="spellStart"/>
            <w:r>
              <w:t>wait_</w:t>
            </w:r>
            <w:proofErr w:type="gramStart"/>
            <w:r>
              <w:t>statement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E6338D">
              <w:rPr>
                <w:color w:val="538135" w:themeColor="accent6" w:themeShade="BF"/>
              </w:rPr>
              <w:t>PROCESS</w:t>
            </w:r>
          </w:p>
          <w:p w14:paraId="75285D02" w14:textId="77777777" w:rsidR="00E6338D" w:rsidRPr="00E6338D" w:rsidRDefault="00E6338D" w:rsidP="00E6338D">
            <w:pPr>
              <w:pStyle w:val="Kd"/>
              <w:rPr>
                <w:color w:val="538135" w:themeColor="accent6" w:themeShade="BF"/>
              </w:rPr>
            </w:pPr>
            <w:r w:rsidRPr="00E6338D">
              <w:rPr>
                <w:color w:val="538135" w:themeColor="accent6" w:themeShade="BF"/>
              </w:rPr>
              <w:t>BEGIN</w:t>
            </w:r>
          </w:p>
          <w:p w14:paraId="28850B37" w14:textId="7859047B" w:rsidR="00E6338D" w:rsidRDefault="00E6338D" w:rsidP="00E6338D">
            <w:pPr>
              <w:pStyle w:val="Kd"/>
            </w:pPr>
            <w:r>
              <w:t xml:space="preserve">       </w:t>
            </w:r>
            <w:r w:rsidRPr="00E6338D">
              <w:rPr>
                <w:color w:val="808080" w:themeColor="background1" w:themeShade="80"/>
              </w:rPr>
              <w:t>--</w:t>
            </w:r>
            <w:proofErr w:type="spellStart"/>
            <w:r w:rsidRPr="00E6338D">
              <w:rPr>
                <w:color w:val="808080" w:themeColor="background1" w:themeShade="80"/>
              </w:rPr>
              <w:t>statements</w:t>
            </w:r>
            <w:proofErr w:type="spellEnd"/>
          </w:p>
          <w:p w14:paraId="0A0DCF55" w14:textId="6EDEEBFC" w:rsidR="00E6338D" w:rsidRDefault="00E6338D" w:rsidP="00E6338D">
            <w:pPr>
              <w:pStyle w:val="Kd"/>
            </w:pPr>
            <w:r>
              <w:t xml:space="preserve">       </w:t>
            </w:r>
            <w:r w:rsidRPr="00E6338D">
              <w:rPr>
                <w:color w:val="538135" w:themeColor="accent6" w:themeShade="BF"/>
              </w:rPr>
              <w:t xml:space="preserve">WAIT ON </w:t>
            </w:r>
            <w:r>
              <w:t>A, B;</w:t>
            </w:r>
          </w:p>
          <w:p w14:paraId="54B8A7F0" w14:textId="130C0FA1" w:rsidR="00E6338D" w:rsidRPr="00E6338D" w:rsidRDefault="00E6338D" w:rsidP="00E6338D">
            <w:pPr>
              <w:pStyle w:val="Kd"/>
            </w:pPr>
            <w:r w:rsidRPr="00E6338D">
              <w:rPr>
                <w:color w:val="538135" w:themeColor="accent6" w:themeShade="BF"/>
              </w:rPr>
              <w:t>END PROCESS;</w:t>
            </w:r>
          </w:p>
        </w:tc>
      </w:tr>
    </w:tbl>
    <w:bookmarkStart w:id="18" w:name="_Ref529903377"/>
    <w:bookmarkStart w:id="19" w:name="_Ref529903361"/>
    <w:p w14:paraId="2753ECBC" w14:textId="41959B07" w:rsidR="00B8103E" w:rsidRDefault="00B84E0E" w:rsidP="00DE79DC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B25527"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B25527">
        <w:t>5</w:t>
      </w:r>
      <w:r>
        <w:fldChar w:fldCharType="end"/>
      </w:r>
      <w:r w:rsidR="00B8103E">
        <w:t>. ábra</w:t>
      </w:r>
      <w:bookmarkEnd w:id="18"/>
      <w:r w:rsidR="00B8103E">
        <w:t xml:space="preserve"> Sensitivity list és wait utasítás példa</w:t>
      </w:r>
      <w:bookmarkEnd w:id="19"/>
    </w:p>
    <w:p w14:paraId="59AD9CE5" w14:textId="77777777" w:rsidR="00F938E4" w:rsidRDefault="00F938E4" w:rsidP="005939C4">
      <w:pPr>
        <w:pStyle w:val="Cmsor2"/>
      </w:pPr>
      <w:bookmarkStart w:id="20" w:name="_Toc531715924"/>
      <w:proofErr w:type="spellStart"/>
      <w:r>
        <w:t>Eclipse</w:t>
      </w:r>
      <w:proofErr w:type="spellEnd"/>
      <w:r>
        <w:t xml:space="preserve"> alapú modellezési technológiák</w:t>
      </w:r>
      <w:bookmarkEnd w:id="20"/>
    </w:p>
    <w:p w14:paraId="7468EAA9" w14:textId="33E819CA" w:rsidR="00F938E4" w:rsidRDefault="00F938E4" w:rsidP="00F938E4">
      <w:pPr>
        <w:rPr>
          <w:shd w:val="clear" w:color="auto" w:fill="FFFFFF"/>
        </w:rPr>
      </w:pPr>
      <w:r>
        <w:rPr>
          <w:shd w:val="clear" w:color="auto" w:fill="FFFFFF"/>
        </w:rPr>
        <w:t>Az </w:t>
      </w:r>
      <w:proofErr w:type="spellStart"/>
      <w:r w:rsidRPr="006D0D52">
        <w:rPr>
          <w:bCs/>
          <w:shd w:val="clear" w:color="auto" w:fill="FFFFFF"/>
        </w:rPr>
        <w:t>Eclipse</w:t>
      </w:r>
      <w:proofErr w:type="spellEnd"/>
      <w:r w:rsidRPr="006D0D52">
        <w:rPr>
          <w:bCs/>
          <w:shd w:val="clear" w:color="auto" w:fill="FFFFFF"/>
        </w:rPr>
        <w:t xml:space="preserve"> </w:t>
      </w:r>
      <w:proofErr w:type="spellStart"/>
      <w:r w:rsidRPr="006D0D52">
        <w:rPr>
          <w:bCs/>
          <w:shd w:val="clear" w:color="auto" w:fill="FFFFFF"/>
        </w:rPr>
        <w:t>Foundation</w:t>
      </w:r>
      <w:proofErr w:type="spellEnd"/>
      <w:r>
        <w:rPr>
          <w:bCs/>
          <w:shd w:val="clear" w:color="auto" w:fill="FFFFFF"/>
        </w:rPr>
        <w:fldChar w:fldCharType="begin"/>
      </w:r>
      <w:r>
        <w:rPr>
          <w:bCs/>
          <w:shd w:val="clear" w:color="auto" w:fill="FFFFFF"/>
        </w:rPr>
        <w:instrText xml:space="preserve"> REF _Ref512677156 \r \h </w:instrText>
      </w:r>
      <w:r>
        <w:rPr>
          <w:bCs/>
          <w:shd w:val="clear" w:color="auto" w:fill="FFFFFF"/>
        </w:rPr>
      </w:r>
      <w:r>
        <w:rPr>
          <w:bCs/>
          <w:shd w:val="clear" w:color="auto" w:fill="FFFFFF"/>
        </w:rPr>
        <w:fldChar w:fldCharType="separate"/>
      </w:r>
      <w:r w:rsidR="00B25527">
        <w:rPr>
          <w:bCs/>
          <w:shd w:val="clear" w:color="auto" w:fill="FFFFFF"/>
        </w:rPr>
        <w:t>[3]</w:t>
      </w:r>
      <w:r>
        <w:rPr>
          <w:bCs/>
          <w:shd w:val="clear" w:color="auto" w:fill="FFFFFF"/>
        </w:rPr>
        <w:fldChar w:fldCharType="end"/>
      </w:r>
      <w:r>
        <w:rPr>
          <w:shd w:val="clear" w:color="auto" w:fill="FFFFFF"/>
        </w:rPr>
        <w:t xml:space="preserve"> egy non profit, a tagjai által támogatott cég, amit 2004 januárjában hozták létre, hogy segítse és irányítsa az </w:t>
      </w:r>
      <w:proofErr w:type="spellStart"/>
      <w:r>
        <w:rPr>
          <w:shd w:val="clear" w:color="auto" w:fill="FFFFFF"/>
        </w:rPr>
        <w:t>Eclipse</w:t>
      </w:r>
      <w:proofErr w:type="spellEnd"/>
      <w:r>
        <w:rPr>
          <w:shd w:val="clear" w:color="auto" w:fill="FFFFFF"/>
        </w:rPr>
        <w:t xml:space="preserve"> közösség munkáját.  Ez a közösség mára már több nyíltforráskódú project fejlesztéséért felelős, ilyen az </w:t>
      </w:r>
      <w:proofErr w:type="spellStart"/>
      <w:r>
        <w:rPr>
          <w:shd w:val="clear" w:color="auto" w:fill="FFFFFF"/>
        </w:rPr>
        <w:t>Eclipse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="00374485">
        <w:rPr>
          <w:shd w:val="clear" w:color="auto" w:fill="FFFFFF"/>
        </w:rPr>
        <w:t>F</w:t>
      </w:r>
      <w:r>
        <w:rPr>
          <w:shd w:val="clear" w:color="auto" w:fill="FFFFFF"/>
        </w:rPr>
        <w:t>oundation</w:t>
      </w:r>
      <w:proofErr w:type="spellEnd"/>
      <w:r>
        <w:rPr>
          <w:shd w:val="clear" w:color="auto" w:fill="FFFFFF"/>
        </w:rPr>
        <w:t xml:space="preserve"> megalakítása előtt már elindult </w:t>
      </w:r>
      <w:proofErr w:type="spellStart"/>
      <w:r>
        <w:rPr>
          <w:shd w:val="clear" w:color="auto" w:fill="FFFFFF"/>
        </w:rPr>
        <w:t>Eclipse</w:t>
      </w:r>
      <w:proofErr w:type="spellEnd"/>
      <w:r>
        <w:rPr>
          <w:shd w:val="clear" w:color="auto" w:fill="FFFFFF"/>
        </w:rPr>
        <w:t xml:space="preserve"> project is.</w:t>
      </w:r>
    </w:p>
    <w:p w14:paraId="77FF3DB1" w14:textId="77777777" w:rsidR="00F938E4" w:rsidRDefault="00F938E4" w:rsidP="005939C4">
      <w:pPr>
        <w:pStyle w:val="Cmsor3"/>
        <w:rPr>
          <w:shd w:val="clear" w:color="auto" w:fill="FFFFFF"/>
        </w:rPr>
      </w:pPr>
      <w:bookmarkStart w:id="21" w:name="_Toc531715925"/>
      <w:proofErr w:type="spellStart"/>
      <w:r>
        <w:rPr>
          <w:shd w:val="clear" w:color="auto" w:fill="FFFFFF"/>
        </w:rPr>
        <w:t>Eclipse</w:t>
      </w:r>
      <w:proofErr w:type="spellEnd"/>
      <w:r>
        <w:rPr>
          <w:shd w:val="clear" w:color="auto" w:fill="FFFFFF"/>
        </w:rPr>
        <w:t xml:space="preserve"> project</w:t>
      </w:r>
      <w:bookmarkEnd w:id="21"/>
    </w:p>
    <w:p w14:paraId="15EEA983" w14:textId="23D37754" w:rsidR="00F938E4" w:rsidRDefault="00F938E4" w:rsidP="00F938E4">
      <w:r>
        <w:t xml:space="preserve">Az </w:t>
      </w:r>
      <w:proofErr w:type="spellStart"/>
      <w:r>
        <w:t>Eclipse</w:t>
      </w:r>
      <w:proofErr w:type="spellEnd"/>
      <w:r>
        <w:t xml:space="preserve"> project</w:t>
      </w:r>
      <w:r>
        <w:fldChar w:fldCharType="begin"/>
      </w:r>
      <w:r>
        <w:instrText xml:space="preserve"> REF _Ref512691647 \r \h </w:instrText>
      </w:r>
      <w:r>
        <w:fldChar w:fldCharType="separate"/>
      </w:r>
      <w:r w:rsidR="00B25527">
        <w:t>[4]</w:t>
      </w:r>
      <w:r>
        <w:fldChar w:fldCharType="end"/>
      </w:r>
      <w:r>
        <w:t xml:space="preserve"> egy nyíltforráskódú többnyire java alapú </w:t>
      </w:r>
      <w:r w:rsidR="00374485">
        <w:t>projekt</w:t>
      </w:r>
      <w:r>
        <w:t xml:space="preserve">, amit az IBM hozott létre 2001-ben az </w:t>
      </w:r>
      <w:proofErr w:type="spellStart"/>
      <w:r>
        <w:t>Eclipse</w:t>
      </w:r>
      <w:proofErr w:type="spellEnd"/>
      <w:r>
        <w:t xml:space="preserve"> SDK fejlesztése és karbantartása céljából. 2004-ben a projectvezetését a többek között erre a célra létrehozott </w:t>
      </w:r>
      <w:proofErr w:type="spellStart"/>
      <w:r>
        <w:t>Eclipse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 vette át, és a mai napig ez a szervezet egyengeti útjait. Mára a project jelentősen kinőte magát, és az idő előre haladtával már inkább mint </w:t>
      </w:r>
      <w:r w:rsidRPr="006D0D52">
        <w:t>"</w:t>
      </w:r>
      <w:proofErr w:type="spellStart"/>
      <w:r w:rsidRPr="006D0D52">
        <w:t>Eclipse</w:t>
      </w:r>
      <w:proofErr w:type="spellEnd"/>
      <w:r w:rsidRPr="006D0D52">
        <w:t xml:space="preserve"> top-</w:t>
      </w:r>
      <w:proofErr w:type="spellStart"/>
      <w:r w:rsidRPr="006D0D52">
        <w:t>level</w:t>
      </w:r>
      <w:proofErr w:type="spellEnd"/>
      <w:r w:rsidRPr="006D0D52">
        <w:t xml:space="preserve"> project"</w:t>
      </w:r>
      <w:r>
        <w:t>-ként hivatkoznak rá a projectek résztvevői</w:t>
      </w:r>
      <w:r w:rsidR="00B343F3">
        <w:t>,</w:t>
      </w:r>
      <w:r>
        <w:t xml:space="preserve"> mivel mostanra már több alprojectre bontották a nagy projectet. Jelen pillanatban öt alproject fut egymás mellett</w:t>
      </w:r>
      <w:r w:rsidR="00765B30">
        <w:t>,</w:t>
      </w:r>
      <w:r>
        <w:t xml:space="preserve"> ezek a Pla</w:t>
      </w:r>
      <w:r w:rsidRPr="006D0D52">
        <w:t xml:space="preserve">tform, a Java </w:t>
      </w:r>
      <w:proofErr w:type="spellStart"/>
      <w:r w:rsidRPr="006D0D52">
        <w:t>development</w:t>
      </w:r>
      <w:proofErr w:type="spellEnd"/>
      <w:r w:rsidRPr="006D0D52">
        <w:t xml:space="preserve"> </w:t>
      </w:r>
      <w:proofErr w:type="spellStart"/>
      <w:r w:rsidRPr="006D0D52">
        <w:t>tools</w:t>
      </w:r>
      <w:proofErr w:type="spellEnd"/>
      <w:r w:rsidRPr="006D0D52">
        <w:t xml:space="preserve">, a </w:t>
      </w:r>
      <w:proofErr w:type="spellStart"/>
      <w:r w:rsidRPr="006D0D52">
        <w:t>Plug</w:t>
      </w:r>
      <w:proofErr w:type="spellEnd"/>
      <w:r w:rsidRPr="006D0D52">
        <w:t xml:space="preserve">-in </w:t>
      </w:r>
      <w:proofErr w:type="spellStart"/>
      <w:r w:rsidRPr="006D0D52">
        <w:t>Development</w:t>
      </w:r>
      <w:proofErr w:type="spellEnd"/>
      <w:r w:rsidRPr="006D0D52">
        <w:t xml:space="preserve"> </w:t>
      </w:r>
      <w:proofErr w:type="spellStart"/>
      <w:r w:rsidRPr="006D0D52">
        <w:t>Environment</w:t>
      </w:r>
      <w:proofErr w:type="spellEnd"/>
      <w:r w:rsidRPr="006D0D52">
        <w:t>, E4 és az Orion</w:t>
      </w:r>
      <w:r>
        <w:t>.</w:t>
      </w:r>
    </w:p>
    <w:p w14:paraId="7FE9C3F4" w14:textId="77777777" w:rsidR="00F938E4" w:rsidRDefault="00F938E4" w:rsidP="005939C4">
      <w:pPr>
        <w:pStyle w:val="Cmsor4"/>
      </w:pPr>
      <w:proofErr w:type="spellStart"/>
      <w:r>
        <w:t>Eclipse</w:t>
      </w:r>
      <w:proofErr w:type="spellEnd"/>
      <w:r>
        <w:t xml:space="preserve"> platform</w:t>
      </w:r>
    </w:p>
    <w:p w14:paraId="460F5EC7" w14:textId="3FCDB6E8" w:rsidR="00F938E4" w:rsidRDefault="00F938E4" w:rsidP="00F938E4">
      <w:r>
        <w:t xml:space="preserve">Az </w:t>
      </w:r>
      <w:proofErr w:type="spellStart"/>
      <w:r>
        <w:t>Eclipse</w:t>
      </w:r>
      <w:proofErr w:type="spellEnd"/>
      <w:r>
        <w:t xml:space="preserve"> platform</w:t>
      </w:r>
      <w:r>
        <w:fldChar w:fldCharType="begin"/>
      </w:r>
      <w:r>
        <w:instrText xml:space="preserve"> REF _Ref512691718 \r \h </w:instrText>
      </w:r>
      <w:r>
        <w:fldChar w:fldCharType="separate"/>
      </w:r>
      <w:r w:rsidR="00B25527">
        <w:t>[5]</w:t>
      </w:r>
      <w:r>
        <w:fldChar w:fldCharType="end"/>
      </w:r>
      <w:r>
        <w:t xml:space="preserve"> nem más</w:t>
      </w:r>
      <w:r w:rsidR="00374485">
        <w:t>,</w:t>
      </w:r>
      <w:r>
        <w:t xml:space="preserve"> mint olyan keretrendszerek és szolgáltatások összessége, amik alkalmaz</w:t>
      </w:r>
      <w:r w:rsidR="00765B30">
        <w:t>áso</w:t>
      </w:r>
      <w:r>
        <w:t>k elkészítését segítik, mert így minden</w:t>
      </w:r>
      <w:r w:rsidR="00374485">
        <w:t>,</w:t>
      </w:r>
      <w:r>
        <w:t xml:space="preserve"> ami a fejlesztés szükséges egy helyen elérhető vagy beszerezhető. A platform támogatja a külső szolgáltatások/keretrendszerek integrációját </w:t>
      </w:r>
      <w:proofErr w:type="spellStart"/>
      <w:r>
        <w:t>pluginek</w:t>
      </w:r>
      <w:proofErr w:type="spellEnd"/>
      <w:r>
        <w:t xml:space="preserve"> formájában így minél jobban testre szabható és felhasználóbarát élményt nyújt. A </w:t>
      </w:r>
      <w:proofErr w:type="spellStart"/>
      <w:r>
        <w:t>pluginek</w:t>
      </w:r>
      <w:proofErr w:type="spellEnd"/>
      <w:r>
        <w:t xml:space="preserve"> megoldást nyújthatnak különböző</w:t>
      </w:r>
      <w:r w:rsidR="00B343F3">
        <w:t>,</w:t>
      </w:r>
      <w:r>
        <w:t xml:space="preserve"> a fejlesztés közben felmerülő problémákra.</w:t>
      </w:r>
    </w:p>
    <w:p w14:paraId="56B3CAF0" w14:textId="77777777" w:rsidR="00F938E4" w:rsidRDefault="00F938E4" w:rsidP="005939C4">
      <w:pPr>
        <w:pStyle w:val="Cmsor4"/>
      </w:pPr>
      <w:bookmarkStart w:id="22" w:name="_Ref531170796"/>
      <w:proofErr w:type="spellStart"/>
      <w:r>
        <w:lastRenderedPageBreak/>
        <w:t>Eclipse</w:t>
      </w:r>
      <w:proofErr w:type="spellEnd"/>
      <w:r>
        <w:t xml:space="preserve"> Modelling Framework</w:t>
      </w:r>
      <w:bookmarkEnd w:id="22"/>
    </w:p>
    <w:p w14:paraId="4A7D4070" w14:textId="78DC668C" w:rsidR="00F938E4" w:rsidRDefault="00F938E4" w:rsidP="00F938E4">
      <w:r>
        <w:t>A rendszerek modellezésénél mindig is nagy problémát jelentett a modell megalkotása és módosítása után a modellt reprezentáló kód elkészítés</w:t>
      </w:r>
      <w:r w:rsidR="00765B30">
        <w:t>é</w:t>
      </w:r>
      <w:r>
        <w:t xml:space="preserve">nek időigénye és az a tény, hogy az így készülő </w:t>
      </w:r>
      <w:proofErr w:type="spellStart"/>
      <w:r>
        <w:t>boiler-plate</w:t>
      </w:r>
      <w:proofErr w:type="spellEnd"/>
      <w:r>
        <w:t xml:space="preserve"> kód megírása több lehetőséget adott az emberi hibázásra. Tehát a fejlesztési idő és a hiba lehetőségének csökkentésére szükségünk van egy olyan megoldásra</w:t>
      </w:r>
      <w:r w:rsidR="00B343F3">
        <w:t>,</w:t>
      </w:r>
      <w:r>
        <w:t xml:space="preserve"> ami mindezt magából a modellből kiindulva automatikusan elő tudja állítani. Erre több megoldás is létezik, az egyik ilyen az </w:t>
      </w:r>
      <w:proofErr w:type="spellStart"/>
      <w:r>
        <w:t>Eclipse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 által kínált </w:t>
      </w:r>
      <w:r w:rsidR="00B343F3">
        <w:t xml:space="preserve">EMF </w:t>
      </w:r>
      <w:r>
        <w:t>(</w:t>
      </w:r>
      <w:proofErr w:type="spellStart"/>
      <w:r w:rsidR="00B343F3" w:rsidRPr="00B343F3">
        <w:t>Eclipse</w:t>
      </w:r>
      <w:proofErr w:type="spellEnd"/>
      <w:r w:rsidR="00B343F3" w:rsidRPr="00B343F3">
        <w:t xml:space="preserve"> Modelling Framework</w:t>
      </w:r>
      <w:r>
        <w:t>). A modellünk definiálása után az EMF elkészíti a</w:t>
      </w:r>
      <w:r w:rsidR="00B21A68">
        <w:t xml:space="preserve"> modellnek megfelelő </w:t>
      </w:r>
      <w:r>
        <w:t xml:space="preserve">java osztályokat és hozzájuk tartozó </w:t>
      </w:r>
      <w:proofErr w:type="spellStart"/>
      <w:r>
        <w:t>utility</w:t>
      </w:r>
      <w:proofErr w:type="spellEnd"/>
      <w:r>
        <w:t xml:space="preserve"> osztályokat is, így nekünk erre nem kell időt szakítanunk.</w:t>
      </w:r>
    </w:p>
    <w:p w14:paraId="421DEE11" w14:textId="37262698" w:rsidR="00F938E4" w:rsidRDefault="00F938E4" w:rsidP="00F938E4">
      <w:r>
        <w:t>Az EMF segítségével van lehetőségünk egy grafikus felület segítségével definiálni magas szintű modellünket, az így létrehozott modell</w:t>
      </w:r>
      <w:r w:rsidR="00EB2DBE">
        <w:t>t az</w:t>
      </w:r>
      <w:r>
        <w:t xml:space="preserve"> </w:t>
      </w:r>
      <w:proofErr w:type="spellStart"/>
      <w:r>
        <w:t>Ecore</w:t>
      </w:r>
      <w:proofErr w:type="spellEnd"/>
      <w:r>
        <w:t xml:space="preserve"> model</w:t>
      </w:r>
      <w:r w:rsidR="00EB2DBE">
        <w:t>l írja le</w:t>
      </w:r>
      <w:r>
        <w:t xml:space="preserve">. Az </w:t>
      </w:r>
      <w:proofErr w:type="spellStart"/>
      <w:r>
        <w:t>Ecore</w:t>
      </w:r>
      <w:proofErr w:type="spellEnd"/>
      <w:r>
        <w:t xml:space="preserve"> egy </w:t>
      </w:r>
      <w:proofErr w:type="spellStart"/>
      <w:r>
        <w:t>metamodell</w:t>
      </w:r>
      <w:proofErr w:type="spellEnd"/>
      <w:r>
        <w:t xml:space="preserve"> ami a strukturális felépítését és lehetséges tulajdonságait tartalmazza az </w:t>
      </w:r>
      <w:proofErr w:type="spellStart"/>
      <w:r w:rsidR="00B21A68">
        <w:t>E</w:t>
      </w:r>
      <w:r>
        <w:t>core</w:t>
      </w:r>
      <w:proofErr w:type="spellEnd"/>
      <w:r>
        <w:t xml:space="preserve"> segítségével létrehozható példánymodellnek. Ezen példánymodellek létrehozását az EMF az </w:t>
      </w:r>
      <w:proofErr w:type="spellStart"/>
      <w:r>
        <w:t>Ecore</w:t>
      </w:r>
      <w:proofErr w:type="spellEnd"/>
      <w:r>
        <w:t xml:space="preserve"> alapján generálható szerkesztővel is segíti.</w:t>
      </w:r>
    </w:p>
    <w:p w14:paraId="1142D2CD" w14:textId="49F6A7C2" w:rsidR="00F938E4" w:rsidRDefault="00F938E4" w:rsidP="00F938E4">
      <w:r>
        <w:t xml:space="preserve">Az </w:t>
      </w:r>
      <w:proofErr w:type="spellStart"/>
      <w:r w:rsidR="00B21A68">
        <w:t>Ecore</w:t>
      </w:r>
      <w:proofErr w:type="spellEnd"/>
      <w:r w:rsidR="00B21A68">
        <w:t xml:space="preserve"> </w:t>
      </w:r>
      <w:proofErr w:type="spellStart"/>
      <w:r w:rsidR="00B21A68">
        <w:t>metamodell</w:t>
      </w:r>
      <w:proofErr w:type="spellEnd"/>
      <w:r w:rsidR="00B21A68">
        <w:t xml:space="preserve"> főként az alábbi entitásokból áll:</w:t>
      </w:r>
    </w:p>
    <w:p w14:paraId="4B9DC708" w14:textId="77777777" w:rsidR="00F938E4" w:rsidRDefault="00F938E4" w:rsidP="00F938E4">
      <w:pPr>
        <w:numPr>
          <w:ilvl w:val="0"/>
          <w:numId w:val="25"/>
        </w:numPr>
      </w:pPr>
      <w:proofErr w:type="spellStart"/>
      <w:r>
        <w:t>EObject</w:t>
      </w:r>
      <w:proofErr w:type="spellEnd"/>
      <w:r>
        <w:t xml:space="preserve">: Minden EMF által generált osztály az </w:t>
      </w:r>
      <w:proofErr w:type="spellStart"/>
      <w:r>
        <w:t>EObject</w:t>
      </w:r>
      <w:proofErr w:type="spellEnd"/>
      <w:r>
        <w:t xml:space="preserve"> leszármazottja. Igazából a </w:t>
      </w:r>
      <w:proofErr w:type="spellStart"/>
      <w:proofErr w:type="gramStart"/>
      <w:r>
        <w:t>java.lang</w:t>
      </w:r>
      <w:proofErr w:type="gramEnd"/>
      <w:r>
        <w:t>.Object</w:t>
      </w:r>
      <w:proofErr w:type="spellEnd"/>
      <w:r>
        <w:t xml:space="preserve"> EMF reprezentációjaként tekinthetünk rá.</w:t>
      </w:r>
    </w:p>
    <w:p w14:paraId="7EE95F76" w14:textId="77777777" w:rsidR="00F938E4" w:rsidRDefault="00F938E4" w:rsidP="00F938E4">
      <w:pPr>
        <w:numPr>
          <w:ilvl w:val="0"/>
          <w:numId w:val="25"/>
        </w:numPr>
      </w:pPr>
      <w:proofErr w:type="spellStart"/>
      <w:r>
        <w:t>EPackage</w:t>
      </w:r>
      <w:proofErr w:type="spellEnd"/>
      <w:r>
        <w:t xml:space="preserve">: Ez tartalmazza a modelleket a legfelső szinten, a modellek elemei egy </w:t>
      </w:r>
      <w:proofErr w:type="spellStart"/>
      <w:r>
        <w:t>EPackage</w:t>
      </w:r>
      <w:proofErr w:type="spellEnd"/>
      <w:r>
        <w:t xml:space="preserve"> példányhoz tartoznak. </w:t>
      </w:r>
    </w:p>
    <w:p w14:paraId="5A001EBD" w14:textId="77777777" w:rsidR="00F938E4" w:rsidRDefault="00F938E4" w:rsidP="00F938E4">
      <w:pPr>
        <w:numPr>
          <w:ilvl w:val="0"/>
          <w:numId w:val="25"/>
        </w:numPr>
      </w:pPr>
      <w:proofErr w:type="spellStart"/>
      <w:r>
        <w:t>EClass</w:t>
      </w:r>
      <w:proofErr w:type="spellEnd"/>
      <w:r>
        <w:t xml:space="preserve">: Ezt tekinthetjük az osztályok reprezentációinak. Egy Java interfész és azt implementáló osztályként generálódik le modellünkből. </w:t>
      </w:r>
    </w:p>
    <w:p w14:paraId="51A80FA7" w14:textId="77777777" w:rsidR="00F938E4" w:rsidRDefault="00F938E4" w:rsidP="00F938E4">
      <w:pPr>
        <w:numPr>
          <w:ilvl w:val="0"/>
          <w:numId w:val="25"/>
        </w:numPr>
      </w:pPr>
      <w:proofErr w:type="spellStart"/>
      <w:r>
        <w:t>EAttribute</w:t>
      </w:r>
      <w:proofErr w:type="spellEnd"/>
      <w:r>
        <w:t xml:space="preserve">: </w:t>
      </w:r>
      <w:r w:rsidRPr="006D0D52">
        <w:t>egy attribútumot modellez, amelynek neve és típusa van.</w:t>
      </w:r>
    </w:p>
    <w:p w14:paraId="376D4F16" w14:textId="55719CCA" w:rsidR="00F938E4" w:rsidRDefault="00F938E4" w:rsidP="00F938E4">
      <w:pPr>
        <w:numPr>
          <w:ilvl w:val="0"/>
          <w:numId w:val="25"/>
        </w:numPr>
      </w:pPr>
      <w:proofErr w:type="spellStart"/>
      <w:r>
        <w:t>EReference</w:t>
      </w:r>
      <w:proofErr w:type="spellEnd"/>
      <w:r>
        <w:t xml:space="preserve">: Két osztály közötti kapcsolatot reprezentálja, tartalmazza a kapcsolat multiplicitását és nevét. Ezen felül asszociációt és </w:t>
      </w:r>
      <w:proofErr w:type="spellStart"/>
      <w:r>
        <w:t>aggregáció</w:t>
      </w:r>
      <w:r w:rsidR="00B21A68">
        <w:t>t</w:t>
      </w:r>
      <w:proofErr w:type="spellEnd"/>
      <w:r>
        <w:t xml:space="preserve"> is jelképezhet.</w:t>
      </w:r>
    </w:p>
    <w:p w14:paraId="7AFD70FE" w14:textId="6A2A8E45" w:rsidR="00F938E4" w:rsidRPr="00F938E4" w:rsidRDefault="00B8103E" w:rsidP="00B84E0E">
      <w:r>
        <w:t>Ezeket a komponenseket szemlélteti a</w:t>
      </w:r>
      <w:r w:rsidR="00B25527">
        <w:t xml:space="preserve"> </w:t>
      </w:r>
      <w:r w:rsidR="00B25527">
        <w:fldChar w:fldCharType="begin"/>
      </w:r>
      <w:r w:rsidR="00B25527">
        <w:instrText xml:space="preserve"> REF _Ref531715840 \h </w:instrText>
      </w:r>
      <w:r w:rsidR="00B25527">
        <w:fldChar w:fldCharType="separate"/>
      </w:r>
      <w:r w:rsidR="00B25527">
        <w:rPr>
          <w:noProof/>
        </w:rPr>
        <w:t>3</w:t>
      </w:r>
      <w:r w:rsidR="00B25527">
        <w:noBreakHyphen/>
      </w:r>
      <w:r w:rsidR="00B25527">
        <w:rPr>
          <w:noProof/>
        </w:rPr>
        <w:t>1</w:t>
      </w:r>
      <w:r w:rsidR="00B25527">
        <w:t>. ábra</w:t>
      </w:r>
      <w:r w:rsidR="00B25527">
        <w:fldChar w:fldCharType="end"/>
      </w:r>
      <w:bookmarkStart w:id="23" w:name="_GoBack"/>
      <w:bookmarkEnd w:id="23"/>
      <w:r w:rsidR="00602486">
        <w:t xml:space="preserve">, </w:t>
      </w:r>
      <w:r>
        <w:t xml:space="preserve">amin a HIG adatfolyamgráf </w:t>
      </w:r>
      <w:proofErr w:type="spellStart"/>
      <w:r w:rsidR="00B21A68">
        <w:t>E</w:t>
      </w:r>
      <w:r>
        <w:t>core</w:t>
      </w:r>
      <w:proofErr w:type="spellEnd"/>
      <w:r>
        <w:t xml:space="preserve"> reprezentációja látható. </w:t>
      </w:r>
      <w:r w:rsidRPr="00510700">
        <w:t>A példánymodellek</w:t>
      </w:r>
      <w:r>
        <w:t>et</w:t>
      </w:r>
      <w:r w:rsidRPr="00510700">
        <w:t xml:space="preserve"> fa struktúrába</w:t>
      </w:r>
      <w:r>
        <w:t>n tárolja el az EMF. Ezek bejárásá</w:t>
      </w:r>
      <w:r w:rsidR="00602486">
        <w:t>ra az EMF által generált</w:t>
      </w:r>
      <w:r>
        <w:t xml:space="preserve"> </w:t>
      </w:r>
      <w:proofErr w:type="spellStart"/>
      <w:r w:rsidR="000178CF">
        <w:t>Switch</w:t>
      </w:r>
      <w:proofErr w:type="spellEnd"/>
      <w:r>
        <w:t xml:space="preserve"> osztál</w:t>
      </w:r>
      <w:r w:rsidR="000178CF">
        <w:t xml:space="preserve">y és </w:t>
      </w:r>
      <w:proofErr w:type="spellStart"/>
      <w:r w:rsidR="000178CF">
        <w:t>Iterator</w:t>
      </w:r>
      <w:proofErr w:type="spellEnd"/>
      <w:r w:rsidR="000178CF">
        <w:t xml:space="preserve"> segítségével</w:t>
      </w:r>
      <w:r w:rsidR="00602486">
        <w:t xml:space="preserve"> van lehetőség</w:t>
      </w:r>
      <w:r w:rsidR="000178CF">
        <w:t xml:space="preserve">, az </w:t>
      </w:r>
      <w:proofErr w:type="spellStart"/>
      <w:r w:rsidR="00B21A68">
        <w:t>I</w:t>
      </w:r>
      <w:r w:rsidR="000178CF">
        <w:t>terator</w:t>
      </w:r>
      <w:proofErr w:type="spellEnd"/>
      <w:r w:rsidR="000178CF">
        <w:t xml:space="preserve"> bejárja a referenciákon keresztül a modellt és </w:t>
      </w:r>
      <w:proofErr w:type="spellStart"/>
      <w:r w:rsidR="000178CF">
        <w:t>EObject</w:t>
      </w:r>
      <w:proofErr w:type="spellEnd"/>
      <w:r w:rsidR="000178CF">
        <w:t xml:space="preserve"> formájában </w:t>
      </w:r>
      <w:r w:rsidR="000178CF">
        <w:lastRenderedPageBreak/>
        <w:t xml:space="preserve">adja vissza a következő elemet. Az </w:t>
      </w:r>
      <w:proofErr w:type="spellStart"/>
      <w:r w:rsidR="000178CF" w:rsidRPr="000178CF">
        <w:rPr>
          <w:i/>
        </w:rPr>
        <w:t>instanceof</w:t>
      </w:r>
      <w:proofErr w:type="spellEnd"/>
      <w:r w:rsidR="000178CF">
        <w:t xml:space="preserve"> operátor használata helyett az </w:t>
      </w:r>
      <w:proofErr w:type="spellStart"/>
      <w:r w:rsidR="000178CF">
        <w:t>EObjecteket</w:t>
      </w:r>
      <w:proofErr w:type="spellEnd"/>
      <w:r w:rsidR="000178CF">
        <w:t xml:space="preserve"> a </w:t>
      </w:r>
      <w:proofErr w:type="spellStart"/>
      <w:r w:rsidR="000178CF">
        <w:t>Switch</w:t>
      </w:r>
      <w:proofErr w:type="spellEnd"/>
      <w:r w:rsidR="000178CF">
        <w:t xml:space="preserve"> osztály segítségével tudjuk azonosítani, aminek minden modellben található osztályhoz tartalmaz egy </w:t>
      </w:r>
      <w:proofErr w:type="spellStart"/>
      <w:r w:rsidR="000178CF">
        <w:t>case</w:t>
      </w:r>
      <w:proofErr w:type="spellEnd"/>
      <w:r w:rsidR="000178CF">
        <w:t xml:space="preserve"> metódust</w:t>
      </w:r>
      <w:r w:rsidR="00DC7EF8">
        <w:t>,</w:t>
      </w:r>
      <w:r w:rsidR="000178CF">
        <w:t xml:space="preserve"> amit felülírva tudjuk a saját algoritmusunkat érvényre jut</w:t>
      </w:r>
      <w:r w:rsidR="00B21A68">
        <w:t>t</w:t>
      </w:r>
      <w:r w:rsidR="000178CF">
        <w:t>atni.</w:t>
      </w:r>
    </w:p>
    <w:p w14:paraId="67E4B370" w14:textId="77777777" w:rsidR="00F938E4" w:rsidRDefault="008461BE" w:rsidP="005939C4">
      <w:pPr>
        <w:pStyle w:val="Cmsor2"/>
      </w:pPr>
      <w:bookmarkStart w:id="24" w:name="_Toc531715926"/>
      <w:proofErr w:type="spellStart"/>
      <w:r>
        <w:t>Template</w:t>
      </w:r>
      <w:proofErr w:type="spellEnd"/>
      <w:r>
        <w:t>-nyelvek</w:t>
      </w:r>
      <w:bookmarkEnd w:id="24"/>
    </w:p>
    <w:p w14:paraId="4BC4B092" w14:textId="2D393AA2" w:rsidR="002D3DC6" w:rsidRDefault="00822100" w:rsidP="002D3DC6">
      <w:r>
        <w:t>A Java-</w:t>
      </w:r>
      <w:proofErr w:type="spellStart"/>
      <w:r>
        <w:t>ba</w:t>
      </w:r>
      <w:proofErr w:type="spellEnd"/>
      <w:r>
        <w:t xml:space="preserve"> beépített a </w:t>
      </w:r>
      <w:r w:rsidR="005F0577" w:rsidRPr="005F0577">
        <w:t>szövegek dinamikus generálásá</w:t>
      </w:r>
      <w:r w:rsidR="005F0577">
        <w:t xml:space="preserve">ra </w:t>
      </w:r>
      <w:r>
        <w:t>nyújtott lehetősége</w:t>
      </w:r>
      <w:r w:rsidR="003B0DAE">
        <w:t>k</w:t>
      </w:r>
      <w:r>
        <w:t xml:space="preserve"> meglehetősen kezdetlegesek, mert</w:t>
      </w:r>
      <w:r w:rsidR="003B0DAE">
        <w:t xml:space="preserve"> nem hosszú szövegek generálásra találták ki őket, ezért</w:t>
      </w:r>
      <w:r>
        <w:t xml:space="preserve"> nehezen olvasható kódot eredményeznek</w:t>
      </w:r>
      <w:r w:rsidR="005F0577">
        <w:t>, és</w:t>
      </w:r>
      <w:r>
        <w:t xml:space="preserve"> </w:t>
      </w:r>
      <w:r w:rsidR="005F0577">
        <w:t>ebből fakadóan nehéz használni is őket erre a célra.</w:t>
      </w:r>
      <w:r>
        <w:t xml:space="preserve"> </w:t>
      </w:r>
      <w:r w:rsidR="005F0577">
        <w:t xml:space="preserve">Ezért szükséges volt egy </w:t>
      </w:r>
      <w:proofErr w:type="spellStart"/>
      <w:r>
        <w:t>template</w:t>
      </w:r>
      <w:proofErr w:type="spellEnd"/>
      <w:r>
        <w:t>-nyelve</w:t>
      </w:r>
      <w:r w:rsidR="005F0577">
        <w:t>t keresnem, ami</w:t>
      </w:r>
      <w:r w:rsidR="006F160E">
        <w:t xml:space="preserve"> </w:t>
      </w:r>
      <w:r w:rsidR="005F0577">
        <w:t>képes</w:t>
      </w:r>
      <w:r>
        <w:t xml:space="preserve"> egy </w:t>
      </w:r>
      <w:r w:rsidR="003B0DAE">
        <w:t xml:space="preserve">nagyobb statikus szövegbe </w:t>
      </w:r>
      <w:r w:rsidR="005F0577">
        <w:t>be</w:t>
      </w:r>
      <w:r>
        <w:t>ágyazód</w:t>
      </w:r>
      <w:r w:rsidR="005F0577">
        <w:t>ni</w:t>
      </w:r>
      <w:r>
        <w:t>, így</w:t>
      </w:r>
      <w:r w:rsidR="003B0DAE" w:rsidRPr="003B0DAE">
        <w:t xml:space="preserve"> </w:t>
      </w:r>
      <w:r w:rsidR="003B0DAE">
        <w:t>dinamikusan</w:t>
      </w:r>
      <w:r>
        <w:t xml:space="preserve"> </w:t>
      </w:r>
      <w:r w:rsidR="005F0577">
        <w:t xml:space="preserve">változtatni </w:t>
      </w:r>
      <w:r>
        <w:t>egyes részei</w:t>
      </w:r>
      <w:r w:rsidR="005F0577">
        <w:t>n</w:t>
      </w:r>
      <w:r>
        <w:t xml:space="preserve">. </w:t>
      </w:r>
      <w:r w:rsidR="005F0577">
        <w:t>Erre több módszert kipróbáltam ezek leírása következik.</w:t>
      </w:r>
    </w:p>
    <w:p w14:paraId="53B6A58F" w14:textId="77777777" w:rsidR="001C7311" w:rsidRDefault="001C7311" w:rsidP="005939C4">
      <w:pPr>
        <w:pStyle w:val="Cmsor3"/>
      </w:pPr>
      <w:bookmarkStart w:id="25" w:name="_Toc531715927"/>
      <w:r>
        <w:t>Összehasonlítás szempontjai</w:t>
      </w:r>
      <w:bookmarkEnd w:id="25"/>
    </w:p>
    <w:p w14:paraId="20FA3498" w14:textId="77777777" w:rsidR="00ED74C7" w:rsidRDefault="007E11BA" w:rsidP="005939C4">
      <w:pPr>
        <w:pStyle w:val="Cmsor4"/>
      </w:pPr>
      <w:r>
        <w:t xml:space="preserve">Java és </w:t>
      </w:r>
      <w:proofErr w:type="spellStart"/>
      <w:r w:rsidR="001C7311">
        <w:t>Eclipse</w:t>
      </w:r>
      <w:proofErr w:type="spellEnd"/>
      <w:r w:rsidR="001C7311">
        <w:t xml:space="preserve"> támogatás </w:t>
      </w:r>
    </w:p>
    <w:p w14:paraId="39C0764C" w14:textId="77777777" w:rsidR="007E11BA" w:rsidRPr="007E11BA" w:rsidRDefault="007E11BA" w:rsidP="007E11BA">
      <w:r>
        <w:t xml:space="preserve">Mivel a Javat választottam a program elkészítéséhez, a </w:t>
      </w:r>
      <w:proofErr w:type="spellStart"/>
      <w:r>
        <w:t>template</w:t>
      </w:r>
      <w:proofErr w:type="spellEnd"/>
      <w:r>
        <w:t xml:space="preserve">-nyelvnek is szükséges támogatnia azt. </w:t>
      </w:r>
    </w:p>
    <w:p w14:paraId="27871B9A" w14:textId="608817B5" w:rsidR="001C7311" w:rsidRDefault="007E11BA" w:rsidP="00ED74C7">
      <w:r>
        <w:t xml:space="preserve">Továbbá </w:t>
      </w:r>
      <w:r w:rsidR="001C7311">
        <w:t xml:space="preserve">a HIG adatmodell </w:t>
      </w:r>
      <w:r w:rsidR="005332CE">
        <w:t xml:space="preserve">egy </w:t>
      </w:r>
      <w:proofErr w:type="spellStart"/>
      <w:r w:rsidR="005332CE">
        <w:t>Eclipse</w:t>
      </w:r>
      <w:proofErr w:type="spellEnd"/>
      <w:r w:rsidR="005332CE">
        <w:t>-s keretre</w:t>
      </w:r>
      <w:r w:rsidR="00DC7EF8">
        <w:t>nd</w:t>
      </w:r>
      <w:r w:rsidR="005332CE">
        <w:t>szerben lett modellezve, ezért adott volt</w:t>
      </w:r>
      <w:r>
        <w:t xml:space="preserve"> az </w:t>
      </w:r>
      <w:proofErr w:type="spellStart"/>
      <w:r>
        <w:t>Eclipse</w:t>
      </w:r>
      <w:proofErr w:type="spellEnd"/>
      <w:r>
        <w:t xml:space="preserve"> fejlesztőkörnyezet</w:t>
      </w:r>
      <w:r w:rsidR="005332CE">
        <w:t xml:space="preserve"> használata</w:t>
      </w:r>
      <w:r>
        <w:t xml:space="preserve"> is</w:t>
      </w:r>
      <w:r w:rsidR="005332CE">
        <w:t xml:space="preserve">. Így egy olyan </w:t>
      </w:r>
      <w:proofErr w:type="spellStart"/>
      <w:r w:rsidR="005332CE">
        <w:t>template</w:t>
      </w:r>
      <w:proofErr w:type="spellEnd"/>
      <w:r w:rsidR="005332CE">
        <w:t>-nyelvet szerettem volna választani</w:t>
      </w:r>
      <w:r w:rsidR="006F160E">
        <w:t>, ami</w:t>
      </w:r>
      <w:r w:rsidR="005332CE">
        <w:t xml:space="preserve"> </w:t>
      </w:r>
      <w:proofErr w:type="spellStart"/>
      <w:r w:rsidR="005332CE">
        <w:t>Eclipse</w:t>
      </w:r>
      <w:proofErr w:type="spellEnd"/>
      <w:r w:rsidR="005332CE">
        <w:t>-ben megfelelően támogatott.</w:t>
      </w:r>
    </w:p>
    <w:p w14:paraId="053A9C32" w14:textId="5650160E" w:rsidR="00ED74C7" w:rsidRDefault="009E010E" w:rsidP="005939C4">
      <w:pPr>
        <w:pStyle w:val="Cmsor4"/>
      </w:pPr>
      <w:r>
        <w:t>Listák</w:t>
      </w:r>
      <w:r w:rsidR="003B0DAE">
        <w:t>,</w:t>
      </w:r>
      <w:r>
        <w:t xml:space="preserve"> ciklusok</w:t>
      </w:r>
      <w:r w:rsidR="003B0DAE">
        <w:t xml:space="preserve"> és Elágazások</w:t>
      </w:r>
    </w:p>
    <w:p w14:paraId="1D0463CF" w14:textId="34895BC7" w:rsidR="009E010E" w:rsidRDefault="001C7311" w:rsidP="003B0DAE">
      <w:r>
        <w:t xml:space="preserve"> </w:t>
      </w:r>
      <w:r w:rsidR="005332CE">
        <w:t xml:space="preserve">A HIG modellben sok listás elem található, ezért </w:t>
      </w:r>
      <w:r w:rsidR="009E010E">
        <w:t>előnyös</w:t>
      </w:r>
      <w:r w:rsidR="009A01BC">
        <w:t>,</w:t>
      </w:r>
      <w:r w:rsidR="009E010E">
        <w:t xml:space="preserve"> ha a nyelv támogatja azok bejárását.</w:t>
      </w:r>
      <w:r w:rsidR="001F2BB7">
        <w:t xml:space="preserve"> A ciklusok támogatottsága is fontos szempont volt számomra, mert szeretnék minél több lehetőséget a végtermék alakításán.</w:t>
      </w:r>
    </w:p>
    <w:p w14:paraId="3486D4F3" w14:textId="6091DC16" w:rsidR="005332CE" w:rsidRDefault="00ED74C7" w:rsidP="00ED74C7">
      <w:r>
        <w:t xml:space="preserve"> </w:t>
      </w:r>
      <w:r w:rsidR="001F2BB7">
        <w:t xml:space="preserve">Az elágazások segíthetnek bizonyos </w:t>
      </w:r>
      <w:r w:rsidR="00B60650">
        <w:t xml:space="preserve">opcionális karakterek kiírásában, vagy teljes kódsorok megváltoztatásában valamilyen feltétel szerint. </w:t>
      </w:r>
    </w:p>
    <w:p w14:paraId="46F4A79A" w14:textId="736E5C2A" w:rsidR="009E010E" w:rsidRDefault="006F160E" w:rsidP="009E010E">
      <w:pPr>
        <w:pStyle w:val="Cmsor4"/>
      </w:pPr>
      <w:r>
        <w:t xml:space="preserve">A </w:t>
      </w:r>
      <w:proofErr w:type="spellStart"/>
      <w:r>
        <w:t>templatenyelv</w:t>
      </w:r>
      <w:proofErr w:type="spellEnd"/>
      <w:r>
        <w:t xml:space="preserve"> kifejezései</w:t>
      </w:r>
    </w:p>
    <w:p w14:paraId="33A43D41" w14:textId="3A6DF3FE" w:rsidR="00F374C8" w:rsidRDefault="000601FD" w:rsidP="00F374C8">
      <w:r>
        <w:t xml:space="preserve">A belső függvények támogatottságát is figyelembe szeretném venni, mivel sokszor kell majd a kapott adaton műveleteket végrehajtanom, és </w:t>
      </w:r>
      <w:r w:rsidR="009E010E">
        <w:t>jobbnak ítélem meg</w:t>
      </w:r>
      <w:r w:rsidR="00BB4A22">
        <w:t>,</w:t>
      </w:r>
      <w:r w:rsidR="009E010E">
        <w:t xml:space="preserve"> ha azt helyben a </w:t>
      </w:r>
      <w:proofErr w:type="spellStart"/>
      <w:r w:rsidR="009E010E">
        <w:t>template</w:t>
      </w:r>
      <w:proofErr w:type="spellEnd"/>
      <w:r w:rsidR="00BB2E5B">
        <w:t>-</w:t>
      </w:r>
      <w:r w:rsidR="009E010E">
        <w:t>ben tudom végrehajtani.</w:t>
      </w:r>
    </w:p>
    <w:p w14:paraId="3ECEAB53" w14:textId="77777777" w:rsidR="005F0577" w:rsidRDefault="005F0577" w:rsidP="005939C4">
      <w:pPr>
        <w:pStyle w:val="Cmsor3"/>
      </w:pPr>
      <w:bookmarkStart w:id="26" w:name="_Toc531715928"/>
      <w:r>
        <w:lastRenderedPageBreak/>
        <w:t>Freemarker</w:t>
      </w:r>
      <w:bookmarkEnd w:id="26"/>
    </w:p>
    <w:p w14:paraId="198F5849" w14:textId="32D2DC12" w:rsidR="00F374C8" w:rsidRDefault="00F374C8" w:rsidP="00F374C8">
      <w:r>
        <w:t>A Freemarker</w:t>
      </w:r>
      <w:r w:rsidR="00CF049A">
        <w:fldChar w:fldCharType="begin"/>
      </w:r>
      <w:r w:rsidR="00CF049A">
        <w:instrText xml:space="preserve"> REF _Ref530078421 \r \h </w:instrText>
      </w:r>
      <w:r w:rsidR="00CF049A">
        <w:fldChar w:fldCharType="separate"/>
      </w:r>
      <w:r w:rsidR="00B25527">
        <w:t>[8]</w:t>
      </w:r>
      <w:r w:rsidR="00CF049A">
        <w:fldChar w:fldCharType="end"/>
      </w:r>
      <w:r>
        <w:t xml:space="preserve"> egy </w:t>
      </w:r>
      <w:r w:rsidR="007E11BA">
        <w:t xml:space="preserve">ingyenes Java alapú </w:t>
      </w:r>
      <w:proofErr w:type="spellStart"/>
      <w:r w:rsidR="007E11BA">
        <w:t>template</w:t>
      </w:r>
      <w:proofErr w:type="spellEnd"/>
      <w:r w:rsidR="007E11BA">
        <w:t xml:space="preserve"> motor, eredetileg dinamikus weboldalak generálására készítették, mivel független a webes technológiáktól</w:t>
      </w:r>
      <w:r w:rsidR="00BB4A22">
        <w:t>.</w:t>
      </w:r>
      <w:r w:rsidR="007E11BA">
        <w:t xml:space="preserve"> </w:t>
      </w:r>
      <w:r w:rsidR="00BB4A22">
        <w:t>G</w:t>
      </w:r>
      <w:r w:rsidR="007E11BA">
        <w:t>yakran használják forrás file-ok és e-mailek generálására is.</w:t>
      </w:r>
    </w:p>
    <w:p w14:paraId="2B3AA6C9" w14:textId="77777777" w:rsidR="007E11BA" w:rsidRDefault="007E11BA" w:rsidP="005939C4">
      <w:pPr>
        <w:pStyle w:val="Cmsor4"/>
      </w:pPr>
      <w:r>
        <w:t xml:space="preserve">Java és </w:t>
      </w:r>
      <w:proofErr w:type="spellStart"/>
      <w:r>
        <w:t>Eclipse</w:t>
      </w:r>
      <w:proofErr w:type="spellEnd"/>
      <w:r>
        <w:t xml:space="preserve"> támogatás </w:t>
      </w:r>
    </w:p>
    <w:p w14:paraId="041D44B1" w14:textId="77777777" w:rsidR="00D94E34" w:rsidRPr="00D94E34" w:rsidRDefault="00530227" w:rsidP="00787B0F">
      <w:r>
        <w:t xml:space="preserve">Található </w:t>
      </w:r>
      <w:proofErr w:type="spellStart"/>
      <w:r>
        <w:t>Eclipse</w:t>
      </w:r>
      <w:proofErr w:type="spellEnd"/>
      <w:r>
        <w:t xml:space="preserve"> </w:t>
      </w:r>
      <w:proofErr w:type="spellStart"/>
      <w:r>
        <w:t>plugin</w:t>
      </w:r>
      <w:proofErr w:type="spellEnd"/>
      <w:r>
        <w:t xml:space="preserve"> a </w:t>
      </w:r>
      <w:proofErr w:type="spellStart"/>
      <w:r>
        <w:t>FreeMarkerhez</w:t>
      </w:r>
      <w:proofErr w:type="spellEnd"/>
      <w:r>
        <w:t xml:space="preserve">, ami szintaktikai kiemelést, ellenőrzést és kódkiegészítő funkcióval is rendelkezik. </w:t>
      </w:r>
      <w:r w:rsidR="00D94E34">
        <w:t xml:space="preserve">Használata viszonylag egyszerűbb, de a </w:t>
      </w:r>
      <w:proofErr w:type="spellStart"/>
      <w:r w:rsidR="00D94E34">
        <w:t>template</w:t>
      </w:r>
      <w:proofErr w:type="spellEnd"/>
      <w:r w:rsidR="00D94E34">
        <w:t xml:space="preserve"> változóit kívülről egy Map segítségével kell a </w:t>
      </w:r>
      <w:proofErr w:type="spellStart"/>
      <w:r w:rsidR="00D94E34">
        <w:t>template</w:t>
      </w:r>
      <w:proofErr w:type="spellEnd"/>
      <w:r w:rsidR="00D94E34">
        <w:t xml:space="preserve">-be juttatni. Minden használatnál fel kell olvasni a háttértárolóról a tisztán szöveges </w:t>
      </w:r>
      <w:proofErr w:type="spellStart"/>
      <w:r w:rsidR="00D94E34">
        <w:t>template</w:t>
      </w:r>
      <w:proofErr w:type="spellEnd"/>
      <w:r w:rsidR="00D94E34">
        <w:t xml:space="preserve"> file-t ezzel nem elhanyagolható </w:t>
      </w:r>
      <w:proofErr w:type="spellStart"/>
      <w:r w:rsidR="00D94E34">
        <w:t>overheadet</w:t>
      </w:r>
      <w:proofErr w:type="spellEnd"/>
      <w:r w:rsidR="00D94E34">
        <w:t xml:space="preserve"> eredményezve más binárisra fordított </w:t>
      </w:r>
      <w:proofErr w:type="spellStart"/>
      <w:r w:rsidR="00D94E34">
        <w:t>template</w:t>
      </w:r>
      <w:proofErr w:type="spellEnd"/>
      <w:r w:rsidR="00D94E34">
        <w:t xml:space="preserve"> nyelvekkel szemben. </w:t>
      </w:r>
    </w:p>
    <w:p w14:paraId="27362128" w14:textId="77777777" w:rsidR="00BB4A22" w:rsidRDefault="00BB4A22" w:rsidP="00BB4A22">
      <w:pPr>
        <w:pStyle w:val="Cmsor4"/>
      </w:pPr>
      <w:r>
        <w:t xml:space="preserve">A </w:t>
      </w:r>
      <w:proofErr w:type="spellStart"/>
      <w:r>
        <w:t>templatenyelv</w:t>
      </w:r>
      <w:proofErr w:type="spellEnd"/>
      <w:r>
        <w:t xml:space="preserve"> kifejezései</w:t>
      </w:r>
    </w:p>
    <w:p w14:paraId="5A4B9CC7" w14:textId="4DD68728" w:rsidR="00787B0F" w:rsidRPr="00787B0F" w:rsidRDefault="00787B0F" w:rsidP="00787B0F">
      <w:r>
        <w:t xml:space="preserve">A </w:t>
      </w:r>
      <w:proofErr w:type="spellStart"/>
      <w:r>
        <w:t>template</w:t>
      </w:r>
      <w:proofErr w:type="spellEnd"/>
      <w:r>
        <w:t xml:space="preserve"> kifejezéseket elhatároló eleme a ${KIFEJEZÉS}, az ilyen szerkezetbe írt kifejezések a </w:t>
      </w:r>
      <w:proofErr w:type="spellStart"/>
      <w:r>
        <w:t>template</w:t>
      </w:r>
      <w:proofErr w:type="spellEnd"/>
      <w:r>
        <w:t xml:space="preserve"> kiértékelése során a kívülről adott adatok alapján kapnak értéket.</w:t>
      </w:r>
      <w:r w:rsidR="00134DD4">
        <w:t xml:space="preserve"> </w:t>
      </w:r>
      <w:r w:rsidR="00DC7F40">
        <w:t xml:space="preserve">Akár </w:t>
      </w:r>
      <w:proofErr w:type="spellStart"/>
      <w:r w:rsidR="00DC7F40">
        <w:t>objetumokat</w:t>
      </w:r>
      <w:proofErr w:type="spellEnd"/>
      <w:r w:rsidR="00DC7F40">
        <w:t xml:space="preserve"> is átadhatunk</w:t>
      </w:r>
      <w:r w:rsidR="00BB2E5B">
        <w:t>,</w:t>
      </w:r>
      <w:r w:rsidR="00DC7F40">
        <w:t xml:space="preserve"> amelyek függvényeihez és belső adatstruktúráihoz is hozzáférhetünk.</w:t>
      </w:r>
    </w:p>
    <w:p w14:paraId="21CA6805" w14:textId="77777777" w:rsidR="007E11BA" w:rsidRDefault="007E11BA" w:rsidP="007E11BA">
      <w:pPr>
        <w:pStyle w:val="Cmsor4"/>
      </w:pPr>
      <w:r>
        <w:t>Listák és ciklusok</w:t>
      </w:r>
    </w:p>
    <w:p w14:paraId="6D05469B" w14:textId="3A0BEEC3" w:rsidR="00DC7F40" w:rsidRDefault="00AD0CD3" w:rsidP="00DC7F4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56C52E3B" wp14:editId="621B168D">
                <wp:simplePos x="0" y="0"/>
                <wp:positionH relativeFrom="margin">
                  <wp:align>right</wp:align>
                </wp:positionH>
                <wp:positionV relativeFrom="paragraph">
                  <wp:posOffset>873125</wp:posOffset>
                </wp:positionV>
                <wp:extent cx="5379085" cy="699770"/>
                <wp:effectExtent l="0" t="0" r="12065" b="24130"/>
                <wp:wrapSquare wrapText="bothSides"/>
                <wp:docPr id="1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085" cy="7003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03B5E" w14:textId="77777777" w:rsidR="00B658FE" w:rsidRDefault="00B658FE" w:rsidP="00AD0CD3">
                            <w:pPr>
                              <w:pStyle w:val="Kd"/>
                            </w:pPr>
                            <w:r w:rsidRPr="00EF1A16">
                              <w:rPr>
                                <w:color w:val="2F5496" w:themeColor="accent1" w:themeShade="BF"/>
                              </w:rPr>
                              <w:t>&lt;#</w:t>
                            </w:r>
                            <w:proofErr w:type="spellStart"/>
                            <w:r w:rsidRPr="00EF1A16">
                              <w:rPr>
                                <w:color w:val="2F5496" w:themeColor="accent1" w:themeShade="BF"/>
                              </w:rPr>
                              <w:t>list</w:t>
                            </w:r>
                            <w:proofErr w:type="spellEnd"/>
                            <w:r w:rsidRPr="00EF1A16">
                              <w:rPr>
                                <w:color w:val="2F5496" w:themeColor="accent1" w:themeShade="BF"/>
                              </w:rPr>
                              <w:t xml:space="preserve"> </w:t>
                            </w:r>
                            <w:r w:rsidRPr="00EF1A16">
                              <w:rPr>
                                <w:color w:val="C45911" w:themeColor="accent2" w:themeShade="BF"/>
                              </w:rPr>
                              <w:t>lista</w:t>
                            </w:r>
                            <w:r>
                              <w:t xml:space="preserve"> </w:t>
                            </w:r>
                            <w:proofErr w:type="spellStart"/>
                            <w:r w:rsidRPr="00EF1A16">
                              <w:rPr>
                                <w:color w:val="2F5496" w:themeColor="accent1" w:themeShade="BF"/>
                              </w:rPr>
                              <w:t>as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EF1A16">
                              <w:rPr>
                                <w:color w:val="C45911" w:themeColor="accent2" w:themeShade="BF"/>
                              </w:rPr>
                              <w:t>elem</w:t>
                            </w:r>
                            <w:r w:rsidRPr="00EF1A16">
                              <w:rPr>
                                <w:color w:val="2F5496" w:themeColor="accent1" w:themeShade="BF"/>
                              </w:rPr>
                              <w:t>&gt;</w:t>
                            </w:r>
                          </w:p>
                          <w:p w14:paraId="76E2462F" w14:textId="77777777" w:rsidR="00B658FE" w:rsidRDefault="00B658FE" w:rsidP="00AD0CD3">
                            <w:pPr>
                              <w:pStyle w:val="Kd"/>
                            </w:pPr>
                            <w:r>
                              <w:tab/>
                              <w:t>Tetszőleges szöveg</w:t>
                            </w:r>
                            <w:r w:rsidRPr="00EF1A16">
                              <w:rPr>
                                <w:color w:val="FF0000"/>
                              </w:rPr>
                              <w:t>${</w:t>
                            </w:r>
                            <w:r w:rsidRPr="00EF1A16">
                              <w:rPr>
                                <w:color w:val="C45911" w:themeColor="accent2" w:themeShade="BF"/>
                              </w:rPr>
                              <w:t>elem</w:t>
                            </w:r>
                            <w:r w:rsidRPr="00EF1A16">
                              <w:rPr>
                                <w:color w:val="538135" w:themeColor="accent6" w:themeShade="BF"/>
                              </w:rPr>
                              <w:t>.attribute1</w:t>
                            </w:r>
                            <w:r w:rsidRPr="00EF1A16">
                              <w:rPr>
                                <w:color w:val="FF0000"/>
                              </w:rPr>
                              <w:t>}</w:t>
                            </w:r>
                            <w:r>
                              <w:t xml:space="preserve"> - </w:t>
                            </w:r>
                            <w:r w:rsidRPr="00EF1A16">
                              <w:rPr>
                                <w:color w:val="FF0000"/>
                              </w:rPr>
                              <w:t>${</w:t>
                            </w:r>
                            <w:r w:rsidRPr="00EF1A16">
                              <w:rPr>
                                <w:color w:val="C45911" w:themeColor="accent2" w:themeShade="BF"/>
                              </w:rPr>
                              <w:t>elem</w:t>
                            </w:r>
                            <w:r w:rsidRPr="00EF1A16">
                              <w:rPr>
                                <w:color w:val="538135" w:themeColor="accent6" w:themeShade="BF"/>
                              </w:rPr>
                              <w:t>.attr</w:t>
                            </w:r>
                            <w:r>
                              <w:rPr>
                                <w:color w:val="538135" w:themeColor="accent6" w:themeShade="BF"/>
                              </w:rPr>
                              <w:t>i</w:t>
                            </w:r>
                            <w:r w:rsidRPr="00EF1A16">
                              <w:rPr>
                                <w:color w:val="538135" w:themeColor="accent6" w:themeShade="BF"/>
                              </w:rPr>
                              <w:t>bute2</w:t>
                            </w:r>
                            <w:r w:rsidRPr="00EF1A16">
                              <w:rPr>
                                <w:color w:val="FF0000"/>
                              </w:rPr>
                              <w:t>}</w:t>
                            </w:r>
                          </w:p>
                          <w:p w14:paraId="1E01E439" w14:textId="086A00CA" w:rsidR="00B658FE" w:rsidRDefault="00B658FE" w:rsidP="00AD0CD3">
                            <w:pPr>
                              <w:pStyle w:val="Kd"/>
                            </w:pPr>
                            <w:r w:rsidRPr="00EF1A16">
                              <w:rPr>
                                <w:color w:val="2F5496" w:themeColor="accent1" w:themeShade="BF"/>
                              </w:rPr>
                              <w:t>&lt;/#</w:t>
                            </w:r>
                            <w:proofErr w:type="spellStart"/>
                            <w:r w:rsidRPr="00EF1A16">
                              <w:rPr>
                                <w:color w:val="2F5496" w:themeColor="accent1" w:themeShade="BF"/>
                              </w:rPr>
                              <w:t>list</w:t>
                            </w:r>
                            <w:proofErr w:type="spellEnd"/>
                            <w:r w:rsidRPr="00EF1A16">
                              <w:rPr>
                                <w:color w:val="2F5496" w:themeColor="accent1" w:themeShade="BF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52E3B" id="_x0000_s1033" type="#_x0000_t202" style="position:absolute;left:0;text-align:left;margin-left:372.35pt;margin-top:68.75pt;width:423.55pt;height:55.1pt;z-index:2516679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">
                <v:textbox>
                  <w:txbxContent>
                    <w:p w14:paraId="0FB03B5E" w14:textId="77777777" w:rsidR="00B658FE" w:rsidRDefault="00B658FE" w:rsidP="00AD0CD3">
                      <w:pPr>
                        <w:pStyle w:val="Kd"/>
                      </w:pPr>
                      <w:r w:rsidRPr="00EF1A16">
                        <w:rPr>
                          <w:color w:val="2F5496" w:themeColor="accent1" w:themeShade="BF"/>
                        </w:rPr>
                        <w:t>&lt;#</w:t>
                      </w:r>
                      <w:proofErr w:type="spellStart"/>
                      <w:r w:rsidRPr="00EF1A16">
                        <w:rPr>
                          <w:color w:val="2F5496" w:themeColor="accent1" w:themeShade="BF"/>
                        </w:rPr>
                        <w:t>list</w:t>
                      </w:r>
                      <w:proofErr w:type="spellEnd"/>
                      <w:r w:rsidRPr="00EF1A16">
                        <w:rPr>
                          <w:color w:val="2F5496" w:themeColor="accent1" w:themeShade="BF"/>
                        </w:rPr>
                        <w:t xml:space="preserve"> </w:t>
                      </w:r>
                      <w:r w:rsidRPr="00EF1A16">
                        <w:rPr>
                          <w:color w:val="C45911" w:themeColor="accent2" w:themeShade="BF"/>
                        </w:rPr>
                        <w:t>lista</w:t>
                      </w:r>
                      <w:r>
                        <w:t xml:space="preserve"> </w:t>
                      </w:r>
                      <w:proofErr w:type="spellStart"/>
                      <w:r w:rsidRPr="00EF1A16">
                        <w:rPr>
                          <w:color w:val="2F5496" w:themeColor="accent1" w:themeShade="BF"/>
                        </w:rPr>
                        <w:t>as</w:t>
                      </w:r>
                      <w:proofErr w:type="spellEnd"/>
                      <w:r>
                        <w:t xml:space="preserve"> </w:t>
                      </w:r>
                      <w:r w:rsidRPr="00EF1A16">
                        <w:rPr>
                          <w:color w:val="C45911" w:themeColor="accent2" w:themeShade="BF"/>
                        </w:rPr>
                        <w:t>elem</w:t>
                      </w:r>
                      <w:r w:rsidRPr="00EF1A16">
                        <w:rPr>
                          <w:color w:val="2F5496" w:themeColor="accent1" w:themeShade="BF"/>
                        </w:rPr>
                        <w:t>&gt;</w:t>
                      </w:r>
                    </w:p>
                    <w:p w14:paraId="76E2462F" w14:textId="77777777" w:rsidR="00B658FE" w:rsidRDefault="00B658FE" w:rsidP="00AD0CD3">
                      <w:pPr>
                        <w:pStyle w:val="Kd"/>
                      </w:pPr>
                      <w:r>
                        <w:tab/>
                        <w:t>Tetszőleges szöveg</w:t>
                      </w:r>
                      <w:r w:rsidRPr="00EF1A16">
                        <w:rPr>
                          <w:color w:val="FF0000"/>
                        </w:rPr>
                        <w:t>${</w:t>
                      </w:r>
                      <w:r w:rsidRPr="00EF1A16">
                        <w:rPr>
                          <w:color w:val="C45911" w:themeColor="accent2" w:themeShade="BF"/>
                        </w:rPr>
                        <w:t>elem</w:t>
                      </w:r>
                      <w:r w:rsidRPr="00EF1A16">
                        <w:rPr>
                          <w:color w:val="538135" w:themeColor="accent6" w:themeShade="BF"/>
                        </w:rPr>
                        <w:t>.attribute1</w:t>
                      </w:r>
                      <w:r w:rsidRPr="00EF1A16">
                        <w:rPr>
                          <w:color w:val="FF0000"/>
                        </w:rPr>
                        <w:t>}</w:t>
                      </w:r>
                      <w:r>
                        <w:t xml:space="preserve"> - </w:t>
                      </w:r>
                      <w:r w:rsidRPr="00EF1A16">
                        <w:rPr>
                          <w:color w:val="FF0000"/>
                        </w:rPr>
                        <w:t>${</w:t>
                      </w:r>
                      <w:r w:rsidRPr="00EF1A16">
                        <w:rPr>
                          <w:color w:val="C45911" w:themeColor="accent2" w:themeShade="BF"/>
                        </w:rPr>
                        <w:t>elem</w:t>
                      </w:r>
                      <w:r w:rsidRPr="00EF1A16">
                        <w:rPr>
                          <w:color w:val="538135" w:themeColor="accent6" w:themeShade="BF"/>
                        </w:rPr>
                        <w:t>.attr</w:t>
                      </w:r>
                      <w:r>
                        <w:rPr>
                          <w:color w:val="538135" w:themeColor="accent6" w:themeShade="BF"/>
                        </w:rPr>
                        <w:t>i</w:t>
                      </w:r>
                      <w:r w:rsidRPr="00EF1A16">
                        <w:rPr>
                          <w:color w:val="538135" w:themeColor="accent6" w:themeShade="BF"/>
                        </w:rPr>
                        <w:t>bute2</w:t>
                      </w:r>
                      <w:r w:rsidRPr="00EF1A16">
                        <w:rPr>
                          <w:color w:val="FF0000"/>
                        </w:rPr>
                        <w:t>}</w:t>
                      </w:r>
                    </w:p>
                    <w:p w14:paraId="1E01E439" w14:textId="086A00CA" w:rsidR="00B658FE" w:rsidRDefault="00B658FE" w:rsidP="00AD0CD3">
                      <w:pPr>
                        <w:pStyle w:val="Kd"/>
                      </w:pPr>
                      <w:r w:rsidRPr="00EF1A16">
                        <w:rPr>
                          <w:color w:val="2F5496" w:themeColor="accent1" w:themeShade="BF"/>
                        </w:rPr>
                        <w:t>&lt;/#</w:t>
                      </w:r>
                      <w:proofErr w:type="spellStart"/>
                      <w:r w:rsidRPr="00EF1A16">
                        <w:rPr>
                          <w:color w:val="2F5496" w:themeColor="accent1" w:themeShade="BF"/>
                        </w:rPr>
                        <w:t>list</w:t>
                      </w:r>
                      <w:proofErr w:type="spellEnd"/>
                      <w:r w:rsidRPr="00EF1A16">
                        <w:rPr>
                          <w:color w:val="2F5496" w:themeColor="accent1" w:themeShade="BF"/>
                        </w:rPr>
                        <w:t>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C7F40">
        <w:t>A Freemarker támogatja a listák és ciklusok kezelését is, végig iterálhatunk rajtuk és az éppen soron következő elemhez</w:t>
      </w:r>
      <w:r w:rsidR="00BB2E5B">
        <w:t>,</w:t>
      </w:r>
      <w:r w:rsidR="00DC7F40">
        <w:t xml:space="preserve"> mint az objektumokhoz férhetünk hozzá. A listákat a &lt;#</w:t>
      </w:r>
      <w:proofErr w:type="spellStart"/>
      <w:r w:rsidR="00DC7F40">
        <w:t>list</w:t>
      </w:r>
      <w:proofErr w:type="spellEnd"/>
      <w:r w:rsidR="00DC7F40">
        <w:t xml:space="preserve"> </w:t>
      </w:r>
      <w:r w:rsidR="00DC7F40" w:rsidRPr="00DC7F40">
        <w:rPr>
          <w:i/>
        </w:rPr>
        <w:t>listaneve</w:t>
      </w:r>
      <w:r w:rsidR="00DC7F40">
        <w:rPr>
          <w:i/>
        </w:rPr>
        <w:t xml:space="preserve"> </w:t>
      </w:r>
      <w:proofErr w:type="spellStart"/>
      <w:r w:rsidR="00DC7F40">
        <w:t>as</w:t>
      </w:r>
      <w:proofErr w:type="spellEnd"/>
      <w:r w:rsidR="00DC7F40">
        <w:t xml:space="preserve"> </w:t>
      </w:r>
      <w:r w:rsidR="00DC7F40">
        <w:rPr>
          <w:i/>
        </w:rPr>
        <w:t>objektumneve</w:t>
      </w:r>
      <w:r w:rsidR="00DC7F40">
        <w:t>&gt; kifejezéssel kezelhetjük.</w:t>
      </w:r>
    </w:p>
    <w:p w14:paraId="0B33EF54" w14:textId="41104959" w:rsidR="000328E6" w:rsidRDefault="00B84E0E" w:rsidP="000328E6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B25527"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B25527">
        <w:t>6</w:t>
      </w:r>
      <w:r>
        <w:fldChar w:fldCharType="end"/>
      </w:r>
      <w:r w:rsidR="000328E6">
        <w:t>. ábra Freemarker lista kezelés</w:t>
      </w:r>
    </w:p>
    <w:p w14:paraId="62712AA0" w14:textId="23EA8DE8" w:rsidR="000328E6" w:rsidRPr="000328E6" w:rsidRDefault="000328E6" w:rsidP="000328E6">
      <w:r>
        <w:t>A ciklusos működést is &lt;#</w:t>
      </w:r>
      <w:proofErr w:type="spellStart"/>
      <w:r>
        <w:t>list</w:t>
      </w:r>
      <w:proofErr w:type="spellEnd"/>
      <w:r w:rsidR="00BB2E5B">
        <w:t>…</w:t>
      </w:r>
      <w:r>
        <w:t xml:space="preserve">&gt; kifejezéssel tudjuk előhívni, itt valójában egy szám listán iterálunk végig ezzel imitálva az n </w:t>
      </w:r>
      <w:r w:rsidR="009A5BD2">
        <w:t>iterációig</w:t>
      </w:r>
      <w:r>
        <w:t xml:space="preserve"> tartó ciklikus működést.  </w:t>
      </w:r>
    </w:p>
    <w:p w14:paraId="2A7D3669" w14:textId="77777777" w:rsidR="000328E6" w:rsidRDefault="000328E6" w:rsidP="000328E6">
      <w:pPr>
        <w:pStyle w:val="Cmsor4"/>
      </w:pPr>
      <w:r>
        <w:lastRenderedPageBreak/>
        <w:t>Elágazások</w:t>
      </w:r>
    </w:p>
    <w:p w14:paraId="209D1E68" w14:textId="102C8CEA" w:rsidR="000328E6" w:rsidRDefault="00BB2E5B" w:rsidP="000328E6">
      <w:r>
        <w:t xml:space="preserve">Ha </w:t>
      </w:r>
      <w:r w:rsidR="009A5BD2">
        <w:t>csak feltételesen van</w:t>
      </w:r>
      <w:r>
        <w:t xml:space="preserve"> szükségünk egy</w:t>
      </w:r>
      <w:r w:rsidR="009A5BD2">
        <w:t xml:space="preserve"> adott</w:t>
      </w:r>
      <w:r>
        <w:t xml:space="preserve"> szövegrészre, </w:t>
      </w:r>
      <w:r w:rsidR="00AD0CD3">
        <w:rPr>
          <w:noProof/>
        </w:rPr>
        <mc:AlternateContent>
          <mc:Choice Requires="wps">
            <w:drawing>
              <wp:anchor distT="45720" distB="45720" distL="114300" distR="114300" simplePos="0" relativeHeight="251665920" behindDoc="0" locked="0" layoutInCell="1" allowOverlap="1" wp14:anchorId="147B4CCD" wp14:editId="3AE17C66">
                <wp:simplePos x="0" y="0"/>
                <wp:positionH relativeFrom="margin">
                  <wp:align>left</wp:align>
                </wp:positionH>
                <wp:positionV relativeFrom="paragraph">
                  <wp:posOffset>1298575</wp:posOffset>
                </wp:positionV>
                <wp:extent cx="5368925" cy="1342390"/>
                <wp:effectExtent l="0" t="0" r="22225" b="10160"/>
                <wp:wrapSquare wrapText="bothSides"/>
                <wp:docPr id="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8925" cy="13424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3422B" w14:textId="77777777" w:rsidR="00B658FE" w:rsidRPr="00EF1A16" w:rsidRDefault="00B658FE" w:rsidP="00AD0CD3">
                            <w:pPr>
                              <w:pStyle w:val="Kd"/>
                              <w:rPr>
                                <w:color w:val="2F5496" w:themeColor="accent1" w:themeShade="BF"/>
                              </w:rPr>
                            </w:pPr>
                            <w:r w:rsidRPr="00EF1A16">
                              <w:rPr>
                                <w:color w:val="2F5496" w:themeColor="accent1" w:themeShade="BF"/>
                              </w:rPr>
                              <w:t>&lt;#</w:t>
                            </w:r>
                            <w:proofErr w:type="spellStart"/>
                            <w:r w:rsidRPr="00EF1A16">
                              <w:rPr>
                                <w:color w:val="2F5496" w:themeColor="accent1" w:themeShade="BF"/>
                              </w:rPr>
                              <w:t>if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EF1A16">
                              <w:rPr>
                                <w:color w:val="C45911" w:themeColor="accent2" w:themeShade="BF"/>
                              </w:rPr>
                              <w:t>x == 1</w:t>
                            </w:r>
                            <w:r w:rsidRPr="00EF1A16">
                              <w:rPr>
                                <w:color w:val="2F5496" w:themeColor="accent1" w:themeShade="BF"/>
                              </w:rPr>
                              <w:t>&gt;</w:t>
                            </w:r>
                          </w:p>
                          <w:p w14:paraId="4FAE636E" w14:textId="77777777" w:rsidR="00B658FE" w:rsidRDefault="00B658FE" w:rsidP="00AD0CD3">
                            <w:pPr>
                              <w:pStyle w:val="Kd"/>
                            </w:pPr>
                            <w:r>
                              <w:tab/>
                              <w:t>x értéke 1.</w:t>
                            </w:r>
                          </w:p>
                          <w:p w14:paraId="70295DCE" w14:textId="77777777" w:rsidR="00B658FE" w:rsidRDefault="00B658FE" w:rsidP="00AD0CD3">
                            <w:pPr>
                              <w:pStyle w:val="Kd"/>
                            </w:pPr>
                            <w:r w:rsidRPr="00EF1A16">
                              <w:rPr>
                                <w:color w:val="2F5496" w:themeColor="accent1" w:themeShade="BF"/>
                              </w:rPr>
                              <w:t>&lt;#</w:t>
                            </w:r>
                            <w:proofErr w:type="spellStart"/>
                            <w:r w:rsidRPr="00EF1A16">
                              <w:rPr>
                                <w:color w:val="2F5496" w:themeColor="accent1" w:themeShade="BF"/>
                              </w:rPr>
                              <w:t>elseif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EF1A16">
                              <w:rPr>
                                <w:color w:val="C45911" w:themeColor="accent2" w:themeShade="BF"/>
                              </w:rPr>
                              <w:t>x == 2</w:t>
                            </w:r>
                            <w:r w:rsidRPr="00EF1A16">
                              <w:rPr>
                                <w:color w:val="2F5496" w:themeColor="accent1" w:themeShade="BF"/>
                              </w:rPr>
                              <w:t>&gt;</w:t>
                            </w:r>
                          </w:p>
                          <w:p w14:paraId="7E00A8C9" w14:textId="77777777" w:rsidR="00B658FE" w:rsidRDefault="00B658FE" w:rsidP="00AD0CD3">
                            <w:pPr>
                              <w:pStyle w:val="Kd"/>
                            </w:pPr>
                            <w:r>
                              <w:tab/>
                              <w:t>x értéke 2.</w:t>
                            </w:r>
                          </w:p>
                          <w:p w14:paraId="7A581815" w14:textId="77777777" w:rsidR="00B658FE" w:rsidRDefault="00B658FE" w:rsidP="00AD0CD3">
                            <w:pPr>
                              <w:pStyle w:val="Kd"/>
                              <w:rPr>
                                <w:color w:val="2F5496" w:themeColor="accent1" w:themeShade="BF"/>
                              </w:rPr>
                            </w:pPr>
                            <w:r w:rsidRPr="00EF1A16">
                              <w:rPr>
                                <w:color w:val="2F5496" w:themeColor="accent1" w:themeShade="BF"/>
                              </w:rPr>
                              <w:t>&lt;#</w:t>
                            </w:r>
                            <w:proofErr w:type="spellStart"/>
                            <w:r w:rsidRPr="00EF1A16">
                              <w:rPr>
                                <w:color w:val="2F5496" w:themeColor="accent1" w:themeShade="BF"/>
                              </w:rPr>
                              <w:t>else</w:t>
                            </w:r>
                            <w:proofErr w:type="spellEnd"/>
                            <w:r w:rsidRPr="00EF1A16">
                              <w:rPr>
                                <w:color w:val="2F5496" w:themeColor="accent1" w:themeShade="BF"/>
                              </w:rPr>
                              <w:t>&gt;</w:t>
                            </w:r>
                          </w:p>
                          <w:p w14:paraId="20A0E194" w14:textId="77777777" w:rsidR="00B658FE" w:rsidRPr="00EF1A16" w:rsidRDefault="00B658FE" w:rsidP="00AD0CD3">
                            <w:pPr>
                              <w:pStyle w:val="Kd"/>
                              <w:rPr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color w:val="2F5496" w:themeColor="accent1" w:themeShade="BF"/>
                              </w:rPr>
                              <w:tab/>
                            </w:r>
                            <w:r w:rsidRPr="00EF1A16">
                              <w:rPr>
                                <w:color w:val="000000" w:themeColor="text1"/>
                              </w:rPr>
                              <w:t>x nem 1, x nem 2.</w:t>
                            </w:r>
                          </w:p>
                          <w:p w14:paraId="56FABFA9" w14:textId="77777777" w:rsidR="00B658FE" w:rsidRPr="00EF1A16" w:rsidRDefault="00B658FE" w:rsidP="00AD0CD3">
                            <w:pPr>
                              <w:pStyle w:val="Kd"/>
                              <w:rPr>
                                <w:color w:val="2F5496" w:themeColor="accent1" w:themeShade="BF"/>
                              </w:rPr>
                            </w:pPr>
                            <w:r w:rsidRPr="00EF1A16">
                              <w:rPr>
                                <w:color w:val="2F5496" w:themeColor="accent1" w:themeShade="BF"/>
                              </w:rPr>
                              <w:t>&lt;/#</w:t>
                            </w:r>
                            <w:proofErr w:type="spellStart"/>
                            <w:r w:rsidRPr="00EF1A16">
                              <w:rPr>
                                <w:color w:val="2F5496" w:themeColor="accent1" w:themeShade="BF"/>
                              </w:rPr>
                              <w:t>if</w:t>
                            </w:r>
                            <w:proofErr w:type="spellEnd"/>
                            <w:r w:rsidRPr="00EF1A16">
                              <w:rPr>
                                <w:color w:val="2F5496" w:themeColor="accent1" w:themeShade="BF"/>
                              </w:rPr>
                              <w:t>&gt;</w:t>
                            </w:r>
                          </w:p>
                          <w:p w14:paraId="260B89E6" w14:textId="74984A7C" w:rsidR="00B658FE" w:rsidRDefault="00B658FE" w:rsidP="00AD0CD3">
                            <w:pPr>
                              <w:pStyle w:val="Kd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B4CCD" id="_x0000_s1034" type="#_x0000_t202" style="position:absolute;left:0;text-align:left;margin-left:0;margin-top:102.25pt;width:422.75pt;height:105.7pt;z-index:2516659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">
                <v:textbox>
                  <w:txbxContent>
                    <w:p w14:paraId="5C23422B" w14:textId="77777777" w:rsidR="00B658FE" w:rsidRPr="00EF1A16" w:rsidRDefault="00B658FE" w:rsidP="00AD0CD3">
                      <w:pPr>
                        <w:pStyle w:val="Kd"/>
                        <w:rPr>
                          <w:color w:val="2F5496" w:themeColor="accent1" w:themeShade="BF"/>
                        </w:rPr>
                      </w:pPr>
                      <w:r w:rsidRPr="00EF1A16">
                        <w:rPr>
                          <w:color w:val="2F5496" w:themeColor="accent1" w:themeShade="BF"/>
                        </w:rPr>
                        <w:t>&lt;#</w:t>
                      </w:r>
                      <w:proofErr w:type="spellStart"/>
                      <w:r w:rsidRPr="00EF1A16">
                        <w:rPr>
                          <w:color w:val="2F5496" w:themeColor="accent1" w:themeShade="BF"/>
                        </w:rPr>
                        <w:t>if</w:t>
                      </w:r>
                      <w:proofErr w:type="spellEnd"/>
                      <w:r>
                        <w:t xml:space="preserve"> </w:t>
                      </w:r>
                      <w:r w:rsidRPr="00EF1A16">
                        <w:rPr>
                          <w:color w:val="C45911" w:themeColor="accent2" w:themeShade="BF"/>
                        </w:rPr>
                        <w:t>x == 1</w:t>
                      </w:r>
                      <w:r w:rsidRPr="00EF1A16">
                        <w:rPr>
                          <w:color w:val="2F5496" w:themeColor="accent1" w:themeShade="BF"/>
                        </w:rPr>
                        <w:t>&gt;</w:t>
                      </w:r>
                    </w:p>
                    <w:p w14:paraId="4FAE636E" w14:textId="77777777" w:rsidR="00B658FE" w:rsidRDefault="00B658FE" w:rsidP="00AD0CD3">
                      <w:pPr>
                        <w:pStyle w:val="Kd"/>
                      </w:pPr>
                      <w:r>
                        <w:tab/>
                        <w:t>x értéke 1.</w:t>
                      </w:r>
                    </w:p>
                    <w:p w14:paraId="70295DCE" w14:textId="77777777" w:rsidR="00B658FE" w:rsidRDefault="00B658FE" w:rsidP="00AD0CD3">
                      <w:pPr>
                        <w:pStyle w:val="Kd"/>
                      </w:pPr>
                      <w:r w:rsidRPr="00EF1A16">
                        <w:rPr>
                          <w:color w:val="2F5496" w:themeColor="accent1" w:themeShade="BF"/>
                        </w:rPr>
                        <w:t>&lt;#</w:t>
                      </w:r>
                      <w:proofErr w:type="spellStart"/>
                      <w:r w:rsidRPr="00EF1A16">
                        <w:rPr>
                          <w:color w:val="2F5496" w:themeColor="accent1" w:themeShade="BF"/>
                        </w:rPr>
                        <w:t>elseif</w:t>
                      </w:r>
                      <w:proofErr w:type="spellEnd"/>
                      <w:r>
                        <w:t xml:space="preserve"> </w:t>
                      </w:r>
                      <w:r w:rsidRPr="00EF1A16">
                        <w:rPr>
                          <w:color w:val="C45911" w:themeColor="accent2" w:themeShade="BF"/>
                        </w:rPr>
                        <w:t>x == 2</w:t>
                      </w:r>
                      <w:r w:rsidRPr="00EF1A16">
                        <w:rPr>
                          <w:color w:val="2F5496" w:themeColor="accent1" w:themeShade="BF"/>
                        </w:rPr>
                        <w:t>&gt;</w:t>
                      </w:r>
                    </w:p>
                    <w:p w14:paraId="7E00A8C9" w14:textId="77777777" w:rsidR="00B658FE" w:rsidRDefault="00B658FE" w:rsidP="00AD0CD3">
                      <w:pPr>
                        <w:pStyle w:val="Kd"/>
                      </w:pPr>
                      <w:r>
                        <w:tab/>
                        <w:t>x értéke 2.</w:t>
                      </w:r>
                    </w:p>
                    <w:p w14:paraId="7A581815" w14:textId="77777777" w:rsidR="00B658FE" w:rsidRDefault="00B658FE" w:rsidP="00AD0CD3">
                      <w:pPr>
                        <w:pStyle w:val="Kd"/>
                        <w:rPr>
                          <w:color w:val="2F5496" w:themeColor="accent1" w:themeShade="BF"/>
                        </w:rPr>
                      </w:pPr>
                      <w:r w:rsidRPr="00EF1A16">
                        <w:rPr>
                          <w:color w:val="2F5496" w:themeColor="accent1" w:themeShade="BF"/>
                        </w:rPr>
                        <w:t>&lt;#</w:t>
                      </w:r>
                      <w:proofErr w:type="spellStart"/>
                      <w:r w:rsidRPr="00EF1A16">
                        <w:rPr>
                          <w:color w:val="2F5496" w:themeColor="accent1" w:themeShade="BF"/>
                        </w:rPr>
                        <w:t>else</w:t>
                      </w:r>
                      <w:proofErr w:type="spellEnd"/>
                      <w:r w:rsidRPr="00EF1A16">
                        <w:rPr>
                          <w:color w:val="2F5496" w:themeColor="accent1" w:themeShade="BF"/>
                        </w:rPr>
                        <w:t>&gt;</w:t>
                      </w:r>
                    </w:p>
                    <w:p w14:paraId="20A0E194" w14:textId="77777777" w:rsidR="00B658FE" w:rsidRPr="00EF1A16" w:rsidRDefault="00B658FE" w:rsidP="00AD0CD3">
                      <w:pPr>
                        <w:pStyle w:val="Kd"/>
                        <w:rPr>
                          <w:color w:val="2F5496" w:themeColor="accent1" w:themeShade="BF"/>
                        </w:rPr>
                      </w:pPr>
                      <w:r>
                        <w:rPr>
                          <w:color w:val="2F5496" w:themeColor="accent1" w:themeShade="BF"/>
                        </w:rPr>
                        <w:tab/>
                      </w:r>
                      <w:r w:rsidRPr="00EF1A16">
                        <w:rPr>
                          <w:color w:val="000000" w:themeColor="text1"/>
                        </w:rPr>
                        <w:t>x nem 1, x nem 2.</w:t>
                      </w:r>
                    </w:p>
                    <w:p w14:paraId="56FABFA9" w14:textId="77777777" w:rsidR="00B658FE" w:rsidRPr="00EF1A16" w:rsidRDefault="00B658FE" w:rsidP="00AD0CD3">
                      <w:pPr>
                        <w:pStyle w:val="Kd"/>
                        <w:rPr>
                          <w:color w:val="2F5496" w:themeColor="accent1" w:themeShade="BF"/>
                        </w:rPr>
                      </w:pPr>
                      <w:r w:rsidRPr="00EF1A16">
                        <w:rPr>
                          <w:color w:val="2F5496" w:themeColor="accent1" w:themeShade="BF"/>
                        </w:rPr>
                        <w:t>&lt;/#</w:t>
                      </w:r>
                      <w:proofErr w:type="spellStart"/>
                      <w:r w:rsidRPr="00EF1A16">
                        <w:rPr>
                          <w:color w:val="2F5496" w:themeColor="accent1" w:themeShade="BF"/>
                        </w:rPr>
                        <w:t>if</w:t>
                      </w:r>
                      <w:proofErr w:type="spellEnd"/>
                      <w:r w:rsidRPr="00EF1A16">
                        <w:rPr>
                          <w:color w:val="2F5496" w:themeColor="accent1" w:themeShade="BF"/>
                        </w:rPr>
                        <w:t>&gt;</w:t>
                      </w:r>
                    </w:p>
                    <w:p w14:paraId="260B89E6" w14:textId="74984A7C" w:rsidR="00B658FE" w:rsidRDefault="00B658FE" w:rsidP="00AD0CD3">
                      <w:pPr>
                        <w:pStyle w:val="Kd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l</w:t>
      </w:r>
      <w:r w:rsidR="000328E6">
        <w:t xml:space="preserve">ehetőség van elágazások használatára is, ezzel azt egy bizonyos feltételhez köthetjük a </w:t>
      </w:r>
      <w:proofErr w:type="spellStart"/>
      <w:r w:rsidR="000328E6">
        <w:t>template</w:t>
      </w:r>
      <w:proofErr w:type="spellEnd"/>
      <w:r>
        <w:t>-</w:t>
      </w:r>
      <w:r w:rsidR="000328E6">
        <w:t>n belül. Az elágazás leírásához a &lt;#</w:t>
      </w:r>
      <w:proofErr w:type="spellStart"/>
      <w:r w:rsidR="000328E6">
        <w:t>if</w:t>
      </w:r>
      <w:proofErr w:type="spellEnd"/>
      <w:r w:rsidR="000328E6">
        <w:t>…&gt; kifejezés</w:t>
      </w:r>
      <w:r w:rsidR="003A0D29">
        <w:t xml:space="preserve">sel </w:t>
      </w:r>
      <w:r w:rsidR="000328E6">
        <w:t>használhatjuk</w:t>
      </w:r>
      <w:r w:rsidR="00CC1E6B">
        <w:t>, végezetül pedig &lt;/#</w:t>
      </w:r>
      <w:proofErr w:type="spellStart"/>
      <w:r w:rsidR="00CC1E6B">
        <w:t>if</w:t>
      </w:r>
      <w:proofErr w:type="spellEnd"/>
      <w:r w:rsidR="00CC1E6B">
        <w:t>&gt; záró kifejezéssel tudjuk megadni a végét.</w:t>
      </w:r>
      <w:r w:rsidR="003A0D29">
        <w:t xml:space="preserve"> Az </w:t>
      </w:r>
      <w:proofErr w:type="spellStart"/>
      <w:r w:rsidR="003A0D29">
        <w:t>if</w:t>
      </w:r>
      <w:proofErr w:type="spellEnd"/>
      <w:r w:rsidR="003A0D29">
        <w:t xml:space="preserve"> kifejezés után használható a &lt;#</w:t>
      </w:r>
      <w:proofErr w:type="spellStart"/>
      <w:r w:rsidR="003A0D29">
        <w:t>elseif</w:t>
      </w:r>
      <w:proofErr w:type="spellEnd"/>
      <w:r w:rsidR="003A0D29">
        <w:t>…</w:t>
      </w:r>
      <w:proofErr w:type="gramStart"/>
      <w:r w:rsidR="003A0D29">
        <w:t>&gt;,&lt;</w:t>
      </w:r>
      <w:proofErr w:type="gramEnd"/>
      <w:r w:rsidR="003A0D29">
        <w:t>#</w:t>
      </w:r>
      <w:proofErr w:type="spellStart"/>
      <w:r w:rsidR="003A0D29">
        <w:t>else</w:t>
      </w:r>
      <w:proofErr w:type="spellEnd"/>
      <w:r w:rsidR="003A0D29">
        <w:t xml:space="preserve">&gt;, mint </w:t>
      </w:r>
      <w:r w:rsidR="003A0D29" w:rsidRPr="003A0D29">
        <w:rPr>
          <w:i/>
        </w:rPr>
        <w:t>egyébként ha</w:t>
      </w:r>
      <w:r w:rsidR="003A0D29">
        <w:t xml:space="preserve"> és </w:t>
      </w:r>
      <w:r w:rsidR="003A0D29" w:rsidRPr="003A0D29">
        <w:rPr>
          <w:i/>
        </w:rPr>
        <w:t>egyébként</w:t>
      </w:r>
      <w:r w:rsidR="003A0D29">
        <w:t xml:space="preserve"> ágak kezelésére.</w:t>
      </w:r>
    </w:p>
    <w:p w14:paraId="2923D92A" w14:textId="66D464C1" w:rsidR="007E11BA" w:rsidRPr="00F374C8" w:rsidRDefault="00B84E0E" w:rsidP="000C3F15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B25527"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B25527">
        <w:t>7</w:t>
      </w:r>
      <w:r>
        <w:fldChar w:fldCharType="end"/>
      </w:r>
      <w:r w:rsidR="00AB3E10">
        <w:t>. ábra</w:t>
      </w:r>
      <w:r w:rsidR="003A0D29">
        <w:t xml:space="preserve"> Freemarker elágazás kezelés</w:t>
      </w:r>
    </w:p>
    <w:p w14:paraId="5F4EE03F" w14:textId="7F06EABC" w:rsidR="005F0577" w:rsidRDefault="00752F27" w:rsidP="005939C4">
      <w:pPr>
        <w:pStyle w:val="Cmsor3"/>
      </w:pPr>
      <w:bookmarkStart w:id="27" w:name="_Toc531715929"/>
      <w:proofErr w:type="spellStart"/>
      <w:r>
        <w:t>StringTemplate</w:t>
      </w:r>
      <w:bookmarkEnd w:id="27"/>
      <w:proofErr w:type="spellEnd"/>
    </w:p>
    <w:p w14:paraId="5E81AA4E" w14:textId="5631F4C8" w:rsidR="00326445" w:rsidRDefault="00752F27" w:rsidP="00752F27">
      <w:r>
        <w:t xml:space="preserve">A </w:t>
      </w:r>
      <w:proofErr w:type="spellStart"/>
      <w:r>
        <w:t>StringTemplate</w:t>
      </w:r>
      <w:proofErr w:type="spellEnd"/>
      <w:r w:rsidR="00C972AE">
        <w:fldChar w:fldCharType="begin"/>
      </w:r>
      <w:r w:rsidR="00C972AE">
        <w:instrText xml:space="preserve"> REF _Ref530678343 \r \h </w:instrText>
      </w:r>
      <w:r w:rsidR="00C972AE">
        <w:fldChar w:fldCharType="separate"/>
      </w:r>
      <w:r w:rsidR="00B25527">
        <w:t>[10]</w:t>
      </w:r>
      <w:r w:rsidR="00C972AE">
        <w:fldChar w:fldCharType="end"/>
      </w:r>
      <w:r>
        <w:t xml:space="preserve"> egy java </w:t>
      </w:r>
      <w:proofErr w:type="spellStart"/>
      <w:r>
        <w:t>template</w:t>
      </w:r>
      <w:proofErr w:type="spellEnd"/>
      <w:r>
        <w:t xml:space="preserve"> motor</w:t>
      </w:r>
      <w:r w:rsidR="00BB2E5B">
        <w:t>,</w:t>
      </w:r>
      <w:r>
        <w:t xml:space="preserve"> amit forrásfájlok, weboldalak, </w:t>
      </w:r>
      <w:proofErr w:type="spellStart"/>
      <w:r>
        <w:t>emailek</w:t>
      </w:r>
      <w:proofErr w:type="spellEnd"/>
      <w:r>
        <w:t xml:space="preserve"> és más formázott szövegek előállításához használnak.</w:t>
      </w:r>
      <w:r w:rsidR="000C3F15">
        <w:t xml:space="preserve"> </w:t>
      </w:r>
      <w:r w:rsidR="00C972AE">
        <w:t>Célkitűzései között szerepel a</w:t>
      </w:r>
      <w:r w:rsidR="00506F5F">
        <w:t xml:space="preserve"> modell és a nézet </w:t>
      </w:r>
      <w:r w:rsidR="00C972AE">
        <w:t>(</w:t>
      </w:r>
      <w:proofErr w:type="spellStart"/>
      <w:r w:rsidR="00C972AE">
        <w:t>model-view</w:t>
      </w:r>
      <w:proofErr w:type="spellEnd"/>
      <w:r w:rsidR="00C972AE">
        <w:t xml:space="preserve">) teljes szeparációja, ezért a </w:t>
      </w:r>
      <w:proofErr w:type="spellStart"/>
      <w:r w:rsidR="00C972AE">
        <w:t>template</w:t>
      </w:r>
      <w:proofErr w:type="spellEnd"/>
      <w:r w:rsidR="00C972AE">
        <w:t xml:space="preserve"> nem enged</w:t>
      </w:r>
      <w:r w:rsidR="009A5BD2">
        <w:t xml:space="preserve">i a modellt befolyásoló műveletek végrehajtását </w:t>
      </w:r>
      <w:r w:rsidR="00C972AE">
        <w:t xml:space="preserve">a </w:t>
      </w:r>
      <w:proofErr w:type="spellStart"/>
      <w:r w:rsidR="00C972AE">
        <w:t>template</w:t>
      </w:r>
      <w:proofErr w:type="spellEnd"/>
      <w:r w:rsidR="00C972AE">
        <w:t xml:space="preserve"> belső kifejezései köz</w:t>
      </w:r>
      <w:r w:rsidR="009A5BD2">
        <w:t>ött</w:t>
      </w:r>
      <w:r w:rsidR="00C972AE">
        <w:t xml:space="preserve">. Így a szintaxisa letisztult és egyszerű így könnyen átlátható, </w:t>
      </w:r>
      <w:r w:rsidR="00326445">
        <w:t>ebből fakadóan tudástára szerény, de készítője azt állítja ennél több nem is kell.</w:t>
      </w:r>
    </w:p>
    <w:p w14:paraId="57A1E0C7" w14:textId="77777777" w:rsidR="00BB4A22" w:rsidRDefault="00BB4A22" w:rsidP="00BB4A22">
      <w:pPr>
        <w:pStyle w:val="Cmsor4"/>
      </w:pPr>
      <w:r>
        <w:t xml:space="preserve">A </w:t>
      </w:r>
      <w:proofErr w:type="spellStart"/>
      <w:r>
        <w:t>templatenyelv</w:t>
      </w:r>
      <w:proofErr w:type="spellEnd"/>
      <w:r>
        <w:t xml:space="preserve"> kifejezései</w:t>
      </w:r>
    </w:p>
    <w:p w14:paraId="7394C350" w14:textId="4F1BA503" w:rsidR="005A7857" w:rsidRPr="00241EA3" w:rsidRDefault="00241EA3" w:rsidP="005A7857">
      <w:r>
        <w:t xml:space="preserve">Mivel a modell és a nézet teljes szétválasztására törekedtek a nyelv kialakítása során, így minden adatnak rendelkezésre kell állnia a </w:t>
      </w:r>
      <w:proofErr w:type="spellStart"/>
      <w:r>
        <w:t>template</w:t>
      </w:r>
      <w:proofErr w:type="spellEnd"/>
      <w:r>
        <w:t xml:space="preserve"> kiértékelésekor, ezért a nyelv nem enged meg külső függvényhívásokat vezérlőszerkezeteiben</w:t>
      </w:r>
      <w:r w:rsidR="005A7857">
        <w:t xml:space="preserve">, csak a modellben szereplő objektumok és azok attribútumaihoz tudunk hozzá férni. A nyelv </w:t>
      </w:r>
      <w:r w:rsidR="00851344">
        <w:t xml:space="preserve">a </w:t>
      </w:r>
      <w:r w:rsidR="005A7857">
        <w:t>&lt;</w:t>
      </w:r>
      <w:r w:rsidR="00851344">
        <w:t>,</w:t>
      </w:r>
      <w:r w:rsidR="005A7857">
        <w:t>&gt;</w:t>
      </w:r>
      <w:r w:rsidR="00851344">
        <w:t xml:space="preserve"> jelek közé írt kifejezéseket értelmezi fordításkor.</w:t>
      </w:r>
    </w:p>
    <w:p w14:paraId="19AED5C5" w14:textId="77777777" w:rsidR="00241EA3" w:rsidRDefault="00241EA3" w:rsidP="00241EA3">
      <w:pPr>
        <w:pStyle w:val="Cmsor4"/>
      </w:pPr>
      <w:r>
        <w:t xml:space="preserve">Java és </w:t>
      </w:r>
      <w:proofErr w:type="spellStart"/>
      <w:r>
        <w:t>eclipse</w:t>
      </w:r>
      <w:proofErr w:type="spellEnd"/>
      <w:r>
        <w:t xml:space="preserve"> támogatás</w:t>
      </w:r>
    </w:p>
    <w:p w14:paraId="634BA56E" w14:textId="77777777" w:rsidR="00241EA3" w:rsidRDefault="00241EA3" w:rsidP="00241EA3">
      <w:r>
        <w:t xml:space="preserve">Mivel ez egy java alapú </w:t>
      </w:r>
      <w:proofErr w:type="spellStart"/>
      <w:r>
        <w:t>template</w:t>
      </w:r>
      <w:proofErr w:type="spellEnd"/>
      <w:r>
        <w:t xml:space="preserve"> motor így kifinomult java könyvtárral rendelkezik, ami némi utána olvasás után egyszerűen használható. A </w:t>
      </w:r>
      <w:proofErr w:type="spellStart"/>
      <w:r>
        <w:t>template</w:t>
      </w:r>
      <w:proofErr w:type="spellEnd"/>
      <w:r>
        <w:t xml:space="preserve"> belső változóit (modell) a java API-</w:t>
      </w:r>
      <w:proofErr w:type="spellStart"/>
      <w:r>
        <w:t>val</w:t>
      </w:r>
      <w:proofErr w:type="spellEnd"/>
      <w:r>
        <w:t xml:space="preserve"> tudjuk „injektálni” a </w:t>
      </w:r>
      <w:proofErr w:type="spellStart"/>
      <w:r>
        <w:t>template</w:t>
      </w:r>
      <w:proofErr w:type="spellEnd"/>
      <w:r>
        <w:t xml:space="preserve"> számára. Ellentétben a </w:t>
      </w:r>
      <w:proofErr w:type="spellStart"/>
      <w:r>
        <w:t>FreeMarkerrel</w:t>
      </w:r>
      <w:proofErr w:type="spellEnd"/>
      <w:r>
        <w:t xml:space="preserve"> a </w:t>
      </w:r>
      <w:proofErr w:type="spellStart"/>
      <w:r>
        <w:t>StringTemplate</w:t>
      </w:r>
      <w:proofErr w:type="spellEnd"/>
      <w:r>
        <w:t xml:space="preserve"> fájljait binárisra tudjuk fordítani ezzel növelve a hatékonyságát a szöveg generálásnak. </w:t>
      </w:r>
    </w:p>
    <w:p w14:paraId="68165602" w14:textId="0386EEEA" w:rsidR="00241EA3" w:rsidRDefault="00241EA3" w:rsidP="00241EA3">
      <w:r>
        <w:lastRenderedPageBreak/>
        <w:t xml:space="preserve">Az </w:t>
      </w:r>
      <w:proofErr w:type="spellStart"/>
      <w:r>
        <w:t>eclipse-hez</w:t>
      </w:r>
      <w:proofErr w:type="spellEnd"/>
      <w:r>
        <w:t xml:space="preserve"> ugyan találtam </w:t>
      </w:r>
      <w:proofErr w:type="spellStart"/>
      <w:r>
        <w:t>plugint</w:t>
      </w:r>
      <w:proofErr w:type="spellEnd"/>
      <w:r>
        <w:t xml:space="preserve">, de azt nem sikerült kipróbálnom technikai nehézségek miatt. Így ezekután </w:t>
      </w:r>
      <w:proofErr w:type="spellStart"/>
      <w:r>
        <w:t>StringTemplate</w:t>
      </w:r>
      <w:proofErr w:type="spellEnd"/>
      <w:r>
        <w:t xml:space="preserve">-t </w:t>
      </w:r>
      <w:proofErr w:type="spellStart"/>
      <w:r>
        <w:t>eclipse</w:t>
      </w:r>
      <w:proofErr w:type="spellEnd"/>
      <w:r>
        <w:t>-ben nem megfelelően támogatottnak ítéltem meg.</w:t>
      </w:r>
    </w:p>
    <w:p w14:paraId="6A884712" w14:textId="58D833C9" w:rsidR="00241EA3" w:rsidRDefault="00241EA3" w:rsidP="00241EA3">
      <w:pPr>
        <w:pStyle w:val="Cmsor4"/>
      </w:pPr>
      <w:r>
        <w:t>Listák és ciklusok</w:t>
      </w:r>
    </w:p>
    <w:p w14:paraId="79479E80" w14:textId="09701B4B" w:rsidR="00DD5761" w:rsidRDefault="00DD5761" w:rsidP="00DD5761">
      <w:r>
        <w:t>Klasszikus ciklusok nem támogatottak a nyelv előbb említett alapelve miatt, hiszen modellnek már rendelkezésre kell állnia mire fordítás megkezdődik, így a következő iteráció megkezdése előtt</w:t>
      </w:r>
      <w:r w:rsidR="005A7857">
        <w:t xml:space="preserve"> vagy után</w:t>
      </w:r>
      <w:r>
        <w:t xml:space="preserve"> </w:t>
      </w:r>
      <w:r w:rsidR="005A7857">
        <w:t xml:space="preserve">nincs lehetőség a ciklus feltételben szereplő kifejezéseket kiértékelni. </w:t>
      </w:r>
    </w:p>
    <w:p w14:paraId="65CBF68D" w14:textId="42100E0A" w:rsidR="007F5E94" w:rsidRPr="00DD5761" w:rsidRDefault="005A7857" w:rsidP="00DD5761">
      <w:r>
        <w:t xml:space="preserve">Ez a hiányosság áthidalható listák használatával, hiszen listákon való iteráció támogatott. Ezt a </w:t>
      </w:r>
      <w:proofErr w:type="spellStart"/>
      <w:r w:rsidR="00032B55">
        <w:t>template</w:t>
      </w:r>
      <w:proofErr w:type="spellEnd"/>
      <w:r w:rsidR="00032B55">
        <w:t xml:space="preserve"> nevű elem segítségével lehet elérni</w:t>
      </w:r>
      <w:r w:rsidR="007F5E94">
        <w:t>, ami lehet anonim vagy előre definiált.</w:t>
      </w:r>
      <w:r w:rsidR="00B62363">
        <w:t xml:space="preserve"> </w:t>
      </w:r>
      <w:r w:rsidR="009F0D80">
        <w:t xml:space="preserve">A </w:t>
      </w:r>
      <w:proofErr w:type="spellStart"/>
      <w:r w:rsidR="009F0D80">
        <w:t>templateknek</w:t>
      </w:r>
      <w:proofErr w:type="spellEnd"/>
      <w:r w:rsidR="009F0D80">
        <w:t xml:space="preserve"> bemenetként előre meghatározott számú listát várnak. A listák elemeit 2 fajta módon tudja kezelni, vagy minden elemhez külön-külön legenerálja a hozzátartozó </w:t>
      </w:r>
      <w:proofErr w:type="spellStart"/>
      <w:r w:rsidR="009F0D80">
        <w:t>stringet</w:t>
      </w:r>
      <w:proofErr w:type="spellEnd"/>
      <w:r w:rsidR="009F0D80">
        <w:t xml:space="preserve">, vagy a </w:t>
      </w:r>
      <w:proofErr w:type="spellStart"/>
      <w:r w:rsidR="009F0D80">
        <w:t>template</w:t>
      </w:r>
      <w:proofErr w:type="spellEnd"/>
      <w:r w:rsidR="009F0D80">
        <w:t>-ben az adatnak kihagyott lyukat az lista elemeinek felsorolásával tölti ki.</w:t>
      </w:r>
    </w:p>
    <w:p w14:paraId="24A138C6" w14:textId="2E4C2ED1" w:rsidR="00241EA3" w:rsidRDefault="00AD0CD3" w:rsidP="00241EA3">
      <w:pPr>
        <w:pStyle w:val="Cmsor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B02CB0F" wp14:editId="27E9313A">
                <wp:simplePos x="0" y="0"/>
                <wp:positionH relativeFrom="column">
                  <wp:posOffset>0</wp:posOffset>
                </wp:positionH>
                <wp:positionV relativeFrom="paragraph">
                  <wp:posOffset>932180</wp:posOffset>
                </wp:positionV>
                <wp:extent cx="5378450" cy="635"/>
                <wp:effectExtent l="0" t="0" r="0" b="0"/>
                <wp:wrapSquare wrapText="bothSides"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8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1E412F" w14:textId="5E288166" w:rsidR="00B658FE" w:rsidRPr="00AE274C" w:rsidRDefault="00B84E0E" w:rsidP="00AD0CD3">
                            <w:pPr>
                              <w:pStyle w:val="Kpalrs"/>
                              <w:rPr>
                                <w:sz w:val="24"/>
                                <w:szCs w:val="28"/>
                                <w:lang w:eastAsia="en-US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t>8</w:t>
                            </w:r>
                            <w:r>
                              <w:fldChar w:fldCharType="end"/>
                            </w:r>
                            <w:r w:rsidR="00B658FE">
                              <w:t>. ábra StringTemlate template elemének szintaxisa és használata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02CB0F" id="Szövegdoboz 16" o:spid="_x0000_s1035" type="#_x0000_t202" style="position:absolute;left:0;text-align:left;margin-left:0;margin-top:73.4pt;width:423.5pt;height:.0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" stroked="f">
                <v:textbox style="mso-fit-shape-to-text:t" inset="0,0,0,0">
                  <w:txbxContent>
                    <w:p w14:paraId="4A1E412F" w14:textId="5E288166" w:rsidR="00B658FE" w:rsidRPr="00AE274C" w:rsidRDefault="00B84E0E" w:rsidP="00AD0CD3">
                      <w:pPr>
                        <w:pStyle w:val="Kpalrs"/>
                        <w:rPr>
                          <w:sz w:val="24"/>
                          <w:szCs w:val="28"/>
                          <w:lang w:eastAsia="en-US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t>8</w:t>
                      </w:r>
                      <w:r>
                        <w:fldChar w:fldCharType="end"/>
                      </w:r>
                      <w:r w:rsidR="00B658FE">
                        <w:t>. ábra StringTemlate template elemének szintaxisa és használata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F0D80">
        <w:rPr>
          <w:noProof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24271DD2" wp14:editId="38125404">
                <wp:simplePos x="0" y="0"/>
                <wp:positionH relativeFrom="margin">
                  <wp:align>left</wp:align>
                </wp:positionH>
                <wp:positionV relativeFrom="paragraph">
                  <wp:posOffset>230</wp:posOffset>
                </wp:positionV>
                <wp:extent cx="5378450" cy="875030"/>
                <wp:effectExtent l="0" t="0" r="12700" b="2032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0" cy="875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AC6E40" w14:textId="77777777" w:rsidR="00B658FE" w:rsidRPr="007F5E94" w:rsidRDefault="00B658FE" w:rsidP="007F5E94">
                            <w:pPr>
                              <w:pStyle w:val="Kd"/>
                            </w:pPr>
                            <w:proofErr w:type="spellStart"/>
                            <w:r w:rsidRPr="007F5E94">
                              <w:t>parens</w:t>
                            </w:r>
                            <w:proofErr w:type="spellEnd"/>
                            <w:r w:rsidRPr="007F5E94">
                              <w:t>(x</w:t>
                            </w:r>
                            <w:proofErr w:type="gramStart"/>
                            <w:r w:rsidRPr="007F5E94">
                              <w:t>) ::=</w:t>
                            </w:r>
                            <w:proofErr w:type="gramEnd"/>
                            <w:r w:rsidRPr="007F5E94">
                              <w:t xml:space="preserve"> "(&lt;x&gt;)" &lt;!</w:t>
                            </w:r>
                            <w:proofErr w:type="spellStart"/>
                            <w:r w:rsidRPr="007F5E94">
                              <w:t>template</w:t>
                            </w:r>
                            <w:proofErr w:type="spellEnd"/>
                            <w:r w:rsidRPr="007F5E94">
                              <w:t xml:space="preserve"> definíció!&gt;</w:t>
                            </w:r>
                          </w:p>
                          <w:p w14:paraId="240E6930" w14:textId="03269F87" w:rsidR="00B658FE" w:rsidRPr="007F5E94" w:rsidRDefault="00B658FE" w:rsidP="007F5E94">
                            <w:pPr>
                              <w:pStyle w:val="Kd"/>
                            </w:pPr>
                            <w:r w:rsidRPr="007F5E94">
                              <w:t>["a", "b", "c"]:</w:t>
                            </w:r>
                            <w:proofErr w:type="spellStart"/>
                            <w:r w:rsidRPr="007F5E94">
                              <w:t>parens</w:t>
                            </w:r>
                            <w:proofErr w:type="spellEnd"/>
                            <w:r w:rsidRPr="007F5E94">
                              <w:t>() -&gt; (a)(b)(c) &lt;!!&gt;</w:t>
                            </w:r>
                          </w:p>
                          <w:p w14:paraId="52083C91" w14:textId="292C5CCB" w:rsidR="00B658FE" w:rsidRPr="007F5E94" w:rsidRDefault="00B658FE" w:rsidP="007F5E94">
                            <w:pPr>
                              <w:pStyle w:val="Kd"/>
                            </w:pPr>
                            <w:proofErr w:type="spellStart"/>
                            <w:r w:rsidRPr="007F5E94">
                              <w:t>parens</w:t>
                            </w:r>
                            <w:proofErr w:type="spellEnd"/>
                            <w:r w:rsidRPr="007F5E94">
                              <w:t>(["a", "b", "c"]) -&gt; (abc)</w:t>
                            </w:r>
                          </w:p>
                          <w:p w14:paraId="25F0A646" w14:textId="50B554FC" w:rsidR="00B658FE" w:rsidRPr="007F5E94" w:rsidRDefault="00B658FE" w:rsidP="007F5E94">
                            <w:pPr>
                              <w:pStyle w:val="Kd"/>
                            </w:pPr>
                            <w:r w:rsidRPr="007F5E94">
                              <w:t>&lt;["</w:t>
                            </w:r>
                            <w:proofErr w:type="spellStart"/>
                            <w:r w:rsidRPr="007F5E94">
                              <w:t>a","b</w:t>
                            </w:r>
                            <w:proofErr w:type="spellEnd"/>
                            <w:r w:rsidRPr="007F5E94">
                              <w:t xml:space="preserve">"]:{v | &lt;v&gt;=&lt;i&gt;;}&gt; -&gt; a=1;b=2; &lt;!anonim </w:t>
                            </w:r>
                            <w:proofErr w:type="spellStart"/>
                            <w:r w:rsidRPr="007F5E94">
                              <w:t>template</w:t>
                            </w:r>
                            <w:proofErr w:type="spellEnd"/>
                            <w:r w:rsidRPr="007F5E94">
                              <w:t>!&gt;</w:t>
                            </w:r>
                          </w:p>
                          <w:p w14:paraId="7B438254" w14:textId="77777777" w:rsidR="00B658FE" w:rsidRDefault="00B658FE" w:rsidP="007F5E94">
                            <w:pPr>
                              <w:pStyle w:val="HTML-kntformzott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</w:rPr>
                            </w:pPr>
                            <w:r>
                              <w:rPr>
                                <w:rStyle w:val="HTML-kd"/>
                                <w:rFonts w:ascii="Consolas" w:hAnsi="Consolas"/>
                                <w:color w:val="24292E"/>
                                <w:bdr w:val="none" w:sz="0" w:space="0" w:color="auto" w:frame="1"/>
                              </w:rPr>
                              <w:t>&lt;["</w:t>
                            </w:r>
                            <w:proofErr w:type="spellStart"/>
                            <w:r>
                              <w:rPr>
                                <w:rStyle w:val="HTML-kd"/>
                                <w:rFonts w:ascii="Consolas" w:hAnsi="Consolas"/>
                                <w:color w:val="24292E"/>
                                <w:bdr w:val="none" w:sz="0" w:space="0" w:color="auto" w:frame="1"/>
                              </w:rPr>
                              <w:t>a","b</w:t>
                            </w:r>
                            <w:proofErr w:type="spellEnd"/>
                            <w:r>
                              <w:rPr>
                                <w:rStyle w:val="HTML-kd"/>
                                <w:rFonts w:ascii="Consolas" w:hAnsi="Consolas"/>
                                <w:color w:val="24292E"/>
                                <w:bdr w:val="none" w:sz="0" w:space="0" w:color="auto" w:frame="1"/>
                              </w:rPr>
                              <w:t>"]:{v | &lt;v&gt;=&lt;i&gt;;}&gt;</w:t>
                            </w:r>
                          </w:p>
                          <w:p w14:paraId="42D98076" w14:textId="77777777" w:rsidR="00B658FE" w:rsidRDefault="00B658FE" w:rsidP="007F5E94">
                            <w:pPr>
                              <w:pStyle w:val="Kd"/>
                              <w:rPr>
                                <w:bdr w:val="none" w:sz="0" w:space="0" w:color="auto" w:frame="1"/>
                                <w:lang w:eastAsia="hu-HU"/>
                              </w:rPr>
                            </w:pPr>
                          </w:p>
                          <w:p w14:paraId="26B9B040" w14:textId="41B465F4" w:rsidR="00B658FE" w:rsidRDefault="00B658FE" w:rsidP="007F5E94">
                            <w:pPr>
                              <w:pStyle w:val="Kd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71DD2" id="_x0000_s1036" type="#_x0000_t202" style="position:absolute;left:0;text-align:left;margin-left:0;margin-top:0;width:423.5pt;height:68.9pt;z-index:2516597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">
                <v:textbox>
                  <w:txbxContent>
                    <w:p w14:paraId="5AAC6E40" w14:textId="77777777" w:rsidR="00B658FE" w:rsidRPr="007F5E94" w:rsidRDefault="00B658FE" w:rsidP="007F5E94">
                      <w:pPr>
                        <w:pStyle w:val="Kd"/>
                      </w:pPr>
                      <w:proofErr w:type="spellStart"/>
                      <w:r w:rsidRPr="007F5E94">
                        <w:t>parens</w:t>
                      </w:r>
                      <w:proofErr w:type="spellEnd"/>
                      <w:r w:rsidRPr="007F5E94">
                        <w:t>(x</w:t>
                      </w:r>
                      <w:proofErr w:type="gramStart"/>
                      <w:r w:rsidRPr="007F5E94">
                        <w:t>) ::=</w:t>
                      </w:r>
                      <w:proofErr w:type="gramEnd"/>
                      <w:r w:rsidRPr="007F5E94">
                        <w:t xml:space="preserve"> "(&lt;x&gt;)" &lt;!</w:t>
                      </w:r>
                      <w:proofErr w:type="spellStart"/>
                      <w:r w:rsidRPr="007F5E94">
                        <w:t>template</w:t>
                      </w:r>
                      <w:proofErr w:type="spellEnd"/>
                      <w:r w:rsidRPr="007F5E94">
                        <w:t xml:space="preserve"> definíció!&gt;</w:t>
                      </w:r>
                    </w:p>
                    <w:p w14:paraId="240E6930" w14:textId="03269F87" w:rsidR="00B658FE" w:rsidRPr="007F5E94" w:rsidRDefault="00B658FE" w:rsidP="007F5E94">
                      <w:pPr>
                        <w:pStyle w:val="Kd"/>
                      </w:pPr>
                      <w:r w:rsidRPr="007F5E94">
                        <w:t>["a", "b", "c"]:</w:t>
                      </w:r>
                      <w:proofErr w:type="spellStart"/>
                      <w:r w:rsidRPr="007F5E94">
                        <w:t>parens</w:t>
                      </w:r>
                      <w:proofErr w:type="spellEnd"/>
                      <w:r w:rsidRPr="007F5E94">
                        <w:t>() -&gt; (a)(b)(c) &lt;!!&gt;</w:t>
                      </w:r>
                    </w:p>
                    <w:p w14:paraId="52083C91" w14:textId="292C5CCB" w:rsidR="00B658FE" w:rsidRPr="007F5E94" w:rsidRDefault="00B658FE" w:rsidP="007F5E94">
                      <w:pPr>
                        <w:pStyle w:val="Kd"/>
                      </w:pPr>
                      <w:proofErr w:type="spellStart"/>
                      <w:r w:rsidRPr="007F5E94">
                        <w:t>parens</w:t>
                      </w:r>
                      <w:proofErr w:type="spellEnd"/>
                      <w:r w:rsidRPr="007F5E94">
                        <w:t>(["a", "b", "c"]) -&gt; (abc)</w:t>
                      </w:r>
                    </w:p>
                    <w:p w14:paraId="25F0A646" w14:textId="50B554FC" w:rsidR="00B658FE" w:rsidRPr="007F5E94" w:rsidRDefault="00B658FE" w:rsidP="007F5E94">
                      <w:pPr>
                        <w:pStyle w:val="Kd"/>
                      </w:pPr>
                      <w:r w:rsidRPr="007F5E94">
                        <w:t>&lt;["</w:t>
                      </w:r>
                      <w:proofErr w:type="spellStart"/>
                      <w:r w:rsidRPr="007F5E94">
                        <w:t>a","b</w:t>
                      </w:r>
                      <w:proofErr w:type="spellEnd"/>
                      <w:r w:rsidRPr="007F5E94">
                        <w:t xml:space="preserve">"]:{v | &lt;v&gt;=&lt;i&gt;;}&gt; -&gt; a=1;b=2; &lt;!anonim </w:t>
                      </w:r>
                      <w:proofErr w:type="spellStart"/>
                      <w:r w:rsidRPr="007F5E94">
                        <w:t>template</w:t>
                      </w:r>
                      <w:proofErr w:type="spellEnd"/>
                      <w:r w:rsidRPr="007F5E94">
                        <w:t>!&gt;</w:t>
                      </w:r>
                    </w:p>
                    <w:p w14:paraId="7B438254" w14:textId="77777777" w:rsidR="00B658FE" w:rsidRDefault="00B658FE" w:rsidP="007F5E94">
                      <w:pPr>
                        <w:pStyle w:val="HTML-kntformzott"/>
                        <w:shd w:val="clear" w:color="auto" w:fill="F6F8FA"/>
                        <w:rPr>
                          <w:rFonts w:ascii="Consolas" w:hAnsi="Consolas"/>
                          <w:color w:val="24292E"/>
                        </w:rPr>
                      </w:pPr>
                      <w:r>
                        <w:rPr>
                          <w:rStyle w:val="HTML-kd"/>
                          <w:rFonts w:ascii="Consolas" w:hAnsi="Consolas"/>
                          <w:color w:val="24292E"/>
                          <w:bdr w:val="none" w:sz="0" w:space="0" w:color="auto" w:frame="1"/>
                        </w:rPr>
                        <w:t>&lt;["</w:t>
                      </w:r>
                      <w:proofErr w:type="spellStart"/>
                      <w:r>
                        <w:rPr>
                          <w:rStyle w:val="HTML-kd"/>
                          <w:rFonts w:ascii="Consolas" w:hAnsi="Consolas"/>
                          <w:color w:val="24292E"/>
                          <w:bdr w:val="none" w:sz="0" w:space="0" w:color="auto" w:frame="1"/>
                        </w:rPr>
                        <w:t>a","b</w:t>
                      </w:r>
                      <w:proofErr w:type="spellEnd"/>
                      <w:r>
                        <w:rPr>
                          <w:rStyle w:val="HTML-kd"/>
                          <w:rFonts w:ascii="Consolas" w:hAnsi="Consolas"/>
                          <w:color w:val="24292E"/>
                          <w:bdr w:val="none" w:sz="0" w:space="0" w:color="auto" w:frame="1"/>
                        </w:rPr>
                        <w:t>"]:{v | &lt;v&gt;=&lt;i&gt;;}&gt;</w:t>
                      </w:r>
                    </w:p>
                    <w:p w14:paraId="42D98076" w14:textId="77777777" w:rsidR="00B658FE" w:rsidRDefault="00B658FE" w:rsidP="007F5E94">
                      <w:pPr>
                        <w:pStyle w:val="Kd"/>
                        <w:rPr>
                          <w:bdr w:val="none" w:sz="0" w:space="0" w:color="auto" w:frame="1"/>
                          <w:lang w:eastAsia="hu-HU"/>
                        </w:rPr>
                      </w:pPr>
                    </w:p>
                    <w:p w14:paraId="26B9B040" w14:textId="41B465F4" w:rsidR="00B658FE" w:rsidRDefault="00B658FE" w:rsidP="007F5E94">
                      <w:pPr>
                        <w:pStyle w:val="Kd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41EA3">
        <w:t>Elágazások</w:t>
      </w:r>
    </w:p>
    <w:p w14:paraId="125ADDB3" w14:textId="44B1EDDA" w:rsidR="00AD0CD3" w:rsidRPr="00AD0CD3" w:rsidRDefault="00AD0CD3" w:rsidP="00AD0CD3"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92080E7" wp14:editId="44E7C28D">
                <wp:simplePos x="0" y="0"/>
                <wp:positionH relativeFrom="margin">
                  <wp:align>right</wp:align>
                </wp:positionH>
                <wp:positionV relativeFrom="paragraph">
                  <wp:posOffset>2158338</wp:posOffset>
                </wp:positionV>
                <wp:extent cx="5397500" cy="635"/>
                <wp:effectExtent l="0" t="0" r="0" b="9525"/>
                <wp:wrapSquare wrapText="bothSides"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2FAB57" w14:textId="094529EA" w:rsidR="00B658FE" w:rsidRPr="00A723C8" w:rsidRDefault="00B84E0E" w:rsidP="00AD0CD3">
                            <w:pPr>
                              <w:pStyle w:val="Kpalrs"/>
                              <w:rPr>
                                <w:sz w:val="24"/>
                                <w:szCs w:val="28"/>
                                <w:lang w:eastAsia="en-US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t>9</w:t>
                            </w:r>
                            <w:r>
                              <w:fldChar w:fldCharType="end"/>
                            </w:r>
                            <w:r w:rsidR="00B658FE">
                              <w:t>. ábra Elágazás elemének szintaxisa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2080E7" id="Szövegdoboz 17" o:spid="_x0000_s1037" type="#_x0000_t202" style="position:absolute;left:0;text-align:left;margin-left:373.8pt;margin-top:169.95pt;width:425pt;height:.05pt;z-index:251672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" stroked="f">
                <v:textbox style="mso-fit-shape-to-text:t" inset="0,0,0,0">
                  <w:txbxContent>
                    <w:p w14:paraId="2D2FAB57" w14:textId="094529EA" w:rsidR="00B658FE" w:rsidRPr="00A723C8" w:rsidRDefault="00B84E0E" w:rsidP="00AD0CD3">
                      <w:pPr>
                        <w:pStyle w:val="Kpalrs"/>
                        <w:rPr>
                          <w:sz w:val="24"/>
                          <w:szCs w:val="28"/>
                          <w:lang w:eastAsia="en-US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t>9</w:t>
                      </w:r>
                      <w:r>
                        <w:fldChar w:fldCharType="end"/>
                      </w:r>
                      <w:r w:rsidR="00B658FE">
                        <w:t>. ábra Elágazás elemének szintaxisa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31D53017" wp14:editId="55FDABBB">
                <wp:simplePos x="0" y="0"/>
                <wp:positionH relativeFrom="margin">
                  <wp:align>right</wp:align>
                </wp:positionH>
                <wp:positionV relativeFrom="paragraph">
                  <wp:posOffset>1009650</wp:posOffset>
                </wp:positionV>
                <wp:extent cx="5397500" cy="1099185"/>
                <wp:effectExtent l="0" t="0" r="12700" b="24765"/>
                <wp:wrapSquare wrapText="bothSides"/>
                <wp:docPr id="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00" cy="1099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2B7D63" w14:textId="77777777" w:rsidR="00B658FE" w:rsidRDefault="00B658FE" w:rsidP="00AD0CD3">
                            <w:pPr>
                              <w:pStyle w:val="Kd"/>
                            </w:pPr>
                            <w:r>
                              <w:t>&lt;</w:t>
                            </w:r>
                            <w:proofErr w:type="spellStart"/>
                            <w:r>
                              <w:t>if</w:t>
                            </w:r>
                            <w:proofErr w:type="spellEnd"/>
                            <w:r>
                              <w:t>(boolexpr1)&gt;</w:t>
                            </w:r>
                            <w:proofErr w:type="spellStart"/>
                            <w:r>
                              <w:t>subtemplate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46761236" w14:textId="77777777" w:rsidR="00B658FE" w:rsidRDefault="00B658FE" w:rsidP="00AD0CD3">
                            <w:pPr>
                              <w:pStyle w:val="Kd"/>
                            </w:pPr>
                            <w:r>
                              <w:tab/>
                              <w:t>&lt;</w:t>
                            </w:r>
                            <w:proofErr w:type="spellStart"/>
                            <w:r>
                              <w:t>elseif</w:t>
                            </w:r>
                            <w:proofErr w:type="spellEnd"/>
                            <w:r>
                              <w:t xml:space="preserve">(boolexpr2)&gt;subtemplate2 </w:t>
                            </w:r>
                          </w:p>
                          <w:p w14:paraId="3AA573E4" w14:textId="77777777" w:rsidR="00B658FE" w:rsidRDefault="00B658FE" w:rsidP="00AD0CD3">
                            <w:pPr>
                              <w:pStyle w:val="Kd"/>
                            </w:pPr>
                            <w:r>
                              <w:tab/>
                              <w:t>...</w:t>
                            </w:r>
                          </w:p>
                          <w:p w14:paraId="785BB63C" w14:textId="77777777" w:rsidR="00B658FE" w:rsidRDefault="00B658FE" w:rsidP="00AD0CD3">
                            <w:pPr>
                              <w:pStyle w:val="Kd"/>
                            </w:pPr>
                            <w:r>
                              <w:tab/>
                              <w:t>&lt;</w:t>
                            </w:r>
                            <w:proofErr w:type="spellStart"/>
                            <w:r>
                              <w:t>elseif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boolexprN</w:t>
                            </w:r>
                            <w:proofErr w:type="spellEnd"/>
                            <w:r>
                              <w:t>)&gt;</w:t>
                            </w:r>
                            <w:proofErr w:type="spellStart"/>
                            <w:r>
                              <w:t>subtemplateN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716B15C7" w14:textId="77777777" w:rsidR="00B658FE" w:rsidRDefault="00B658FE" w:rsidP="00AD0CD3">
                            <w:pPr>
                              <w:pStyle w:val="Kd"/>
                            </w:pPr>
                            <w:r>
                              <w:tab/>
                              <w:t>&lt;</w:t>
                            </w:r>
                            <w:proofErr w:type="spellStart"/>
                            <w:r>
                              <w:t>else</w:t>
                            </w:r>
                            <w:proofErr w:type="spellEnd"/>
                            <w:r>
                              <w:t>&gt;</w:t>
                            </w:r>
                            <w:proofErr w:type="spellStart"/>
                            <w:r>
                              <w:t>defaultsubtemplate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4858A90A" w14:textId="342F6868" w:rsidR="00B658FE" w:rsidRDefault="00B658FE" w:rsidP="00AD0CD3">
                            <w:pPr>
                              <w:pStyle w:val="Kd"/>
                            </w:pPr>
                            <w:r>
                              <w:t>&lt;</w:t>
                            </w:r>
                            <w:proofErr w:type="spellStart"/>
                            <w:r>
                              <w:t>endif</w:t>
                            </w:r>
                            <w:proofErr w:type="spellEnd"/>
                            <w: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53017" id="_x0000_s1038" type="#_x0000_t202" style="position:absolute;left:0;text-align:left;margin-left:373.8pt;margin-top:79.5pt;width:425pt;height:86.55pt;z-index:2516638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">
                <v:textbox>
                  <w:txbxContent>
                    <w:p w14:paraId="532B7D63" w14:textId="77777777" w:rsidR="00B658FE" w:rsidRDefault="00B658FE" w:rsidP="00AD0CD3">
                      <w:pPr>
                        <w:pStyle w:val="Kd"/>
                      </w:pPr>
                      <w:r>
                        <w:t>&lt;</w:t>
                      </w:r>
                      <w:proofErr w:type="spellStart"/>
                      <w:r>
                        <w:t>if</w:t>
                      </w:r>
                      <w:proofErr w:type="spellEnd"/>
                      <w:r>
                        <w:t>(boolexpr1)&gt;</w:t>
                      </w:r>
                      <w:proofErr w:type="spellStart"/>
                      <w:r>
                        <w:t>subtemplate</w:t>
                      </w:r>
                      <w:proofErr w:type="spellEnd"/>
                      <w:r>
                        <w:t xml:space="preserve"> </w:t>
                      </w:r>
                    </w:p>
                    <w:p w14:paraId="46761236" w14:textId="77777777" w:rsidR="00B658FE" w:rsidRDefault="00B658FE" w:rsidP="00AD0CD3">
                      <w:pPr>
                        <w:pStyle w:val="Kd"/>
                      </w:pPr>
                      <w:r>
                        <w:tab/>
                        <w:t>&lt;</w:t>
                      </w:r>
                      <w:proofErr w:type="spellStart"/>
                      <w:r>
                        <w:t>elseif</w:t>
                      </w:r>
                      <w:proofErr w:type="spellEnd"/>
                      <w:r>
                        <w:t xml:space="preserve">(boolexpr2)&gt;subtemplate2 </w:t>
                      </w:r>
                    </w:p>
                    <w:p w14:paraId="3AA573E4" w14:textId="77777777" w:rsidR="00B658FE" w:rsidRDefault="00B658FE" w:rsidP="00AD0CD3">
                      <w:pPr>
                        <w:pStyle w:val="Kd"/>
                      </w:pPr>
                      <w:r>
                        <w:tab/>
                        <w:t>...</w:t>
                      </w:r>
                    </w:p>
                    <w:p w14:paraId="785BB63C" w14:textId="77777777" w:rsidR="00B658FE" w:rsidRDefault="00B658FE" w:rsidP="00AD0CD3">
                      <w:pPr>
                        <w:pStyle w:val="Kd"/>
                      </w:pPr>
                      <w:r>
                        <w:tab/>
                        <w:t>&lt;</w:t>
                      </w:r>
                      <w:proofErr w:type="spellStart"/>
                      <w:r>
                        <w:t>elseif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boolexprN</w:t>
                      </w:r>
                      <w:proofErr w:type="spellEnd"/>
                      <w:r>
                        <w:t>)&gt;</w:t>
                      </w:r>
                      <w:proofErr w:type="spellStart"/>
                      <w:r>
                        <w:t>subtemplateN</w:t>
                      </w:r>
                      <w:proofErr w:type="spellEnd"/>
                      <w:r>
                        <w:t xml:space="preserve"> </w:t>
                      </w:r>
                    </w:p>
                    <w:p w14:paraId="716B15C7" w14:textId="77777777" w:rsidR="00B658FE" w:rsidRDefault="00B658FE" w:rsidP="00AD0CD3">
                      <w:pPr>
                        <w:pStyle w:val="Kd"/>
                      </w:pPr>
                      <w:r>
                        <w:tab/>
                        <w:t>&lt;</w:t>
                      </w:r>
                      <w:proofErr w:type="spellStart"/>
                      <w:r>
                        <w:t>else</w:t>
                      </w:r>
                      <w:proofErr w:type="spellEnd"/>
                      <w:r>
                        <w:t>&gt;</w:t>
                      </w:r>
                      <w:proofErr w:type="spellStart"/>
                      <w:r>
                        <w:t>defaultsubtemplate</w:t>
                      </w:r>
                      <w:proofErr w:type="spellEnd"/>
                      <w:r>
                        <w:t xml:space="preserve"> </w:t>
                      </w:r>
                    </w:p>
                    <w:p w14:paraId="4858A90A" w14:textId="342F6868" w:rsidR="00B658FE" w:rsidRDefault="00B658FE" w:rsidP="00AD0CD3">
                      <w:pPr>
                        <w:pStyle w:val="Kd"/>
                      </w:pPr>
                      <w:r>
                        <w:t>&lt;</w:t>
                      </w:r>
                      <w:proofErr w:type="spellStart"/>
                      <w:r>
                        <w:t>endif</w:t>
                      </w:r>
                      <w:proofErr w:type="spellEnd"/>
                      <w:r>
                        <w:t>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Az elágazások is támogatottak </w:t>
      </w:r>
      <w:proofErr w:type="spellStart"/>
      <w:r>
        <w:t>StringTemplate</w:t>
      </w:r>
      <w:proofErr w:type="spellEnd"/>
      <w:r>
        <w:t>-ben</w:t>
      </w:r>
      <w:r w:rsidR="009A5BD2">
        <w:t>,</w:t>
      </w:r>
      <w:r>
        <w:t xml:space="preserve"> használatuk hasonló a </w:t>
      </w:r>
      <w:proofErr w:type="spellStart"/>
      <w:r>
        <w:t>FreeMarkerben</w:t>
      </w:r>
      <w:proofErr w:type="spellEnd"/>
      <w:r>
        <w:t xml:space="preserve"> bemutatotthoz, itt a</w:t>
      </w:r>
      <w:r w:rsidR="00BB2E5B">
        <w:t>z</w:t>
      </w:r>
      <w:r>
        <w:t xml:space="preserve"> elágazást a &lt;</w:t>
      </w:r>
      <w:proofErr w:type="spellStart"/>
      <w:r>
        <w:t>if</w:t>
      </w:r>
      <w:proofErr w:type="spellEnd"/>
      <w:r>
        <w:t>…&gt; kifejezéssel kezdhetjük</w:t>
      </w:r>
      <w:r w:rsidR="00BB2E5B">
        <w:t>,</w:t>
      </w:r>
      <w:r>
        <w:t xml:space="preserve"> illetve a &lt;</w:t>
      </w:r>
      <w:proofErr w:type="spellStart"/>
      <w:r>
        <w:t>endif</w:t>
      </w:r>
      <w:proofErr w:type="spellEnd"/>
      <w:r>
        <w:t xml:space="preserve">&gt; kifejezéssel kell zárni azt. Továbbá itt is van lehetőség </w:t>
      </w:r>
      <w:r w:rsidRPr="00AD0CD3">
        <w:rPr>
          <w:i/>
        </w:rPr>
        <w:t>egyébként</w:t>
      </w:r>
      <w:r>
        <w:t xml:space="preserve"> és </w:t>
      </w:r>
      <w:proofErr w:type="gramStart"/>
      <w:r w:rsidRPr="00AD0CD3">
        <w:rPr>
          <w:i/>
        </w:rPr>
        <w:t>egyébként</w:t>
      </w:r>
      <w:proofErr w:type="gramEnd"/>
      <w:r w:rsidRPr="00AD0CD3">
        <w:rPr>
          <w:i/>
        </w:rPr>
        <w:t xml:space="preserve"> ha</w:t>
      </w:r>
      <w:r>
        <w:t xml:space="preserve"> ágak kezelésére az &lt;</w:t>
      </w:r>
      <w:proofErr w:type="spellStart"/>
      <w:r>
        <w:t>else</w:t>
      </w:r>
      <w:proofErr w:type="spellEnd"/>
      <w:r>
        <w:t>&gt; és &lt;</w:t>
      </w:r>
      <w:proofErr w:type="spellStart"/>
      <w:r>
        <w:t>elseif</w:t>
      </w:r>
      <w:proofErr w:type="spellEnd"/>
      <w:r>
        <w:t>…&gt; kifejezések használatával.</w:t>
      </w:r>
    </w:p>
    <w:p w14:paraId="6FFDAF5E" w14:textId="5DCEB255" w:rsidR="005F0577" w:rsidRDefault="005F0577" w:rsidP="005939C4">
      <w:pPr>
        <w:pStyle w:val="Cmsor3"/>
      </w:pPr>
      <w:bookmarkStart w:id="28" w:name="_Toc531715930"/>
      <w:proofErr w:type="spellStart"/>
      <w:r>
        <w:lastRenderedPageBreak/>
        <w:t>Xtend</w:t>
      </w:r>
      <w:bookmarkEnd w:id="28"/>
      <w:proofErr w:type="spellEnd"/>
    </w:p>
    <w:p w14:paraId="44FF9CD3" w14:textId="70FCE35F" w:rsidR="009A5BD2" w:rsidRPr="00B461FA" w:rsidRDefault="00436F12" w:rsidP="009A5BD2">
      <w:pPr>
        <w:rPr>
          <w:lang w:eastAsia="hu-HU"/>
        </w:rPr>
      </w:pPr>
      <w:r>
        <w:rPr>
          <w:lang w:eastAsia="hu-HU"/>
        </w:rPr>
        <w:t xml:space="preserve">Az </w:t>
      </w:r>
      <w:proofErr w:type="spellStart"/>
      <w:r w:rsidR="00B461FA" w:rsidRPr="00B461FA">
        <w:rPr>
          <w:lang w:eastAsia="hu-HU"/>
        </w:rPr>
        <w:t>Xtend</w:t>
      </w:r>
      <w:proofErr w:type="spellEnd"/>
      <w:r>
        <w:rPr>
          <w:lang w:eastAsia="hu-HU"/>
        </w:rPr>
        <w:fldChar w:fldCharType="begin"/>
      </w:r>
      <w:r>
        <w:rPr>
          <w:lang w:eastAsia="hu-HU"/>
        </w:rPr>
        <w:instrText xml:space="preserve"> REF _Ref531005387 \r \h </w:instrText>
      </w:r>
      <w:r>
        <w:rPr>
          <w:lang w:eastAsia="hu-HU"/>
        </w:rPr>
      </w:r>
      <w:r>
        <w:rPr>
          <w:lang w:eastAsia="hu-HU"/>
        </w:rPr>
        <w:fldChar w:fldCharType="separate"/>
      </w:r>
      <w:r w:rsidR="00B25527">
        <w:rPr>
          <w:lang w:eastAsia="hu-HU"/>
        </w:rPr>
        <w:t>[14]</w:t>
      </w:r>
      <w:r>
        <w:rPr>
          <w:lang w:eastAsia="hu-HU"/>
        </w:rPr>
        <w:fldChar w:fldCharType="end"/>
      </w:r>
      <w:r w:rsidR="00B461FA" w:rsidRPr="00B461FA">
        <w:rPr>
          <w:lang w:eastAsia="hu-HU"/>
        </w:rPr>
        <w:t xml:space="preserve"> egy statikusan típusos programozási nyelv, ami egy vékony rétegként </w:t>
      </w:r>
      <w:r w:rsidR="009A5BD2">
        <w:rPr>
          <w:lang w:eastAsia="hu-HU"/>
        </w:rPr>
        <w:t>csomagolja be</w:t>
      </w:r>
      <w:r w:rsidR="00B461FA" w:rsidRPr="00B461FA">
        <w:rPr>
          <w:lang w:eastAsia="hu-HU"/>
        </w:rPr>
        <w:t xml:space="preserve"> a JDK-</w:t>
      </w:r>
      <w:r w:rsidR="009A5BD2">
        <w:rPr>
          <w:lang w:eastAsia="hu-HU"/>
        </w:rPr>
        <w:t>t</w:t>
      </w:r>
      <w:r w:rsidR="00B461FA" w:rsidRPr="00B461FA">
        <w:rPr>
          <w:lang w:eastAsia="hu-HU"/>
        </w:rPr>
        <w:t xml:space="preserve"> (Java </w:t>
      </w:r>
      <w:proofErr w:type="spellStart"/>
      <w:r w:rsidR="00B461FA" w:rsidRPr="00B461FA">
        <w:rPr>
          <w:lang w:eastAsia="hu-HU"/>
        </w:rPr>
        <w:t>development</w:t>
      </w:r>
      <w:proofErr w:type="spellEnd"/>
      <w:r w:rsidR="00B461FA" w:rsidRPr="00B461FA">
        <w:rPr>
          <w:lang w:eastAsia="hu-HU"/>
        </w:rPr>
        <w:t xml:space="preserve"> kit) kiegészítés</w:t>
      </w:r>
      <w:r w:rsidR="00BB2E5B">
        <w:rPr>
          <w:lang w:eastAsia="hu-HU"/>
        </w:rPr>
        <w:t>e</w:t>
      </w:r>
      <w:r w:rsidR="00B461FA" w:rsidRPr="00B461FA">
        <w:rPr>
          <w:lang w:eastAsia="hu-HU"/>
        </w:rPr>
        <w:t>ket és új funkci</w:t>
      </w:r>
      <w:r w:rsidR="00BB2E5B">
        <w:rPr>
          <w:lang w:eastAsia="hu-HU"/>
        </w:rPr>
        <w:t>óka</w:t>
      </w:r>
      <w:r w:rsidR="00B461FA" w:rsidRPr="00B461FA">
        <w:rPr>
          <w:lang w:eastAsia="hu-HU"/>
        </w:rPr>
        <w:t xml:space="preserve">t rendelve hozzá. Az egyik ilyen </w:t>
      </w:r>
      <w:r w:rsidR="00BB2E5B">
        <w:rPr>
          <w:lang w:eastAsia="hu-HU"/>
        </w:rPr>
        <w:t>funkció</w:t>
      </w:r>
      <w:r w:rsidR="00B461FA" w:rsidRPr="00B461FA">
        <w:rPr>
          <w:lang w:eastAsia="hu-HU"/>
        </w:rPr>
        <w:t xml:space="preserve"> a </w:t>
      </w:r>
      <w:proofErr w:type="spellStart"/>
      <w:r w:rsidR="00BB2E5B">
        <w:rPr>
          <w:lang w:eastAsia="hu-HU"/>
        </w:rPr>
        <w:t>Xtend</w:t>
      </w:r>
      <w:proofErr w:type="spellEnd"/>
      <w:r w:rsidR="00B461FA" w:rsidRPr="00B461FA">
        <w:rPr>
          <w:lang w:eastAsia="hu-HU"/>
        </w:rPr>
        <w:t xml:space="preserve"> saját </w:t>
      </w:r>
      <w:proofErr w:type="spellStart"/>
      <w:r w:rsidR="00B461FA" w:rsidRPr="00B461FA">
        <w:rPr>
          <w:lang w:eastAsia="hu-HU"/>
        </w:rPr>
        <w:t>template</w:t>
      </w:r>
      <w:proofErr w:type="spellEnd"/>
      <w:r w:rsidR="00B461FA" w:rsidRPr="00B461FA">
        <w:rPr>
          <w:lang w:eastAsia="hu-HU"/>
        </w:rPr>
        <w:t xml:space="preserve"> nyelve</w:t>
      </w:r>
      <w:r>
        <w:rPr>
          <w:lang w:eastAsia="hu-HU"/>
        </w:rPr>
        <w:t>,</w:t>
      </w:r>
      <w:r w:rsidR="00B461FA" w:rsidRPr="00B461FA">
        <w:rPr>
          <w:lang w:eastAsia="hu-HU"/>
        </w:rPr>
        <w:t xml:space="preserve"> amit </w:t>
      </w:r>
      <w:proofErr w:type="spellStart"/>
      <w:r w:rsidR="00BB2E5B">
        <w:rPr>
          <w:lang w:eastAsia="hu-HU"/>
        </w:rPr>
        <w:t>X</w:t>
      </w:r>
      <w:r w:rsidR="00B461FA" w:rsidRPr="00B461FA">
        <w:rPr>
          <w:lang w:eastAsia="hu-HU"/>
        </w:rPr>
        <w:t>tendes</w:t>
      </w:r>
      <w:proofErr w:type="spellEnd"/>
      <w:r w:rsidR="00B461FA" w:rsidRPr="00B461FA">
        <w:rPr>
          <w:lang w:eastAsia="hu-HU"/>
        </w:rPr>
        <w:t xml:space="preserve"> </w:t>
      </w:r>
      <w:r w:rsidR="009A5BD2">
        <w:rPr>
          <w:lang w:eastAsia="hu-HU"/>
        </w:rPr>
        <w:t>kifejezésként</w:t>
      </w:r>
      <w:r w:rsidR="00F36A63">
        <w:rPr>
          <w:lang w:eastAsia="hu-HU"/>
        </w:rPr>
        <w:t>,</w:t>
      </w:r>
      <w:r w:rsidR="00B461FA" w:rsidRPr="00B461FA">
        <w:rPr>
          <w:lang w:eastAsia="hu-HU"/>
        </w:rPr>
        <w:t xml:space="preserve"> nem</w:t>
      </w:r>
      <w:r w:rsidR="00F36A63">
        <w:rPr>
          <w:lang w:eastAsia="hu-HU"/>
        </w:rPr>
        <w:t xml:space="preserve"> pedig</w:t>
      </w:r>
      <w:r w:rsidR="00B461FA" w:rsidRPr="00B461FA">
        <w:rPr>
          <w:lang w:eastAsia="hu-HU"/>
        </w:rPr>
        <w:t xml:space="preserve"> külön </w:t>
      </w:r>
      <w:proofErr w:type="spellStart"/>
      <w:r w:rsidR="00B461FA" w:rsidRPr="00B461FA">
        <w:rPr>
          <w:lang w:eastAsia="hu-HU"/>
        </w:rPr>
        <w:t>template</w:t>
      </w:r>
      <w:proofErr w:type="spellEnd"/>
      <w:r w:rsidR="00B461FA" w:rsidRPr="00B461FA">
        <w:rPr>
          <w:lang w:eastAsia="hu-HU"/>
        </w:rPr>
        <w:t xml:space="preserve"> fájlként definiálhatunk.</w:t>
      </w:r>
      <w:r w:rsidR="00CD19A2">
        <w:rPr>
          <w:lang w:eastAsia="hu-HU"/>
        </w:rPr>
        <w:t xml:space="preserve"> Mivel a célom </w:t>
      </w:r>
      <w:proofErr w:type="spellStart"/>
      <w:r w:rsidR="00CD19A2">
        <w:rPr>
          <w:lang w:eastAsia="hu-HU"/>
        </w:rPr>
        <w:t>te</w:t>
      </w:r>
      <w:r w:rsidR="009A5BD2">
        <w:rPr>
          <w:lang w:eastAsia="hu-HU"/>
        </w:rPr>
        <w:t>m</w:t>
      </w:r>
      <w:r w:rsidR="00CD19A2">
        <w:rPr>
          <w:lang w:eastAsia="hu-HU"/>
        </w:rPr>
        <w:t>plate</w:t>
      </w:r>
      <w:proofErr w:type="spellEnd"/>
      <w:r w:rsidR="00CD19A2">
        <w:rPr>
          <w:lang w:eastAsia="hu-HU"/>
        </w:rPr>
        <w:t xml:space="preserve"> nyelvek bemutatása, ezért leginkáb</w:t>
      </w:r>
      <w:r w:rsidR="009A5BD2">
        <w:rPr>
          <w:lang w:eastAsia="hu-HU"/>
        </w:rPr>
        <w:t>b</w:t>
      </w:r>
      <w:r w:rsidR="00CD19A2">
        <w:rPr>
          <w:lang w:eastAsia="hu-HU"/>
        </w:rPr>
        <w:t xml:space="preserve"> az </w:t>
      </w:r>
      <w:proofErr w:type="spellStart"/>
      <w:r w:rsidR="00CD19A2">
        <w:rPr>
          <w:lang w:eastAsia="hu-HU"/>
        </w:rPr>
        <w:t>Xtend</w:t>
      </w:r>
      <w:proofErr w:type="spellEnd"/>
      <w:r w:rsidR="00CD19A2">
        <w:rPr>
          <w:lang w:eastAsia="hu-HU"/>
        </w:rPr>
        <w:t xml:space="preserve"> </w:t>
      </w:r>
      <w:proofErr w:type="spellStart"/>
      <w:r w:rsidR="00CD19A2">
        <w:rPr>
          <w:lang w:eastAsia="hu-HU"/>
        </w:rPr>
        <w:t>template</w:t>
      </w:r>
      <w:proofErr w:type="spellEnd"/>
      <w:r w:rsidR="00CD19A2">
        <w:rPr>
          <w:lang w:eastAsia="hu-HU"/>
        </w:rPr>
        <w:t xml:space="preserve"> komponensével szeretnék foglalkozni ebben a fejezetben.</w:t>
      </w:r>
    </w:p>
    <w:p w14:paraId="6683BBD7" w14:textId="53B2538C" w:rsidR="00F63733" w:rsidRDefault="00F63733" w:rsidP="00F63733">
      <w:pPr>
        <w:pStyle w:val="Cmsor4"/>
      </w:pPr>
      <w:r>
        <w:t xml:space="preserve">Java és </w:t>
      </w:r>
      <w:proofErr w:type="spellStart"/>
      <w:r>
        <w:t>eclipse</w:t>
      </w:r>
      <w:proofErr w:type="spellEnd"/>
      <w:r>
        <w:t xml:space="preserve"> támogatás</w:t>
      </w:r>
    </w:p>
    <w:p w14:paraId="0B887B77" w14:textId="1349E8B9" w:rsidR="00436F12" w:rsidRDefault="00436F12" w:rsidP="00436F12">
      <w:pPr>
        <w:rPr>
          <w:lang w:eastAsia="hu-HU"/>
        </w:rPr>
      </w:pPr>
      <w:r>
        <w:rPr>
          <w:lang w:eastAsia="hu-HU"/>
        </w:rPr>
        <w:t xml:space="preserve">Az </w:t>
      </w:r>
      <w:proofErr w:type="spellStart"/>
      <w:r>
        <w:rPr>
          <w:lang w:eastAsia="hu-HU"/>
        </w:rPr>
        <w:t>Xtend</w:t>
      </w:r>
      <w:proofErr w:type="spellEnd"/>
      <w:r w:rsidRPr="00B461FA">
        <w:rPr>
          <w:lang w:eastAsia="hu-HU"/>
        </w:rPr>
        <w:t xml:space="preserve"> </w:t>
      </w:r>
      <w:r w:rsidR="009A5BD2">
        <w:rPr>
          <w:lang w:eastAsia="hu-HU"/>
        </w:rPr>
        <w:t>J</w:t>
      </w:r>
      <w:r w:rsidRPr="00B461FA">
        <w:rPr>
          <w:lang w:eastAsia="hu-HU"/>
        </w:rPr>
        <w:t>ava 8 kompatibilis forráskódra</w:t>
      </w:r>
      <w:r>
        <w:rPr>
          <w:lang w:eastAsia="hu-HU"/>
        </w:rPr>
        <w:t xml:space="preserve"> </w:t>
      </w:r>
      <w:r w:rsidRPr="00B461FA">
        <w:rPr>
          <w:lang w:eastAsia="hu-HU"/>
        </w:rPr>
        <w:t xml:space="preserve">fordul, ezért az </w:t>
      </w:r>
      <w:proofErr w:type="spellStart"/>
      <w:r w:rsidR="00BB2E5B">
        <w:rPr>
          <w:lang w:eastAsia="hu-HU"/>
        </w:rPr>
        <w:t>X</w:t>
      </w:r>
      <w:r w:rsidRPr="00B461FA">
        <w:rPr>
          <w:lang w:eastAsia="hu-HU"/>
        </w:rPr>
        <w:t>tendes</w:t>
      </w:r>
      <w:proofErr w:type="spellEnd"/>
      <w:r w:rsidRPr="00B461FA">
        <w:rPr>
          <w:lang w:eastAsia="hu-HU"/>
        </w:rPr>
        <w:t xml:space="preserve"> osztályok java-s osztályokban import segítségével hivatkozhatók és ugyanez fordítva is megtehető az </w:t>
      </w:r>
      <w:proofErr w:type="spellStart"/>
      <w:r w:rsidR="00BB2E5B">
        <w:rPr>
          <w:lang w:eastAsia="hu-HU"/>
        </w:rPr>
        <w:t>X</w:t>
      </w:r>
      <w:r w:rsidRPr="00B461FA">
        <w:rPr>
          <w:lang w:eastAsia="hu-HU"/>
        </w:rPr>
        <w:t>tendes</w:t>
      </w:r>
      <w:proofErr w:type="spellEnd"/>
      <w:r w:rsidRPr="00B461FA">
        <w:rPr>
          <w:lang w:eastAsia="hu-HU"/>
        </w:rPr>
        <w:t xml:space="preserve"> osztályokon belül.</w:t>
      </w:r>
    </w:p>
    <w:p w14:paraId="6F2B2500" w14:textId="118450B8" w:rsidR="00CD19A2" w:rsidRDefault="00CD19A2" w:rsidP="00436F12">
      <w:pPr>
        <w:rPr>
          <w:lang w:eastAsia="hu-HU"/>
        </w:rPr>
      </w:pPr>
      <w:r>
        <w:rPr>
          <w:lang w:eastAsia="hu-HU"/>
        </w:rPr>
        <w:t xml:space="preserve">Rendelkezik saját </w:t>
      </w:r>
      <w:proofErr w:type="spellStart"/>
      <w:r>
        <w:rPr>
          <w:lang w:eastAsia="hu-HU"/>
        </w:rPr>
        <w:t>eclipse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pluginnel</w:t>
      </w:r>
      <w:proofErr w:type="spellEnd"/>
      <w:r>
        <w:rPr>
          <w:lang w:eastAsia="hu-HU"/>
        </w:rPr>
        <w:t>, ami szintaxis ellenőrzést, kód kiemelést és a java-</w:t>
      </w:r>
      <w:proofErr w:type="spellStart"/>
      <w:r>
        <w:rPr>
          <w:lang w:eastAsia="hu-HU"/>
        </w:rPr>
        <w:t>ra</w:t>
      </w:r>
      <w:proofErr w:type="spellEnd"/>
      <w:r>
        <w:rPr>
          <w:lang w:eastAsia="hu-HU"/>
        </w:rPr>
        <w:t xml:space="preserve"> való fordítást is elvégzi. </w:t>
      </w:r>
      <w:r w:rsidR="00853154">
        <w:rPr>
          <w:lang w:eastAsia="hu-HU"/>
        </w:rPr>
        <w:t>Továbbá k</w:t>
      </w:r>
      <w:r>
        <w:rPr>
          <w:lang w:eastAsia="hu-HU"/>
        </w:rPr>
        <w:t xml:space="preserve">ifejezetten kényelmessé és egyszerűvé tette az </w:t>
      </w:r>
      <w:proofErr w:type="spellStart"/>
      <w:r>
        <w:rPr>
          <w:lang w:eastAsia="hu-HU"/>
        </w:rPr>
        <w:t>Xtend</w:t>
      </w:r>
      <w:proofErr w:type="spellEnd"/>
      <w:r>
        <w:rPr>
          <w:lang w:eastAsia="hu-HU"/>
        </w:rPr>
        <w:t xml:space="preserve"> használatát a beépített kódkiegészítés.</w:t>
      </w:r>
    </w:p>
    <w:p w14:paraId="78390DC7" w14:textId="77777777" w:rsidR="00BB4A22" w:rsidRDefault="00BB4A22" w:rsidP="00BB4A22">
      <w:pPr>
        <w:pStyle w:val="Cmsor4"/>
      </w:pPr>
      <w:r>
        <w:t xml:space="preserve">A </w:t>
      </w:r>
      <w:proofErr w:type="spellStart"/>
      <w:r>
        <w:t>templatenyelv</w:t>
      </w:r>
      <w:proofErr w:type="spellEnd"/>
      <w:r>
        <w:t xml:space="preserve"> kifejezései</w:t>
      </w:r>
    </w:p>
    <w:p w14:paraId="3BD94767" w14:textId="55D9DC3C" w:rsidR="00715D51" w:rsidRPr="00436F12" w:rsidRDefault="00715D51" w:rsidP="00715D51">
      <w:pPr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19BE0201" wp14:editId="052288B1">
                <wp:simplePos x="0" y="0"/>
                <wp:positionH relativeFrom="margin">
                  <wp:align>left</wp:align>
                </wp:positionH>
                <wp:positionV relativeFrom="paragraph">
                  <wp:posOffset>3242006</wp:posOffset>
                </wp:positionV>
                <wp:extent cx="5381625" cy="635"/>
                <wp:effectExtent l="0" t="0" r="9525" b="9525"/>
                <wp:wrapSquare wrapText="bothSides"/>
                <wp:docPr id="2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1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29" w:name="_Ref531015552"/>
                          <w:p w14:paraId="137D3326" w14:textId="11AFF55D" w:rsidR="00B658FE" w:rsidRPr="00715D51" w:rsidRDefault="00B84E0E" w:rsidP="00715D51">
                            <w:pPr>
                              <w:pStyle w:val="Kpalrs"/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t>10</w:t>
                            </w:r>
                            <w:r>
                              <w:fldChar w:fldCharType="end"/>
                            </w:r>
                            <w:r w:rsidR="00B658FE">
                              <w:t>. ábra</w:t>
                            </w:r>
                            <w:bookmarkEnd w:id="29"/>
                            <w:r w:rsidR="00B658FE">
                              <w:t xml:space="preserve"> Xtend template függvény definiálása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BE0201" id="Szövegdoboz 24" o:spid="_x0000_s1039" type="#_x0000_t202" style="position:absolute;left:0;text-align:left;margin-left:0;margin-top:255.3pt;width:423.75pt;height:.05pt;z-index:2516935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" stroked="f">
                <v:textbox style="mso-fit-shape-to-text:t" inset="0,0,0,0">
                  <w:txbxContent>
                    <w:bookmarkStart w:id="30" w:name="_Ref531015552"/>
                    <w:p w14:paraId="137D3326" w14:textId="11AFF55D" w:rsidR="00B658FE" w:rsidRPr="00715D51" w:rsidRDefault="00B84E0E" w:rsidP="00715D51">
                      <w:pPr>
                        <w:pStyle w:val="Kpalrs"/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t>10</w:t>
                      </w:r>
                      <w:r>
                        <w:fldChar w:fldCharType="end"/>
                      </w:r>
                      <w:r w:rsidR="00B658FE">
                        <w:t>. ábra</w:t>
                      </w:r>
                      <w:bookmarkEnd w:id="30"/>
                      <w:r w:rsidR="00B658FE">
                        <w:t xml:space="preserve"> Xtend template függvény definiálása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872A5">
        <w:rPr>
          <w:noProof/>
        </w:rPr>
        <mc:AlternateContent>
          <mc:Choice Requires="wps">
            <w:drawing>
              <wp:anchor distT="45720" distB="45720" distL="114300" distR="114300" simplePos="0" relativeHeight="251691520" behindDoc="0" locked="0" layoutInCell="1" allowOverlap="1" wp14:anchorId="184F5A04" wp14:editId="7FFDCA24">
                <wp:simplePos x="0" y="0"/>
                <wp:positionH relativeFrom="margin">
                  <wp:align>left</wp:align>
                </wp:positionH>
                <wp:positionV relativeFrom="paragraph">
                  <wp:posOffset>1400810</wp:posOffset>
                </wp:positionV>
                <wp:extent cx="5381625" cy="1404620"/>
                <wp:effectExtent l="0" t="0" r="28575" b="25400"/>
                <wp:wrapSquare wrapText="bothSides"/>
                <wp:docPr id="1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FE2A3" w14:textId="77777777" w:rsidR="00B658FE" w:rsidRDefault="00B658FE" w:rsidP="00AF63B5">
                            <w:pPr>
                              <w:pStyle w:val="Kd"/>
                              <w:rPr>
                                <w:lang w:eastAsia="hu-HU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7F0055"/>
                                <w:lang w:eastAsia="hu-HU"/>
                              </w:rPr>
                              <w:t>def</w:t>
                            </w:r>
                            <w:proofErr w:type="spellEnd"/>
                            <w:r>
                              <w:rPr>
                                <w:lang w:eastAsia="hu-H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7F0055"/>
                                <w:lang w:eastAsia="hu-HU"/>
                              </w:rPr>
                              <w:t>static</w:t>
                            </w:r>
                            <w:proofErr w:type="spellEnd"/>
                            <w:r>
                              <w:rPr>
                                <w:lang w:eastAsia="hu-H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eastAsia="hu-HU"/>
                              </w:rPr>
                              <w:t>String</w:t>
                            </w:r>
                            <w:proofErr w:type="spellEnd"/>
                            <w:r>
                              <w:rPr>
                                <w:lang w:eastAsia="hu-HU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eastAsia="hu-HU"/>
                              </w:rPr>
                              <w:t>printVhdl</w:t>
                            </w:r>
                            <w:proofErr w:type="spellEnd"/>
                            <w:r>
                              <w:rPr>
                                <w:lang w:eastAsia="hu-HU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lang w:eastAsia="hu-HU"/>
                              </w:rPr>
                              <w:t xml:space="preserve">HIG </w:t>
                            </w:r>
                            <w:proofErr w:type="spellStart"/>
                            <w:r>
                              <w:rPr>
                                <w:lang w:eastAsia="hu-HU"/>
                              </w:rPr>
                              <w:t>hig</w:t>
                            </w:r>
                            <w:proofErr w:type="spellEnd"/>
                            <w:r>
                              <w:rPr>
                                <w:lang w:eastAsia="hu-HU"/>
                              </w:rPr>
                              <w:t xml:space="preserve">) </w:t>
                            </w:r>
                          </w:p>
                          <w:p w14:paraId="4B2655F7" w14:textId="77777777" w:rsidR="00B658FE" w:rsidRDefault="00B658FE" w:rsidP="00AF63B5">
                            <w:pPr>
                              <w:pStyle w:val="Kd"/>
                              <w:rPr>
                                <w:lang w:eastAsia="hu-HU"/>
                              </w:rPr>
                            </w:pPr>
                            <w:r>
                              <w:rPr>
                                <w:lang w:eastAsia="hu-HU"/>
                              </w:rPr>
                              <w:t xml:space="preserve">    </w:t>
                            </w:r>
                            <w:r>
                              <w:rPr>
                                <w:b/>
                                <w:bCs/>
                                <w:color w:val="7F0055"/>
                                <w:lang w:eastAsia="hu-HU"/>
                              </w:rPr>
                              <w:t>var</w:t>
                            </w:r>
                            <w:r>
                              <w:rPr>
                                <w:lang w:eastAsia="hu-H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eastAsia="hu-HU"/>
                              </w:rPr>
                              <w:t>entity</w:t>
                            </w:r>
                            <w:proofErr w:type="spellEnd"/>
                            <w:r>
                              <w:rPr>
                                <w:lang w:eastAsia="hu-HU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iCs/>
                                <w:color w:val="0000C0"/>
                                <w:lang w:eastAsia="hu-HU"/>
                              </w:rPr>
                              <w:t>preprocessor</w:t>
                            </w:r>
                            <w:r>
                              <w:rPr>
                                <w:lang w:eastAsia="hu-HU"/>
                              </w:rPr>
                              <w:t>.getEntity</w:t>
                            </w:r>
                            <w:proofErr w:type="spellEnd"/>
                            <w:proofErr w:type="gramEnd"/>
                            <w:r>
                              <w:rPr>
                                <w:lang w:eastAsia="hu-HU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lang w:eastAsia="hu-HU"/>
                              </w:rPr>
                              <w:t>hig</w:t>
                            </w:r>
                            <w:proofErr w:type="spellEnd"/>
                            <w:r>
                              <w:rPr>
                                <w:lang w:eastAsia="hu-HU"/>
                              </w:rPr>
                              <w:t>);</w:t>
                            </w:r>
                          </w:p>
                          <w:p w14:paraId="18BCBAE7" w14:textId="77777777" w:rsidR="00B658FE" w:rsidRDefault="00B658FE" w:rsidP="00AF63B5">
                            <w:pPr>
                              <w:pStyle w:val="Kd"/>
                              <w:rPr>
                                <w:lang w:eastAsia="hu-HU"/>
                              </w:rPr>
                            </w:pPr>
                            <w:r>
                              <w:rPr>
                                <w:lang w:eastAsia="hu-HU"/>
                              </w:rPr>
                              <w:t xml:space="preserve">    </w:t>
                            </w:r>
                            <w:r w:rsidRPr="000E33BE">
                              <w:rPr>
                                <w:rFonts w:cs="Consolas"/>
                                <w:b/>
                                <w:bCs/>
                                <w:color w:val="7F0055"/>
                                <w:lang w:eastAsia="hu-HU"/>
                              </w:rPr>
                              <w:t>var</w:t>
                            </w:r>
                            <w:r w:rsidRPr="000E33BE">
                              <w:rPr>
                                <w:rFonts w:cs="Consolas"/>
                                <w:color w:val="000000"/>
                                <w:lang w:eastAsia="hu-HU"/>
                              </w:rPr>
                              <w:t xml:space="preserve"> </w:t>
                            </w:r>
                            <w:proofErr w:type="spellStart"/>
                            <w:r w:rsidRPr="000E33BE">
                              <w:rPr>
                                <w:rFonts w:cs="Consolas"/>
                                <w:color w:val="000000"/>
                                <w:u w:val="single"/>
                                <w:lang w:eastAsia="hu-HU"/>
                              </w:rPr>
                              <w:t>vhdlOutput</w:t>
                            </w:r>
                            <w:proofErr w:type="spellEnd"/>
                            <w:r w:rsidRPr="000E33BE">
                              <w:rPr>
                                <w:rFonts w:cs="Consolas"/>
                                <w:color w:val="000000"/>
                                <w:lang w:eastAsia="hu-HU"/>
                              </w:rPr>
                              <w:t xml:space="preserve"> = </w:t>
                            </w:r>
                            <w:r>
                              <w:rPr>
                                <w:color w:val="2A00FF"/>
                                <w:lang w:eastAsia="hu-HU"/>
                              </w:rPr>
                              <w:t>'''</w:t>
                            </w:r>
                          </w:p>
                          <w:p w14:paraId="1B5ADF0D" w14:textId="77777777" w:rsidR="00B658FE" w:rsidRDefault="00B658FE" w:rsidP="00AF63B5">
                            <w:pPr>
                              <w:pStyle w:val="Kd"/>
                              <w:rPr>
                                <w:lang w:eastAsia="hu-HU"/>
                              </w:rPr>
                            </w:pPr>
                            <w:r>
                              <w:rPr>
                                <w:color w:val="2A00FF"/>
                                <w:lang w:eastAsia="hu-HU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lang w:eastAsia="hu-HU"/>
                              </w:rPr>
                              <w:t>«</w:t>
                            </w:r>
                            <w:proofErr w:type="spellStart"/>
                            <w:r>
                              <w:rPr>
                                <w:lang w:eastAsia="hu-HU"/>
                              </w:rPr>
                              <w:t>PrintUtils.</w:t>
                            </w:r>
                            <w:r>
                              <w:rPr>
                                <w:i/>
                                <w:iCs/>
                                <w:lang w:eastAsia="hu-HU"/>
                              </w:rPr>
                              <w:t>includes</w:t>
                            </w:r>
                            <w:proofErr w:type="spellEnd"/>
                            <w:proofErr w:type="gramEnd"/>
                            <w:r>
                              <w:rPr>
                                <w:lang w:eastAsia="hu-HU"/>
                              </w:rPr>
                              <w:t>»</w:t>
                            </w:r>
                          </w:p>
                          <w:p w14:paraId="082BB2DE" w14:textId="77777777" w:rsidR="00B658FE" w:rsidRDefault="00B658FE" w:rsidP="00AF63B5">
                            <w:pPr>
                              <w:pStyle w:val="Kd"/>
                              <w:rPr>
                                <w:lang w:eastAsia="hu-HU"/>
                              </w:rPr>
                            </w:pPr>
                            <w:r>
                              <w:rPr>
                                <w:color w:val="2A00FF"/>
                                <w:lang w:eastAsia="hu-HU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lang w:eastAsia="hu-HU"/>
                              </w:rPr>
                              <w:t>«</w:t>
                            </w:r>
                            <w:proofErr w:type="spellStart"/>
                            <w:r>
                              <w:rPr>
                                <w:lang w:eastAsia="hu-HU"/>
                              </w:rPr>
                              <w:t>PrintUtils.</w:t>
                            </w:r>
                            <w:r>
                              <w:rPr>
                                <w:i/>
                                <w:iCs/>
                                <w:lang w:eastAsia="hu-HU"/>
                              </w:rPr>
                              <w:t>printEntity</w:t>
                            </w:r>
                            <w:proofErr w:type="spellEnd"/>
                            <w:proofErr w:type="gramEnd"/>
                            <w:r>
                              <w:rPr>
                                <w:lang w:eastAsia="hu-HU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lang w:eastAsia="hu-HU"/>
                              </w:rPr>
                              <w:t>entity</w:t>
                            </w:r>
                            <w:proofErr w:type="spellEnd"/>
                            <w:r>
                              <w:rPr>
                                <w:lang w:eastAsia="hu-HU"/>
                              </w:rPr>
                              <w:t>)»</w:t>
                            </w:r>
                          </w:p>
                          <w:p w14:paraId="0F79AA85" w14:textId="77777777" w:rsidR="00B658FE" w:rsidRDefault="00B658FE" w:rsidP="00AF63B5">
                            <w:pPr>
                              <w:pStyle w:val="Kd"/>
                              <w:rPr>
                                <w:lang w:eastAsia="hu-HU"/>
                              </w:rPr>
                            </w:pPr>
                            <w:r>
                              <w:rPr>
                                <w:color w:val="2A00FF"/>
                                <w:lang w:eastAsia="hu-HU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lang w:eastAsia="hu-HU"/>
                              </w:rPr>
                              <w:t>«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lang w:eastAsia="hu-HU"/>
                              </w:rPr>
                              <w:t>printArchitecture</w:t>
                            </w:r>
                            <w:proofErr w:type="spellEnd"/>
                            <w:proofErr w:type="gramEnd"/>
                            <w:r>
                              <w:rPr>
                                <w:lang w:eastAsia="hu-HU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lang w:eastAsia="hu-HU"/>
                              </w:rPr>
                              <w:t>hig,entity.name</w:t>
                            </w:r>
                            <w:proofErr w:type="spellEnd"/>
                            <w:r>
                              <w:rPr>
                                <w:lang w:eastAsia="hu-HU"/>
                              </w:rPr>
                              <w:t>)»</w:t>
                            </w:r>
                          </w:p>
                          <w:p w14:paraId="498F68D0" w14:textId="77777777" w:rsidR="00B658FE" w:rsidRDefault="00B658FE" w:rsidP="00AF63B5">
                            <w:pPr>
                              <w:pStyle w:val="Kd"/>
                              <w:rPr>
                                <w:color w:val="2A00FF"/>
                                <w:lang w:eastAsia="hu-HU"/>
                              </w:rPr>
                            </w:pPr>
                            <w:r>
                              <w:rPr>
                                <w:color w:val="2A00FF"/>
                                <w:lang w:eastAsia="hu-HU"/>
                              </w:rPr>
                              <w:t xml:space="preserve">    '''</w:t>
                            </w:r>
                          </w:p>
                          <w:p w14:paraId="1DB4CBC1" w14:textId="77777777" w:rsidR="00B658FE" w:rsidRDefault="00B658FE" w:rsidP="00AF63B5">
                            <w:pPr>
                              <w:pStyle w:val="Kd"/>
                              <w:rPr>
                                <w:lang w:eastAsia="hu-HU"/>
                              </w:rPr>
                            </w:pPr>
                            <w:r>
                              <w:rPr>
                                <w:lang w:eastAsia="hu-HU"/>
                              </w:rPr>
                              <w:t xml:space="preserve">    </w:t>
                            </w:r>
                            <w:proofErr w:type="spellStart"/>
                            <w:r w:rsidRPr="000E1423">
                              <w:rPr>
                                <w:rFonts w:cs="Consolas"/>
                                <w:b/>
                                <w:bCs/>
                                <w:color w:val="7F0055"/>
                                <w:lang w:eastAsia="hu-HU"/>
                              </w:rPr>
                              <w:t>return</w:t>
                            </w:r>
                            <w:proofErr w:type="spellEnd"/>
                            <w:r w:rsidRPr="000E1423">
                              <w:rPr>
                                <w:rFonts w:cs="Consolas"/>
                                <w:color w:val="000000"/>
                                <w:lang w:eastAsia="hu-HU"/>
                              </w:rPr>
                              <w:t xml:space="preserve"> </w:t>
                            </w:r>
                            <w:proofErr w:type="spellStart"/>
                            <w:r w:rsidRPr="000E1423">
                              <w:rPr>
                                <w:rFonts w:cs="Consolas"/>
                                <w:color w:val="000000"/>
                                <w:u w:val="single"/>
                                <w:lang w:eastAsia="hu-HU"/>
                              </w:rPr>
                              <w:t>vhdlOutput</w:t>
                            </w:r>
                            <w:proofErr w:type="spellEnd"/>
                            <w:r w:rsidRPr="000E1423">
                              <w:rPr>
                                <w:rFonts w:cs="Consolas"/>
                                <w:color w:val="000000"/>
                                <w:lang w:eastAsia="hu-HU"/>
                              </w:rPr>
                              <w:t>;</w:t>
                            </w:r>
                          </w:p>
                          <w:p w14:paraId="3BF97CF0" w14:textId="77777777" w:rsidR="00B658FE" w:rsidRDefault="00B658FE" w:rsidP="00AF63B5">
                            <w:pPr>
                              <w:pStyle w:val="Kd"/>
                            </w:pPr>
                            <w:r>
                              <w:rPr>
                                <w:lang w:eastAsia="hu-HU"/>
                              </w:rPr>
                              <w:t>}</w:t>
                            </w:r>
                          </w:p>
                          <w:p w14:paraId="4B9949E2" w14:textId="3F97D2D4" w:rsidR="00B658FE" w:rsidRDefault="00B658FE" w:rsidP="00715D51">
                            <w:pPr>
                              <w:pStyle w:val="Kd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4F5A04" id="_x0000_s1040" type="#_x0000_t202" style="position:absolute;left:0;text-align:left;margin-left:0;margin-top:110.3pt;width:423.75pt;height:110.6pt;z-index:25169152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">
                <v:textbox style="mso-fit-shape-to-text:t">
                  <w:txbxContent>
                    <w:p w14:paraId="3E7FE2A3" w14:textId="77777777" w:rsidR="00B658FE" w:rsidRDefault="00B658FE" w:rsidP="00AF63B5">
                      <w:pPr>
                        <w:pStyle w:val="Kd"/>
                        <w:rPr>
                          <w:lang w:eastAsia="hu-HU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7F0055"/>
                          <w:lang w:eastAsia="hu-HU"/>
                        </w:rPr>
                        <w:t>def</w:t>
                      </w:r>
                      <w:proofErr w:type="spellEnd"/>
                      <w:r>
                        <w:rPr>
                          <w:lang w:eastAsia="hu-HU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7F0055"/>
                          <w:lang w:eastAsia="hu-HU"/>
                        </w:rPr>
                        <w:t>static</w:t>
                      </w:r>
                      <w:proofErr w:type="spellEnd"/>
                      <w:r>
                        <w:rPr>
                          <w:lang w:eastAsia="hu-HU"/>
                        </w:rPr>
                        <w:t xml:space="preserve"> </w:t>
                      </w:r>
                      <w:proofErr w:type="spellStart"/>
                      <w:r>
                        <w:rPr>
                          <w:lang w:eastAsia="hu-HU"/>
                        </w:rPr>
                        <w:t>String</w:t>
                      </w:r>
                      <w:proofErr w:type="spellEnd"/>
                      <w:r>
                        <w:rPr>
                          <w:lang w:eastAsia="hu-HU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lang w:eastAsia="hu-HU"/>
                        </w:rPr>
                        <w:t>printVhdl</w:t>
                      </w:r>
                      <w:proofErr w:type="spellEnd"/>
                      <w:r>
                        <w:rPr>
                          <w:lang w:eastAsia="hu-HU"/>
                        </w:rPr>
                        <w:t>(</w:t>
                      </w:r>
                      <w:proofErr w:type="gramEnd"/>
                      <w:r>
                        <w:rPr>
                          <w:lang w:eastAsia="hu-HU"/>
                        </w:rPr>
                        <w:t xml:space="preserve">HIG </w:t>
                      </w:r>
                      <w:proofErr w:type="spellStart"/>
                      <w:r>
                        <w:rPr>
                          <w:lang w:eastAsia="hu-HU"/>
                        </w:rPr>
                        <w:t>hig</w:t>
                      </w:r>
                      <w:proofErr w:type="spellEnd"/>
                      <w:r>
                        <w:rPr>
                          <w:lang w:eastAsia="hu-HU"/>
                        </w:rPr>
                        <w:t xml:space="preserve">) </w:t>
                      </w:r>
                    </w:p>
                    <w:p w14:paraId="4B2655F7" w14:textId="77777777" w:rsidR="00B658FE" w:rsidRDefault="00B658FE" w:rsidP="00AF63B5">
                      <w:pPr>
                        <w:pStyle w:val="Kd"/>
                        <w:rPr>
                          <w:lang w:eastAsia="hu-HU"/>
                        </w:rPr>
                      </w:pPr>
                      <w:r>
                        <w:rPr>
                          <w:lang w:eastAsia="hu-HU"/>
                        </w:rPr>
                        <w:t xml:space="preserve">    </w:t>
                      </w:r>
                      <w:r>
                        <w:rPr>
                          <w:b/>
                          <w:bCs/>
                          <w:color w:val="7F0055"/>
                          <w:lang w:eastAsia="hu-HU"/>
                        </w:rPr>
                        <w:t>var</w:t>
                      </w:r>
                      <w:r>
                        <w:rPr>
                          <w:lang w:eastAsia="hu-HU"/>
                        </w:rPr>
                        <w:t xml:space="preserve"> </w:t>
                      </w:r>
                      <w:proofErr w:type="spellStart"/>
                      <w:r>
                        <w:rPr>
                          <w:lang w:eastAsia="hu-HU"/>
                        </w:rPr>
                        <w:t>entity</w:t>
                      </w:r>
                      <w:proofErr w:type="spellEnd"/>
                      <w:r>
                        <w:rPr>
                          <w:lang w:eastAsia="hu-HU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i/>
                          <w:iCs/>
                          <w:color w:val="0000C0"/>
                          <w:lang w:eastAsia="hu-HU"/>
                        </w:rPr>
                        <w:t>preprocessor</w:t>
                      </w:r>
                      <w:r>
                        <w:rPr>
                          <w:lang w:eastAsia="hu-HU"/>
                        </w:rPr>
                        <w:t>.getEntity</w:t>
                      </w:r>
                      <w:proofErr w:type="spellEnd"/>
                      <w:proofErr w:type="gramEnd"/>
                      <w:r>
                        <w:rPr>
                          <w:lang w:eastAsia="hu-HU"/>
                        </w:rPr>
                        <w:t>(</w:t>
                      </w:r>
                      <w:proofErr w:type="spellStart"/>
                      <w:r>
                        <w:rPr>
                          <w:lang w:eastAsia="hu-HU"/>
                        </w:rPr>
                        <w:t>hig</w:t>
                      </w:r>
                      <w:proofErr w:type="spellEnd"/>
                      <w:r>
                        <w:rPr>
                          <w:lang w:eastAsia="hu-HU"/>
                        </w:rPr>
                        <w:t>);</w:t>
                      </w:r>
                    </w:p>
                    <w:p w14:paraId="18BCBAE7" w14:textId="77777777" w:rsidR="00B658FE" w:rsidRDefault="00B658FE" w:rsidP="00AF63B5">
                      <w:pPr>
                        <w:pStyle w:val="Kd"/>
                        <w:rPr>
                          <w:lang w:eastAsia="hu-HU"/>
                        </w:rPr>
                      </w:pPr>
                      <w:r>
                        <w:rPr>
                          <w:lang w:eastAsia="hu-HU"/>
                        </w:rPr>
                        <w:t xml:space="preserve">    </w:t>
                      </w:r>
                      <w:r w:rsidRPr="000E33BE">
                        <w:rPr>
                          <w:rFonts w:cs="Consolas"/>
                          <w:b/>
                          <w:bCs/>
                          <w:color w:val="7F0055"/>
                          <w:lang w:eastAsia="hu-HU"/>
                        </w:rPr>
                        <w:t>var</w:t>
                      </w:r>
                      <w:r w:rsidRPr="000E33BE">
                        <w:rPr>
                          <w:rFonts w:cs="Consolas"/>
                          <w:color w:val="000000"/>
                          <w:lang w:eastAsia="hu-HU"/>
                        </w:rPr>
                        <w:t xml:space="preserve"> </w:t>
                      </w:r>
                      <w:proofErr w:type="spellStart"/>
                      <w:r w:rsidRPr="000E33BE">
                        <w:rPr>
                          <w:rFonts w:cs="Consolas"/>
                          <w:color w:val="000000"/>
                          <w:u w:val="single"/>
                          <w:lang w:eastAsia="hu-HU"/>
                        </w:rPr>
                        <w:t>vhdlOutput</w:t>
                      </w:r>
                      <w:proofErr w:type="spellEnd"/>
                      <w:r w:rsidRPr="000E33BE">
                        <w:rPr>
                          <w:rFonts w:cs="Consolas"/>
                          <w:color w:val="000000"/>
                          <w:lang w:eastAsia="hu-HU"/>
                        </w:rPr>
                        <w:t xml:space="preserve"> = </w:t>
                      </w:r>
                      <w:r>
                        <w:rPr>
                          <w:color w:val="2A00FF"/>
                          <w:lang w:eastAsia="hu-HU"/>
                        </w:rPr>
                        <w:t>'''</w:t>
                      </w:r>
                    </w:p>
                    <w:p w14:paraId="1B5ADF0D" w14:textId="77777777" w:rsidR="00B658FE" w:rsidRDefault="00B658FE" w:rsidP="00AF63B5">
                      <w:pPr>
                        <w:pStyle w:val="Kd"/>
                        <w:rPr>
                          <w:lang w:eastAsia="hu-HU"/>
                        </w:rPr>
                      </w:pPr>
                      <w:r>
                        <w:rPr>
                          <w:color w:val="2A00FF"/>
                          <w:lang w:eastAsia="hu-HU"/>
                        </w:rPr>
                        <w:t xml:space="preserve">        </w:t>
                      </w:r>
                      <w:proofErr w:type="gramStart"/>
                      <w:r>
                        <w:rPr>
                          <w:lang w:eastAsia="hu-HU"/>
                        </w:rPr>
                        <w:t>«</w:t>
                      </w:r>
                      <w:proofErr w:type="spellStart"/>
                      <w:r>
                        <w:rPr>
                          <w:lang w:eastAsia="hu-HU"/>
                        </w:rPr>
                        <w:t>PrintUtils.</w:t>
                      </w:r>
                      <w:r>
                        <w:rPr>
                          <w:i/>
                          <w:iCs/>
                          <w:lang w:eastAsia="hu-HU"/>
                        </w:rPr>
                        <w:t>includes</w:t>
                      </w:r>
                      <w:proofErr w:type="spellEnd"/>
                      <w:proofErr w:type="gramEnd"/>
                      <w:r>
                        <w:rPr>
                          <w:lang w:eastAsia="hu-HU"/>
                        </w:rPr>
                        <w:t>»</w:t>
                      </w:r>
                    </w:p>
                    <w:p w14:paraId="082BB2DE" w14:textId="77777777" w:rsidR="00B658FE" w:rsidRDefault="00B658FE" w:rsidP="00AF63B5">
                      <w:pPr>
                        <w:pStyle w:val="Kd"/>
                        <w:rPr>
                          <w:lang w:eastAsia="hu-HU"/>
                        </w:rPr>
                      </w:pPr>
                      <w:r>
                        <w:rPr>
                          <w:color w:val="2A00FF"/>
                          <w:lang w:eastAsia="hu-HU"/>
                        </w:rPr>
                        <w:t xml:space="preserve">        </w:t>
                      </w:r>
                      <w:proofErr w:type="gramStart"/>
                      <w:r>
                        <w:rPr>
                          <w:lang w:eastAsia="hu-HU"/>
                        </w:rPr>
                        <w:t>«</w:t>
                      </w:r>
                      <w:proofErr w:type="spellStart"/>
                      <w:r>
                        <w:rPr>
                          <w:lang w:eastAsia="hu-HU"/>
                        </w:rPr>
                        <w:t>PrintUtils.</w:t>
                      </w:r>
                      <w:r>
                        <w:rPr>
                          <w:i/>
                          <w:iCs/>
                          <w:lang w:eastAsia="hu-HU"/>
                        </w:rPr>
                        <w:t>printEntity</w:t>
                      </w:r>
                      <w:proofErr w:type="spellEnd"/>
                      <w:proofErr w:type="gramEnd"/>
                      <w:r>
                        <w:rPr>
                          <w:lang w:eastAsia="hu-HU"/>
                        </w:rPr>
                        <w:t>(</w:t>
                      </w:r>
                      <w:proofErr w:type="spellStart"/>
                      <w:r>
                        <w:rPr>
                          <w:lang w:eastAsia="hu-HU"/>
                        </w:rPr>
                        <w:t>entity</w:t>
                      </w:r>
                      <w:proofErr w:type="spellEnd"/>
                      <w:r>
                        <w:rPr>
                          <w:lang w:eastAsia="hu-HU"/>
                        </w:rPr>
                        <w:t>)»</w:t>
                      </w:r>
                    </w:p>
                    <w:p w14:paraId="0F79AA85" w14:textId="77777777" w:rsidR="00B658FE" w:rsidRDefault="00B658FE" w:rsidP="00AF63B5">
                      <w:pPr>
                        <w:pStyle w:val="Kd"/>
                        <w:rPr>
                          <w:lang w:eastAsia="hu-HU"/>
                        </w:rPr>
                      </w:pPr>
                      <w:r>
                        <w:rPr>
                          <w:color w:val="2A00FF"/>
                          <w:lang w:eastAsia="hu-HU"/>
                        </w:rPr>
                        <w:t xml:space="preserve">        </w:t>
                      </w:r>
                      <w:proofErr w:type="gramStart"/>
                      <w:r>
                        <w:rPr>
                          <w:lang w:eastAsia="hu-HU"/>
                        </w:rPr>
                        <w:t>«</w:t>
                      </w:r>
                      <w:proofErr w:type="spellStart"/>
                      <w:r>
                        <w:rPr>
                          <w:i/>
                          <w:iCs/>
                          <w:lang w:eastAsia="hu-HU"/>
                        </w:rPr>
                        <w:t>printArchitecture</w:t>
                      </w:r>
                      <w:proofErr w:type="spellEnd"/>
                      <w:proofErr w:type="gramEnd"/>
                      <w:r>
                        <w:rPr>
                          <w:lang w:eastAsia="hu-HU"/>
                        </w:rPr>
                        <w:t>(</w:t>
                      </w:r>
                      <w:proofErr w:type="spellStart"/>
                      <w:r>
                        <w:rPr>
                          <w:lang w:eastAsia="hu-HU"/>
                        </w:rPr>
                        <w:t>hig,entity.name</w:t>
                      </w:r>
                      <w:proofErr w:type="spellEnd"/>
                      <w:r>
                        <w:rPr>
                          <w:lang w:eastAsia="hu-HU"/>
                        </w:rPr>
                        <w:t>)»</w:t>
                      </w:r>
                    </w:p>
                    <w:p w14:paraId="498F68D0" w14:textId="77777777" w:rsidR="00B658FE" w:rsidRDefault="00B658FE" w:rsidP="00AF63B5">
                      <w:pPr>
                        <w:pStyle w:val="Kd"/>
                        <w:rPr>
                          <w:color w:val="2A00FF"/>
                          <w:lang w:eastAsia="hu-HU"/>
                        </w:rPr>
                      </w:pPr>
                      <w:r>
                        <w:rPr>
                          <w:color w:val="2A00FF"/>
                          <w:lang w:eastAsia="hu-HU"/>
                        </w:rPr>
                        <w:t xml:space="preserve">    '''</w:t>
                      </w:r>
                    </w:p>
                    <w:p w14:paraId="1DB4CBC1" w14:textId="77777777" w:rsidR="00B658FE" w:rsidRDefault="00B658FE" w:rsidP="00AF63B5">
                      <w:pPr>
                        <w:pStyle w:val="Kd"/>
                        <w:rPr>
                          <w:lang w:eastAsia="hu-HU"/>
                        </w:rPr>
                      </w:pPr>
                      <w:r>
                        <w:rPr>
                          <w:lang w:eastAsia="hu-HU"/>
                        </w:rPr>
                        <w:t xml:space="preserve">    </w:t>
                      </w:r>
                      <w:proofErr w:type="spellStart"/>
                      <w:r w:rsidRPr="000E1423">
                        <w:rPr>
                          <w:rFonts w:cs="Consolas"/>
                          <w:b/>
                          <w:bCs/>
                          <w:color w:val="7F0055"/>
                          <w:lang w:eastAsia="hu-HU"/>
                        </w:rPr>
                        <w:t>return</w:t>
                      </w:r>
                      <w:proofErr w:type="spellEnd"/>
                      <w:r w:rsidRPr="000E1423">
                        <w:rPr>
                          <w:rFonts w:cs="Consolas"/>
                          <w:color w:val="000000"/>
                          <w:lang w:eastAsia="hu-HU"/>
                        </w:rPr>
                        <w:t xml:space="preserve"> </w:t>
                      </w:r>
                      <w:proofErr w:type="spellStart"/>
                      <w:r w:rsidRPr="000E1423">
                        <w:rPr>
                          <w:rFonts w:cs="Consolas"/>
                          <w:color w:val="000000"/>
                          <w:u w:val="single"/>
                          <w:lang w:eastAsia="hu-HU"/>
                        </w:rPr>
                        <w:t>vhdlOutput</w:t>
                      </w:r>
                      <w:proofErr w:type="spellEnd"/>
                      <w:r w:rsidRPr="000E1423">
                        <w:rPr>
                          <w:rFonts w:cs="Consolas"/>
                          <w:color w:val="000000"/>
                          <w:lang w:eastAsia="hu-HU"/>
                        </w:rPr>
                        <w:t>;</w:t>
                      </w:r>
                    </w:p>
                    <w:p w14:paraId="3BF97CF0" w14:textId="77777777" w:rsidR="00B658FE" w:rsidRDefault="00B658FE" w:rsidP="00AF63B5">
                      <w:pPr>
                        <w:pStyle w:val="Kd"/>
                      </w:pPr>
                      <w:r>
                        <w:rPr>
                          <w:lang w:eastAsia="hu-HU"/>
                        </w:rPr>
                        <w:t>}</w:t>
                      </w:r>
                    </w:p>
                    <w:p w14:paraId="4B9949E2" w14:textId="3F97D2D4" w:rsidR="00B658FE" w:rsidRDefault="00B658FE" w:rsidP="00715D51">
                      <w:pPr>
                        <w:pStyle w:val="Kd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872A5">
        <w:rPr>
          <w:lang w:eastAsia="hu-HU"/>
        </w:rPr>
        <w:t xml:space="preserve">A </w:t>
      </w:r>
      <w:proofErr w:type="spellStart"/>
      <w:r w:rsidR="003872A5">
        <w:rPr>
          <w:lang w:eastAsia="hu-HU"/>
        </w:rPr>
        <w:t>templateket</w:t>
      </w:r>
      <w:proofErr w:type="spellEnd"/>
      <w:r w:rsidR="003872A5">
        <w:rPr>
          <w:lang w:eastAsia="hu-HU"/>
        </w:rPr>
        <w:t xml:space="preserve"> </w:t>
      </w:r>
      <w:r w:rsidR="009A5BD2">
        <w:rPr>
          <w:lang w:eastAsia="hu-HU"/>
        </w:rPr>
        <w:t>kifejezésként</w:t>
      </w:r>
      <w:r w:rsidR="003872A5">
        <w:rPr>
          <w:lang w:eastAsia="hu-HU"/>
        </w:rPr>
        <w:t xml:space="preserve"> tudjuk definiálni amelynek elejét és végét 3 </w:t>
      </w:r>
      <w:proofErr w:type="gramStart"/>
      <w:r w:rsidR="003872A5">
        <w:rPr>
          <w:lang w:eastAsia="hu-HU"/>
        </w:rPr>
        <w:t>db ’</w:t>
      </w:r>
      <w:proofErr w:type="gramEnd"/>
      <w:r w:rsidR="003872A5">
        <w:rPr>
          <w:lang w:eastAsia="hu-HU"/>
        </w:rPr>
        <w:t xml:space="preserve"> jel jelzi (</w:t>
      </w:r>
      <w:r>
        <w:rPr>
          <w:lang w:eastAsia="hu-HU"/>
        </w:rPr>
        <w:fldChar w:fldCharType="begin"/>
      </w:r>
      <w:r>
        <w:rPr>
          <w:lang w:eastAsia="hu-HU"/>
        </w:rPr>
        <w:instrText xml:space="preserve"> REF _Ref531015552 \h </w:instrText>
      </w:r>
      <w:r>
        <w:rPr>
          <w:lang w:eastAsia="hu-HU"/>
        </w:rPr>
      </w:r>
      <w:r>
        <w:rPr>
          <w:lang w:eastAsia="hu-HU"/>
        </w:rPr>
        <w:fldChar w:fldCharType="separate"/>
      </w:r>
      <w:r w:rsidR="00B25527">
        <w:rPr>
          <w:noProof/>
        </w:rPr>
        <w:t>2</w:t>
      </w:r>
      <w:r w:rsidR="00B25527">
        <w:noBreakHyphen/>
      </w:r>
      <w:r w:rsidR="00B25527">
        <w:rPr>
          <w:noProof/>
        </w:rPr>
        <w:t>10</w:t>
      </w:r>
      <w:r w:rsidR="00B25527">
        <w:t>. ábra</w:t>
      </w:r>
      <w:r>
        <w:rPr>
          <w:lang w:eastAsia="hu-HU"/>
        </w:rPr>
        <w:fldChar w:fldCharType="end"/>
      </w:r>
      <w:r w:rsidR="003872A5">
        <w:rPr>
          <w:lang w:eastAsia="hu-HU"/>
        </w:rPr>
        <w:t xml:space="preserve">). </w:t>
      </w:r>
      <w:r w:rsidR="00E9035F">
        <w:rPr>
          <w:lang w:eastAsia="hu-HU"/>
        </w:rPr>
        <w:t xml:space="preserve">Az </w:t>
      </w:r>
      <w:proofErr w:type="spellStart"/>
      <w:r w:rsidR="00E9035F">
        <w:rPr>
          <w:lang w:eastAsia="hu-HU"/>
        </w:rPr>
        <w:t>Xtend</w:t>
      </w:r>
      <w:proofErr w:type="spellEnd"/>
      <w:r w:rsidR="00E9035F">
        <w:rPr>
          <w:lang w:eastAsia="hu-HU"/>
        </w:rPr>
        <w:t xml:space="preserve"> </w:t>
      </w:r>
      <w:proofErr w:type="spellStart"/>
      <w:r w:rsidR="00E9035F">
        <w:rPr>
          <w:lang w:eastAsia="hu-HU"/>
        </w:rPr>
        <w:t>template</w:t>
      </w:r>
      <w:proofErr w:type="spellEnd"/>
      <w:r w:rsidR="00E9035F">
        <w:rPr>
          <w:lang w:eastAsia="hu-HU"/>
        </w:rPr>
        <w:t xml:space="preserve"> </w:t>
      </w:r>
      <w:r w:rsidR="009A5BD2">
        <w:rPr>
          <w:lang w:eastAsia="hu-HU"/>
        </w:rPr>
        <w:t>kifejezései</w:t>
      </w:r>
      <w:r w:rsidR="003872A5">
        <w:rPr>
          <w:lang w:eastAsia="hu-HU"/>
        </w:rPr>
        <w:t xml:space="preserve"> </w:t>
      </w:r>
      <w:proofErr w:type="gramStart"/>
      <w:r w:rsidR="00E9035F">
        <w:rPr>
          <w:lang w:eastAsia="hu-HU"/>
        </w:rPr>
        <w:t>a «</w:t>
      </w:r>
      <w:proofErr w:type="gramEnd"/>
      <w:r w:rsidR="00E9035F">
        <w:rPr>
          <w:lang w:eastAsia="hu-HU"/>
        </w:rPr>
        <w:t xml:space="preserve">» karakterek </w:t>
      </w:r>
      <w:r w:rsidR="003872A5">
        <w:rPr>
          <w:lang w:eastAsia="hu-HU"/>
        </w:rPr>
        <w:t>közé írt kifejezéseket értékeli</w:t>
      </w:r>
      <w:r w:rsidR="009A5BD2">
        <w:rPr>
          <w:lang w:eastAsia="hu-HU"/>
        </w:rPr>
        <w:t>k</w:t>
      </w:r>
      <w:r w:rsidR="003872A5">
        <w:rPr>
          <w:lang w:eastAsia="hu-HU"/>
        </w:rPr>
        <w:t xml:space="preserve"> ki, </w:t>
      </w:r>
      <w:r w:rsidR="00E9035F">
        <w:rPr>
          <w:lang w:eastAsia="hu-HU"/>
        </w:rPr>
        <w:t xml:space="preserve">minden mást statikus szövegként kezel. </w:t>
      </w:r>
      <w:r w:rsidR="003872A5">
        <w:rPr>
          <w:lang w:eastAsia="hu-HU"/>
        </w:rPr>
        <w:t>bármilyen java/</w:t>
      </w:r>
      <w:proofErr w:type="spellStart"/>
      <w:r w:rsidR="003872A5">
        <w:rPr>
          <w:lang w:eastAsia="hu-HU"/>
        </w:rPr>
        <w:t>Xtend</w:t>
      </w:r>
      <w:proofErr w:type="spellEnd"/>
      <w:r w:rsidR="003872A5">
        <w:rPr>
          <w:lang w:eastAsia="hu-HU"/>
        </w:rPr>
        <w:t xml:space="preserve"> függvény hívás megengedett és azok által visszaadott érték </w:t>
      </w:r>
      <w:proofErr w:type="spellStart"/>
      <w:r w:rsidR="003872A5">
        <w:rPr>
          <w:lang w:eastAsia="hu-HU"/>
        </w:rPr>
        <w:t>String</w:t>
      </w:r>
      <w:proofErr w:type="spellEnd"/>
      <w:r w:rsidR="003872A5">
        <w:rPr>
          <w:lang w:eastAsia="hu-HU"/>
        </w:rPr>
        <w:t xml:space="preserve"> reprezentációja fog a végső szövegbe kerülni.</w:t>
      </w:r>
    </w:p>
    <w:p w14:paraId="69838986" w14:textId="507FA625" w:rsidR="00715D51" w:rsidRDefault="00F63733" w:rsidP="00715D51">
      <w:pPr>
        <w:pStyle w:val="Cmsor4"/>
      </w:pPr>
      <w:r>
        <w:lastRenderedPageBreak/>
        <w:t>Listák és ciklusok</w:t>
      </w:r>
    </w:p>
    <w:p w14:paraId="4182D84D" w14:textId="1A935C52" w:rsidR="00C3491A" w:rsidRPr="00C3491A" w:rsidRDefault="00C24649" w:rsidP="00B22DBC">
      <w:r>
        <w:t>A listák kezelés</w:t>
      </w:r>
      <w:r w:rsidR="009A5BD2">
        <w:t>e</w:t>
      </w:r>
      <w:r>
        <w:t xml:space="preserve"> </w:t>
      </w:r>
      <w:proofErr w:type="gramStart"/>
      <w:r>
        <w:t xml:space="preserve">a </w:t>
      </w:r>
      <w:r w:rsidRPr="00B22DBC">
        <w:rPr>
          <w:i/>
        </w:rPr>
        <w:t>«FOR</w:t>
      </w:r>
      <w:proofErr w:type="gramEnd"/>
      <w:r w:rsidRPr="00B22DBC">
        <w:rPr>
          <w:i/>
        </w:rPr>
        <w:t>…»</w:t>
      </w:r>
      <w:r>
        <w:t xml:space="preserve"> kifejezéssel történik, mint ahogy a </w:t>
      </w:r>
      <w:r>
        <w:fldChar w:fldCharType="begin"/>
      </w:r>
      <w:r>
        <w:instrText xml:space="preserve"> REF _Ref531018252 \h </w:instrText>
      </w:r>
      <w:r>
        <w:fldChar w:fldCharType="separate"/>
      </w:r>
      <w:r w:rsidR="00B25527">
        <w:rPr>
          <w:noProof/>
        </w:rPr>
        <w:t>2</w:t>
      </w:r>
      <w:r w:rsidR="00B25527">
        <w:noBreakHyphen/>
      </w:r>
      <w:r w:rsidR="00B25527">
        <w:rPr>
          <w:noProof/>
        </w:rPr>
        <w:t>11</w:t>
      </w:r>
      <w:r w:rsidR="00B25527">
        <w:t>. ábra</w:t>
      </w:r>
      <w:r>
        <w:fldChar w:fldCharType="end"/>
      </w:r>
      <w:r>
        <w:t xml:space="preserve"> is mutatja a </w:t>
      </w:r>
      <w:r w:rsidRPr="00B22DBC">
        <w:rPr>
          <w:i/>
        </w:rPr>
        <w:t>FOR</w:t>
      </w:r>
      <w:r>
        <w:t xml:space="preserve"> kifejezésében az iteráló elem hivatkozását és a listát ’:’-</w:t>
      </w:r>
      <w:proofErr w:type="spellStart"/>
      <w:r>
        <w:t>val</w:t>
      </w:r>
      <w:proofErr w:type="spellEnd"/>
      <w:r>
        <w:t xml:space="preserve"> elválasztva kell beírni, majd </w:t>
      </w:r>
      <w:r w:rsidRPr="00B22DBC">
        <w:rPr>
          <w:i/>
        </w:rPr>
        <w:t>«ENDFOR»</w:t>
      </w:r>
      <w:r>
        <w:t xml:space="preserve"> kifejezéssel kell lezárni azt. A közbülső kifejezés annyiszor kerül a végső szövegbe ahány elemű a megadott lista. Megadhatunk még szeparáló</w:t>
      </w:r>
      <w:r w:rsidR="00AF63B5"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3DE9C980" wp14:editId="12DBCF8F">
                <wp:simplePos x="0" y="0"/>
                <wp:positionH relativeFrom="margin">
                  <wp:posOffset>6350</wp:posOffset>
                </wp:positionH>
                <wp:positionV relativeFrom="paragraph">
                  <wp:posOffset>1406307</wp:posOffset>
                </wp:positionV>
                <wp:extent cx="5367020" cy="447675"/>
                <wp:effectExtent l="0" t="0" r="5080" b="9525"/>
                <wp:wrapSquare wrapText="bothSides"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7020" cy="4476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31" w:name="_Ref531018252"/>
                          <w:p w14:paraId="0B12D7F9" w14:textId="4CBD3D61" w:rsidR="00B658FE" w:rsidRPr="00765F94" w:rsidRDefault="00B84E0E" w:rsidP="003D05BD">
                            <w:pPr>
                              <w:pStyle w:val="Kpalrs"/>
                              <w:rPr>
                                <w:sz w:val="24"/>
                                <w:szCs w:val="28"/>
                                <w:lang w:eastAsia="en-US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t>11</w:t>
                            </w:r>
                            <w:r>
                              <w:fldChar w:fldCharType="end"/>
                            </w:r>
                            <w:r w:rsidR="00B658FE">
                              <w:t>. ábra</w:t>
                            </w:r>
                            <w:bookmarkEnd w:id="31"/>
                            <w:r w:rsidR="00B658FE">
                              <w:t xml:space="preserve"> Listák kezelése Xtendben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E9C980" id="Szövegdoboz 27" o:spid="_x0000_s1041" type="#_x0000_t202" style="position:absolute;left:0;text-align:left;margin-left:.5pt;margin-top:110.75pt;width:422.6pt;height:35.25pt;z-index:2516997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" stroked="f">
                <v:textbox style="mso-fit-shape-to-text:t" inset="0,0,0,0">
                  <w:txbxContent>
                    <w:bookmarkStart w:id="32" w:name="_Ref531018252"/>
                    <w:p w14:paraId="0B12D7F9" w14:textId="4CBD3D61" w:rsidR="00B658FE" w:rsidRPr="00765F94" w:rsidRDefault="00B84E0E" w:rsidP="003D05BD">
                      <w:pPr>
                        <w:pStyle w:val="Kpalrs"/>
                        <w:rPr>
                          <w:sz w:val="24"/>
                          <w:szCs w:val="28"/>
                          <w:lang w:eastAsia="en-US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t>11</w:t>
                      </w:r>
                      <w:r>
                        <w:fldChar w:fldCharType="end"/>
                      </w:r>
                      <w:r w:rsidR="00B658FE">
                        <w:t>. ábra</w:t>
                      </w:r>
                      <w:bookmarkEnd w:id="32"/>
                      <w:r w:rsidR="00B658FE">
                        <w:t xml:space="preserve"> Listák kezelése Xtendben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F63B5">
        <w:rPr>
          <w:noProof/>
        </w:rPr>
        <mc:AlternateContent>
          <mc:Choice Requires="wps">
            <w:drawing>
              <wp:anchor distT="45720" distB="45720" distL="114300" distR="114300" simplePos="0" relativeHeight="251695616" behindDoc="0" locked="0" layoutInCell="1" allowOverlap="1" wp14:anchorId="6ADB6C63" wp14:editId="3E0C5853">
                <wp:simplePos x="0" y="0"/>
                <wp:positionH relativeFrom="margin">
                  <wp:posOffset>6511</wp:posOffset>
                </wp:positionH>
                <wp:positionV relativeFrom="paragraph">
                  <wp:posOffset>436</wp:posOffset>
                </wp:positionV>
                <wp:extent cx="5367020" cy="1369695"/>
                <wp:effectExtent l="0" t="0" r="24130" b="20955"/>
                <wp:wrapSquare wrapText="bothSides"/>
                <wp:docPr id="2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020" cy="1369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1BFD5" w14:textId="604D755F" w:rsidR="00B658FE" w:rsidRDefault="00B658FE" w:rsidP="00715D51">
                            <w:pPr>
                              <w:pStyle w:val="Kd"/>
                              <w:rPr>
                                <w:lang w:eastAsia="hu-HU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7F0055"/>
                                <w:lang w:eastAsia="hu-HU"/>
                              </w:rPr>
                              <w:t>def</w:t>
                            </w:r>
                            <w:proofErr w:type="spellEnd"/>
                            <w:r>
                              <w:rPr>
                                <w:lang w:eastAsia="hu-H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7F0055"/>
                                <w:lang w:eastAsia="hu-HU"/>
                              </w:rPr>
                              <w:t>static</w:t>
                            </w:r>
                            <w:proofErr w:type="spellEnd"/>
                            <w:r>
                              <w:rPr>
                                <w:lang w:eastAsia="hu-HU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eastAsia="hu-HU"/>
                              </w:rPr>
                              <w:t>printPorts</w:t>
                            </w:r>
                            <w:proofErr w:type="spellEnd"/>
                            <w:r>
                              <w:rPr>
                                <w:lang w:eastAsia="hu-HU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lang w:eastAsia="hu-HU"/>
                              </w:rPr>
                              <w:t>VhdlEntity</w:t>
                            </w:r>
                            <w:proofErr w:type="spellEnd"/>
                            <w:r>
                              <w:rPr>
                                <w:lang w:eastAsia="hu-H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eastAsia="hu-HU"/>
                              </w:rPr>
                              <w:t>entity</w:t>
                            </w:r>
                            <w:proofErr w:type="spellEnd"/>
                            <w:r>
                              <w:rPr>
                                <w:lang w:eastAsia="hu-HU"/>
                              </w:rPr>
                              <w:t>) {</w:t>
                            </w:r>
                          </w:p>
                          <w:p w14:paraId="0A795002" w14:textId="06370FDB" w:rsidR="00B658FE" w:rsidRDefault="00B658FE" w:rsidP="00715D51">
                            <w:pPr>
                              <w:pStyle w:val="Kd"/>
                              <w:rPr>
                                <w:lang w:eastAsia="hu-HU"/>
                              </w:rPr>
                            </w:pPr>
                            <w:r>
                              <w:rPr>
                                <w:color w:val="2A00FF"/>
                                <w:lang w:eastAsia="hu-HU"/>
                              </w:rPr>
                              <w:t>'''</w:t>
                            </w:r>
                          </w:p>
                          <w:p w14:paraId="6AFF197E" w14:textId="1DF58B07" w:rsidR="00B658FE" w:rsidRDefault="00B658FE" w:rsidP="00715D51">
                            <w:pPr>
                              <w:pStyle w:val="Kd"/>
                              <w:rPr>
                                <w:lang w:eastAsia="hu-HU"/>
                              </w:rPr>
                            </w:pPr>
                            <w:r>
                              <w:rPr>
                                <w:lang w:eastAsia="hu-HU"/>
                              </w:rPr>
                              <w:t>«</w:t>
                            </w:r>
                            <w:r>
                              <w:rPr>
                                <w:b/>
                                <w:bCs/>
                                <w:color w:val="7F0055"/>
                                <w:lang w:eastAsia="hu-HU"/>
                              </w:rPr>
                              <w:t>FOR</w:t>
                            </w:r>
                            <w:r>
                              <w:rPr>
                                <w:lang w:eastAsia="hu-HU"/>
                              </w:rPr>
                              <w:t xml:space="preserve"> port : </w:t>
                            </w:r>
                            <w:proofErr w:type="spellStart"/>
                            <w:r>
                              <w:rPr>
                                <w:lang w:eastAsia="hu-HU"/>
                              </w:rPr>
                              <w:t>entity.ports</w:t>
                            </w:r>
                            <w:proofErr w:type="spellEnd"/>
                            <w:r>
                              <w:rPr>
                                <w:lang w:eastAsia="hu-HU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7F0055"/>
                                <w:lang w:eastAsia="hu-HU"/>
                              </w:rPr>
                              <w:t>SEPARATOR</w:t>
                            </w:r>
                            <w:r>
                              <w:rPr>
                                <w:lang w:eastAsia="hu-HU"/>
                              </w:rPr>
                              <w:t xml:space="preserve"> </w:t>
                            </w:r>
                            <w:r>
                              <w:rPr>
                                <w:color w:val="2A00FF"/>
                                <w:lang w:eastAsia="hu-HU"/>
                              </w:rPr>
                              <w:t>";"</w:t>
                            </w:r>
                            <w:r>
                              <w:rPr>
                                <w:lang w:eastAsia="hu-HU"/>
                              </w:rPr>
                              <w:t>»</w:t>
                            </w:r>
                          </w:p>
                          <w:p w14:paraId="5781DC86" w14:textId="5ED7B029" w:rsidR="00B658FE" w:rsidRDefault="00B658FE" w:rsidP="00715D51">
                            <w:pPr>
                              <w:pStyle w:val="Kd"/>
                              <w:rPr>
                                <w:lang w:eastAsia="hu-HU"/>
                              </w:rPr>
                            </w:pPr>
                            <w:r>
                              <w:rPr>
                                <w:color w:val="2A00FF"/>
                                <w:lang w:eastAsia="hu-HU"/>
                              </w:rPr>
                              <w:t xml:space="preserve"> </w:t>
                            </w:r>
                            <w:r>
                              <w:rPr>
                                <w:lang w:eastAsia="hu-HU"/>
                              </w:rPr>
                              <w:t>«port.</w:t>
                            </w:r>
                            <w:proofErr w:type="spellStart"/>
                            <w:r>
                              <w:rPr>
                                <w:lang w:eastAsia="hu-HU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lang w:eastAsia="hu-HU"/>
                              </w:rPr>
                              <w:t>»</w:t>
                            </w:r>
                            <w:r>
                              <w:rPr>
                                <w:color w:val="2A00FF"/>
                                <w:highlight w:val="lightGray"/>
                                <w:lang w:eastAsia="hu-HU"/>
                              </w:rPr>
                              <w:t>:</w:t>
                            </w:r>
                            <w:r>
                              <w:rPr>
                                <w:lang w:eastAsia="hu-HU"/>
                              </w:rPr>
                              <w:t>«</w:t>
                            </w:r>
                            <w:proofErr w:type="spellStart"/>
                            <w:r>
                              <w:rPr>
                                <w:lang w:eastAsia="hu-HU"/>
                              </w:rPr>
                              <w:t>port.getInOut»</w:t>
                            </w:r>
                            <w:r>
                              <w:rPr>
                                <w:color w:val="2A00FF"/>
                                <w:highlight w:val="lightGray"/>
                                <w:lang w:eastAsia="hu-HU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2A00FF"/>
                                <w:highlight w:val="lightGray"/>
                                <w:lang w:eastAsia="hu-HU"/>
                              </w:rPr>
                              <w:t>(</w:t>
                            </w:r>
                            <w:r>
                              <w:rPr>
                                <w:lang w:eastAsia="hu-HU"/>
                              </w:rPr>
                              <w:t>«port.bitWidth-</w:t>
                            </w:r>
                            <w:r>
                              <w:rPr>
                                <w:color w:val="7D7D7D"/>
                                <w:lang w:eastAsia="hu-HU"/>
                              </w:rPr>
                              <w:t>1</w:t>
                            </w:r>
                            <w:r>
                              <w:rPr>
                                <w:lang w:eastAsia="hu-HU"/>
                              </w:rPr>
                              <w:t>»</w:t>
                            </w:r>
                            <w:r>
                              <w:rPr>
                                <w:color w:val="2A00FF"/>
                                <w:highlight w:val="lightGray"/>
                                <w:lang w:eastAsia="hu-H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A00FF"/>
                                <w:highlight w:val="lightGray"/>
                                <w:lang w:eastAsia="hu-HU"/>
                              </w:rPr>
                              <w:t>downto</w:t>
                            </w:r>
                            <w:proofErr w:type="spellEnd"/>
                            <w:r>
                              <w:rPr>
                                <w:color w:val="2A00FF"/>
                                <w:highlight w:val="lightGray"/>
                                <w:lang w:eastAsia="hu-HU"/>
                              </w:rPr>
                              <w:t xml:space="preserve"> 0)</w:t>
                            </w:r>
                          </w:p>
                          <w:p w14:paraId="2BF5F44C" w14:textId="302C71A7" w:rsidR="00B658FE" w:rsidRDefault="00B658FE" w:rsidP="00715D51">
                            <w:pPr>
                              <w:pStyle w:val="Kd"/>
                              <w:rPr>
                                <w:lang w:eastAsia="hu-HU"/>
                              </w:rPr>
                            </w:pPr>
                            <w:r>
                              <w:rPr>
                                <w:lang w:eastAsia="hu-HU"/>
                              </w:rPr>
                              <w:t>«</w:t>
                            </w:r>
                            <w:r>
                              <w:rPr>
                                <w:b/>
                                <w:bCs/>
                                <w:color w:val="7F0055"/>
                                <w:lang w:eastAsia="hu-HU"/>
                              </w:rPr>
                              <w:t>ENDFOR</w:t>
                            </w:r>
                            <w:r>
                              <w:rPr>
                                <w:lang w:eastAsia="hu-HU"/>
                              </w:rPr>
                              <w:t>»</w:t>
                            </w:r>
                          </w:p>
                          <w:p w14:paraId="15A9C581" w14:textId="73B2F499" w:rsidR="00B658FE" w:rsidRDefault="00B658FE" w:rsidP="00715D51">
                            <w:pPr>
                              <w:pStyle w:val="Kd"/>
                              <w:rPr>
                                <w:lang w:eastAsia="hu-HU"/>
                              </w:rPr>
                            </w:pPr>
                            <w:r>
                              <w:rPr>
                                <w:color w:val="2A00FF"/>
                                <w:lang w:eastAsia="hu-HU"/>
                              </w:rPr>
                              <w:t>'''</w:t>
                            </w:r>
                          </w:p>
                          <w:p w14:paraId="0029644C" w14:textId="3986DF73" w:rsidR="00B658FE" w:rsidRDefault="00B658FE" w:rsidP="00715D51">
                            <w:pPr>
                              <w:pStyle w:val="Kd"/>
                            </w:pPr>
                            <w:r>
                              <w:rPr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DB6C63" id="_x0000_s1042" type="#_x0000_t202" style="position:absolute;left:0;text-align:left;margin-left:.5pt;margin-top:.05pt;width:422.6pt;height:107.85pt;z-index:2516956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">
                <v:textbox style="mso-fit-shape-to-text:t">
                  <w:txbxContent>
                    <w:p w14:paraId="7891BFD5" w14:textId="604D755F" w:rsidR="00B658FE" w:rsidRDefault="00B658FE" w:rsidP="00715D51">
                      <w:pPr>
                        <w:pStyle w:val="Kd"/>
                        <w:rPr>
                          <w:lang w:eastAsia="hu-HU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7F0055"/>
                          <w:lang w:eastAsia="hu-HU"/>
                        </w:rPr>
                        <w:t>def</w:t>
                      </w:r>
                      <w:proofErr w:type="spellEnd"/>
                      <w:r>
                        <w:rPr>
                          <w:lang w:eastAsia="hu-HU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7F0055"/>
                          <w:lang w:eastAsia="hu-HU"/>
                        </w:rPr>
                        <w:t>static</w:t>
                      </w:r>
                      <w:proofErr w:type="spellEnd"/>
                      <w:r>
                        <w:rPr>
                          <w:lang w:eastAsia="hu-HU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lang w:eastAsia="hu-HU"/>
                        </w:rPr>
                        <w:t>printPorts</w:t>
                      </w:r>
                      <w:proofErr w:type="spellEnd"/>
                      <w:r>
                        <w:rPr>
                          <w:lang w:eastAsia="hu-HU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lang w:eastAsia="hu-HU"/>
                        </w:rPr>
                        <w:t>VhdlEntity</w:t>
                      </w:r>
                      <w:proofErr w:type="spellEnd"/>
                      <w:r>
                        <w:rPr>
                          <w:lang w:eastAsia="hu-HU"/>
                        </w:rPr>
                        <w:t xml:space="preserve"> </w:t>
                      </w:r>
                      <w:proofErr w:type="spellStart"/>
                      <w:r>
                        <w:rPr>
                          <w:lang w:eastAsia="hu-HU"/>
                        </w:rPr>
                        <w:t>entity</w:t>
                      </w:r>
                      <w:proofErr w:type="spellEnd"/>
                      <w:r>
                        <w:rPr>
                          <w:lang w:eastAsia="hu-HU"/>
                        </w:rPr>
                        <w:t>) {</w:t>
                      </w:r>
                    </w:p>
                    <w:p w14:paraId="0A795002" w14:textId="06370FDB" w:rsidR="00B658FE" w:rsidRDefault="00B658FE" w:rsidP="00715D51">
                      <w:pPr>
                        <w:pStyle w:val="Kd"/>
                        <w:rPr>
                          <w:lang w:eastAsia="hu-HU"/>
                        </w:rPr>
                      </w:pPr>
                      <w:r>
                        <w:rPr>
                          <w:color w:val="2A00FF"/>
                          <w:lang w:eastAsia="hu-HU"/>
                        </w:rPr>
                        <w:t>'''</w:t>
                      </w:r>
                    </w:p>
                    <w:p w14:paraId="6AFF197E" w14:textId="1DF58B07" w:rsidR="00B658FE" w:rsidRDefault="00B658FE" w:rsidP="00715D51">
                      <w:pPr>
                        <w:pStyle w:val="Kd"/>
                        <w:rPr>
                          <w:lang w:eastAsia="hu-HU"/>
                        </w:rPr>
                      </w:pPr>
                      <w:r>
                        <w:rPr>
                          <w:lang w:eastAsia="hu-HU"/>
                        </w:rPr>
                        <w:t>«</w:t>
                      </w:r>
                      <w:r>
                        <w:rPr>
                          <w:b/>
                          <w:bCs/>
                          <w:color w:val="7F0055"/>
                          <w:lang w:eastAsia="hu-HU"/>
                        </w:rPr>
                        <w:t>FOR</w:t>
                      </w:r>
                      <w:r>
                        <w:rPr>
                          <w:lang w:eastAsia="hu-HU"/>
                        </w:rPr>
                        <w:t xml:space="preserve"> port : </w:t>
                      </w:r>
                      <w:proofErr w:type="spellStart"/>
                      <w:r>
                        <w:rPr>
                          <w:lang w:eastAsia="hu-HU"/>
                        </w:rPr>
                        <w:t>entity.ports</w:t>
                      </w:r>
                      <w:proofErr w:type="spellEnd"/>
                      <w:r>
                        <w:rPr>
                          <w:lang w:eastAsia="hu-HU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7F0055"/>
                          <w:lang w:eastAsia="hu-HU"/>
                        </w:rPr>
                        <w:t>SEPARATOR</w:t>
                      </w:r>
                      <w:r>
                        <w:rPr>
                          <w:lang w:eastAsia="hu-HU"/>
                        </w:rPr>
                        <w:t xml:space="preserve"> </w:t>
                      </w:r>
                      <w:r>
                        <w:rPr>
                          <w:color w:val="2A00FF"/>
                          <w:lang w:eastAsia="hu-HU"/>
                        </w:rPr>
                        <w:t>";"</w:t>
                      </w:r>
                      <w:r>
                        <w:rPr>
                          <w:lang w:eastAsia="hu-HU"/>
                        </w:rPr>
                        <w:t>»</w:t>
                      </w:r>
                    </w:p>
                    <w:p w14:paraId="5781DC86" w14:textId="5ED7B029" w:rsidR="00B658FE" w:rsidRDefault="00B658FE" w:rsidP="00715D51">
                      <w:pPr>
                        <w:pStyle w:val="Kd"/>
                        <w:rPr>
                          <w:lang w:eastAsia="hu-HU"/>
                        </w:rPr>
                      </w:pPr>
                      <w:r>
                        <w:rPr>
                          <w:color w:val="2A00FF"/>
                          <w:lang w:eastAsia="hu-HU"/>
                        </w:rPr>
                        <w:t xml:space="preserve"> </w:t>
                      </w:r>
                      <w:r>
                        <w:rPr>
                          <w:lang w:eastAsia="hu-HU"/>
                        </w:rPr>
                        <w:t>«port.</w:t>
                      </w:r>
                      <w:proofErr w:type="spellStart"/>
                      <w:r>
                        <w:rPr>
                          <w:lang w:eastAsia="hu-HU"/>
                        </w:rPr>
                        <w:t>name</w:t>
                      </w:r>
                      <w:proofErr w:type="spellEnd"/>
                      <w:r>
                        <w:rPr>
                          <w:lang w:eastAsia="hu-HU"/>
                        </w:rPr>
                        <w:t>»</w:t>
                      </w:r>
                      <w:r>
                        <w:rPr>
                          <w:color w:val="2A00FF"/>
                          <w:highlight w:val="lightGray"/>
                          <w:lang w:eastAsia="hu-HU"/>
                        </w:rPr>
                        <w:t>:</w:t>
                      </w:r>
                      <w:r>
                        <w:rPr>
                          <w:lang w:eastAsia="hu-HU"/>
                        </w:rPr>
                        <w:t>«</w:t>
                      </w:r>
                      <w:proofErr w:type="spellStart"/>
                      <w:r>
                        <w:rPr>
                          <w:lang w:eastAsia="hu-HU"/>
                        </w:rPr>
                        <w:t>port.getInOut»</w:t>
                      </w:r>
                      <w:r>
                        <w:rPr>
                          <w:color w:val="2A00FF"/>
                          <w:highlight w:val="lightGray"/>
                          <w:lang w:eastAsia="hu-HU"/>
                        </w:rPr>
                        <w:t>STD_LOGIC_VECTOR</w:t>
                      </w:r>
                      <w:proofErr w:type="spellEnd"/>
                      <w:r>
                        <w:rPr>
                          <w:color w:val="2A00FF"/>
                          <w:highlight w:val="lightGray"/>
                          <w:lang w:eastAsia="hu-HU"/>
                        </w:rPr>
                        <w:t>(</w:t>
                      </w:r>
                      <w:r>
                        <w:rPr>
                          <w:lang w:eastAsia="hu-HU"/>
                        </w:rPr>
                        <w:t>«port.bitWidth-</w:t>
                      </w:r>
                      <w:r>
                        <w:rPr>
                          <w:color w:val="7D7D7D"/>
                          <w:lang w:eastAsia="hu-HU"/>
                        </w:rPr>
                        <w:t>1</w:t>
                      </w:r>
                      <w:r>
                        <w:rPr>
                          <w:lang w:eastAsia="hu-HU"/>
                        </w:rPr>
                        <w:t>»</w:t>
                      </w:r>
                      <w:r>
                        <w:rPr>
                          <w:color w:val="2A00FF"/>
                          <w:highlight w:val="lightGray"/>
                          <w:lang w:eastAsia="hu-HU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2A00FF"/>
                          <w:highlight w:val="lightGray"/>
                          <w:lang w:eastAsia="hu-HU"/>
                        </w:rPr>
                        <w:t>downto</w:t>
                      </w:r>
                      <w:proofErr w:type="spellEnd"/>
                      <w:r>
                        <w:rPr>
                          <w:color w:val="2A00FF"/>
                          <w:highlight w:val="lightGray"/>
                          <w:lang w:eastAsia="hu-HU"/>
                        </w:rPr>
                        <w:t xml:space="preserve"> 0)</w:t>
                      </w:r>
                    </w:p>
                    <w:p w14:paraId="2BF5F44C" w14:textId="302C71A7" w:rsidR="00B658FE" w:rsidRDefault="00B658FE" w:rsidP="00715D51">
                      <w:pPr>
                        <w:pStyle w:val="Kd"/>
                        <w:rPr>
                          <w:lang w:eastAsia="hu-HU"/>
                        </w:rPr>
                      </w:pPr>
                      <w:r>
                        <w:rPr>
                          <w:lang w:eastAsia="hu-HU"/>
                        </w:rPr>
                        <w:t>«</w:t>
                      </w:r>
                      <w:r>
                        <w:rPr>
                          <w:b/>
                          <w:bCs/>
                          <w:color w:val="7F0055"/>
                          <w:lang w:eastAsia="hu-HU"/>
                        </w:rPr>
                        <w:t>ENDFOR</w:t>
                      </w:r>
                      <w:r>
                        <w:rPr>
                          <w:lang w:eastAsia="hu-HU"/>
                        </w:rPr>
                        <w:t>»</w:t>
                      </w:r>
                    </w:p>
                    <w:p w14:paraId="15A9C581" w14:textId="73B2F499" w:rsidR="00B658FE" w:rsidRDefault="00B658FE" w:rsidP="00715D51">
                      <w:pPr>
                        <w:pStyle w:val="Kd"/>
                        <w:rPr>
                          <w:lang w:eastAsia="hu-HU"/>
                        </w:rPr>
                      </w:pPr>
                      <w:r>
                        <w:rPr>
                          <w:color w:val="2A00FF"/>
                          <w:lang w:eastAsia="hu-HU"/>
                        </w:rPr>
                        <w:t>'''</w:t>
                      </w:r>
                    </w:p>
                    <w:p w14:paraId="0029644C" w14:textId="3986DF73" w:rsidR="00B658FE" w:rsidRDefault="00B658FE" w:rsidP="00715D51">
                      <w:pPr>
                        <w:pStyle w:val="Kd"/>
                      </w:pPr>
                      <w:r>
                        <w:rPr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F63B5">
        <w:t xml:space="preserve"> </w:t>
      </w:r>
      <w:r>
        <w:t xml:space="preserve">karaktereket is amivel az egyes iterációk eredményeit fogja elválasztani (így az utolsó elem után már nem szúrja be), ezt a </w:t>
      </w:r>
      <w:r w:rsidRPr="00B22DBC">
        <w:rPr>
          <w:i/>
        </w:rPr>
        <w:t>SEPARATOR</w:t>
      </w:r>
      <w:r>
        <w:t xml:space="preserve"> kifejezéssel tudjuk megadni a </w:t>
      </w:r>
      <w:r w:rsidRPr="00B22DBC">
        <w:rPr>
          <w:i/>
        </w:rPr>
        <w:t>FOR</w:t>
      </w:r>
      <w:r>
        <w:t xml:space="preserve"> </w:t>
      </w:r>
      <w:r w:rsidR="009A5BD2">
        <w:t>kifejezésben</w:t>
      </w:r>
      <w:r>
        <w:t>.</w:t>
      </w:r>
    </w:p>
    <w:p w14:paraId="41CA91CF" w14:textId="2423D769" w:rsidR="00715D51" w:rsidRDefault="00F63733" w:rsidP="006E30D2">
      <w:pPr>
        <w:pStyle w:val="Cmsor4"/>
      </w:pPr>
      <w:r>
        <w:t>Elágazások</w:t>
      </w:r>
    </w:p>
    <w:p w14:paraId="4E653647" w14:textId="30554EAB" w:rsidR="00F63733" w:rsidRPr="00F63733" w:rsidRDefault="0026478C" w:rsidP="0026478C"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650D97B" wp14:editId="11D8AB1D">
                <wp:simplePos x="0" y="0"/>
                <wp:positionH relativeFrom="column">
                  <wp:posOffset>-10160</wp:posOffset>
                </wp:positionH>
                <wp:positionV relativeFrom="paragraph">
                  <wp:posOffset>2788920</wp:posOffset>
                </wp:positionV>
                <wp:extent cx="5381625" cy="635"/>
                <wp:effectExtent l="0" t="0" r="0" b="0"/>
                <wp:wrapSquare wrapText="bothSides"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1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2C07E1" w14:textId="76062BFD" w:rsidR="00B658FE" w:rsidRPr="009A575E" w:rsidRDefault="00B84E0E" w:rsidP="00C3491A">
                            <w:pPr>
                              <w:pStyle w:val="Kpalrs"/>
                              <w:rPr>
                                <w:sz w:val="24"/>
                                <w:szCs w:val="24"/>
                                <w:lang w:eastAsia="en-US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t>12</w:t>
                            </w:r>
                            <w:r>
                              <w:fldChar w:fldCharType="end"/>
                            </w:r>
                            <w:r w:rsidR="00B658FE">
                              <w:t>. ábra Elágazások kezelése Xtendben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0D97B" id="Szövegdoboz 31" o:spid="_x0000_s1043" type="#_x0000_t202" style="position:absolute;left:0;text-align:left;margin-left:-.8pt;margin-top:219.6pt;width:423.75pt;height:.0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" stroked="f">
                <v:textbox style="mso-fit-shape-to-text:t" inset="0,0,0,0">
                  <w:txbxContent>
                    <w:p w14:paraId="112C07E1" w14:textId="76062BFD" w:rsidR="00B658FE" w:rsidRPr="009A575E" w:rsidRDefault="00B84E0E" w:rsidP="00C3491A">
                      <w:pPr>
                        <w:pStyle w:val="Kpalrs"/>
                        <w:rPr>
                          <w:sz w:val="24"/>
                          <w:szCs w:val="24"/>
                          <w:lang w:eastAsia="en-US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t>12</w:t>
                      </w:r>
                      <w:r>
                        <w:fldChar w:fldCharType="end"/>
                      </w:r>
                      <w:r w:rsidR="00B658FE">
                        <w:t>. ábra Elágazások kezelése Xtendben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664" behindDoc="0" locked="0" layoutInCell="1" allowOverlap="1" wp14:anchorId="5C7C20F6" wp14:editId="142F65F7">
                <wp:simplePos x="0" y="0"/>
                <wp:positionH relativeFrom="margin">
                  <wp:posOffset>-10160</wp:posOffset>
                </wp:positionH>
                <wp:positionV relativeFrom="paragraph">
                  <wp:posOffset>1064260</wp:posOffset>
                </wp:positionV>
                <wp:extent cx="5381625" cy="1404620"/>
                <wp:effectExtent l="0" t="0" r="28575" b="25400"/>
                <wp:wrapSquare wrapText="bothSides"/>
                <wp:docPr id="2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AA5048" w14:textId="37FC4893" w:rsidR="00B658FE" w:rsidRDefault="00B658FE" w:rsidP="00070A9C">
                            <w:pPr>
                              <w:pStyle w:val="Kd"/>
                              <w:rPr>
                                <w:lang w:eastAsia="hu-HU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7F0055"/>
                                <w:lang w:eastAsia="hu-HU"/>
                              </w:rPr>
                              <w:t>def</w:t>
                            </w:r>
                            <w:proofErr w:type="spellEnd"/>
                            <w:r>
                              <w:rPr>
                                <w:lang w:eastAsia="hu-H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7F0055"/>
                                <w:lang w:eastAsia="hu-HU"/>
                              </w:rPr>
                              <w:t>static</w:t>
                            </w:r>
                            <w:proofErr w:type="spellEnd"/>
                            <w:r>
                              <w:rPr>
                                <w:lang w:eastAsia="hu-HU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eastAsia="hu-HU"/>
                              </w:rPr>
                              <w:t>printType</w:t>
                            </w:r>
                            <w:proofErr w:type="spellEnd"/>
                            <w:r>
                              <w:rPr>
                                <w:lang w:eastAsia="hu-HU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lang w:eastAsia="hu-HU"/>
                              </w:rPr>
                              <w:t>VhdlPort</w:t>
                            </w:r>
                            <w:proofErr w:type="spellEnd"/>
                            <w:r>
                              <w:rPr>
                                <w:lang w:eastAsia="hu-HU"/>
                              </w:rPr>
                              <w:t xml:space="preserve"> port) {</w:t>
                            </w:r>
                          </w:p>
                          <w:p w14:paraId="70D6981F" w14:textId="3B2545F6" w:rsidR="00B658FE" w:rsidRDefault="00B658FE" w:rsidP="00070A9C">
                            <w:pPr>
                              <w:pStyle w:val="Kd"/>
                              <w:rPr>
                                <w:lang w:eastAsia="hu-HU"/>
                              </w:rPr>
                            </w:pPr>
                            <w:r>
                              <w:rPr>
                                <w:lang w:eastAsia="hu-HU"/>
                              </w:rPr>
                              <w:t xml:space="preserve">   </w:t>
                            </w:r>
                            <w:r>
                              <w:rPr>
                                <w:color w:val="2A00FF"/>
                                <w:lang w:eastAsia="hu-HU"/>
                              </w:rPr>
                              <w:t>'''</w:t>
                            </w:r>
                          </w:p>
                          <w:p w14:paraId="7396BF6A" w14:textId="7E33F092" w:rsidR="00B658FE" w:rsidRDefault="00B658FE" w:rsidP="00070A9C">
                            <w:pPr>
                              <w:pStyle w:val="Kd"/>
                              <w:rPr>
                                <w:lang w:eastAsia="hu-HU"/>
                              </w:rPr>
                            </w:pPr>
                            <w:r>
                              <w:rPr>
                                <w:color w:val="2A00FF"/>
                                <w:lang w:eastAsia="hu-HU"/>
                              </w:rPr>
                              <w:t xml:space="preserve">       </w:t>
                            </w:r>
                            <w:r>
                              <w:rPr>
                                <w:lang w:eastAsia="hu-HU"/>
                              </w:rPr>
                              <w:t>«</w:t>
                            </w:r>
                            <w:r>
                              <w:rPr>
                                <w:b/>
                                <w:bCs/>
                                <w:color w:val="7F0055"/>
                                <w:lang w:eastAsia="hu-HU"/>
                              </w:rPr>
                              <w:t>IF</w:t>
                            </w:r>
                            <w:r>
                              <w:rPr>
                                <w:lang w:eastAsia="hu-H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eastAsia="hu-HU"/>
                              </w:rPr>
                              <w:t>port.bitWidth</w:t>
                            </w:r>
                            <w:proofErr w:type="spellEnd"/>
                            <w:r>
                              <w:rPr>
                                <w:lang w:eastAsia="hu-HU"/>
                              </w:rPr>
                              <w:t>==</w:t>
                            </w:r>
                            <w:r>
                              <w:rPr>
                                <w:color w:val="7D7D7D"/>
                                <w:lang w:eastAsia="hu-HU"/>
                              </w:rPr>
                              <w:t>1</w:t>
                            </w:r>
                            <w:r>
                              <w:rPr>
                                <w:lang w:eastAsia="hu-HU"/>
                              </w:rPr>
                              <w:t>»</w:t>
                            </w:r>
                          </w:p>
                          <w:p w14:paraId="793A43E9" w14:textId="13CB4C8B" w:rsidR="00B658FE" w:rsidRDefault="00B658FE" w:rsidP="00070A9C">
                            <w:pPr>
                              <w:pStyle w:val="Kd"/>
                              <w:rPr>
                                <w:lang w:eastAsia="hu-HU"/>
                              </w:rPr>
                            </w:pPr>
                            <w:r>
                              <w:rPr>
                                <w:color w:val="2A00FF"/>
                                <w:lang w:eastAsia="hu-HU"/>
                              </w:rPr>
                              <w:t xml:space="preserve">           </w:t>
                            </w:r>
                            <w:r>
                              <w:rPr>
                                <w:lang w:eastAsia="hu-HU"/>
                              </w:rPr>
                              <w:t>«</w:t>
                            </w:r>
                            <w:proofErr w:type="spellStart"/>
                            <w:r>
                              <w:rPr>
                                <w:lang w:eastAsia="hu-HU"/>
                              </w:rPr>
                              <w:t>port.vhdlPortType</w:t>
                            </w:r>
                            <w:proofErr w:type="spellEnd"/>
                            <w:r>
                              <w:rPr>
                                <w:lang w:eastAsia="hu-HU"/>
                              </w:rPr>
                              <w:t>»</w:t>
                            </w:r>
                          </w:p>
                          <w:p w14:paraId="4B4C2BF8" w14:textId="539B15DD" w:rsidR="00B658FE" w:rsidRDefault="00B658FE" w:rsidP="00070A9C">
                            <w:pPr>
                              <w:pStyle w:val="Kd"/>
                              <w:rPr>
                                <w:lang w:eastAsia="hu-HU"/>
                              </w:rPr>
                            </w:pPr>
                            <w:r>
                              <w:rPr>
                                <w:color w:val="2A00FF"/>
                                <w:lang w:eastAsia="hu-HU"/>
                              </w:rPr>
                              <w:t xml:space="preserve">       </w:t>
                            </w:r>
                            <w:r>
                              <w:rPr>
                                <w:lang w:eastAsia="hu-HU"/>
                              </w:rPr>
                              <w:t>«</w:t>
                            </w:r>
                            <w:r>
                              <w:rPr>
                                <w:b/>
                                <w:bCs/>
                                <w:color w:val="7F0055"/>
                                <w:lang w:eastAsia="hu-HU"/>
                              </w:rPr>
                              <w:t>ELSE</w:t>
                            </w:r>
                            <w:r>
                              <w:rPr>
                                <w:lang w:eastAsia="hu-HU"/>
                              </w:rPr>
                              <w:t>»</w:t>
                            </w:r>
                          </w:p>
                          <w:p w14:paraId="443F9958" w14:textId="6A5D2E6F" w:rsidR="00B658FE" w:rsidRDefault="00B658FE" w:rsidP="00070A9C">
                            <w:pPr>
                              <w:pStyle w:val="Kd"/>
                              <w:rPr>
                                <w:lang w:eastAsia="hu-HU"/>
                              </w:rPr>
                            </w:pPr>
                            <w:r>
                              <w:rPr>
                                <w:color w:val="2A00FF"/>
                                <w:lang w:eastAsia="hu-HU"/>
                              </w:rPr>
                              <w:t xml:space="preserve">           </w:t>
                            </w:r>
                            <w:r>
                              <w:rPr>
                                <w:lang w:eastAsia="hu-HU"/>
                              </w:rPr>
                              <w:t>«port.</w:t>
                            </w:r>
                            <w:proofErr w:type="spellStart"/>
                            <w:r>
                              <w:rPr>
                                <w:lang w:eastAsia="hu-HU"/>
                              </w:rPr>
                              <w:t>vhdlPortType</w:t>
                            </w:r>
                            <w:proofErr w:type="spellEnd"/>
                            <w:r>
                              <w:rPr>
                                <w:lang w:eastAsia="hu-HU"/>
                              </w:rPr>
                              <w:t>»</w:t>
                            </w:r>
                            <w:r>
                              <w:rPr>
                                <w:color w:val="2A00FF"/>
                                <w:highlight w:val="lightGray"/>
                                <w:lang w:eastAsia="hu-HU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color w:val="2A00FF"/>
                                <w:highlight w:val="lightGray"/>
                                <w:lang w:eastAsia="hu-HU"/>
                              </w:rPr>
                              <w:t>vector</w:t>
                            </w:r>
                            <w:proofErr w:type="spellEnd"/>
                            <w:r>
                              <w:rPr>
                                <w:color w:val="2A00FF"/>
                                <w:highlight w:val="lightGray"/>
                                <w:lang w:eastAsia="hu-HU"/>
                              </w:rPr>
                              <w:t>(</w:t>
                            </w:r>
                            <w:r>
                              <w:rPr>
                                <w:lang w:eastAsia="hu-HU"/>
                              </w:rPr>
                              <w:t>«port.bitWidth-</w:t>
                            </w:r>
                            <w:r>
                              <w:rPr>
                                <w:color w:val="7D7D7D"/>
                                <w:lang w:eastAsia="hu-HU"/>
                              </w:rPr>
                              <w:t>1</w:t>
                            </w:r>
                            <w:r>
                              <w:rPr>
                                <w:lang w:eastAsia="hu-HU"/>
                              </w:rPr>
                              <w:t>»</w:t>
                            </w:r>
                            <w:r>
                              <w:rPr>
                                <w:color w:val="2A00FF"/>
                                <w:highlight w:val="lightGray"/>
                                <w:lang w:eastAsia="hu-H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A00FF"/>
                                <w:highlight w:val="lightGray"/>
                                <w:lang w:eastAsia="hu-HU"/>
                              </w:rPr>
                              <w:t>downto</w:t>
                            </w:r>
                            <w:proofErr w:type="spellEnd"/>
                            <w:r>
                              <w:rPr>
                                <w:color w:val="2A00FF"/>
                                <w:highlight w:val="lightGray"/>
                                <w:lang w:eastAsia="hu-HU"/>
                              </w:rPr>
                              <w:t xml:space="preserve"> 0)</w:t>
                            </w:r>
                          </w:p>
                          <w:p w14:paraId="56EA8D0C" w14:textId="5C365B26" w:rsidR="00B658FE" w:rsidRDefault="00B658FE" w:rsidP="00070A9C">
                            <w:pPr>
                              <w:pStyle w:val="Kd"/>
                              <w:rPr>
                                <w:lang w:eastAsia="hu-HU"/>
                              </w:rPr>
                            </w:pPr>
                            <w:r>
                              <w:rPr>
                                <w:color w:val="2A00FF"/>
                                <w:lang w:eastAsia="hu-HU"/>
                              </w:rPr>
                              <w:t xml:space="preserve">       </w:t>
                            </w:r>
                            <w:r>
                              <w:rPr>
                                <w:lang w:eastAsia="hu-HU"/>
                              </w:rPr>
                              <w:t>«</w:t>
                            </w:r>
                            <w:r>
                              <w:rPr>
                                <w:b/>
                                <w:bCs/>
                                <w:color w:val="7F0055"/>
                                <w:lang w:eastAsia="hu-HU"/>
                              </w:rPr>
                              <w:t>ENDIF</w:t>
                            </w:r>
                            <w:r>
                              <w:rPr>
                                <w:lang w:eastAsia="hu-HU"/>
                              </w:rPr>
                              <w:t>»</w:t>
                            </w:r>
                          </w:p>
                          <w:p w14:paraId="7F31FB85" w14:textId="55C8DFD8" w:rsidR="00B658FE" w:rsidRDefault="00B658FE" w:rsidP="00070A9C">
                            <w:pPr>
                              <w:pStyle w:val="Kd"/>
                              <w:rPr>
                                <w:lang w:eastAsia="hu-HU"/>
                              </w:rPr>
                            </w:pPr>
                            <w:r>
                              <w:rPr>
                                <w:color w:val="2A00FF"/>
                                <w:lang w:eastAsia="hu-HU"/>
                              </w:rPr>
                              <w:t xml:space="preserve">   '''</w:t>
                            </w:r>
                          </w:p>
                          <w:p w14:paraId="292E3E7C" w14:textId="6EB329F2" w:rsidR="00B658FE" w:rsidRDefault="00B658FE" w:rsidP="00070A9C">
                            <w:pPr>
                              <w:pStyle w:val="Kd"/>
                            </w:pPr>
                            <w:r>
                              <w:rPr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7C20F6" id="_x0000_s1044" type="#_x0000_t202" style="position:absolute;left:0;text-align:left;margin-left:-.8pt;margin-top:83.8pt;width:423.75pt;height:110.6pt;z-index:2516976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">
                <v:textbox style="mso-fit-shape-to-text:t">
                  <w:txbxContent>
                    <w:p w14:paraId="10AA5048" w14:textId="37FC4893" w:rsidR="00B658FE" w:rsidRDefault="00B658FE" w:rsidP="00070A9C">
                      <w:pPr>
                        <w:pStyle w:val="Kd"/>
                        <w:rPr>
                          <w:lang w:eastAsia="hu-HU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7F0055"/>
                          <w:lang w:eastAsia="hu-HU"/>
                        </w:rPr>
                        <w:t>def</w:t>
                      </w:r>
                      <w:proofErr w:type="spellEnd"/>
                      <w:r>
                        <w:rPr>
                          <w:lang w:eastAsia="hu-HU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7F0055"/>
                          <w:lang w:eastAsia="hu-HU"/>
                        </w:rPr>
                        <w:t>static</w:t>
                      </w:r>
                      <w:proofErr w:type="spellEnd"/>
                      <w:r>
                        <w:rPr>
                          <w:lang w:eastAsia="hu-HU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lang w:eastAsia="hu-HU"/>
                        </w:rPr>
                        <w:t>printType</w:t>
                      </w:r>
                      <w:proofErr w:type="spellEnd"/>
                      <w:r>
                        <w:rPr>
                          <w:lang w:eastAsia="hu-HU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lang w:eastAsia="hu-HU"/>
                        </w:rPr>
                        <w:t>VhdlPort</w:t>
                      </w:r>
                      <w:proofErr w:type="spellEnd"/>
                      <w:r>
                        <w:rPr>
                          <w:lang w:eastAsia="hu-HU"/>
                        </w:rPr>
                        <w:t xml:space="preserve"> port) {</w:t>
                      </w:r>
                    </w:p>
                    <w:p w14:paraId="70D6981F" w14:textId="3B2545F6" w:rsidR="00B658FE" w:rsidRDefault="00B658FE" w:rsidP="00070A9C">
                      <w:pPr>
                        <w:pStyle w:val="Kd"/>
                        <w:rPr>
                          <w:lang w:eastAsia="hu-HU"/>
                        </w:rPr>
                      </w:pPr>
                      <w:r>
                        <w:rPr>
                          <w:lang w:eastAsia="hu-HU"/>
                        </w:rPr>
                        <w:t xml:space="preserve">   </w:t>
                      </w:r>
                      <w:r>
                        <w:rPr>
                          <w:color w:val="2A00FF"/>
                          <w:lang w:eastAsia="hu-HU"/>
                        </w:rPr>
                        <w:t>'''</w:t>
                      </w:r>
                    </w:p>
                    <w:p w14:paraId="7396BF6A" w14:textId="7E33F092" w:rsidR="00B658FE" w:rsidRDefault="00B658FE" w:rsidP="00070A9C">
                      <w:pPr>
                        <w:pStyle w:val="Kd"/>
                        <w:rPr>
                          <w:lang w:eastAsia="hu-HU"/>
                        </w:rPr>
                      </w:pPr>
                      <w:r>
                        <w:rPr>
                          <w:color w:val="2A00FF"/>
                          <w:lang w:eastAsia="hu-HU"/>
                        </w:rPr>
                        <w:t xml:space="preserve">       </w:t>
                      </w:r>
                      <w:r>
                        <w:rPr>
                          <w:lang w:eastAsia="hu-HU"/>
                        </w:rPr>
                        <w:t>«</w:t>
                      </w:r>
                      <w:r>
                        <w:rPr>
                          <w:b/>
                          <w:bCs/>
                          <w:color w:val="7F0055"/>
                          <w:lang w:eastAsia="hu-HU"/>
                        </w:rPr>
                        <w:t>IF</w:t>
                      </w:r>
                      <w:r>
                        <w:rPr>
                          <w:lang w:eastAsia="hu-HU"/>
                        </w:rPr>
                        <w:t xml:space="preserve"> </w:t>
                      </w:r>
                      <w:proofErr w:type="spellStart"/>
                      <w:r>
                        <w:rPr>
                          <w:lang w:eastAsia="hu-HU"/>
                        </w:rPr>
                        <w:t>port.bitWidth</w:t>
                      </w:r>
                      <w:proofErr w:type="spellEnd"/>
                      <w:r>
                        <w:rPr>
                          <w:lang w:eastAsia="hu-HU"/>
                        </w:rPr>
                        <w:t>==</w:t>
                      </w:r>
                      <w:r>
                        <w:rPr>
                          <w:color w:val="7D7D7D"/>
                          <w:lang w:eastAsia="hu-HU"/>
                        </w:rPr>
                        <w:t>1</w:t>
                      </w:r>
                      <w:r>
                        <w:rPr>
                          <w:lang w:eastAsia="hu-HU"/>
                        </w:rPr>
                        <w:t>»</w:t>
                      </w:r>
                    </w:p>
                    <w:p w14:paraId="793A43E9" w14:textId="13CB4C8B" w:rsidR="00B658FE" w:rsidRDefault="00B658FE" w:rsidP="00070A9C">
                      <w:pPr>
                        <w:pStyle w:val="Kd"/>
                        <w:rPr>
                          <w:lang w:eastAsia="hu-HU"/>
                        </w:rPr>
                      </w:pPr>
                      <w:r>
                        <w:rPr>
                          <w:color w:val="2A00FF"/>
                          <w:lang w:eastAsia="hu-HU"/>
                        </w:rPr>
                        <w:t xml:space="preserve">           </w:t>
                      </w:r>
                      <w:r>
                        <w:rPr>
                          <w:lang w:eastAsia="hu-HU"/>
                        </w:rPr>
                        <w:t>«</w:t>
                      </w:r>
                      <w:proofErr w:type="spellStart"/>
                      <w:r>
                        <w:rPr>
                          <w:lang w:eastAsia="hu-HU"/>
                        </w:rPr>
                        <w:t>port.vhdlPortType</w:t>
                      </w:r>
                      <w:proofErr w:type="spellEnd"/>
                      <w:r>
                        <w:rPr>
                          <w:lang w:eastAsia="hu-HU"/>
                        </w:rPr>
                        <w:t>»</w:t>
                      </w:r>
                    </w:p>
                    <w:p w14:paraId="4B4C2BF8" w14:textId="539B15DD" w:rsidR="00B658FE" w:rsidRDefault="00B658FE" w:rsidP="00070A9C">
                      <w:pPr>
                        <w:pStyle w:val="Kd"/>
                        <w:rPr>
                          <w:lang w:eastAsia="hu-HU"/>
                        </w:rPr>
                      </w:pPr>
                      <w:r>
                        <w:rPr>
                          <w:color w:val="2A00FF"/>
                          <w:lang w:eastAsia="hu-HU"/>
                        </w:rPr>
                        <w:t xml:space="preserve">       </w:t>
                      </w:r>
                      <w:r>
                        <w:rPr>
                          <w:lang w:eastAsia="hu-HU"/>
                        </w:rPr>
                        <w:t>«</w:t>
                      </w:r>
                      <w:r>
                        <w:rPr>
                          <w:b/>
                          <w:bCs/>
                          <w:color w:val="7F0055"/>
                          <w:lang w:eastAsia="hu-HU"/>
                        </w:rPr>
                        <w:t>ELSE</w:t>
                      </w:r>
                      <w:r>
                        <w:rPr>
                          <w:lang w:eastAsia="hu-HU"/>
                        </w:rPr>
                        <w:t>»</w:t>
                      </w:r>
                    </w:p>
                    <w:p w14:paraId="443F9958" w14:textId="6A5D2E6F" w:rsidR="00B658FE" w:rsidRDefault="00B658FE" w:rsidP="00070A9C">
                      <w:pPr>
                        <w:pStyle w:val="Kd"/>
                        <w:rPr>
                          <w:lang w:eastAsia="hu-HU"/>
                        </w:rPr>
                      </w:pPr>
                      <w:r>
                        <w:rPr>
                          <w:color w:val="2A00FF"/>
                          <w:lang w:eastAsia="hu-HU"/>
                        </w:rPr>
                        <w:t xml:space="preserve">           </w:t>
                      </w:r>
                      <w:r>
                        <w:rPr>
                          <w:lang w:eastAsia="hu-HU"/>
                        </w:rPr>
                        <w:t>«port.</w:t>
                      </w:r>
                      <w:proofErr w:type="spellStart"/>
                      <w:r>
                        <w:rPr>
                          <w:lang w:eastAsia="hu-HU"/>
                        </w:rPr>
                        <w:t>vhdlPortType</w:t>
                      </w:r>
                      <w:proofErr w:type="spellEnd"/>
                      <w:r>
                        <w:rPr>
                          <w:lang w:eastAsia="hu-HU"/>
                        </w:rPr>
                        <w:t>»</w:t>
                      </w:r>
                      <w:r>
                        <w:rPr>
                          <w:color w:val="2A00FF"/>
                          <w:highlight w:val="lightGray"/>
                          <w:lang w:eastAsia="hu-HU"/>
                        </w:rPr>
                        <w:t>_</w:t>
                      </w:r>
                      <w:proofErr w:type="spellStart"/>
                      <w:r>
                        <w:rPr>
                          <w:color w:val="2A00FF"/>
                          <w:highlight w:val="lightGray"/>
                          <w:lang w:eastAsia="hu-HU"/>
                        </w:rPr>
                        <w:t>vector</w:t>
                      </w:r>
                      <w:proofErr w:type="spellEnd"/>
                      <w:r>
                        <w:rPr>
                          <w:color w:val="2A00FF"/>
                          <w:highlight w:val="lightGray"/>
                          <w:lang w:eastAsia="hu-HU"/>
                        </w:rPr>
                        <w:t>(</w:t>
                      </w:r>
                      <w:r>
                        <w:rPr>
                          <w:lang w:eastAsia="hu-HU"/>
                        </w:rPr>
                        <w:t>«port.bitWidth-</w:t>
                      </w:r>
                      <w:r>
                        <w:rPr>
                          <w:color w:val="7D7D7D"/>
                          <w:lang w:eastAsia="hu-HU"/>
                        </w:rPr>
                        <w:t>1</w:t>
                      </w:r>
                      <w:r>
                        <w:rPr>
                          <w:lang w:eastAsia="hu-HU"/>
                        </w:rPr>
                        <w:t>»</w:t>
                      </w:r>
                      <w:r>
                        <w:rPr>
                          <w:color w:val="2A00FF"/>
                          <w:highlight w:val="lightGray"/>
                          <w:lang w:eastAsia="hu-HU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2A00FF"/>
                          <w:highlight w:val="lightGray"/>
                          <w:lang w:eastAsia="hu-HU"/>
                        </w:rPr>
                        <w:t>downto</w:t>
                      </w:r>
                      <w:proofErr w:type="spellEnd"/>
                      <w:r>
                        <w:rPr>
                          <w:color w:val="2A00FF"/>
                          <w:highlight w:val="lightGray"/>
                          <w:lang w:eastAsia="hu-HU"/>
                        </w:rPr>
                        <w:t xml:space="preserve"> 0)</w:t>
                      </w:r>
                    </w:p>
                    <w:p w14:paraId="56EA8D0C" w14:textId="5C365B26" w:rsidR="00B658FE" w:rsidRDefault="00B658FE" w:rsidP="00070A9C">
                      <w:pPr>
                        <w:pStyle w:val="Kd"/>
                        <w:rPr>
                          <w:lang w:eastAsia="hu-HU"/>
                        </w:rPr>
                      </w:pPr>
                      <w:r>
                        <w:rPr>
                          <w:color w:val="2A00FF"/>
                          <w:lang w:eastAsia="hu-HU"/>
                        </w:rPr>
                        <w:t xml:space="preserve">       </w:t>
                      </w:r>
                      <w:r>
                        <w:rPr>
                          <w:lang w:eastAsia="hu-HU"/>
                        </w:rPr>
                        <w:t>«</w:t>
                      </w:r>
                      <w:r>
                        <w:rPr>
                          <w:b/>
                          <w:bCs/>
                          <w:color w:val="7F0055"/>
                          <w:lang w:eastAsia="hu-HU"/>
                        </w:rPr>
                        <w:t>ENDIF</w:t>
                      </w:r>
                      <w:r>
                        <w:rPr>
                          <w:lang w:eastAsia="hu-HU"/>
                        </w:rPr>
                        <w:t>»</w:t>
                      </w:r>
                    </w:p>
                    <w:p w14:paraId="7F31FB85" w14:textId="55C8DFD8" w:rsidR="00B658FE" w:rsidRDefault="00B658FE" w:rsidP="00070A9C">
                      <w:pPr>
                        <w:pStyle w:val="Kd"/>
                        <w:rPr>
                          <w:lang w:eastAsia="hu-HU"/>
                        </w:rPr>
                      </w:pPr>
                      <w:r>
                        <w:rPr>
                          <w:color w:val="2A00FF"/>
                          <w:lang w:eastAsia="hu-HU"/>
                        </w:rPr>
                        <w:t xml:space="preserve">   '''</w:t>
                      </w:r>
                    </w:p>
                    <w:p w14:paraId="292E3E7C" w14:textId="6EB329F2" w:rsidR="00B658FE" w:rsidRDefault="00B658FE" w:rsidP="00070A9C">
                      <w:pPr>
                        <w:pStyle w:val="Kd"/>
                      </w:pPr>
                      <w:r>
                        <w:rPr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63733"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DE25EFF" wp14:editId="133D799B">
                <wp:simplePos x="0" y="0"/>
                <wp:positionH relativeFrom="margin">
                  <wp:align>right</wp:align>
                </wp:positionH>
                <wp:positionV relativeFrom="paragraph">
                  <wp:posOffset>2158338</wp:posOffset>
                </wp:positionV>
                <wp:extent cx="5397500" cy="635"/>
                <wp:effectExtent l="0" t="0" r="0" b="9525"/>
                <wp:wrapSquare wrapText="bothSides"/>
                <wp:docPr id="18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6F7FE" w14:textId="5CE04BF4" w:rsidR="00B658FE" w:rsidRPr="00A723C8" w:rsidRDefault="00B658FE" w:rsidP="00F63733">
                            <w:pPr>
                              <w:pStyle w:val="Kpalrs"/>
                              <w:jc w:val="both"/>
                              <w:rPr>
                                <w:sz w:val="24"/>
                                <w:szCs w:val="28"/>
                                <w:lang w:eastAsia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E25EFF" id="Szövegdoboz 18" o:spid="_x0000_s1045" type="#_x0000_t202" style="position:absolute;left:0;text-align:left;margin-left:373.8pt;margin-top:169.95pt;width:425pt;height:.05pt;z-index:2516771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" stroked="f">
                <v:textbox style="mso-fit-shape-to-text:t" inset="0,0,0,0">
                  <w:txbxContent>
                    <w:p w14:paraId="7A26F7FE" w14:textId="5CE04BF4" w:rsidR="00B658FE" w:rsidRPr="00A723C8" w:rsidRDefault="00B658FE" w:rsidP="00F63733">
                      <w:pPr>
                        <w:pStyle w:val="Kpalrs"/>
                        <w:jc w:val="both"/>
                        <w:rPr>
                          <w:sz w:val="24"/>
                          <w:szCs w:val="28"/>
                          <w:lang w:eastAsia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215DC">
        <w:t xml:space="preserve">Az elágazások definiálását </w:t>
      </w:r>
      <w:proofErr w:type="gramStart"/>
      <w:r w:rsidR="001215DC">
        <w:t xml:space="preserve">az </w:t>
      </w:r>
      <w:r w:rsidR="001215DC" w:rsidRPr="001215DC">
        <w:rPr>
          <w:i/>
        </w:rPr>
        <w:t>«IF</w:t>
      </w:r>
      <w:proofErr w:type="gramEnd"/>
      <w:r w:rsidR="001215DC" w:rsidRPr="001215DC">
        <w:rPr>
          <w:i/>
        </w:rPr>
        <w:t>…»</w:t>
      </w:r>
      <w:r w:rsidR="001215DC">
        <w:t xml:space="preserve"> kifejezéssel tudjuk elkezdeni, és lezárásképpen a </w:t>
      </w:r>
      <w:r w:rsidR="001215DC" w:rsidRPr="001215DC">
        <w:rPr>
          <w:rFonts w:eastAsia="SimSun" w:hint="eastAsia"/>
          <w:i/>
        </w:rPr>
        <w:t>«</w:t>
      </w:r>
      <w:r w:rsidR="001215DC" w:rsidRPr="001215DC">
        <w:rPr>
          <w:rFonts w:eastAsia="SimSun"/>
          <w:i/>
        </w:rPr>
        <w:t>ENDIF»</w:t>
      </w:r>
      <w:r w:rsidR="001215DC">
        <w:rPr>
          <w:rFonts w:ascii="SimSun" w:eastAsia="SimSun" w:hAnsi="SimSun" w:cs="SimSun"/>
        </w:rPr>
        <w:t xml:space="preserve"> </w:t>
      </w:r>
      <w:r w:rsidR="001215DC" w:rsidRPr="001215DC">
        <w:rPr>
          <w:rFonts w:eastAsia="SimSun"/>
        </w:rPr>
        <w:t>kifejezést kell használni</w:t>
      </w:r>
      <w:r w:rsidR="001215DC">
        <w:t xml:space="preserve">.  Továbbá itt is van lehetőség </w:t>
      </w:r>
      <w:r w:rsidR="001215DC" w:rsidRPr="00AD0CD3">
        <w:rPr>
          <w:i/>
        </w:rPr>
        <w:t>egyébként</w:t>
      </w:r>
      <w:r w:rsidR="001215DC">
        <w:t xml:space="preserve"> és </w:t>
      </w:r>
      <w:r w:rsidR="001215DC" w:rsidRPr="00AD0CD3">
        <w:rPr>
          <w:i/>
        </w:rPr>
        <w:t>egyébként ha</w:t>
      </w:r>
      <w:r w:rsidR="001215DC">
        <w:t xml:space="preserve"> ágak kezelésére </w:t>
      </w:r>
      <w:proofErr w:type="gramStart"/>
      <w:r w:rsidR="001215DC">
        <w:t xml:space="preserve">az </w:t>
      </w:r>
      <w:r w:rsidR="001215DC" w:rsidRPr="001215DC">
        <w:rPr>
          <w:i/>
        </w:rPr>
        <w:t>«ELSE</w:t>
      </w:r>
      <w:proofErr w:type="gramEnd"/>
      <w:r w:rsidR="001215DC" w:rsidRPr="001215DC">
        <w:rPr>
          <w:i/>
        </w:rPr>
        <w:t>»</w:t>
      </w:r>
      <w:r w:rsidR="001215DC">
        <w:t xml:space="preserve"> és </w:t>
      </w:r>
      <w:r w:rsidR="001215DC" w:rsidRPr="001215DC">
        <w:rPr>
          <w:i/>
        </w:rPr>
        <w:t>«ELSEIF…»</w:t>
      </w:r>
      <w:r w:rsidR="001215DC">
        <w:t xml:space="preserve"> kifejezések használatával.</w:t>
      </w:r>
    </w:p>
    <w:p w14:paraId="723DAB39" w14:textId="099FBE85" w:rsidR="005F0577" w:rsidRDefault="005F0577" w:rsidP="005939C4">
      <w:pPr>
        <w:pStyle w:val="Cmsor3"/>
      </w:pPr>
      <w:bookmarkStart w:id="33" w:name="_Toc531715931"/>
      <w:r>
        <w:t>Konklúzió</w:t>
      </w:r>
      <w:bookmarkEnd w:id="33"/>
    </w:p>
    <w:p w14:paraId="505CA9BD" w14:textId="18E8EF3E" w:rsidR="0026478C" w:rsidRPr="0026478C" w:rsidRDefault="00D47A5C" w:rsidP="0026478C">
      <w:r>
        <w:t xml:space="preserve">A választási szempontok szerint az </w:t>
      </w:r>
      <w:proofErr w:type="spellStart"/>
      <w:r>
        <w:t>Xtend</w:t>
      </w:r>
      <w:proofErr w:type="spellEnd"/>
      <w:r>
        <w:t xml:space="preserve"> bizonyult a legjobb választásnak, mivel jobb </w:t>
      </w:r>
      <w:proofErr w:type="spellStart"/>
      <w:r>
        <w:t>Eclipse</w:t>
      </w:r>
      <w:proofErr w:type="spellEnd"/>
      <w:r>
        <w:t xml:space="preserve"> támogatása, könnyebben kezelhető script nyelve és könnyen elsajátítható szintaktikája van. A fejlesztés közben volt alkalmam megismerkedni a többi újdonsággal </w:t>
      </w:r>
      <w:r>
        <w:lastRenderedPageBreak/>
        <w:t>is</w:t>
      </w:r>
      <w:r w:rsidR="0006561B">
        <w:t>,</w:t>
      </w:r>
      <w:r>
        <w:t xml:space="preserve"> amit a </w:t>
      </w:r>
      <w:proofErr w:type="spellStart"/>
      <w:r w:rsidR="0006561B">
        <w:t>J</w:t>
      </w:r>
      <w:r>
        <w:t>avahoz</w:t>
      </w:r>
      <w:proofErr w:type="spellEnd"/>
      <w:r>
        <w:t xml:space="preserve"> </w:t>
      </w:r>
      <w:r w:rsidR="005F626D">
        <w:t>ad</w:t>
      </w:r>
      <w:r w:rsidR="0006561B">
        <w:t>,</w:t>
      </w:r>
      <w:r w:rsidR="005F626D">
        <w:t xml:space="preserve"> pl.</w:t>
      </w:r>
      <w:r w:rsidR="005F626D" w:rsidRPr="005F626D">
        <w:t xml:space="preserve"> @</w:t>
      </w:r>
      <w:proofErr w:type="spellStart"/>
      <w:r w:rsidR="005F626D" w:rsidRPr="005F626D">
        <w:t>Accessors</w:t>
      </w:r>
      <w:proofErr w:type="spellEnd"/>
      <w:r w:rsidR="005F626D">
        <w:t xml:space="preserve"> annotációval megjelölhető egy osztály és fordítási időben legen</w:t>
      </w:r>
      <w:r w:rsidR="00BB2E5B">
        <w:t>e</w:t>
      </w:r>
      <w:r w:rsidR="005F626D">
        <w:t xml:space="preserve">rálódnak </w:t>
      </w:r>
      <w:proofErr w:type="spellStart"/>
      <w:r w:rsidR="005F626D">
        <w:t>getter</w:t>
      </w:r>
      <w:proofErr w:type="spellEnd"/>
      <w:r w:rsidR="005F626D">
        <w:t>/</w:t>
      </w:r>
      <w:proofErr w:type="spellStart"/>
      <w:r w:rsidR="005F626D">
        <w:t>setter</w:t>
      </w:r>
      <w:proofErr w:type="spellEnd"/>
      <w:r w:rsidR="005F626D">
        <w:t xml:space="preserve"> metódusai.</w:t>
      </w:r>
    </w:p>
    <w:p w14:paraId="56CA7C47" w14:textId="36BB47A0" w:rsidR="005939C4" w:rsidRDefault="005939C4" w:rsidP="005939C4">
      <w:pPr>
        <w:pStyle w:val="Cmsor1"/>
      </w:pPr>
      <w:bookmarkStart w:id="34" w:name="_Ref530593737"/>
      <w:bookmarkStart w:id="35" w:name="_Ref530593744"/>
      <w:bookmarkStart w:id="36" w:name="_Ref530593771"/>
      <w:bookmarkStart w:id="37" w:name="_Ref530593776"/>
      <w:bookmarkStart w:id="38" w:name="_Ref530593781"/>
      <w:bookmarkStart w:id="39" w:name="_Ref530593803"/>
      <w:bookmarkStart w:id="40" w:name="_Ref530593805"/>
      <w:bookmarkStart w:id="41" w:name="_Ref530593822"/>
      <w:bookmarkStart w:id="42" w:name="_Toc531715932"/>
      <w:r>
        <w:lastRenderedPageBreak/>
        <w:t>Specifikáció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14:paraId="555D576B" w14:textId="6B53CBEF" w:rsidR="00460473" w:rsidRPr="00460473" w:rsidRDefault="00982D60" w:rsidP="00460473">
      <w:r>
        <w:t>A</w:t>
      </w:r>
      <w:r w:rsidR="00460473">
        <w:t xml:space="preserve"> generált</w:t>
      </w:r>
      <w:r>
        <w:t xml:space="preserve"> hardverleírás</w:t>
      </w:r>
      <w:r w:rsidR="00460473">
        <w:t>nak a magasszinten definiált algoritmus szerint kell működnie. A program bementeként magát az algoritmust kapja egy adatfolyamgráf</w:t>
      </w:r>
      <w:r w:rsidR="0026056C">
        <w:t xml:space="preserve"> (</w:t>
      </w:r>
      <w:r w:rsidR="0026056C" w:rsidRPr="00460473">
        <w:t xml:space="preserve">Data Flow </w:t>
      </w:r>
      <w:proofErr w:type="spellStart"/>
      <w:r w:rsidR="0026056C" w:rsidRPr="00460473">
        <w:t>Graph</w:t>
      </w:r>
      <w:proofErr w:type="spellEnd"/>
      <w:r w:rsidR="0026056C">
        <w:t xml:space="preserve"> </w:t>
      </w:r>
      <w:r w:rsidR="0026056C">
        <w:fldChar w:fldCharType="begin"/>
      </w:r>
      <w:r w:rsidR="0026056C">
        <w:instrText xml:space="preserve"> REF _Ref530320162 \r \h </w:instrText>
      </w:r>
      <w:r w:rsidR="0026056C">
        <w:fldChar w:fldCharType="separate"/>
      </w:r>
      <w:r w:rsidR="00B25527">
        <w:t>[9]</w:t>
      </w:r>
      <w:r w:rsidR="0026056C">
        <w:fldChar w:fldCharType="end"/>
      </w:r>
      <w:r w:rsidR="0026056C">
        <w:t>)</w:t>
      </w:r>
      <w:r w:rsidR="00460473">
        <w:t xml:space="preserve"> formájában</w:t>
      </w:r>
      <w:r w:rsidR="0026056C">
        <w:t>, ami</w:t>
      </w:r>
      <w:r w:rsidR="00126DA4">
        <w:t xml:space="preserve"> egy olyan irányított gráf</w:t>
      </w:r>
      <w:r w:rsidR="00BB2E5B">
        <w:t>,</w:t>
      </w:r>
      <w:r w:rsidR="00126DA4">
        <w:t xml:space="preserve"> amelynek csúcsai egy-egy műveletet, élei pedig </w:t>
      </w:r>
      <w:r w:rsidR="0026056C">
        <w:t xml:space="preserve">az adatáramlás irányát fejezik ki. </w:t>
      </w:r>
      <w:r w:rsidR="00420F04">
        <w:t>Az adatfolyamgráf leírásához a HIG</w:t>
      </w:r>
      <w:r w:rsidR="00641002">
        <w:t>-t</w:t>
      </w:r>
      <w:r w:rsidR="00641002">
        <w:fldChar w:fldCharType="begin"/>
      </w:r>
      <w:r w:rsidR="00641002">
        <w:instrText xml:space="preserve"> REF _Ref529900730 \r \h </w:instrText>
      </w:r>
      <w:r w:rsidR="00641002">
        <w:fldChar w:fldCharType="separate"/>
      </w:r>
      <w:r w:rsidR="00B25527">
        <w:t>[7]</w:t>
      </w:r>
      <w:r w:rsidR="00641002">
        <w:fldChar w:fldCharType="end"/>
      </w:r>
      <w:r w:rsidR="00641002" w:rsidRPr="00641002">
        <w:t xml:space="preserve"> </w:t>
      </w:r>
      <w:r w:rsidR="00641002">
        <w:t xml:space="preserve">(HLS </w:t>
      </w:r>
      <w:proofErr w:type="spellStart"/>
      <w:r w:rsidR="00641002">
        <w:t>intermediate</w:t>
      </w:r>
      <w:proofErr w:type="spellEnd"/>
      <w:r w:rsidR="00641002">
        <w:t xml:space="preserve"> </w:t>
      </w:r>
      <w:proofErr w:type="spellStart"/>
      <w:r w:rsidR="00641002">
        <w:t>graph</w:t>
      </w:r>
      <w:proofErr w:type="spellEnd"/>
      <w:r w:rsidR="00641002">
        <w:t xml:space="preserve">) </w:t>
      </w:r>
      <w:r w:rsidR="00420F04">
        <w:t>használtam.</w:t>
      </w:r>
    </w:p>
    <w:p w14:paraId="6F4C4DE0" w14:textId="02B48685" w:rsidR="004742BB" w:rsidRDefault="004742BB" w:rsidP="004742BB">
      <w:pPr>
        <w:pStyle w:val="Cmsor2"/>
      </w:pPr>
      <w:bookmarkStart w:id="43" w:name="_Toc531715933"/>
      <w:r>
        <w:t>HIG adatmodell</w:t>
      </w:r>
      <w:bookmarkEnd w:id="43"/>
    </w:p>
    <w:p w14:paraId="0F612982" w14:textId="0CCD6824" w:rsidR="00AB3F6F" w:rsidRDefault="00420F04" w:rsidP="00AB3F6F">
      <w:r>
        <w:t xml:space="preserve">A HIG </w:t>
      </w:r>
      <w:r w:rsidR="00641002">
        <w:t xml:space="preserve">a </w:t>
      </w:r>
      <w:proofErr w:type="spellStart"/>
      <w:r w:rsidR="00641002">
        <w:t>PipeComp</w:t>
      </w:r>
      <w:proofErr w:type="spellEnd"/>
      <w:r w:rsidR="00641002">
        <w:t xml:space="preserve"> keretrendszer köztes nyelve, </w:t>
      </w:r>
      <w:r w:rsidR="0087706D">
        <w:t xml:space="preserve">eltérően </w:t>
      </w:r>
      <w:r w:rsidR="00641002">
        <w:t xml:space="preserve">más adatfolyamgráfokhoz képest a </w:t>
      </w:r>
      <w:r w:rsidR="0087706D">
        <w:t>ciklusokat műveltként</w:t>
      </w:r>
      <w:r w:rsidR="00CF0C38">
        <w:t>,</w:t>
      </w:r>
      <w:r w:rsidR="0087706D">
        <w:t xml:space="preserve"> nem pedig irányított körként kezeli.</w:t>
      </w:r>
      <w:r w:rsidR="00393357">
        <w:t xml:space="preserve"> A modellen belül minden műveletnek vannak a működését befolyásoló belső tulajdonságai, mint a végrehajtásiidő ami hardverre történő fordítás esetén a szükséges órajelciklusokat adja meg. Ilyen tulajdonság</w:t>
      </w:r>
      <w:r w:rsidR="001F18C3">
        <w:t xml:space="preserve"> a ki- és bemeneti portok</w:t>
      </w:r>
      <w:r w:rsidR="00BB2E5B">
        <w:t>,</w:t>
      </w:r>
      <w:r w:rsidR="001F18C3">
        <w:t xml:space="preserve"> amik az adott művelet külvilággal való kommunikációját mutatják,</w:t>
      </w:r>
      <w:r w:rsidR="00393357">
        <w:t xml:space="preserve"> illetve</w:t>
      </w:r>
      <w:r w:rsidR="001F18C3">
        <w:t xml:space="preserve"> az adott csúcs típusa is, ami megadja</w:t>
      </w:r>
      <w:r w:rsidR="00CF0C38">
        <w:t>, hogy</w:t>
      </w:r>
      <w:r w:rsidR="001F18C3">
        <w:t xml:space="preserve"> milyen műveletet reprezentál</w:t>
      </w:r>
      <w:r w:rsidR="00393357">
        <w:t>.</w:t>
      </w:r>
      <w:r w:rsidR="001F18C3">
        <w:t xml:space="preserve"> </w:t>
      </w:r>
      <w:r w:rsidR="0073139E">
        <w:t xml:space="preserve">A művelettípusok a </w:t>
      </w:r>
      <w:proofErr w:type="spellStart"/>
      <w:r w:rsidR="0073139E">
        <w:t>Component</w:t>
      </w:r>
      <w:proofErr w:type="spellEnd"/>
      <w:r w:rsidR="0073139E">
        <w:t xml:space="preserve"> nevű absztrakt osztályból származnak</w:t>
      </w:r>
      <w:r w:rsidR="00B84E0E">
        <w:t xml:space="preserve"> (</w:t>
      </w:r>
      <w:r w:rsidR="00B84E0E">
        <w:fldChar w:fldCharType="begin"/>
      </w:r>
      <w:r w:rsidR="00B84E0E">
        <w:instrText xml:space="preserve"> REF _Ref531715882 \h </w:instrText>
      </w:r>
      <w:r w:rsidR="00B84E0E">
        <w:fldChar w:fldCharType="separate"/>
      </w:r>
      <w:r w:rsidR="00B25527">
        <w:rPr>
          <w:noProof/>
        </w:rPr>
        <w:t>3</w:t>
      </w:r>
      <w:r w:rsidR="00B25527">
        <w:noBreakHyphen/>
      </w:r>
      <w:r w:rsidR="00B25527">
        <w:rPr>
          <w:noProof/>
        </w:rPr>
        <w:t>2</w:t>
      </w:r>
      <w:r w:rsidR="00B25527">
        <w:t>. ábra</w:t>
      </w:r>
      <w:r w:rsidR="00B84E0E">
        <w:fldChar w:fldCharType="end"/>
      </w:r>
      <w:r w:rsidR="00B84E0E">
        <w:t>)</w:t>
      </w:r>
      <w:r w:rsidR="0073139E">
        <w:t>.</w:t>
      </w:r>
    </w:p>
    <w:p w14:paraId="7E206AC7" w14:textId="396EC0EE" w:rsidR="00101348" w:rsidRDefault="00101348" w:rsidP="00101348">
      <w:pPr>
        <w:ind w:firstLine="0"/>
      </w:pPr>
      <w:r>
        <w:t>Művelet típusok:</w:t>
      </w:r>
    </w:p>
    <w:p w14:paraId="6E409B91" w14:textId="22A3DBB7" w:rsidR="00101348" w:rsidRDefault="001F18C3" w:rsidP="001F18C3">
      <w:pPr>
        <w:pStyle w:val="Listaszerbekezds"/>
        <w:numPr>
          <w:ilvl w:val="0"/>
          <w:numId w:val="31"/>
        </w:numPr>
      </w:pPr>
      <w:r>
        <w:t>HIG:</w:t>
      </w:r>
      <w:r w:rsidR="00CF0C38">
        <w:t xml:space="preserve"> Ez maga az adatfolyamgráfot modellezi, minden modell legkülsőbb eleme</w:t>
      </w:r>
      <w:r>
        <w:t>.</w:t>
      </w:r>
      <w:r w:rsidR="00CF0C38">
        <w:t xml:space="preserve"> Több más </w:t>
      </w:r>
      <w:proofErr w:type="spellStart"/>
      <w:r w:rsidR="00CF0C38">
        <w:t>Componentet</w:t>
      </w:r>
      <w:proofErr w:type="spellEnd"/>
      <w:r w:rsidR="00CF0C38">
        <w:t xml:space="preserve"> és azok összeköttetéseit foglalja magába.</w:t>
      </w:r>
      <w:r w:rsidR="00284FE6">
        <w:t xml:space="preserve"> </w:t>
      </w:r>
      <w:r w:rsidR="00CF0C38">
        <w:t>M</w:t>
      </w:r>
      <w:r w:rsidR="00284FE6">
        <w:t xml:space="preserve">ostantól az egyértelműség kedvéért </w:t>
      </w:r>
      <w:proofErr w:type="spellStart"/>
      <w:r w:rsidR="00284FE6">
        <w:t>HIGCompként</w:t>
      </w:r>
      <w:proofErr w:type="spellEnd"/>
      <w:r w:rsidR="00284FE6">
        <w:t xml:space="preserve"> fogok rá hivatkozni, mivel magát a modellt is HIG-</w:t>
      </w:r>
      <w:proofErr w:type="spellStart"/>
      <w:r w:rsidR="00284FE6">
        <w:t>nek</w:t>
      </w:r>
      <w:proofErr w:type="spellEnd"/>
      <w:r w:rsidR="00284FE6">
        <w:t xml:space="preserve"> hívják, így szeretném elkerülni a félreértéseket</w:t>
      </w:r>
      <w:r w:rsidR="00B84E0E">
        <w:t xml:space="preserve"> (felépítés: </w:t>
      </w:r>
      <w:r w:rsidR="00B84E0E">
        <w:fldChar w:fldCharType="begin"/>
      </w:r>
      <w:r w:rsidR="00B84E0E">
        <w:instrText xml:space="preserve"> REF _Ref531715840 \h </w:instrText>
      </w:r>
      <w:r w:rsidR="00B84E0E">
        <w:fldChar w:fldCharType="separate"/>
      </w:r>
      <w:r w:rsidR="00B25527">
        <w:rPr>
          <w:noProof/>
        </w:rPr>
        <w:t>3</w:t>
      </w:r>
      <w:r w:rsidR="00B25527">
        <w:noBreakHyphen/>
      </w:r>
      <w:r w:rsidR="00B25527">
        <w:rPr>
          <w:noProof/>
        </w:rPr>
        <w:t>1</w:t>
      </w:r>
      <w:r w:rsidR="00B25527">
        <w:t>. ábra</w:t>
      </w:r>
      <w:r w:rsidR="00B84E0E">
        <w:fldChar w:fldCharType="end"/>
      </w:r>
      <w:r w:rsidR="00B84E0E">
        <w:t>)</w:t>
      </w:r>
      <w:r w:rsidR="00284FE6">
        <w:t>.</w:t>
      </w:r>
    </w:p>
    <w:p w14:paraId="554AE32A" w14:textId="3159F31B" w:rsidR="001F18C3" w:rsidRDefault="001F18C3" w:rsidP="001F18C3">
      <w:pPr>
        <w:pStyle w:val="Listaszerbekezds"/>
        <w:numPr>
          <w:ilvl w:val="0"/>
          <w:numId w:val="31"/>
        </w:numPr>
      </w:pPr>
      <w:proofErr w:type="spellStart"/>
      <w:r>
        <w:t>ElementaryComp</w:t>
      </w:r>
      <w:proofErr w:type="spellEnd"/>
      <w:r>
        <w:t>: Elemi műveletek</w:t>
      </w:r>
      <w:r w:rsidR="003B0DAE">
        <w:t>et</w:t>
      </w:r>
      <w:r>
        <w:t xml:space="preserve"> reprezentál</w:t>
      </w:r>
      <w:r w:rsidR="003B0DAE">
        <w:t xml:space="preserve">ja </w:t>
      </w:r>
      <w:r>
        <w:t>(pl. összeadás, szorzás)</w:t>
      </w:r>
    </w:p>
    <w:p w14:paraId="021B6BE2" w14:textId="5AF1EE0F" w:rsidR="001F18C3" w:rsidRDefault="001F18C3" w:rsidP="001F18C3">
      <w:pPr>
        <w:pStyle w:val="Listaszerbekezds"/>
        <w:numPr>
          <w:ilvl w:val="0"/>
          <w:numId w:val="31"/>
        </w:numPr>
      </w:pPr>
      <w:proofErr w:type="spellStart"/>
      <w:r>
        <w:t>LoopComp</w:t>
      </w:r>
      <w:proofErr w:type="spellEnd"/>
      <w:r>
        <w:t>: A ciklus leírására használt osztály.</w:t>
      </w:r>
      <w:r w:rsidR="00CF0C38">
        <w:t xml:space="preserve"> Ez magába foglal pontosan egy </w:t>
      </w:r>
      <w:proofErr w:type="spellStart"/>
      <w:r w:rsidR="00CF0C38">
        <w:t>HIGCompot</w:t>
      </w:r>
      <w:proofErr w:type="spellEnd"/>
      <w:r w:rsidR="00CF0C38">
        <w:t xml:space="preserve"> ami a ciklusmagját adja meg.</w:t>
      </w:r>
    </w:p>
    <w:p w14:paraId="3127EFCB" w14:textId="0E9CE831" w:rsidR="001F18C3" w:rsidRDefault="001F18C3" w:rsidP="001F18C3">
      <w:pPr>
        <w:pStyle w:val="Listaszerbekezds"/>
        <w:numPr>
          <w:ilvl w:val="0"/>
          <w:numId w:val="31"/>
        </w:numPr>
      </w:pPr>
      <w:proofErr w:type="spellStart"/>
      <w:r>
        <w:t>SelComp</w:t>
      </w:r>
      <w:proofErr w:type="spellEnd"/>
      <w:r>
        <w:t xml:space="preserve">: Elágazás megjelenítésére használt osztály, ami magába foglal több másik </w:t>
      </w:r>
      <w:proofErr w:type="spellStart"/>
      <w:r>
        <w:t>Componentet</w:t>
      </w:r>
      <w:proofErr w:type="spellEnd"/>
      <w:r>
        <w:t xml:space="preserve"> is amik</w:t>
      </w:r>
      <w:r w:rsidR="00CF0C38">
        <w:t xml:space="preserve"> az</w:t>
      </w:r>
      <w:r>
        <w:t xml:space="preserve"> eseteket jelentik</w:t>
      </w:r>
      <w:r w:rsidR="00B84E0E">
        <w:t xml:space="preserve"> (felépítés: </w:t>
      </w:r>
      <w:r w:rsidR="00B84E0E">
        <w:fldChar w:fldCharType="begin"/>
      </w:r>
      <w:r w:rsidR="00B84E0E">
        <w:instrText xml:space="preserve"> REF _Ref531715770 \h </w:instrText>
      </w:r>
      <w:r w:rsidR="00B84E0E">
        <w:fldChar w:fldCharType="separate"/>
      </w:r>
      <w:r w:rsidR="00B25527">
        <w:rPr>
          <w:noProof/>
        </w:rPr>
        <w:t>3</w:t>
      </w:r>
      <w:r w:rsidR="00B25527">
        <w:noBreakHyphen/>
      </w:r>
      <w:r w:rsidR="00B25527">
        <w:rPr>
          <w:noProof/>
        </w:rPr>
        <w:t>3</w:t>
      </w:r>
      <w:r w:rsidR="00B25527">
        <w:t>. ábra</w:t>
      </w:r>
      <w:r w:rsidR="00B84E0E">
        <w:fldChar w:fldCharType="end"/>
      </w:r>
      <w:r w:rsidR="00B84E0E">
        <w:t>)</w:t>
      </w:r>
      <w:r>
        <w:t xml:space="preserve">. </w:t>
      </w:r>
    </w:p>
    <w:p w14:paraId="3284210A" w14:textId="22C81547" w:rsidR="00393357" w:rsidRDefault="00344423" w:rsidP="00420F04">
      <w:r>
        <w:t xml:space="preserve">A műveletek </w:t>
      </w:r>
      <w:proofErr w:type="spellStart"/>
      <w:r>
        <w:t>portjait</w:t>
      </w:r>
      <w:proofErr w:type="spellEnd"/>
      <w:r>
        <w:t xml:space="preserve"> DataLink élek kötik össze, amik egy forrás és egy fogadó port között lehetnek. Természetesen egy forrás</w:t>
      </w:r>
      <w:r w:rsidR="0064581C">
        <w:t xml:space="preserve"> </w:t>
      </w:r>
      <w:proofErr w:type="spellStart"/>
      <w:r>
        <w:t>portból</w:t>
      </w:r>
      <w:proofErr w:type="spellEnd"/>
      <w:r>
        <w:t xml:space="preserve"> több él kiindulhat, de a fogadó portokba csak egy él érkezhet.</w:t>
      </w:r>
      <w:r w:rsidR="0064581C">
        <w:t xml:space="preserve"> Itt szeretném megjegyezni, hogy a forrás-/fogadó port és </w:t>
      </w:r>
      <w:r w:rsidR="0064581C">
        <w:lastRenderedPageBreak/>
        <w:t>a ki-/bementi port nem feletethető</w:t>
      </w:r>
      <w:r w:rsidR="001F18C3">
        <w:t xml:space="preserve"> meg egymásnak mivel egy komplex műveletből nézve a művelet saját bementi </w:t>
      </w:r>
      <w:proofErr w:type="spellStart"/>
      <w:r w:rsidR="001F18C3">
        <w:t>portjai</w:t>
      </w:r>
      <w:proofErr w:type="spellEnd"/>
      <w:r w:rsidR="001F18C3">
        <w:t xml:space="preserve"> forrásként, kimenti </w:t>
      </w:r>
      <w:proofErr w:type="spellStart"/>
      <w:r w:rsidR="001F18C3">
        <w:t>portjai</w:t>
      </w:r>
      <w:proofErr w:type="spellEnd"/>
      <w:r w:rsidR="001F18C3">
        <w:t xml:space="preserve"> fogadóként viselkednek, míg a belső </w:t>
      </w:r>
      <w:proofErr w:type="spellStart"/>
      <w:r w:rsidR="001F18C3">
        <w:t>node</w:t>
      </w:r>
      <w:proofErr w:type="spellEnd"/>
      <w:r w:rsidR="0073139E">
        <w:t xml:space="preserve">-k </w:t>
      </w:r>
      <w:proofErr w:type="spellStart"/>
      <w:r w:rsidR="0073139E">
        <w:t>portjai</w:t>
      </w:r>
      <w:proofErr w:type="spellEnd"/>
      <w:r w:rsidR="0073139E">
        <w:t xml:space="preserve"> pont fordítva működnek. </w:t>
      </w:r>
    </w:p>
    <w:p w14:paraId="4B7E7A8E" w14:textId="77777777" w:rsidR="00B84E0E" w:rsidRDefault="00B84E0E" w:rsidP="00B84E0E">
      <w:pPr>
        <w:pStyle w:val="Kp"/>
      </w:pPr>
      <w:r>
        <w:rPr>
          <w:noProof/>
        </w:rPr>
        <w:drawing>
          <wp:inline distT="0" distB="0" distL="0" distR="0" wp14:anchorId="29E89757" wp14:editId="66043193">
            <wp:extent cx="5400040" cy="507174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-HIG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4" w:name="_Ref531715840"/>
    <w:p w14:paraId="70E51A0F" w14:textId="130FBDD7" w:rsidR="00B84E0E" w:rsidRDefault="00B84E0E" w:rsidP="00B84E0E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B25527"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B25527">
        <w:t>1</w:t>
      </w:r>
      <w:r>
        <w:fldChar w:fldCharType="end"/>
      </w:r>
      <w:r>
        <w:t>. ábra</w:t>
      </w:r>
      <w:bookmarkEnd w:id="44"/>
      <w:r>
        <w:t xml:space="preserve"> HIG Ecore metamodellje</w:t>
      </w:r>
    </w:p>
    <w:p w14:paraId="7415F6F2" w14:textId="77777777" w:rsidR="00B84E0E" w:rsidRDefault="00B84E0E" w:rsidP="00B84E0E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 wp14:anchorId="66BA050F" wp14:editId="67CBEF96">
            <wp:extent cx="5397500" cy="3575050"/>
            <wp:effectExtent l="0" t="0" r="0" b="6350"/>
            <wp:docPr id="215" name="Kép 215" descr="C:\Users\Egyetem\Documents\Önlab\HardwareSynthesizer\documents\2-Compon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gyetem\Documents\Önlab\HardwareSynthesizer\documents\2-Component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5" w:name="_Ref531715882"/>
    <w:p w14:paraId="207B0E90" w14:textId="0266ACD1" w:rsidR="00B84E0E" w:rsidRDefault="00B84E0E" w:rsidP="00B84E0E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B25527"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B25527">
        <w:t>2</w:t>
      </w:r>
      <w:r>
        <w:fldChar w:fldCharType="end"/>
      </w:r>
      <w:r>
        <w:t>. ábra</w:t>
      </w:r>
      <w:bookmarkEnd w:id="45"/>
      <w:r>
        <w:t xml:space="preserve"> Component Ecore metamodellje</w:t>
      </w:r>
    </w:p>
    <w:p w14:paraId="3ADC06B1" w14:textId="77777777" w:rsidR="00B84E0E" w:rsidRDefault="00B84E0E" w:rsidP="00B84E0E">
      <w:pPr>
        <w:pStyle w:val="Kp"/>
      </w:pPr>
      <w:r>
        <w:rPr>
          <w:noProof/>
          <w:lang w:eastAsia="hu-HU"/>
        </w:rPr>
        <w:drawing>
          <wp:inline distT="0" distB="0" distL="0" distR="0" wp14:anchorId="46135604" wp14:editId="624E232F">
            <wp:extent cx="5397500" cy="3314700"/>
            <wp:effectExtent l="0" t="0" r="0" b="0"/>
            <wp:docPr id="216" name="Kép 216" descr="C:\Users\Egyetem\Documents\Önlab\HardwareSynthesizer\documents\3-SelCo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gyetem\Documents\Önlab\HardwareSynthesizer\documents\3-SelComp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6" w:name="_Ref531715770"/>
    <w:p w14:paraId="540F5F37" w14:textId="37859828" w:rsidR="00B84E0E" w:rsidRPr="00B84E0E" w:rsidRDefault="00B84E0E" w:rsidP="00B84E0E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B25527"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B25527">
        <w:t>3</w:t>
      </w:r>
      <w:r>
        <w:fldChar w:fldCharType="end"/>
      </w:r>
      <w:r>
        <w:t>. ábra</w:t>
      </w:r>
      <w:bookmarkEnd w:id="46"/>
      <w:r>
        <w:t xml:space="preserve"> SelComp Ecore metamodelje</w:t>
      </w:r>
    </w:p>
    <w:p w14:paraId="4BCD7B85" w14:textId="6D5CEEA5" w:rsidR="00D112CF" w:rsidRDefault="00A62F84" w:rsidP="00D112CF">
      <w:pPr>
        <w:pStyle w:val="Cmsor2"/>
      </w:pPr>
      <w:bookmarkStart w:id="47" w:name="_Toc531715934"/>
      <w:r>
        <w:t xml:space="preserve">Elvárások a </w:t>
      </w:r>
      <w:r w:rsidR="00CF0C38">
        <w:t>generátorral</w:t>
      </w:r>
      <w:r>
        <w:t xml:space="preserve"> szemben</w:t>
      </w:r>
      <w:bookmarkEnd w:id="47"/>
    </w:p>
    <w:p w14:paraId="0F91A9AF" w14:textId="508A5FE6" w:rsidR="002E3F91" w:rsidRPr="002E3F91" w:rsidRDefault="006552CE" w:rsidP="006552CE">
      <w:r>
        <w:t>A feladatkiírásnak megfelelően specifikáltam a rendszert</w:t>
      </w:r>
      <w:r w:rsidR="00CF0C38">
        <w:t xml:space="preserve"> (</w:t>
      </w:r>
      <w:r w:rsidR="00CF0C38">
        <w:fldChar w:fldCharType="begin"/>
      </w:r>
      <w:r w:rsidR="00CF0C38">
        <w:instrText xml:space="preserve"> REF _Ref531713402 \h </w:instrText>
      </w:r>
      <w:r w:rsidR="00CF0C38">
        <w:fldChar w:fldCharType="separate"/>
      </w:r>
      <w:r w:rsidR="00B25527">
        <w:rPr>
          <w:noProof/>
        </w:rPr>
        <w:t>3</w:t>
      </w:r>
      <w:r w:rsidR="00B25527">
        <w:noBreakHyphen/>
      </w:r>
      <w:r w:rsidR="00B25527">
        <w:rPr>
          <w:noProof/>
        </w:rPr>
        <w:t>4</w:t>
      </w:r>
      <w:r w:rsidR="00B25527">
        <w:t>. ábra Specifikáció diagram</w:t>
      </w:r>
      <w:r w:rsidR="00CF0C38">
        <w:fldChar w:fldCharType="end"/>
      </w:r>
      <w:r w:rsidR="00CF0C38">
        <w:t>)</w:t>
      </w:r>
      <w:r>
        <w:t>, így a</w:t>
      </w:r>
      <w:r w:rsidR="002E3F91">
        <w:t>z elkészítendő</w:t>
      </w:r>
      <w:r>
        <w:t xml:space="preserve"> </w:t>
      </w:r>
      <w:r w:rsidR="002E3F91">
        <w:t>programnak képesnek kell lennie:</w:t>
      </w:r>
    </w:p>
    <w:p w14:paraId="312F0C54" w14:textId="1C5215BA" w:rsidR="002E3F91" w:rsidRDefault="002E3F91" w:rsidP="002E3F91">
      <w:pPr>
        <w:pStyle w:val="Listaszerbekezds"/>
        <w:numPr>
          <w:ilvl w:val="0"/>
          <w:numId w:val="33"/>
        </w:numPr>
      </w:pPr>
      <w:r>
        <w:lastRenderedPageBreak/>
        <w:t xml:space="preserve">Felolvasni </w:t>
      </w:r>
      <w:proofErr w:type="gramStart"/>
      <w:r>
        <w:t>a .</w:t>
      </w:r>
      <w:proofErr w:type="spellStart"/>
      <w:r>
        <w:t>higmodel</w:t>
      </w:r>
      <w:proofErr w:type="spellEnd"/>
      <w:proofErr w:type="gramEnd"/>
      <w:r>
        <w:t xml:space="preserve"> fájlokat a megadott input mappából.</w:t>
      </w:r>
    </w:p>
    <w:p w14:paraId="58CB340E" w14:textId="6EC68E73" w:rsidR="00233660" w:rsidRDefault="002E3F91" w:rsidP="002E3F91">
      <w:pPr>
        <w:pStyle w:val="Listaszerbekezds"/>
        <w:numPr>
          <w:ilvl w:val="0"/>
          <w:numId w:val="33"/>
        </w:numPr>
      </w:pPr>
      <w:r>
        <w:t>A beolvasott adatmodellt betölteni a memóriába.</w:t>
      </w:r>
    </w:p>
    <w:p w14:paraId="5514E555" w14:textId="3E76DD46" w:rsidR="00E648D5" w:rsidRDefault="006552CE" w:rsidP="00E648D5">
      <w:pPr>
        <w:pStyle w:val="Listaszerbekezds"/>
        <w:numPr>
          <w:ilvl w:val="0"/>
          <w:numId w:val="33"/>
        </w:numPr>
      </w:pPr>
      <w:r>
        <w:t xml:space="preserve">A HIG, </w:t>
      </w:r>
      <w:proofErr w:type="spellStart"/>
      <w:r>
        <w:t>LoopComp</w:t>
      </w:r>
      <w:proofErr w:type="spellEnd"/>
      <w:r>
        <w:t xml:space="preserve">, </w:t>
      </w:r>
      <w:proofErr w:type="spellStart"/>
      <w:r>
        <w:t>SelComp</w:t>
      </w:r>
      <w:proofErr w:type="spellEnd"/>
      <w:r>
        <w:t xml:space="preserve"> és </w:t>
      </w:r>
      <w:proofErr w:type="spellStart"/>
      <w:r>
        <w:t>ElementaryComp</w:t>
      </w:r>
      <w:proofErr w:type="spellEnd"/>
      <w:r>
        <w:t xml:space="preserve"> komponensek mellett a speciális tömbkezelési</w:t>
      </w:r>
      <w:r w:rsidR="00CF0C38">
        <w:t xml:space="preserve"> </w:t>
      </w:r>
      <w:proofErr w:type="spellStart"/>
      <w:r w:rsidR="00CF0C38">
        <w:t>Componenteket</w:t>
      </w:r>
      <w:proofErr w:type="spellEnd"/>
      <w:r w:rsidR="00CF0C38">
        <w:t xml:space="preserve"> is kezelje</w:t>
      </w:r>
      <w:r w:rsidR="00E648D5">
        <w:t>.</w:t>
      </w:r>
    </w:p>
    <w:p w14:paraId="72D7D9DA" w14:textId="2BEDE74E" w:rsidR="002E3F91" w:rsidRDefault="002E3F91" w:rsidP="002E3F91">
      <w:pPr>
        <w:pStyle w:val="Listaszerbekezds"/>
        <w:numPr>
          <w:ilvl w:val="0"/>
          <w:numId w:val="33"/>
        </w:numPr>
      </w:pPr>
      <w:r>
        <w:t>A HIG komponensekből típusuktól függően megfelelő VHDL leírást generálni.</w:t>
      </w:r>
    </w:p>
    <w:p w14:paraId="005BE564" w14:textId="711395DA" w:rsidR="007F3303" w:rsidRDefault="002E3F91" w:rsidP="001347FF">
      <w:pPr>
        <w:pStyle w:val="Listaszerbekezds"/>
        <w:numPr>
          <w:ilvl w:val="0"/>
          <w:numId w:val="33"/>
        </w:numPr>
      </w:pPr>
      <w:r>
        <w:t>A kimenetek közé minden olyan VHDL fájlt mellékelnie kell</w:t>
      </w:r>
      <w:r w:rsidR="00BB2E5B">
        <w:t>,</w:t>
      </w:r>
      <w:r>
        <w:t xml:space="preserve"> ami </w:t>
      </w:r>
      <w:proofErr w:type="spellStart"/>
      <w:r>
        <w:t>példányosításra</w:t>
      </w:r>
      <w:proofErr w:type="spellEnd"/>
      <w:r>
        <w:t xml:space="preserve"> került bármelyik</w:t>
      </w:r>
      <w:r w:rsidR="00CF0C38">
        <w:t>,</w:t>
      </w:r>
      <w:r>
        <w:t xml:space="preserve"> már a kimenetek között található VHDL fájl</w:t>
      </w:r>
      <w:r w:rsidR="00E648D5">
        <w:t>ban</w:t>
      </w:r>
      <w:r>
        <w:t>.</w:t>
      </w:r>
    </w:p>
    <w:p w14:paraId="266830E9" w14:textId="2AF7E148" w:rsidR="001347FF" w:rsidRPr="001347FF" w:rsidRDefault="00DF16A2" w:rsidP="001347FF">
      <w:pPr>
        <w:pStyle w:val="Kp"/>
      </w:pPr>
      <w:r>
        <w:rPr>
          <w:noProof/>
        </w:rPr>
        <w:drawing>
          <wp:inline distT="0" distB="0" distL="0" distR="0" wp14:anchorId="59805E76" wp14:editId="7BC76197">
            <wp:extent cx="5397500" cy="743585"/>
            <wp:effectExtent l="0" t="0" r="0" b="0"/>
            <wp:docPr id="212" name="Kép 212" descr="C:\Users\Egyetem\Downloads\specification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gyetem\Downloads\specification (1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8" w:name="_Ref531713402"/>
    <w:p w14:paraId="508ABF2F" w14:textId="11C53F95" w:rsidR="007F3303" w:rsidRPr="007F3303" w:rsidRDefault="00B84E0E" w:rsidP="007F3303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B25527"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B25527">
        <w:t>4</w:t>
      </w:r>
      <w:r>
        <w:fldChar w:fldCharType="end"/>
      </w:r>
      <w:r w:rsidR="007F3303">
        <w:t xml:space="preserve">. ábra </w:t>
      </w:r>
      <w:r w:rsidR="00233660">
        <w:t>Specifikáció diagram</w:t>
      </w:r>
      <w:bookmarkEnd w:id="48"/>
    </w:p>
    <w:p w14:paraId="734A6DED" w14:textId="09A20DF6" w:rsidR="004742BB" w:rsidRDefault="005939C4" w:rsidP="004742BB">
      <w:pPr>
        <w:pStyle w:val="Cmsor1"/>
      </w:pPr>
      <w:bookmarkStart w:id="49" w:name="_Toc531715935"/>
      <w:r>
        <w:lastRenderedPageBreak/>
        <w:t>Architektúra</w:t>
      </w:r>
      <w:bookmarkEnd w:id="49"/>
    </w:p>
    <w:p w14:paraId="41C7228B" w14:textId="52B97F11" w:rsidR="008A1070" w:rsidRDefault="00383C57" w:rsidP="008A1070">
      <w:r>
        <w:t xml:space="preserve">Ebben a fejezetben a tervezés lépéseit és a kialakult architektúra </w:t>
      </w:r>
      <w:r w:rsidR="00A97161">
        <w:t xml:space="preserve">fontosabb döntési szituációit mutatom be. A HIG-VHDL fordítóprogramot a </w:t>
      </w:r>
      <w:r w:rsidR="00A97161">
        <w:fldChar w:fldCharType="begin"/>
      </w:r>
      <w:r w:rsidR="00A97161">
        <w:instrText xml:space="preserve"> REF _Ref530593822 \h </w:instrText>
      </w:r>
      <w:r w:rsidR="00A97161">
        <w:fldChar w:fldCharType="separate"/>
      </w:r>
      <w:r w:rsidR="00B25527">
        <w:t>Specifikáció</w:t>
      </w:r>
      <w:r w:rsidR="00A97161">
        <w:fldChar w:fldCharType="end"/>
      </w:r>
      <w:r w:rsidR="00A97161">
        <w:t xml:space="preserve"> fejezetben leírtakat figyelembe véve terveztem</w:t>
      </w:r>
      <w:r w:rsidR="00E425C1">
        <w:t xml:space="preserve"> </w:t>
      </w:r>
      <w:r w:rsidR="008A1070">
        <w:t>a program</w:t>
      </w:r>
      <w:r w:rsidR="00E425C1">
        <w:t>ot</w:t>
      </w:r>
      <w:r w:rsidR="00BB2E5B">
        <w:t>,</w:t>
      </w:r>
      <w:r w:rsidR="00E425C1">
        <w:t xml:space="preserve"> aminek</w:t>
      </w:r>
      <w:r w:rsidR="008A1070">
        <w:t xml:space="preserve"> </w:t>
      </w:r>
      <w:r w:rsidR="00794041">
        <w:t>három</w:t>
      </w:r>
      <w:r w:rsidR="008A1070">
        <w:t xml:space="preserve"> főbb szerepet kell betöltenie: </w:t>
      </w:r>
      <w:r w:rsidR="00E425C1">
        <w:t xml:space="preserve">bemenet </w:t>
      </w:r>
      <w:r w:rsidR="008A1070">
        <w:t xml:space="preserve">olvasó, feldolgozó és kimenet szolgáltató. </w:t>
      </w:r>
      <w:r w:rsidR="00071B3A">
        <w:t>Mivel a szerepeket már tervezéskor igyekeztem minél jobban elkülöníteni egymástól, ezért szükséges volt egy tároló egység létrehozására is</w:t>
      </w:r>
      <w:r w:rsidR="00794041">
        <w:t>,</w:t>
      </w:r>
      <w:r w:rsidR="00071B3A">
        <w:t xml:space="preserve"> amin keresztül ezek a modulok kommunikálni tudnak egymással.</w:t>
      </w:r>
    </w:p>
    <w:p w14:paraId="06361317" w14:textId="63D44314" w:rsidR="002012C8" w:rsidRDefault="0010028F" w:rsidP="002012C8">
      <w:pPr>
        <w:pStyle w:val="Kp"/>
      </w:pPr>
      <w:r>
        <w:rPr>
          <w:noProof/>
        </w:rPr>
        <w:drawing>
          <wp:inline distT="0" distB="0" distL="0" distR="0" wp14:anchorId="4F9AC13B" wp14:editId="48E71317">
            <wp:extent cx="5397500" cy="4954270"/>
            <wp:effectExtent l="0" t="0" r="0" b="0"/>
            <wp:docPr id="214" name="Kép 214" descr="C:\Users\Egyetem\Downloads\Untitled Diagram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gyetem\Downloads\Untitled Diagram (5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95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CBCD" w14:textId="47613233" w:rsidR="002012C8" w:rsidRDefault="00B84E0E" w:rsidP="002012C8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B25527"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B25527">
        <w:t>1</w:t>
      </w:r>
      <w:r>
        <w:fldChar w:fldCharType="end"/>
      </w:r>
      <w:r w:rsidR="002012C8">
        <w:t xml:space="preserve">. ábra </w:t>
      </w:r>
      <w:r w:rsidR="00794041">
        <w:t xml:space="preserve">Architektúra </w:t>
      </w:r>
      <w:r w:rsidR="00794041">
        <w:rPr>
          <w:rStyle w:val="Jegyzethivatkozs"/>
        </w:rPr>
        <w:t/>
      </w:r>
      <w:r w:rsidR="00794041">
        <w:t>DFD (data flow diagram) formátumban</w:t>
      </w:r>
    </w:p>
    <w:p w14:paraId="5D761C52" w14:textId="37C6689F" w:rsidR="003814A6" w:rsidRDefault="00F637A5" w:rsidP="001B688E">
      <w:pPr>
        <w:pStyle w:val="Cmsor2"/>
      </w:pPr>
      <w:bookmarkStart w:id="50" w:name="_Toc531715936"/>
      <w:r>
        <w:lastRenderedPageBreak/>
        <w:t>VHDL könyvtár</w:t>
      </w:r>
      <w:bookmarkEnd w:id="50"/>
    </w:p>
    <w:p w14:paraId="3FFBD402" w14:textId="096BA4F6" w:rsidR="003814A6" w:rsidRDefault="00BD76D6" w:rsidP="003814A6">
      <w:r>
        <w:t>Egy központi tárolóként funkciónál, ahol minden</w:t>
      </w:r>
      <w:r w:rsidR="006502C7">
        <w:t>,</w:t>
      </w:r>
      <w:r>
        <w:t xml:space="preserve"> a program által használt és generált VHDL fájl referenciája megtalálható.</w:t>
      </w:r>
      <w:r w:rsidR="007C0DF1">
        <w:t xml:space="preserve"> A referenciák név alapján vannak tárolva és a HIG </w:t>
      </w:r>
      <w:proofErr w:type="spellStart"/>
      <w:r w:rsidR="007C0DF1">
        <w:t>Componentek</w:t>
      </w:r>
      <w:proofErr w:type="spellEnd"/>
      <w:r w:rsidR="007C0DF1">
        <w:t xml:space="preserve"> nevei </w:t>
      </w:r>
      <w:proofErr w:type="spellStart"/>
      <w:r w:rsidR="007C0DF1">
        <w:t>mege</w:t>
      </w:r>
      <w:r w:rsidR="006502C7">
        <w:t>gye</w:t>
      </w:r>
      <w:r w:rsidR="007C0DF1">
        <w:t>zenek</w:t>
      </w:r>
      <w:proofErr w:type="spellEnd"/>
      <w:r w:rsidR="007C0DF1">
        <w:t xml:space="preserve"> a hozzájuk tartozó VHDL nevével.</w:t>
      </w:r>
      <w:r>
        <w:t xml:space="preserve"> Továbbá minden bejegyzés tartalmazza a VHDL fejlécét (a</w:t>
      </w:r>
      <w:r w:rsidR="006502C7">
        <w:t>z</w:t>
      </w:r>
      <w:r>
        <w:t xml:space="preserve"> </w:t>
      </w:r>
      <w:r>
        <w:fldChar w:fldCharType="begin"/>
      </w:r>
      <w:r>
        <w:instrText xml:space="preserve"> REF _Ref530849914 \h </w:instrText>
      </w:r>
      <w:r>
        <w:fldChar w:fldCharType="separate"/>
      </w:r>
      <w:proofErr w:type="spellStart"/>
      <w:r w:rsidR="00B25527">
        <w:t>Entity</w:t>
      </w:r>
      <w:proofErr w:type="spellEnd"/>
      <w:r w:rsidR="00B25527">
        <w:t xml:space="preserve"> és </w:t>
      </w:r>
      <w:proofErr w:type="spellStart"/>
      <w:r w:rsidR="00B25527">
        <w:t>Architecture</w:t>
      </w:r>
      <w:proofErr w:type="spellEnd"/>
      <w:r>
        <w:fldChar w:fldCharType="end"/>
      </w:r>
      <w:r>
        <w:t xml:space="preserve"> fejezetben bemutatott </w:t>
      </w:r>
      <w:proofErr w:type="spellStart"/>
      <w:r>
        <w:t>entity-ről</w:t>
      </w:r>
      <w:proofErr w:type="spellEnd"/>
      <w:r>
        <w:t xml:space="preserve"> van szó), illetve az általa komponensként hivatkozott VHDL-k </w:t>
      </w:r>
      <w:proofErr w:type="spellStart"/>
      <w:r>
        <w:t>VHDLLibrary</w:t>
      </w:r>
      <w:proofErr w:type="spellEnd"/>
      <w:r>
        <w:t xml:space="preserve"> bejegyzéseit.</w:t>
      </w:r>
    </w:p>
    <w:p w14:paraId="31AA9DFD" w14:textId="2347D203" w:rsidR="00BD76D6" w:rsidRDefault="00BD76D6" w:rsidP="00BD76D6">
      <w:pPr>
        <w:pStyle w:val="Cmsor3"/>
      </w:pPr>
      <w:bookmarkStart w:id="51" w:name="_Toc531715937"/>
      <w:proofErr w:type="spellStart"/>
      <w:r>
        <w:t>BasicEntityReader</w:t>
      </w:r>
      <w:bookmarkEnd w:id="51"/>
      <w:proofErr w:type="spellEnd"/>
    </w:p>
    <w:p w14:paraId="155083D3" w14:textId="4DAA2A5B" w:rsidR="00BD76D6" w:rsidRPr="00BD76D6" w:rsidRDefault="00BD76D6" w:rsidP="00BD76D6">
      <w:r>
        <w:t>Az alapműveleteket (összeadás, szorzás …</w:t>
      </w:r>
      <w:proofErr w:type="spellStart"/>
      <w:r>
        <w:t>stb</w:t>
      </w:r>
      <w:proofErr w:type="spellEnd"/>
      <w:r>
        <w:t xml:space="preserve">) előre </w:t>
      </w:r>
      <w:r w:rsidR="000950CF">
        <w:t xml:space="preserve">megírt VHDL fájlokban tárolja a program, egy meghatározott mappában. Innen az induláskor azokat felolvassa és a </w:t>
      </w:r>
      <w:proofErr w:type="spellStart"/>
      <w:r w:rsidR="000950CF">
        <w:t>VHDLLibrary</w:t>
      </w:r>
      <w:proofErr w:type="spellEnd"/>
      <w:r w:rsidR="000950CF">
        <w:t xml:space="preserve">-t feltölti velük, így ezeket is be lehet tenni a VHDL bejegyzés hivatkozásai közé. </w:t>
      </w:r>
    </w:p>
    <w:p w14:paraId="41574706" w14:textId="1E79C92F" w:rsidR="008A1070" w:rsidRDefault="008A1070" w:rsidP="00E425C1">
      <w:pPr>
        <w:pStyle w:val="Cmsor2"/>
      </w:pPr>
      <w:bookmarkStart w:id="52" w:name="_Toc531715938"/>
      <w:r>
        <w:t>HIG olvasó</w:t>
      </w:r>
      <w:bookmarkEnd w:id="52"/>
    </w:p>
    <w:p w14:paraId="4127D84E" w14:textId="418419ED" w:rsidR="008A1070" w:rsidRDefault="00E425C1" w:rsidP="006F086E">
      <w:r>
        <w:t xml:space="preserve">A HIG olvasó </w:t>
      </w:r>
      <w:r w:rsidR="00656D2B">
        <w:t xml:space="preserve">modul </w:t>
      </w:r>
      <w:r>
        <w:t>egy megadott bemeneti mappából fel</w:t>
      </w:r>
      <w:r w:rsidR="00656D2B">
        <w:t>olvassa</w:t>
      </w:r>
      <w:r>
        <w:t xml:space="preserve"> az </w:t>
      </w:r>
      <w:proofErr w:type="gramStart"/>
      <w:r>
        <w:t>összes .</w:t>
      </w:r>
      <w:proofErr w:type="spellStart"/>
      <w:r>
        <w:t>higmodel</w:t>
      </w:r>
      <w:proofErr w:type="spellEnd"/>
      <w:proofErr w:type="gramEnd"/>
      <w:r>
        <w:t xml:space="preserve"> fájlt </w:t>
      </w:r>
      <w:r w:rsidR="00656D2B">
        <w:t xml:space="preserve">és azok tartalmát EMF objektumként betölti a memóriába. Az EMF objektumokat bejárással </w:t>
      </w:r>
      <w:r w:rsidR="00433C58">
        <w:t>felbontja olyan egységekre</w:t>
      </w:r>
      <w:r w:rsidR="008B1E27">
        <w:t>,</w:t>
      </w:r>
      <w:r w:rsidR="00433C58">
        <w:t xml:space="preserve"> amikből külön VHDL készül, továbbá mindegyikhez generál egy bejegyzést a </w:t>
      </w:r>
      <w:proofErr w:type="spellStart"/>
      <w:r w:rsidR="00433C58">
        <w:t>VHDLLibrary</w:t>
      </w:r>
      <w:proofErr w:type="spellEnd"/>
      <w:r w:rsidR="00433C58">
        <w:t xml:space="preserve">-ben. </w:t>
      </w:r>
    </w:p>
    <w:p w14:paraId="24724550" w14:textId="77777777" w:rsidR="00976CB6" w:rsidRDefault="00976CB6" w:rsidP="00976CB6">
      <w:pPr>
        <w:pStyle w:val="Cmsor2"/>
      </w:pPr>
      <w:bookmarkStart w:id="53" w:name="_Toc531715939"/>
      <w:r>
        <w:t xml:space="preserve">HIG </w:t>
      </w:r>
      <w:proofErr w:type="spellStart"/>
      <w:r>
        <w:t>Component</w:t>
      </w:r>
      <w:proofErr w:type="spellEnd"/>
      <w:r>
        <w:t xml:space="preserve"> és a VHDL kapcsolata</w:t>
      </w:r>
      <w:bookmarkEnd w:id="53"/>
    </w:p>
    <w:p w14:paraId="7A337DE9" w14:textId="7987BF16" w:rsidR="00976CB6" w:rsidRDefault="00976CB6" w:rsidP="006F086E">
      <w:r>
        <w:t>A tervezéskor meg kellet vizsgálnom</w:t>
      </w:r>
      <w:r w:rsidR="006502C7">
        <w:t>,</w:t>
      </w:r>
      <w:r>
        <w:t xml:space="preserve"> hogyan tudok a HIG bemenetből azt reprezentáló, </w:t>
      </w:r>
      <w:proofErr w:type="spellStart"/>
      <w:r>
        <w:t>sz</w:t>
      </w:r>
      <w:r w:rsidR="006502C7">
        <w:t>i</w:t>
      </w:r>
      <w:r>
        <w:t>ntaktika</w:t>
      </w:r>
      <w:r w:rsidR="006502C7">
        <w:t>ilag</w:t>
      </w:r>
      <w:proofErr w:type="spellEnd"/>
      <w:r>
        <w:t xml:space="preserve"> helyes VHDL</w:t>
      </w:r>
      <w:r w:rsidR="00C466D8">
        <w:t xml:space="preserve"> kódot</w:t>
      </w:r>
      <w:r>
        <w:t xml:space="preserve"> generálni. Elsőkörben azt találtam, hogy minden HIG </w:t>
      </w:r>
      <w:proofErr w:type="spellStart"/>
      <w:r>
        <w:t>Component</w:t>
      </w:r>
      <w:proofErr w:type="spellEnd"/>
      <w:r>
        <w:t xml:space="preserve"> megfeleltethető egy azt leíró VHDL</w:t>
      </w:r>
      <w:r w:rsidR="00C466D8">
        <w:t xml:space="preserve"> kódrészletnek</w:t>
      </w:r>
      <w:r>
        <w:t>, mivel a HIG által reprezentált viselkedés leírható VHDL</w:t>
      </w:r>
      <w:r w:rsidR="00C466D8">
        <w:t xml:space="preserve"> kóddal</w:t>
      </w:r>
      <w:r>
        <w:t xml:space="preserve">. A </w:t>
      </w:r>
      <w:proofErr w:type="spellStart"/>
      <w:r>
        <w:t>Component</w:t>
      </w:r>
      <w:proofErr w:type="spellEnd"/>
      <w:r>
        <w:t xml:space="preserve"> és a VHDL felépítése is hasonló: ki- és bementeik vannak, hivatkozhatnak más modulokra/</w:t>
      </w:r>
      <w:proofErr w:type="spellStart"/>
      <w:r>
        <w:t>componentekre</w:t>
      </w:r>
      <w:proofErr w:type="spellEnd"/>
      <w:r>
        <w:t xml:space="preserve">, ezeket belül </w:t>
      </w:r>
      <w:proofErr w:type="spellStart"/>
      <w:r>
        <w:t>példányosíthatják</w:t>
      </w:r>
      <w:proofErr w:type="spellEnd"/>
      <w:r>
        <w:t xml:space="preserve"> és kommunikálhatnak velük ki és bementi </w:t>
      </w:r>
      <w:proofErr w:type="spellStart"/>
      <w:r>
        <w:t>portjaikon</w:t>
      </w:r>
      <w:proofErr w:type="spellEnd"/>
      <w:r>
        <w:t xml:space="preserve"> keresztül. Kombinációs hálózatok esetében ez a megfeleltetés elégnek is bizonyult, de</w:t>
      </w:r>
      <w:r w:rsidR="00AB3F6F">
        <w:t xml:space="preserve"> a</w:t>
      </w:r>
      <w:r>
        <w:t xml:space="preserve"> ciklus </w:t>
      </w:r>
      <w:r w:rsidR="00AB3F6F">
        <w:t xml:space="preserve">és az </w:t>
      </w:r>
      <w:r>
        <w:t>osztás művelet megvalósítása így nem lehetséges. Így a VHDL-</w:t>
      </w:r>
      <w:proofErr w:type="spellStart"/>
      <w:r w:rsidR="00AB3F6F">
        <w:t>e</w:t>
      </w:r>
      <w:r>
        <w:t>knek</w:t>
      </w:r>
      <w:proofErr w:type="spellEnd"/>
      <w:r>
        <w:t xml:space="preserve"> egy szinkron sorrendi hálózatot kellett megvalósítaniuk, ezért bevezetésre került a ’</w:t>
      </w:r>
      <w:proofErr w:type="spellStart"/>
      <w:r>
        <w:t>clk</w:t>
      </w:r>
      <w:proofErr w:type="spellEnd"/>
      <w:r>
        <w:t>’ (órajel) bemenet minden modulon, ami a mintavételezés és a kimenet ütemezésére használ az adott modul. Az időigény miatt még szükséges volt minden kimenethez egy ’</w:t>
      </w:r>
      <w:proofErr w:type="spellStart"/>
      <w:r>
        <w:t>rdy</w:t>
      </w:r>
      <w:proofErr w:type="spellEnd"/>
      <w:r>
        <w:t>’ (kész) jelet rendelni</w:t>
      </w:r>
      <w:r w:rsidR="00AB3F6F">
        <w:t>,</w:t>
      </w:r>
      <w:r>
        <w:t xml:space="preserve"> amivel jelezhette az adott eredmény </w:t>
      </w:r>
      <w:r>
        <w:lastRenderedPageBreak/>
        <w:t>elkészült és az már más rákapcsolódó modul által felhasználható, illetve minden modulban bevezetni egy ’</w:t>
      </w:r>
      <w:proofErr w:type="spellStart"/>
      <w:r>
        <w:t>rst</w:t>
      </w:r>
      <w:proofErr w:type="spellEnd"/>
      <w:r>
        <w:t>’(</w:t>
      </w:r>
      <w:proofErr w:type="spellStart"/>
      <w:r>
        <w:t>reset</w:t>
      </w:r>
      <w:proofErr w:type="spellEnd"/>
      <w:r>
        <w:t>) jelet</w:t>
      </w:r>
      <w:r w:rsidR="00AB3F6F">
        <w:t>,</w:t>
      </w:r>
      <w:r>
        <w:t xml:space="preserve"> ami felkészíti, hogy újabb bemenet érkezik minden addigi eredményt dobjon el és kezdje ellőről működését. </w:t>
      </w:r>
    </w:p>
    <w:p w14:paraId="4C4C772A" w14:textId="67BAA42E" w:rsidR="008A1070" w:rsidRDefault="008A1070" w:rsidP="00E425C1">
      <w:pPr>
        <w:pStyle w:val="Cmsor2"/>
      </w:pPr>
      <w:bookmarkStart w:id="54" w:name="_Toc531715940"/>
      <w:r>
        <w:t>HIG előfeldolgozó</w:t>
      </w:r>
      <w:bookmarkEnd w:id="54"/>
    </w:p>
    <w:p w14:paraId="62EBC739" w14:textId="3037C765" w:rsidR="004306F4" w:rsidRPr="006F086E" w:rsidRDefault="00AE52DA" w:rsidP="006F086E">
      <w:r>
        <w:t xml:space="preserve">A </w:t>
      </w:r>
      <w:r w:rsidR="00EB3543">
        <w:t xml:space="preserve">generált VHDL komponenseit </w:t>
      </w:r>
      <w:proofErr w:type="spellStart"/>
      <w:r w:rsidR="00EB3543">
        <w:t>példányosítani</w:t>
      </w:r>
      <w:proofErr w:type="spellEnd"/>
      <w:r w:rsidR="00EB3543">
        <w:t xml:space="preserve"> kell, hogy minden példánynak a </w:t>
      </w:r>
      <w:proofErr w:type="spellStart"/>
      <w:r w:rsidR="00EB3543">
        <w:t>portjai</w:t>
      </w:r>
      <w:proofErr w:type="spellEnd"/>
      <w:r w:rsidR="00EB3543">
        <w:t xml:space="preserve"> a </w:t>
      </w:r>
      <w:proofErr w:type="spellStart"/>
      <w:r w:rsidR="00EB3543">
        <w:t>Componentnek</w:t>
      </w:r>
      <w:proofErr w:type="spellEnd"/>
      <w:r w:rsidR="00EB3543">
        <w:t xml:space="preserve"> megfelelően legyenek bekötve. A VHDL nyelvben ez úgy oldható meg, hogy a példányok kimeneteit és a modul bementeit </w:t>
      </w:r>
      <w:proofErr w:type="spellStart"/>
      <w:r w:rsidR="00EB3543">
        <w:t>signalokhoz</w:t>
      </w:r>
      <w:proofErr w:type="spellEnd"/>
      <w:r w:rsidR="00EB3543">
        <w:t xml:space="preserve"> rendelem, és a Port map-nél</w:t>
      </w:r>
      <w:r w:rsidR="0069353F">
        <w:t xml:space="preserve"> (</w:t>
      </w:r>
      <w:r w:rsidR="0069353F">
        <w:fldChar w:fldCharType="begin"/>
      </w:r>
      <w:r w:rsidR="0069353F">
        <w:instrText xml:space="preserve"> REF _Ref530928730 \h </w:instrText>
      </w:r>
      <w:r w:rsidR="0069353F">
        <w:fldChar w:fldCharType="separate"/>
      </w:r>
      <w:r w:rsidR="00B25527">
        <w:rPr>
          <w:noProof/>
        </w:rPr>
        <w:t>2</w:t>
      </w:r>
      <w:r w:rsidR="00B25527">
        <w:noBreakHyphen/>
      </w:r>
      <w:r w:rsidR="00B25527">
        <w:rPr>
          <w:noProof/>
        </w:rPr>
        <w:t>2</w:t>
      </w:r>
      <w:r w:rsidR="00B25527">
        <w:t>. ábra</w:t>
      </w:r>
      <w:r w:rsidR="0069353F">
        <w:fldChar w:fldCharType="end"/>
      </w:r>
      <w:r w:rsidR="0069353F">
        <w:t>)</w:t>
      </w:r>
      <w:r w:rsidR="00EB3543">
        <w:t xml:space="preserve"> ezeket a </w:t>
      </w:r>
      <w:proofErr w:type="spellStart"/>
      <w:r w:rsidR="00EB3543">
        <w:t>signalokat</w:t>
      </w:r>
      <w:proofErr w:type="spellEnd"/>
      <w:r w:rsidR="00EB3543">
        <w:t xml:space="preserve"> adom át.</w:t>
      </w:r>
      <w:r w:rsidR="001D13A4">
        <w:t xml:space="preserve"> Majd komponensek</w:t>
      </w:r>
      <w:r w:rsidR="004306F4">
        <w:t xml:space="preserve"> bementeit és modul kimenteit a HIG modell szerint a megfelelő kimenethez rendelt </w:t>
      </w:r>
      <w:proofErr w:type="spellStart"/>
      <w:r w:rsidR="004306F4">
        <w:t>signalhoz</w:t>
      </w:r>
      <w:proofErr w:type="spellEnd"/>
      <w:r w:rsidR="004306F4">
        <w:t xml:space="preserve"> rendelem. A </w:t>
      </w:r>
      <w:proofErr w:type="spellStart"/>
      <w:r w:rsidR="004306F4">
        <w:t>signalok</w:t>
      </w:r>
      <w:proofErr w:type="spellEnd"/>
      <w:r w:rsidR="004306F4">
        <w:t xml:space="preserve"> generálásához, és a </w:t>
      </w:r>
      <w:proofErr w:type="spellStart"/>
      <w:r w:rsidR="004306F4">
        <w:t>signal</w:t>
      </w:r>
      <w:proofErr w:type="spellEnd"/>
      <w:r w:rsidR="004306F4">
        <w:t xml:space="preserve"> </w:t>
      </w:r>
      <w:proofErr w:type="spellStart"/>
      <w:r w:rsidR="004306F4">
        <w:t>porthoz</w:t>
      </w:r>
      <w:proofErr w:type="spellEnd"/>
      <w:r w:rsidR="004306F4">
        <w:t xml:space="preserve"> rendeléséért az előfeldolgozó lesz felelős.</w:t>
      </w:r>
      <w:r w:rsidR="00A23FC9">
        <w:t xml:space="preserve"> </w:t>
      </w:r>
      <w:r w:rsidR="004306F4">
        <w:t xml:space="preserve">Mivel </w:t>
      </w:r>
      <w:r w:rsidR="00A23FC9">
        <w:t>ezen feladat közben az adott komponens alkomponensei is előkerülnek itt volt célszerű megvalósítani a VHDL könyvtárba való betöltésüket is.</w:t>
      </w:r>
    </w:p>
    <w:p w14:paraId="2C8452C3" w14:textId="56A5DE8B" w:rsidR="008A1070" w:rsidRDefault="008A1070" w:rsidP="00E425C1">
      <w:pPr>
        <w:pStyle w:val="Cmsor2"/>
      </w:pPr>
      <w:bookmarkStart w:id="55" w:name="_Toc531715941"/>
      <w:r>
        <w:t xml:space="preserve">VHDL </w:t>
      </w:r>
      <w:proofErr w:type="spellStart"/>
      <w:r w:rsidR="00881F01">
        <w:t>builder</w:t>
      </w:r>
      <w:bookmarkEnd w:id="55"/>
      <w:proofErr w:type="spellEnd"/>
    </w:p>
    <w:p w14:paraId="175A1ABD" w14:textId="1ACC5A82" w:rsidR="004306F4" w:rsidRPr="004306F4" w:rsidRDefault="00723824" w:rsidP="004306F4">
      <w:r>
        <w:t>Az előfeldolgozó által elkészített port-</w:t>
      </w:r>
      <w:proofErr w:type="spellStart"/>
      <w:r>
        <w:t>signal</w:t>
      </w:r>
      <w:proofErr w:type="spellEnd"/>
      <w:r>
        <w:t xml:space="preserve"> összerendelés és a HIG olvasóból érkező </w:t>
      </w:r>
      <w:proofErr w:type="spellStart"/>
      <w:r>
        <w:t>Component</w:t>
      </w:r>
      <w:proofErr w:type="spellEnd"/>
      <w:r>
        <w:t xml:space="preserve"> alapján a</w:t>
      </w:r>
      <w:r w:rsidR="00881F01">
        <w:t xml:space="preserve"> megfelelő</w:t>
      </w:r>
      <w:r>
        <w:t xml:space="preserve"> </w:t>
      </w:r>
      <w:r w:rsidR="00A6232F">
        <w:t xml:space="preserve">generátor </w:t>
      </w:r>
      <w:r>
        <w:t xml:space="preserve">elkészíti a VHDL-t és a könyvtárban található fájlba kiírja azt. </w:t>
      </w:r>
    </w:p>
    <w:p w14:paraId="6B67C7C6" w14:textId="4C86C2AD" w:rsidR="008A1070" w:rsidRDefault="00867226" w:rsidP="00E425C1">
      <w:pPr>
        <w:pStyle w:val="Cmsor3"/>
      </w:pPr>
      <w:bookmarkStart w:id="56" w:name="_Toc531715942"/>
      <w:r>
        <w:t xml:space="preserve">HIG </w:t>
      </w:r>
      <w:r w:rsidR="008A1070">
        <w:t>Generátor</w:t>
      </w:r>
      <w:bookmarkEnd w:id="56"/>
    </w:p>
    <w:p w14:paraId="0440C7BB" w14:textId="6FB2E682" w:rsidR="00620286" w:rsidRDefault="00976DF0" w:rsidP="00A64C29">
      <w:r>
        <w:t xml:space="preserve">A HIG </w:t>
      </w:r>
      <w:proofErr w:type="spellStart"/>
      <w:r>
        <w:t>Genrátor</w:t>
      </w:r>
      <w:proofErr w:type="spellEnd"/>
      <w:r>
        <w:t xml:space="preserve"> feladata</w:t>
      </w:r>
      <w:r w:rsidR="0067722F">
        <w:t xml:space="preserve">, hogy </w:t>
      </w:r>
      <w:proofErr w:type="spellStart"/>
      <w:r w:rsidR="0067722F">
        <w:t>String</w:t>
      </w:r>
      <w:proofErr w:type="spellEnd"/>
      <w:r w:rsidR="0067722F">
        <w:t xml:space="preserve"> formában visszaadja a VHDL megfelelőjét</w:t>
      </w:r>
      <w:r>
        <w:t xml:space="preserve"> a bemen</w:t>
      </w:r>
      <w:r w:rsidR="0067722F">
        <w:t>e</w:t>
      </w:r>
      <w:r>
        <w:t>té</w:t>
      </w:r>
      <w:r w:rsidR="0067722F">
        <w:t>n kapott port-</w:t>
      </w:r>
      <w:proofErr w:type="spellStart"/>
      <w:r w:rsidR="0067722F">
        <w:t>signal</w:t>
      </w:r>
      <w:proofErr w:type="spellEnd"/>
      <w:r w:rsidR="0067722F">
        <w:t xml:space="preserve"> összerendelésnek és</w:t>
      </w:r>
      <w:r>
        <w:t xml:space="preserve"> </w:t>
      </w:r>
      <w:proofErr w:type="spellStart"/>
      <w:r>
        <w:t>HIG</w:t>
      </w:r>
      <w:r w:rsidR="00B658FE">
        <w:t>Comp</w:t>
      </w:r>
      <w:proofErr w:type="spellEnd"/>
      <w:r w:rsidR="0034263E">
        <w:t xml:space="preserve"> (példa: </w:t>
      </w:r>
      <w:r w:rsidR="0034263E">
        <w:fldChar w:fldCharType="begin"/>
      </w:r>
      <w:r w:rsidR="0034263E">
        <w:instrText xml:space="preserve"> REF _Ref531440410 \h </w:instrText>
      </w:r>
      <w:r w:rsidR="0034263E">
        <w:fldChar w:fldCharType="separate"/>
      </w:r>
      <w:r w:rsidR="00B25527">
        <w:rPr>
          <w:noProof/>
        </w:rPr>
        <w:t>4</w:t>
      </w:r>
      <w:r w:rsidR="00B25527">
        <w:noBreakHyphen/>
      </w:r>
      <w:r w:rsidR="00B25527">
        <w:rPr>
          <w:noProof/>
        </w:rPr>
        <w:t>2</w:t>
      </w:r>
      <w:r w:rsidR="00B25527">
        <w:t>. ábra</w:t>
      </w:r>
      <w:r w:rsidR="0034263E">
        <w:fldChar w:fldCharType="end"/>
      </w:r>
      <w:r w:rsidR="0034263E">
        <w:t>)</w:t>
      </w:r>
      <w:r w:rsidR="0067722F">
        <w:t xml:space="preserve">. A </w:t>
      </w:r>
      <w:proofErr w:type="spellStart"/>
      <w:r w:rsidR="0067722F">
        <w:t>HIG</w:t>
      </w:r>
      <w:r w:rsidR="00B658FE">
        <w:t>Comp</w:t>
      </w:r>
      <w:proofErr w:type="spellEnd"/>
      <w:r w:rsidR="0067722F">
        <w:t xml:space="preserve"> felépítésében egy </w:t>
      </w:r>
      <w:proofErr w:type="spellStart"/>
      <w:r w:rsidR="0067722F">
        <w:t>Component</w:t>
      </w:r>
      <w:proofErr w:type="spellEnd"/>
      <w:r w:rsidR="0067722F">
        <w:t xml:space="preserve"> listában tér el a többi </w:t>
      </w:r>
      <w:proofErr w:type="spellStart"/>
      <w:r w:rsidR="0067722F">
        <w:t>Componenttől</w:t>
      </w:r>
      <w:proofErr w:type="spellEnd"/>
      <w:r w:rsidR="0067722F">
        <w:t xml:space="preserve">, a lista elemeit </w:t>
      </w:r>
      <w:proofErr w:type="spellStart"/>
      <w:r w:rsidR="0067722F">
        <w:t>node</w:t>
      </w:r>
      <w:proofErr w:type="spellEnd"/>
      <w:r w:rsidR="0067722F">
        <w:t>-</w:t>
      </w:r>
      <w:r w:rsidR="00AB3F6F">
        <w:t>o</w:t>
      </w:r>
      <w:r w:rsidR="0067722F">
        <w:t>knak hívják.</w:t>
      </w:r>
      <w:r w:rsidR="001C35D2">
        <w:t xml:space="preserve"> Ezeket a </w:t>
      </w:r>
      <w:proofErr w:type="spellStart"/>
      <w:r w:rsidR="001C35D2">
        <w:t>node-kat</w:t>
      </w:r>
      <w:proofErr w:type="spellEnd"/>
      <w:r w:rsidR="001C35D2">
        <w:t xml:space="preserve"> kell majd VHDL-ben </w:t>
      </w:r>
      <w:proofErr w:type="spellStart"/>
      <w:r w:rsidR="001C35D2">
        <w:t>példányosítani</w:t>
      </w:r>
      <w:proofErr w:type="spellEnd"/>
      <w:r w:rsidR="001C35D2">
        <w:t xml:space="preserve"> és összeköttetéseiket kezelni</w:t>
      </w:r>
      <w:r w:rsidR="00205220">
        <w:t>, ezeket is a</w:t>
      </w:r>
      <w:r w:rsidR="0067722F">
        <w:t xml:space="preserve"> HIG tartalmazza</w:t>
      </w:r>
      <w:r w:rsidR="001C35D2">
        <w:t>, de ezt az előfeldolgozó már értelmezte a port-</w:t>
      </w:r>
      <w:proofErr w:type="spellStart"/>
      <w:r w:rsidR="001C35D2">
        <w:t>signal</w:t>
      </w:r>
      <w:proofErr w:type="spellEnd"/>
      <w:r w:rsidR="001C35D2">
        <w:t xml:space="preserve"> összerendelésben</w:t>
      </w:r>
      <w:r w:rsidR="00B658FE">
        <w:t>,</w:t>
      </w:r>
      <w:r w:rsidR="001C35D2">
        <w:t xml:space="preserve"> így ezzel itt nem kell foglalkozni.  </w:t>
      </w:r>
    </w:p>
    <w:p w14:paraId="2A138813" w14:textId="7928699E" w:rsidR="00EE1109" w:rsidRDefault="00F612AE" w:rsidP="00EE1109">
      <w:pPr>
        <w:pStyle w:val="Kp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707904" behindDoc="0" locked="0" layoutInCell="1" allowOverlap="1" wp14:anchorId="4C196E5F" wp14:editId="0CAA46D7">
                <wp:simplePos x="0" y="0"/>
                <wp:positionH relativeFrom="margin">
                  <wp:align>right</wp:align>
                </wp:positionH>
                <wp:positionV relativeFrom="paragraph">
                  <wp:posOffset>4445</wp:posOffset>
                </wp:positionV>
                <wp:extent cx="5381625" cy="1404620"/>
                <wp:effectExtent l="0" t="0" r="28575" b="25400"/>
                <wp:wrapSquare wrapText="bothSides"/>
                <wp:docPr id="3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6793DA" w14:textId="77777777" w:rsidR="00B658FE" w:rsidRDefault="00B658FE" w:rsidP="00F612AE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int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66BB"/>
                              </w:rPr>
                              <w:t>vhdl_test_1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0066BB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int</w:t>
                            </w:r>
                            <w:r>
                              <w:rPr>
                                <w:color w:val="333333"/>
                              </w:rPr>
                              <w:t xml:space="preserve"> a,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int</w:t>
                            </w:r>
                            <w:r>
                              <w:rPr>
                                <w:color w:val="333333"/>
                              </w:rPr>
                              <w:t xml:space="preserve"> b)</w:t>
                            </w:r>
                          </w:p>
                          <w:p w14:paraId="209FC094" w14:textId="77777777" w:rsidR="00B658FE" w:rsidRDefault="00B658FE" w:rsidP="00F612AE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{</w:t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int</w:t>
                            </w:r>
                            <w:r>
                              <w:rPr>
                                <w:color w:val="333333"/>
                              </w:rPr>
                              <w:t xml:space="preserve"> c=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BABB1F4" w14:textId="77777777" w:rsidR="00B658FE" w:rsidRDefault="00B658FE" w:rsidP="00F612AE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c+=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a+b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4D6AABD" w14:textId="77777777" w:rsidR="00B658FE" w:rsidRDefault="00B658FE" w:rsidP="00F612AE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c;</w:t>
                            </w:r>
                          </w:p>
                          <w:p w14:paraId="6A611157" w14:textId="77777777" w:rsidR="00B658FE" w:rsidRDefault="00B658FE" w:rsidP="00F612AE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}</w:t>
                            </w:r>
                          </w:p>
                          <w:p w14:paraId="28E31A09" w14:textId="77777777" w:rsidR="00B658FE" w:rsidRDefault="00B658FE" w:rsidP="00F612AE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</w:p>
                          <w:p w14:paraId="2B6AA689" w14:textId="77777777" w:rsidR="00B658FE" w:rsidRDefault="00B658FE" w:rsidP="00F612AE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int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66BB"/>
                              </w:rPr>
                              <w:t>vhdl_test_1</w:t>
                            </w:r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int</w:t>
                            </w:r>
                            <w:r>
                              <w:rPr>
                                <w:color w:val="333333"/>
                              </w:rPr>
                              <w:t xml:space="preserve"> a,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int</w:t>
                            </w:r>
                            <w:r>
                              <w:rPr>
                                <w:color w:val="333333"/>
                              </w:rPr>
                              <w:t xml:space="preserve"> b)</w:t>
                            </w:r>
                          </w:p>
                          <w:p w14:paraId="35839263" w14:textId="77777777" w:rsidR="00B658FE" w:rsidRDefault="00B658FE" w:rsidP="00F612AE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{</w:t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</w:p>
                          <w:p w14:paraId="1393B7C9" w14:textId="77777777" w:rsidR="00B658FE" w:rsidRDefault="00B658FE" w:rsidP="00F612AE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vhdl_test_1a(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a,b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333333"/>
                              </w:rPr>
                              <w:t>)+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b+a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C4BAE78" w14:textId="497A2AEA" w:rsidR="00B658FE" w:rsidRPr="00F612AE" w:rsidRDefault="00B658FE" w:rsidP="00F612AE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196E5F" id="_x0000_s1046" type="#_x0000_t202" style="position:absolute;left:0;text-align:left;margin-left:372.55pt;margin-top:.35pt;width:423.75pt;height:110.6pt;z-index:2517079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">
                <v:textbox style="mso-fit-shape-to-text:t">
                  <w:txbxContent>
                    <w:p w14:paraId="006793DA" w14:textId="77777777" w:rsidR="00B658FE" w:rsidRDefault="00B658FE" w:rsidP="00F612AE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333399"/>
                        </w:rPr>
                        <w:t>int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66BB"/>
                        </w:rPr>
                        <w:t>vhdl_test_1</w:t>
                      </w:r>
                      <w:proofErr w:type="gramStart"/>
                      <w:r>
                        <w:rPr>
                          <w:b/>
                          <w:bCs/>
                          <w:color w:val="0066BB"/>
                        </w:rPr>
                        <w:t>a</w:t>
                      </w:r>
                      <w:r>
                        <w:rPr>
                          <w:color w:val="333333"/>
                        </w:rPr>
                        <w:t>(</w:t>
                      </w:r>
                      <w:proofErr w:type="gramEnd"/>
                      <w:r>
                        <w:rPr>
                          <w:b/>
                          <w:bCs/>
                          <w:color w:val="333399"/>
                        </w:rPr>
                        <w:t>int</w:t>
                      </w:r>
                      <w:r>
                        <w:rPr>
                          <w:color w:val="333333"/>
                        </w:rPr>
                        <w:t xml:space="preserve"> a, </w:t>
                      </w:r>
                      <w:r>
                        <w:rPr>
                          <w:b/>
                          <w:bCs/>
                          <w:color w:val="333399"/>
                        </w:rPr>
                        <w:t>int</w:t>
                      </w:r>
                      <w:r>
                        <w:rPr>
                          <w:color w:val="333333"/>
                        </w:rPr>
                        <w:t xml:space="preserve"> b)</w:t>
                      </w:r>
                    </w:p>
                    <w:p w14:paraId="209FC094" w14:textId="77777777" w:rsidR="00B658FE" w:rsidRDefault="00B658FE" w:rsidP="00F612AE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>{</w:t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333399"/>
                        </w:rPr>
                        <w:t>int</w:t>
                      </w:r>
                      <w:r>
                        <w:rPr>
                          <w:color w:val="333333"/>
                        </w:rPr>
                        <w:t xml:space="preserve"> c=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BABB1F4" w14:textId="77777777" w:rsidR="00B658FE" w:rsidRDefault="00B658FE" w:rsidP="00F612AE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c+=</w:t>
                      </w:r>
                      <w:proofErr w:type="spellStart"/>
                      <w:r>
                        <w:rPr>
                          <w:color w:val="333333"/>
                        </w:rPr>
                        <w:t>a+b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74D6AABD" w14:textId="77777777" w:rsidR="00B658FE" w:rsidRDefault="00B658FE" w:rsidP="00F612AE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b/>
                          <w:bCs/>
                          <w:color w:val="008800"/>
                        </w:rPr>
                        <w:t>return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c;</w:t>
                      </w:r>
                    </w:p>
                    <w:p w14:paraId="6A611157" w14:textId="77777777" w:rsidR="00B658FE" w:rsidRDefault="00B658FE" w:rsidP="00F612AE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>}</w:t>
                      </w:r>
                    </w:p>
                    <w:p w14:paraId="28E31A09" w14:textId="77777777" w:rsidR="00B658FE" w:rsidRDefault="00B658FE" w:rsidP="00F612AE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</w:p>
                    <w:p w14:paraId="2B6AA689" w14:textId="77777777" w:rsidR="00B658FE" w:rsidRDefault="00B658FE" w:rsidP="00F612AE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333399"/>
                        </w:rPr>
                        <w:t>int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66BB"/>
                        </w:rPr>
                        <w:t>vhdl_test_1</w:t>
                      </w:r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333399"/>
                        </w:rPr>
                        <w:t>int</w:t>
                      </w:r>
                      <w:r>
                        <w:rPr>
                          <w:color w:val="333333"/>
                        </w:rPr>
                        <w:t xml:space="preserve"> a, </w:t>
                      </w:r>
                      <w:r>
                        <w:rPr>
                          <w:b/>
                          <w:bCs/>
                          <w:color w:val="333399"/>
                        </w:rPr>
                        <w:t>int</w:t>
                      </w:r>
                      <w:r>
                        <w:rPr>
                          <w:color w:val="333333"/>
                        </w:rPr>
                        <w:t xml:space="preserve"> b)</w:t>
                      </w:r>
                    </w:p>
                    <w:p w14:paraId="35839263" w14:textId="77777777" w:rsidR="00B658FE" w:rsidRDefault="00B658FE" w:rsidP="00F612AE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>{</w:t>
                      </w:r>
                      <w:r>
                        <w:rPr>
                          <w:color w:val="333333"/>
                        </w:rPr>
                        <w:tab/>
                      </w:r>
                    </w:p>
                    <w:p w14:paraId="1393B7C9" w14:textId="77777777" w:rsidR="00B658FE" w:rsidRDefault="00B658FE" w:rsidP="00F612AE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b/>
                          <w:bCs/>
                          <w:color w:val="008800"/>
                        </w:rPr>
                        <w:t>return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vhdl_test_1a(</w:t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a,b</w:t>
                      </w:r>
                      <w:proofErr w:type="spellEnd"/>
                      <w:proofErr w:type="gramEnd"/>
                      <w:r>
                        <w:rPr>
                          <w:color w:val="333333"/>
                        </w:rPr>
                        <w:t>)+</w:t>
                      </w:r>
                      <w:proofErr w:type="spellStart"/>
                      <w:r>
                        <w:rPr>
                          <w:color w:val="333333"/>
                        </w:rPr>
                        <w:t>b+a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5C4BAE78" w14:textId="497A2AEA" w:rsidR="00B658FE" w:rsidRPr="00F612AE" w:rsidRDefault="00B658FE" w:rsidP="00F612AE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1109">
        <w:rPr>
          <w:noProof/>
        </w:rPr>
        <w:drawing>
          <wp:inline distT="0" distB="0" distL="0" distR="0" wp14:anchorId="7F3CA890" wp14:editId="764827C4">
            <wp:extent cx="4286250" cy="2698749"/>
            <wp:effectExtent l="0" t="0" r="0" b="698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561" cy="274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57" w:name="_Ref531440410"/>
    <w:p w14:paraId="2551F5E4" w14:textId="5A197A8E" w:rsidR="00EE1109" w:rsidRDefault="00B84E0E" w:rsidP="00EE1109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B25527"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B25527">
        <w:t>2</w:t>
      </w:r>
      <w:r>
        <w:fldChar w:fldCharType="end"/>
      </w:r>
      <w:r w:rsidR="00EE1109">
        <w:t>. ábra</w:t>
      </w:r>
      <w:bookmarkEnd w:id="57"/>
      <w:r w:rsidR="00EE1109">
        <w:t xml:space="preserve"> HIG modell példa</w:t>
      </w:r>
      <w:r w:rsidR="00F612AE">
        <w:t xml:space="preserve"> és a hozzátartozó C kódrészlet (felette)</w:t>
      </w:r>
    </w:p>
    <w:p w14:paraId="5984F22E" w14:textId="4A6AAAD4" w:rsidR="00F612AE" w:rsidRPr="00F612AE" w:rsidRDefault="00F612AE" w:rsidP="00F612AE">
      <w:pPr>
        <w:rPr>
          <w:lang w:eastAsia="hu-HU"/>
        </w:rPr>
      </w:pPr>
    </w:p>
    <w:p w14:paraId="0767D4F8" w14:textId="29786286" w:rsidR="008A1070" w:rsidRDefault="008A1070" w:rsidP="00E425C1">
      <w:pPr>
        <w:pStyle w:val="Cmsor3"/>
      </w:pPr>
      <w:bookmarkStart w:id="58" w:name="_Toc531715943"/>
      <w:proofErr w:type="spellStart"/>
      <w:r>
        <w:t>Loop</w:t>
      </w:r>
      <w:proofErr w:type="spellEnd"/>
      <w:r w:rsidR="00867226">
        <w:t xml:space="preserve"> </w:t>
      </w:r>
      <w:r>
        <w:t>Generátor</w:t>
      </w:r>
      <w:bookmarkEnd w:id="58"/>
    </w:p>
    <w:p w14:paraId="7E80F99C" w14:textId="6BCC56F6" w:rsidR="00EE1109" w:rsidRDefault="001C35D2" w:rsidP="00EE1109">
      <w:r>
        <w:t xml:space="preserve">A </w:t>
      </w:r>
      <w:proofErr w:type="spellStart"/>
      <w:r>
        <w:t>Loop</w:t>
      </w:r>
      <w:proofErr w:type="spellEnd"/>
      <w:r>
        <w:t xml:space="preserve"> generátor is </w:t>
      </w:r>
      <w:proofErr w:type="spellStart"/>
      <w:r>
        <w:t>String</w:t>
      </w:r>
      <w:proofErr w:type="spellEnd"/>
      <w:r>
        <w:t xml:space="preserve"> formában adja vissza a </w:t>
      </w:r>
      <w:proofErr w:type="spellStart"/>
      <w:r>
        <w:t>LoopComp</w:t>
      </w:r>
      <w:proofErr w:type="spellEnd"/>
      <w:r w:rsidR="00344DBA">
        <w:t xml:space="preserve"> (példa: </w:t>
      </w:r>
      <w:r w:rsidR="00344DBA">
        <w:fldChar w:fldCharType="begin"/>
      </w:r>
      <w:r w:rsidR="00344DBA">
        <w:instrText xml:space="preserve"> REF _Ref531455178 \h </w:instrText>
      </w:r>
      <w:r w:rsidR="00344DBA">
        <w:fldChar w:fldCharType="separate"/>
      </w:r>
      <w:r w:rsidR="00B25527">
        <w:rPr>
          <w:noProof/>
        </w:rPr>
        <w:t>4</w:t>
      </w:r>
      <w:r w:rsidR="00B25527">
        <w:noBreakHyphen/>
      </w:r>
      <w:r w:rsidR="00B25527">
        <w:rPr>
          <w:noProof/>
        </w:rPr>
        <w:t>3</w:t>
      </w:r>
      <w:r w:rsidR="00B25527">
        <w:t>. ábra</w:t>
      </w:r>
      <w:r w:rsidR="00344DBA">
        <w:fldChar w:fldCharType="end"/>
      </w:r>
      <w:r w:rsidR="00344DBA">
        <w:t>)</w:t>
      </w:r>
      <w:r>
        <w:t xml:space="preserve"> VHDL megfelelőjét.</w:t>
      </w:r>
      <w:r w:rsidR="004C5806">
        <w:t xml:space="preserve"> </w:t>
      </w:r>
      <w:r w:rsidR="00FE38E5">
        <w:t xml:space="preserve">A </w:t>
      </w:r>
      <w:proofErr w:type="spellStart"/>
      <w:r w:rsidR="00FE38E5">
        <w:t>LoopCompn</w:t>
      </w:r>
      <w:r w:rsidR="00344DBA">
        <w:t>a</w:t>
      </w:r>
      <w:r w:rsidR="00FE38E5">
        <w:t>k</w:t>
      </w:r>
      <w:proofErr w:type="spellEnd"/>
      <w:r w:rsidR="00FE38E5">
        <w:t xml:space="preserve"> viszont</w:t>
      </w:r>
      <w:r w:rsidR="00AF3096">
        <w:t xml:space="preserve"> </w:t>
      </w:r>
      <w:proofErr w:type="spellStart"/>
      <w:r w:rsidR="00AF3096">
        <w:t>HIGComp</w:t>
      </w:r>
      <w:r w:rsidR="00344DBA">
        <w:t>tól</w:t>
      </w:r>
      <w:proofErr w:type="spellEnd"/>
      <w:r w:rsidR="00AF3096">
        <w:t xml:space="preserve"> eltérően</w:t>
      </w:r>
      <w:r w:rsidR="00FE38E5">
        <w:t xml:space="preserve"> csak egy belső </w:t>
      </w:r>
      <w:proofErr w:type="spellStart"/>
      <w:r w:rsidR="00FE38E5">
        <w:t>Componentje</w:t>
      </w:r>
      <w:proofErr w:type="spellEnd"/>
      <w:r w:rsidR="00FE38E5">
        <w:t xml:space="preserve"> van ez a ciklusmagja, ami egy HIG </w:t>
      </w:r>
      <w:proofErr w:type="spellStart"/>
      <w:r w:rsidR="00FE38E5">
        <w:t>Compként</w:t>
      </w:r>
      <w:proofErr w:type="spellEnd"/>
      <w:r w:rsidR="00FE38E5">
        <w:t xml:space="preserve"> szerepel a struktúrában, ezért a hozzátartozó VHDL-t a HIG generátor generálja így azzal itt nem kell foglalkoznom. A </w:t>
      </w:r>
      <w:proofErr w:type="spellStart"/>
      <w:r w:rsidR="00FE38E5">
        <w:t>LoopComp</w:t>
      </w:r>
      <w:proofErr w:type="spellEnd"/>
      <w:r w:rsidR="00FE38E5">
        <w:t xml:space="preserve"> struktúrájában a ciklusmag adja a leállás feltéllét, egy erre dedikált kimeneti </w:t>
      </w:r>
      <w:proofErr w:type="spellStart"/>
      <w:r w:rsidR="00FE38E5">
        <w:t>porton</w:t>
      </w:r>
      <w:proofErr w:type="spellEnd"/>
      <w:r w:rsidR="00FE38E5">
        <w:t xml:space="preserve">, ezt a végső VHDL-ben úgy alakítottam ki, hogy amennyiben nulla érkezik a kimeneten úgy hamis értéket képvisel, bármilyen más érték esetén igazként van értelmezve. </w:t>
      </w:r>
      <w:r w:rsidR="00891356">
        <w:t>A</w:t>
      </w:r>
      <w:r w:rsidR="004B1E00">
        <w:t xml:space="preserve"> ciklusnak szüksége lehet előző állapotának visszacsatolására, ennek megvalósítására egy saját VHDL modult használtam</w:t>
      </w:r>
      <w:r w:rsidR="008B1E27">
        <w:t>,</w:t>
      </w:r>
      <w:r w:rsidR="004B1E00">
        <w:t xml:space="preserve"> ami az előző iteráció eredményét adta kimenetén</w:t>
      </w:r>
      <w:r w:rsidR="00B86450">
        <w:t>, vagy</w:t>
      </w:r>
      <w:r w:rsidR="004B1E00">
        <w:t xml:space="preserve"> egy</w:t>
      </w:r>
      <w:r w:rsidR="00CE4262">
        <w:t xml:space="preserve"> </w:t>
      </w:r>
      <w:proofErr w:type="spellStart"/>
      <w:r w:rsidR="00CE4262">
        <w:t>LoopComp</w:t>
      </w:r>
      <w:proofErr w:type="spellEnd"/>
      <w:r w:rsidR="00CE4262">
        <w:t xml:space="preserve"> modul</w:t>
      </w:r>
      <w:r w:rsidR="00B86450">
        <w:t>ból származó</w:t>
      </w:r>
      <w:r w:rsidR="004B1E00">
        <w:t xml:space="preserve"> kezdőértéket az első iteráció megkezdésekor.</w:t>
      </w:r>
    </w:p>
    <w:p w14:paraId="4ECFA676" w14:textId="14AF28E6" w:rsidR="00EE1109" w:rsidRDefault="00BD314C" w:rsidP="00EE1109">
      <w:pPr>
        <w:pStyle w:val="Kp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3808" behindDoc="0" locked="0" layoutInCell="1" allowOverlap="1" wp14:anchorId="1EC0B6EE" wp14:editId="4AD151B2">
                <wp:simplePos x="0" y="0"/>
                <wp:positionH relativeFrom="margin">
                  <wp:posOffset>2892425</wp:posOffset>
                </wp:positionH>
                <wp:positionV relativeFrom="paragraph">
                  <wp:posOffset>1176020</wp:posOffset>
                </wp:positionV>
                <wp:extent cx="2276475" cy="1562100"/>
                <wp:effectExtent l="0" t="0" r="28575" b="19050"/>
                <wp:wrapSquare wrapText="bothSides"/>
                <wp:docPr id="2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6475" cy="156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286817" w14:textId="77777777" w:rsidR="00B658FE" w:rsidRDefault="00B658FE" w:rsidP="00892572">
                            <w:pPr>
                              <w:pStyle w:val="Kd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99"/>
                              </w:rPr>
                              <w:t>int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t>vhdl_test_2</w:t>
                            </w:r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color w:val="333399"/>
                              </w:rPr>
                              <w:t>int</w:t>
                            </w:r>
                            <w:r>
                              <w:rPr>
                                <w:color w:val="333333"/>
                              </w:rPr>
                              <w:t xml:space="preserve"> sum)</w:t>
                            </w:r>
                          </w:p>
                          <w:p w14:paraId="232E0BF4" w14:textId="77777777" w:rsidR="00B658FE" w:rsidRDefault="00B658FE" w:rsidP="00892572">
                            <w:pPr>
                              <w:pStyle w:val="Kd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{</w:t>
                            </w:r>
                          </w:p>
                          <w:p w14:paraId="388D6210" w14:textId="77777777" w:rsidR="00B658FE" w:rsidRDefault="00B658FE" w:rsidP="00892572">
                            <w:pPr>
                              <w:pStyle w:val="Kd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99"/>
                              </w:rPr>
                              <w:t>int</w:t>
                            </w:r>
                            <w:r>
                              <w:rPr>
                                <w:color w:val="333333"/>
                              </w:rPr>
                              <w:t xml:space="preserve"> i=</w:t>
                            </w:r>
                            <w:r>
                              <w:rPr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2F7D229" w14:textId="77777777" w:rsidR="00B658FE" w:rsidRDefault="00B658FE" w:rsidP="00892572">
                            <w:pPr>
                              <w:pStyle w:val="Kd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99"/>
                              </w:rPr>
                              <w:t>int</w:t>
                            </w:r>
                            <w:r>
                              <w:rPr>
                                <w:color w:val="333333"/>
                              </w:rPr>
                              <w:t xml:space="preserve"> b = </w:t>
                            </w:r>
                            <w:r>
                              <w:rPr>
                                <w:color w:val="0000DD"/>
                              </w:rPr>
                              <w:t>20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9365EED" w14:textId="42F5EC8A" w:rsidR="00B658FE" w:rsidRDefault="00B658FE" w:rsidP="00892572">
                            <w:pPr>
                              <w:pStyle w:val="Kd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008800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(i=</w:t>
                            </w:r>
                            <w:r>
                              <w:rPr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; i&lt;</w:t>
                            </w:r>
                            <w:r>
                              <w:rPr>
                                <w:color w:val="0000DD"/>
                              </w:rPr>
                              <w:t>5</w:t>
                            </w:r>
                            <w:r>
                              <w:rPr>
                                <w:color w:val="333333"/>
                              </w:rPr>
                              <w:t>; i++)</w:t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{</w:t>
                            </w:r>
                          </w:p>
                          <w:p w14:paraId="15E49F97" w14:textId="4A47E3AB" w:rsidR="00B658FE" w:rsidRDefault="00B658FE" w:rsidP="00892572">
                            <w:pPr>
                              <w:pStyle w:val="Kd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 xml:space="preserve">    sum+=b;</w:t>
                            </w:r>
                          </w:p>
                          <w:p w14:paraId="7ECB1022" w14:textId="77777777" w:rsidR="00B658FE" w:rsidRDefault="00B658FE" w:rsidP="00892572">
                            <w:pPr>
                              <w:pStyle w:val="Kd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}</w:t>
                            </w:r>
                          </w:p>
                          <w:p w14:paraId="4F36F5F7" w14:textId="77777777" w:rsidR="00B658FE" w:rsidRDefault="00B658FE" w:rsidP="00892572">
                            <w:pPr>
                              <w:pStyle w:val="Kd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00880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sum;</w:t>
                            </w:r>
                          </w:p>
                          <w:p w14:paraId="0A86EA43" w14:textId="77777777" w:rsidR="00B658FE" w:rsidRDefault="00B658FE" w:rsidP="00892572">
                            <w:pPr>
                              <w:pStyle w:val="Kd"/>
                              <w:rPr>
                                <w:color w:val="333333"/>
                                <w:szCs w:val="20"/>
                                <w:lang w:eastAsia="hu-HU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}</w:t>
                            </w:r>
                          </w:p>
                          <w:p w14:paraId="294344B2" w14:textId="0FB5AC61" w:rsidR="00B658FE" w:rsidRDefault="00B658FE" w:rsidP="00BD314C">
                            <w:pPr>
                              <w:pStyle w:val="Kd"/>
                              <w:ind w:left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0B6EE" id="_x0000_s1047" type="#_x0000_t202" style="position:absolute;left:0;text-align:left;margin-left:227.75pt;margin-top:92.6pt;width:179.25pt;height:123pt;z-index:251703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">
                <v:textbox>
                  <w:txbxContent>
                    <w:p w14:paraId="42286817" w14:textId="77777777" w:rsidR="00B658FE" w:rsidRDefault="00B658FE" w:rsidP="00892572">
                      <w:pPr>
                        <w:pStyle w:val="Kd"/>
                        <w:rPr>
                          <w:color w:val="333333"/>
                        </w:rPr>
                      </w:pPr>
                      <w:r>
                        <w:rPr>
                          <w:color w:val="333399"/>
                        </w:rPr>
                        <w:t>int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t>vhdl_test_2</w:t>
                      </w:r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color w:val="333399"/>
                        </w:rPr>
                        <w:t>int</w:t>
                      </w:r>
                      <w:r>
                        <w:rPr>
                          <w:color w:val="333333"/>
                        </w:rPr>
                        <w:t xml:space="preserve"> sum)</w:t>
                      </w:r>
                    </w:p>
                    <w:p w14:paraId="232E0BF4" w14:textId="77777777" w:rsidR="00B658FE" w:rsidRDefault="00B658FE" w:rsidP="00892572">
                      <w:pPr>
                        <w:pStyle w:val="Kd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>{</w:t>
                      </w:r>
                    </w:p>
                    <w:p w14:paraId="388D6210" w14:textId="77777777" w:rsidR="00B658FE" w:rsidRDefault="00B658FE" w:rsidP="00892572">
                      <w:pPr>
                        <w:pStyle w:val="Kd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99"/>
                        </w:rPr>
                        <w:t>int</w:t>
                      </w:r>
                      <w:r>
                        <w:rPr>
                          <w:color w:val="333333"/>
                        </w:rPr>
                        <w:t xml:space="preserve"> i=</w:t>
                      </w:r>
                      <w:r>
                        <w:rPr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2F7D229" w14:textId="77777777" w:rsidR="00B658FE" w:rsidRDefault="00B658FE" w:rsidP="00892572">
                      <w:pPr>
                        <w:pStyle w:val="Kd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99"/>
                        </w:rPr>
                        <w:t>int</w:t>
                      </w:r>
                      <w:r>
                        <w:rPr>
                          <w:color w:val="333333"/>
                        </w:rPr>
                        <w:t xml:space="preserve"> b = </w:t>
                      </w:r>
                      <w:r>
                        <w:rPr>
                          <w:color w:val="0000DD"/>
                        </w:rPr>
                        <w:t>20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9365EED" w14:textId="42F5EC8A" w:rsidR="00B658FE" w:rsidRDefault="00B658FE" w:rsidP="00892572">
                      <w:pPr>
                        <w:pStyle w:val="Kd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008800"/>
                        </w:rPr>
                        <w:t>for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(i=</w:t>
                      </w:r>
                      <w:r>
                        <w:rPr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; i&lt;</w:t>
                      </w:r>
                      <w:r>
                        <w:rPr>
                          <w:color w:val="0000DD"/>
                        </w:rPr>
                        <w:t>5</w:t>
                      </w:r>
                      <w:r>
                        <w:rPr>
                          <w:color w:val="333333"/>
                        </w:rPr>
                        <w:t>; i++)</w:t>
                      </w:r>
                      <w:r>
                        <w:rPr>
                          <w:color w:val="333333"/>
                        </w:rPr>
                        <w:tab/>
                        <w:t>{</w:t>
                      </w:r>
                    </w:p>
                    <w:p w14:paraId="15E49F97" w14:textId="4A47E3AB" w:rsidR="00B658FE" w:rsidRDefault="00B658FE" w:rsidP="00892572">
                      <w:pPr>
                        <w:pStyle w:val="Kd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 xml:space="preserve">    sum+=b;</w:t>
                      </w:r>
                    </w:p>
                    <w:p w14:paraId="7ECB1022" w14:textId="77777777" w:rsidR="00B658FE" w:rsidRDefault="00B658FE" w:rsidP="00892572">
                      <w:pPr>
                        <w:pStyle w:val="Kd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}</w:t>
                      </w:r>
                    </w:p>
                    <w:p w14:paraId="4F36F5F7" w14:textId="77777777" w:rsidR="00B658FE" w:rsidRDefault="00B658FE" w:rsidP="00892572">
                      <w:pPr>
                        <w:pStyle w:val="Kd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008800"/>
                        </w:rPr>
                        <w:t>return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sum;</w:t>
                      </w:r>
                    </w:p>
                    <w:p w14:paraId="0A86EA43" w14:textId="77777777" w:rsidR="00B658FE" w:rsidRDefault="00B658FE" w:rsidP="00892572">
                      <w:pPr>
                        <w:pStyle w:val="Kd"/>
                        <w:rPr>
                          <w:color w:val="333333"/>
                          <w:szCs w:val="20"/>
                          <w:lang w:eastAsia="hu-HU"/>
                        </w:rPr>
                      </w:pPr>
                      <w:r>
                        <w:rPr>
                          <w:color w:val="333333"/>
                        </w:rPr>
                        <w:t>}</w:t>
                      </w:r>
                    </w:p>
                    <w:p w14:paraId="294344B2" w14:textId="0FB5AC61" w:rsidR="00B658FE" w:rsidRDefault="00B658FE" w:rsidP="00BD314C">
                      <w:pPr>
                        <w:pStyle w:val="Kd"/>
                        <w:ind w:left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1109" w:rsidRPr="00EE1109">
        <w:rPr>
          <w:noProof/>
        </w:rPr>
        <w:t xml:space="preserve"> </w:t>
      </w:r>
      <w:r w:rsidR="00EE1109">
        <w:rPr>
          <w:noProof/>
        </w:rPr>
        <w:drawing>
          <wp:inline distT="0" distB="0" distL="0" distR="0" wp14:anchorId="2F83F4D3" wp14:editId="29EB21D0">
            <wp:extent cx="2658070" cy="3855493"/>
            <wp:effectExtent l="0" t="0" r="952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070" cy="38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59" w:name="_Ref531455178"/>
    <w:bookmarkStart w:id="60" w:name="_Ref531455153"/>
    <w:p w14:paraId="2E5F8BFC" w14:textId="1E958D2E" w:rsidR="00EE1109" w:rsidRPr="00A64C29" w:rsidRDefault="00B84E0E" w:rsidP="00BB2E5B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B25527"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B25527">
        <w:t>3</w:t>
      </w:r>
      <w:r>
        <w:fldChar w:fldCharType="end"/>
      </w:r>
      <w:r w:rsidR="00EE1109">
        <w:t>. ábra</w:t>
      </w:r>
      <w:bookmarkEnd w:id="59"/>
      <w:r w:rsidR="00EE1109">
        <w:t xml:space="preserve"> LoopComp példa</w:t>
      </w:r>
      <w:r w:rsidR="00604CE5">
        <w:t xml:space="preserve"> és a hozzátartozó C kódrészlet</w:t>
      </w:r>
      <w:bookmarkEnd w:id="60"/>
    </w:p>
    <w:p w14:paraId="3561E012" w14:textId="1DEF2578" w:rsidR="008A1070" w:rsidRDefault="008A1070" w:rsidP="00E425C1">
      <w:pPr>
        <w:pStyle w:val="Cmsor3"/>
      </w:pPr>
      <w:bookmarkStart w:id="61" w:name="_Toc531715944"/>
      <w:proofErr w:type="spellStart"/>
      <w:r>
        <w:t>Selection</w:t>
      </w:r>
      <w:proofErr w:type="spellEnd"/>
      <w:r w:rsidR="00867226">
        <w:t xml:space="preserve"> </w:t>
      </w:r>
      <w:r>
        <w:t>Generátor</w:t>
      </w:r>
      <w:bookmarkEnd w:id="61"/>
    </w:p>
    <w:p w14:paraId="591534EA" w14:textId="6354642F" w:rsidR="00657F7C" w:rsidRDefault="007123A8" w:rsidP="00A64C29">
      <w:r>
        <w:t xml:space="preserve">Feladata a </w:t>
      </w:r>
      <w:proofErr w:type="spellStart"/>
      <w:r>
        <w:t>SelComp</w:t>
      </w:r>
      <w:proofErr w:type="spellEnd"/>
      <w:r>
        <w:t xml:space="preserve"> </w:t>
      </w:r>
      <w:proofErr w:type="spellStart"/>
      <w:r>
        <w:t>Component</w:t>
      </w:r>
      <w:proofErr w:type="spellEnd"/>
      <w:r w:rsidR="00344DBA">
        <w:t xml:space="preserve"> (példa: </w:t>
      </w:r>
      <w:r w:rsidR="00344DBA">
        <w:fldChar w:fldCharType="begin"/>
      </w:r>
      <w:r w:rsidR="00344DBA">
        <w:instrText xml:space="preserve"> REF _Ref531534015 \h </w:instrText>
      </w:r>
      <w:r w:rsidR="00344DBA">
        <w:fldChar w:fldCharType="separate"/>
      </w:r>
      <w:r w:rsidR="00B25527">
        <w:rPr>
          <w:noProof/>
        </w:rPr>
        <w:t>4</w:t>
      </w:r>
      <w:r w:rsidR="00B25527">
        <w:noBreakHyphen/>
      </w:r>
      <w:r w:rsidR="00B25527">
        <w:rPr>
          <w:noProof/>
        </w:rPr>
        <w:t>4</w:t>
      </w:r>
      <w:r w:rsidR="00B25527">
        <w:t>. ábra</w:t>
      </w:r>
      <w:r w:rsidR="00344DBA">
        <w:fldChar w:fldCharType="end"/>
      </w:r>
      <w:r w:rsidR="00344DBA">
        <w:t>)</w:t>
      </w:r>
      <w:r>
        <w:t xml:space="preserve"> VHDL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reprezetációjának</w:t>
      </w:r>
      <w:proofErr w:type="spellEnd"/>
      <w:r>
        <w:t xml:space="preserve"> generálása. A </w:t>
      </w:r>
      <w:proofErr w:type="spellStart"/>
      <w:r>
        <w:t>SelComp</w:t>
      </w:r>
      <w:proofErr w:type="spellEnd"/>
      <w:r>
        <w:t xml:space="preserve"> több ún</w:t>
      </w:r>
      <w:r w:rsidR="00F90C19">
        <w:t>.</w:t>
      </w:r>
      <w:r>
        <w:t xml:space="preserve"> </w:t>
      </w:r>
      <w:proofErr w:type="spellStart"/>
      <w:r>
        <w:t>case</w:t>
      </w:r>
      <w:proofErr w:type="spellEnd"/>
      <w:r>
        <w:t xml:space="preserve">-t tartalmazott, ezek írták le a különböző eseteket, amiknek kimeneteiből a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selektorai</w:t>
      </w:r>
      <w:proofErr w:type="spellEnd"/>
      <w:r>
        <w:t xml:space="preserve"> alapján lehet meghatározni a VHDL modul kimenetét. A </w:t>
      </w:r>
      <w:proofErr w:type="spellStart"/>
      <w:r>
        <w:t>case</w:t>
      </w:r>
      <w:proofErr w:type="spellEnd"/>
      <w:r>
        <w:t xml:space="preserve">-k bemenetei szigorúan megegyeztek a </w:t>
      </w:r>
      <w:proofErr w:type="spellStart"/>
      <w:r>
        <w:t>SelComp</w:t>
      </w:r>
      <w:proofErr w:type="spellEnd"/>
      <w:r>
        <w:t xml:space="preserve"> bemeneteivel így azo</w:t>
      </w:r>
      <w:r w:rsidR="006C2532">
        <w:t xml:space="preserve">kat a végső VHDL-ben </w:t>
      </w:r>
      <w:proofErr w:type="spellStart"/>
      <w:r w:rsidR="006C2532">
        <w:t>példányosítás</w:t>
      </w:r>
      <w:proofErr w:type="spellEnd"/>
      <w:r w:rsidR="006C2532">
        <w:t xml:space="preserve"> port mapnél csak másolnom kellett. </w:t>
      </w:r>
    </w:p>
    <w:p w14:paraId="09817598" w14:textId="7602EB63" w:rsidR="00353BC3" w:rsidRDefault="00604CE5" w:rsidP="00353BC3">
      <w:pPr>
        <w:pStyle w:val="Kp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5856" behindDoc="0" locked="0" layoutInCell="1" allowOverlap="1" wp14:anchorId="1E82BC63" wp14:editId="25CDE33F">
                <wp:simplePos x="0" y="0"/>
                <wp:positionH relativeFrom="margin">
                  <wp:align>right</wp:align>
                </wp:positionH>
                <wp:positionV relativeFrom="paragraph">
                  <wp:posOffset>699770</wp:posOffset>
                </wp:positionV>
                <wp:extent cx="5381625" cy="2286000"/>
                <wp:effectExtent l="0" t="0" r="28575" b="19050"/>
                <wp:wrapSquare wrapText="bothSides"/>
                <wp:docPr id="2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228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15B44C" w14:textId="77777777" w:rsidR="00B658FE" w:rsidRDefault="00B658FE" w:rsidP="00892572">
                            <w:pPr>
                              <w:pStyle w:val="Kd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99"/>
                              </w:rPr>
                              <w:t>int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t>vhdl_test_3</w:t>
                            </w:r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color w:val="333399"/>
                              </w:rPr>
                              <w:t>int</w:t>
                            </w:r>
                            <w:r>
                              <w:rPr>
                                <w:color w:val="333333"/>
                              </w:rPr>
                              <w:t xml:space="preserve"> a, </w:t>
                            </w:r>
                            <w:r>
                              <w:rPr>
                                <w:color w:val="333399"/>
                              </w:rPr>
                              <w:t>int</w:t>
                            </w:r>
                            <w:r>
                              <w:rPr>
                                <w:color w:val="333333"/>
                              </w:rPr>
                              <w:t xml:space="preserve"> b)</w:t>
                            </w:r>
                          </w:p>
                          <w:p w14:paraId="75B2BD52" w14:textId="77777777" w:rsidR="00B658FE" w:rsidRDefault="00B658FE" w:rsidP="00892572">
                            <w:pPr>
                              <w:pStyle w:val="Kd"/>
                              <w:rPr>
                                <w:color w:val="333333"/>
                              </w:rPr>
                            </w:pPr>
                            <w:proofErr w:type="gramStart"/>
                            <w:r>
                              <w:rPr>
                                <w:color w:val="333333"/>
                              </w:rPr>
                              <w:t xml:space="preserve">{ </w:t>
                            </w:r>
                            <w:r>
                              <w:rPr>
                                <w:color w:val="333399"/>
                              </w:rPr>
                              <w:t>int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c = </w:t>
                            </w:r>
                            <w:r>
                              <w:rPr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515DA57" w14:textId="77777777" w:rsidR="00B658FE" w:rsidRDefault="00B658FE" w:rsidP="00892572">
                            <w:pPr>
                              <w:pStyle w:val="Kd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008800"/>
                              </w:rPr>
                              <w:t>switch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(a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){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</w:p>
                          <w:p w14:paraId="126616A5" w14:textId="77777777" w:rsidR="00B658FE" w:rsidRDefault="00B658FE" w:rsidP="00892572">
                            <w:pPr>
                              <w:pStyle w:val="Kd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008800"/>
                              </w:rPr>
                              <w:t>case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:</w:t>
                            </w:r>
                          </w:p>
                          <w:p w14:paraId="717F8604" w14:textId="77777777" w:rsidR="00B658FE" w:rsidRDefault="00B658FE" w:rsidP="00892572">
                            <w:pPr>
                              <w:pStyle w:val="Kd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c= a;</w:t>
                            </w:r>
                          </w:p>
                          <w:p w14:paraId="44452BA2" w14:textId="77777777" w:rsidR="00B658FE" w:rsidRDefault="00B658FE" w:rsidP="00892572">
                            <w:pPr>
                              <w:pStyle w:val="Kd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008800"/>
                              </w:rPr>
                              <w:t>break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CA7BA26" w14:textId="77777777" w:rsidR="00B658FE" w:rsidRDefault="00B658FE" w:rsidP="00892572">
                            <w:pPr>
                              <w:pStyle w:val="Kd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008800"/>
                              </w:rPr>
                              <w:t>case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0000DD"/>
                              </w:rPr>
                              <w:t>4</w:t>
                            </w:r>
                            <w:r>
                              <w:rPr>
                                <w:color w:val="333333"/>
                              </w:rPr>
                              <w:t>:</w:t>
                            </w:r>
                          </w:p>
                          <w:p w14:paraId="399D048B" w14:textId="77777777" w:rsidR="00B658FE" w:rsidRDefault="00B658FE" w:rsidP="00892572">
                            <w:pPr>
                              <w:pStyle w:val="Kd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c=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a+b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7C41FF0" w14:textId="77777777" w:rsidR="00B658FE" w:rsidRDefault="00B658FE" w:rsidP="00892572">
                            <w:pPr>
                              <w:pStyle w:val="Kd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008800"/>
                              </w:rPr>
                              <w:t>break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A0A130E" w14:textId="77777777" w:rsidR="00B658FE" w:rsidRDefault="00B658FE" w:rsidP="00892572">
                            <w:pPr>
                              <w:pStyle w:val="Kd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997700"/>
                              </w:rPr>
                              <w:t>default</w:t>
                            </w:r>
                            <w:proofErr w:type="spellEnd"/>
                            <w:r>
                              <w:rPr>
                                <w:color w:val="997700"/>
                              </w:rPr>
                              <w:t>:</w:t>
                            </w:r>
                          </w:p>
                          <w:p w14:paraId="0F89C3E6" w14:textId="77777777" w:rsidR="00B658FE" w:rsidRDefault="00B658FE" w:rsidP="00892572">
                            <w:pPr>
                              <w:pStyle w:val="Kd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c= a+b+</w:t>
                            </w:r>
                            <w:r>
                              <w:rPr>
                                <w:color w:val="0000DD"/>
                              </w:rPr>
                              <w:t>10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32D10CB" w14:textId="77777777" w:rsidR="00B658FE" w:rsidRDefault="00B658FE" w:rsidP="00892572">
                            <w:pPr>
                              <w:pStyle w:val="Kd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}</w:t>
                            </w:r>
                          </w:p>
                          <w:p w14:paraId="62EA0519" w14:textId="77777777" w:rsidR="00B658FE" w:rsidRDefault="00B658FE" w:rsidP="00892572">
                            <w:pPr>
                              <w:pStyle w:val="Kd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00880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c;</w:t>
                            </w:r>
                          </w:p>
                          <w:p w14:paraId="46D2899E" w14:textId="77777777" w:rsidR="00B658FE" w:rsidRDefault="00B658FE" w:rsidP="00892572">
                            <w:pPr>
                              <w:pStyle w:val="Kd"/>
                              <w:rPr>
                                <w:color w:val="333333"/>
                                <w:szCs w:val="20"/>
                                <w:lang w:eastAsia="hu-HU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}</w:t>
                            </w:r>
                          </w:p>
                          <w:p w14:paraId="794529CD" w14:textId="7E88D30E" w:rsidR="00B658FE" w:rsidRDefault="00B658FE" w:rsidP="00892572">
                            <w:pPr>
                              <w:pStyle w:val="Kd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2BC63" id="_x0000_s1048" type="#_x0000_t202" style="position:absolute;left:0;text-align:left;margin-left:372.55pt;margin-top:55.1pt;width:423.75pt;height:180pt;z-index:2517058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">
                <v:textbox>
                  <w:txbxContent>
                    <w:p w14:paraId="6215B44C" w14:textId="77777777" w:rsidR="00B658FE" w:rsidRDefault="00B658FE" w:rsidP="00892572">
                      <w:pPr>
                        <w:pStyle w:val="Kd"/>
                        <w:rPr>
                          <w:color w:val="333333"/>
                        </w:rPr>
                      </w:pPr>
                      <w:r>
                        <w:rPr>
                          <w:color w:val="333399"/>
                        </w:rPr>
                        <w:t>int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t>vhdl_test_3</w:t>
                      </w:r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color w:val="333399"/>
                        </w:rPr>
                        <w:t>int</w:t>
                      </w:r>
                      <w:r>
                        <w:rPr>
                          <w:color w:val="333333"/>
                        </w:rPr>
                        <w:t xml:space="preserve"> a, </w:t>
                      </w:r>
                      <w:r>
                        <w:rPr>
                          <w:color w:val="333399"/>
                        </w:rPr>
                        <w:t>int</w:t>
                      </w:r>
                      <w:r>
                        <w:rPr>
                          <w:color w:val="333333"/>
                        </w:rPr>
                        <w:t xml:space="preserve"> b)</w:t>
                      </w:r>
                    </w:p>
                    <w:p w14:paraId="75B2BD52" w14:textId="77777777" w:rsidR="00B658FE" w:rsidRDefault="00B658FE" w:rsidP="00892572">
                      <w:pPr>
                        <w:pStyle w:val="Kd"/>
                        <w:rPr>
                          <w:color w:val="333333"/>
                        </w:rPr>
                      </w:pPr>
                      <w:proofErr w:type="gramStart"/>
                      <w:r>
                        <w:rPr>
                          <w:color w:val="333333"/>
                        </w:rPr>
                        <w:t xml:space="preserve">{ </w:t>
                      </w:r>
                      <w:r>
                        <w:rPr>
                          <w:color w:val="333399"/>
                        </w:rPr>
                        <w:t>int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c = </w:t>
                      </w:r>
                      <w:r>
                        <w:rPr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515DA57" w14:textId="77777777" w:rsidR="00B658FE" w:rsidRDefault="00B658FE" w:rsidP="00892572">
                      <w:pPr>
                        <w:pStyle w:val="Kd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008800"/>
                        </w:rPr>
                        <w:t>switch</w:t>
                      </w:r>
                      <w:proofErr w:type="spellEnd"/>
                      <w:r>
                        <w:rPr>
                          <w:color w:val="333333"/>
                        </w:rPr>
                        <w:t>(a</w:t>
                      </w:r>
                      <w:proofErr w:type="gramStart"/>
                      <w:r>
                        <w:rPr>
                          <w:color w:val="333333"/>
                        </w:rPr>
                        <w:t>){</w:t>
                      </w:r>
                      <w:proofErr w:type="gramEnd"/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</w:p>
                    <w:p w14:paraId="126616A5" w14:textId="77777777" w:rsidR="00B658FE" w:rsidRDefault="00B658FE" w:rsidP="00892572">
                      <w:pPr>
                        <w:pStyle w:val="Kd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008800"/>
                        </w:rPr>
                        <w:t>case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:</w:t>
                      </w:r>
                    </w:p>
                    <w:p w14:paraId="717F8604" w14:textId="77777777" w:rsidR="00B658FE" w:rsidRDefault="00B658FE" w:rsidP="00892572">
                      <w:pPr>
                        <w:pStyle w:val="Kd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c= a;</w:t>
                      </w:r>
                    </w:p>
                    <w:p w14:paraId="44452BA2" w14:textId="77777777" w:rsidR="00B658FE" w:rsidRDefault="00B658FE" w:rsidP="00892572">
                      <w:pPr>
                        <w:pStyle w:val="Kd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008800"/>
                        </w:rPr>
                        <w:t>break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2CA7BA26" w14:textId="77777777" w:rsidR="00B658FE" w:rsidRDefault="00B658FE" w:rsidP="00892572">
                      <w:pPr>
                        <w:pStyle w:val="Kd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008800"/>
                        </w:rPr>
                        <w:t>case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0000DD"/>
                        </w:rPr>
                        <w:t>4</w:t>
                      </w:r>
                      <w:r>
                        <w:rPr>
                          <w:color w:val="333333"/>
                        </w:rPr>
                        <w:t>:</w:t>
                      </w:r>
                    </w:p>
                    <w:p w14:paraId="399D048B" w14:textId="77777777" w:rsidR="00B658FE" w:rsidRDefault="00B658FE" w:rsidP="00892572">
                      <w:pPr>
                        <w:pStyle w:val="Kd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c= </w:t>
                      </w:r>
                      <w:proofErr w:type="spellStart"/>
                      <w:r>
                        <w:rPr>
                          <w:color w:val="333333"/>
                        </w:rPr>
                        <w:t>a+b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57C41FF0" w14:textId="77777777" w:rsidR="00B658FE" w:rsidRDefault="00B658FE" w:rsidP="00892572">
                      <w:pPr>
                        <w:pStyle w:val="Kd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008800"/>
                        </w:rPr>
                        <w:t>break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1A0A130E" w14:textId="77777777" w:rsidR="00B658FE" w:rsidRDefault="00B658FE" w:rsidP="00892572">
                      <w:pPr>
                        <w:pStyle w:val="Kd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997700"/>
                        </w:rPr>
                        <w:t>default</w:t>
                      </w:r>
                      <w:proofErr w:type="spellEnd"/>
                      <w:r>
                        <w:rPr>
                          <w:color w:val="997700"/>
                        </w:rPr>
                        <w:t>:</w:t>
                      </w:r>
                    </w:p>
                    <w:p w14:paraId="0F89C3E6" w14:textId="77777777" w:rsidR="00B658FE" w:rsidRDefault="00B658FE" w:rsidP="00892572">
                      <w:pPr>
                        <w:pStyle w:val="Kd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c= a+b+</w:t>
                      </w:r>
                      <w:r>
                        <w:rPr>
                          <w:color w:val="0000DD"/>
                        </w:rPr>
                        <w:t>10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32D10CB" w14:textId="77777777" w:rsidR="00B658FE" w:rsidRDefault="00B658FE" w:rsidP="00892572">
                      <w:pPr>
                        <w:pStyle w:val="Kd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}</w:t>
                      </w:r>
                    </w:p>
                    <w:p w14:paraId="62EA0519" w14:textId="77777777" w:rsidR="00B658FE" w:rsidRDefault="00B658FE" w:rsidP="00892572">
                      <w:pPr>
                        <w:pStyle w:val="Kd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008800"/>
                        </w:rPr>
                        <w:t>return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c;</w:t>
                      </w:r>
                    </w:p>
                    <w:p w14:paraId="46D2899E" w14:textId="77777777" w:rsidR="00B658FE" w:rsidRDefault="00B658FE" w:rsidP="00892572">
                      <w:pPr>
                        <w:pStyle w:val="Kd"/>
                        <w:rPr>
                          <w:color w:val="333333"/>
                          <w:szCs w:val="20"/>
                          <w:lang w:eastAsia="hu-HU"/>
                        </w:rPr>
                      </w:pPr>
                      <w:r>
                        <w:rPr>
                          <w:color w:val="333333"/>
                        </w:rPr>
                        <w:t>}</w:t>
                      </w:r>
                    </w:p>
                    <w:p w14:paraId="794529CD" w14:textId="7E88D30E" w:rsidR="00B658FE" w:rsidRDefault="00B658FE" w:rsidP="00892572">
                      <w:pPr>
                        <w:pStyle w:val="Kd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62C40">
        <w:rPr>
          <w:noProof/>
        </w:rPr>
        <w:drawing>
          <wp:inline distT="0" distB="0" distL="0" distR="0" wp14:anchorId="0C7FC3A7" wp14:editId="2147FC29">
            <wp:extent cx="3438280" cy="3364302"/>
            <wp:effectExtent l="0" t="0" r="0" b="762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153" cy="339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62" w:name="_Ref531534015"/>
    <w:p w14:paraId="2AA991BD" w14:textId="4DF14E70" w:rsidR="00EE1109" w:rsidRPr="00A64C29" w:rsidRDefault="00B84E0E" w:rsidP="00353BC3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B25527"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B25527">
        <w:t>4</w:t>
      </w:r>
      <w:r>
        <w:fldChar w:fldCharType="end"/>
      </w:r>
      <w:r w:rsidR="00353BC3">
        <w:t>. ábra</w:t>
      </w:r>
      <w:bookmarkEnd w:id="62"/>
      <w:r w:rsidR="00353BC3">
        <w:t xml:space="preserve"> SelComp példa</w:t>
      </w:r>
      <w:r w:rsidR="008727DC">
        <w:t xml:space="preserve"> és a hozzátartozó C kódrészlet (felette)</w:t>
      </w:r>
    </w:p>
    <w:p w14:paraId="06DDF24D" w14:textId="40D6623D" w:rsidR="008A1070" w:rsidRDefault="008A1070" w:rsidP="00E425C1">
      <w:pPr>
        <w:pStyle w:val="Cmsor3"/>
      </w:pPr>
      <w:bookmarkStart w:id="63" w:name="_Toc531715945"/>
      <w:r>
        <w:t>Tömbkezelés</w:t>
      </w:r>
      <w:bookmarkEnd w:id="63"/>
    </w:p>
    <w:p w14:paraId="7B8392FA" w14:textId="77777777" w:rsidR="000F5D26" w:rsidRPr="000F5D26" w:rsidRDefault="000F5D26" w:rsidP="000F5D26"/>
    <w:p w14:paraId="2AF62C82" w14:textId="76C08851" w:rsidR="00F637A5" w:rsidRDefault="008A1070" w:rsidP="00F637A5">
      <w:pPr>
        <w:pStyle w:val="Cmsor2"/>
      </w:pPr>
      <w:bookmarkStart w:id="64" w:name="_Toc531715946"/>
      <w:r>
        <w:t>Kimenet felügyelő</w:t>
      </w:r>
      <w:bookmarkEnd w:id="64"/>
    </w:p>
    <w:p w14:paraId="63EC8A3A" w14:textId="6692C953" w:rsidR="00615FB0" w:rsidRDefault="00233388" w:rsidP="003E1C87">
      <w:r>
        <w:t>A kimeneti felügyelő feladata a végső kimenet szolgáltatása</w:t>
      </w:r>
      <w:r w:rsidR="003308A6">
        <w:t>.</w:t>
      </w:r>
      <w:r w:rsidR="003E1C87">
        <w:t xml:space="preserve"> A generált VHDL</w:t>
      </w:r>
      <w:r w:rsidR="00AB3F6F">
        <w:t>-</w:t>
      </w:r>
      <w:r w:rsidR="00873DDE">
        <w:t>e</w:t>
      </w:r>
      <w:r w:rsidR="003E1C87">
        <w:t xml:space="preserve">k könyvtár bejegyzés referenciáit fogja megkapni és azok komponens listáin végig </w:t>
      </w:r>
      <w:r w:rsidR="003E1C87">
        <w:lastRenderedPageBreak/>
        <w:t xml:space="preserve">iterálva </w:t>
      </w:r>
      <w:r w:rsidR="00615FB0">
        <w:t xml:space="preserve">megtalálja </w:t>
      </w:r>
      <w:r w:rsidR="003E1C87">
        <w:t>az összes szükséges VHDL fájlt</w:t>
      </w:r>
      <w:r w:rsidR="00615FB0">
        <w:t>. Egy fájl többször is szerepelhet, ezért többször előforduló fájlokat szűri</w:t>
      </w:r>
      <w:r w:rsidR="003E1C87">
        <w:t xml:space="preserve">. </w:t>
      </w:r>
    </w:p>
    <w:p w14:paraId="495D31C5" w14:textId="37098CA2" w:rsidR="003E1C87" w:rsidRDefault="003308A6" w:rsidP="003E1C87">
      <w:r>
        <w:t>Az alapműveleteket tartalmazó VHDL</w:t>
      </w:r>
      <w:r w:rsidR="00F90C19">
        <w:t xml:space="preserve"> fájlokat</w:t>
      </w:r>
      <w:r>
        <w:t xml:space="preserve"> és azok komponenseit nem kell a </w:t>
      </w:r>
      <w:r w:rsidR="00A6232F">
        <w:t>generátor</w:t>
      </w:r>
      <w:r>
        <w:t>nak elkészítenie,</w:t>
      </w:r>
      <w:r w:rsidR="002012C8">
        <w:t xml:space="preserve"> mert már előre elkészítettem őket.</w:t>
      </w:r>
      <w:r>
        <w:t xml:space="preserve"> </w:t>
      </w:r>
      <w:r w:rsidR="002012C8">
        <w:t xml:space="preserve">Ellenben </w:t>
      </w:r>
      <w:r>
        <w:t>a kimeneti mappában meg kell jelenn</w:t>
      </w:r>
      <w:r w:rsidR="002012C8">
        <w:t>iük</w:t>
      </w:r>
      <w:r>
        <w:t xml:space="preserve">, így </w:t>
      </w:r>
      <w:r w:rsidR="002012C8">
        <w:t>hivatkozás esetén</w:t>
      </w:r>
      <w:r w:rsidR="00B83EAB">
        <w:t xml:space="preserve"> </w:t>
      </w:r>
      <w:r w:rsidR="00615FB0">
        <w:t xml:space="preserve">a generált </w:t>
      </w:r>
      <w:r w:rsidR="00B83EAB">
        <w:t>VHDL</w:t>
      </w:r>
      <w:r w:rsidR="00F90C19">
        <w:t xml:space="preserve"> fájlokkal</w:t>
      </w:r>
      <w:r w:rsidR="00B83EAB">
        <w:t xml:space="preserve"> együtt</w:t>
      </w:r>
      <w:r>
        <w:t xml:space="preserve"> </w:t>
      </w:r>
      <w:r w:rsidR="005403C3">
        <w:t>kerülnek a</w:t>
      </w:r>
      <w:r>
        <w:t xml:space="preserve"> kimeneti mappába</w:t>
      </w:r>
      <w:r w:rsidR="00615FB0">
        <w:t>.</w:t>
      </w:r>
    </w:p>
    <w:p w14:paraId="2DEF303C" w14:textId="57BA806C" w:rsidR="00441ADB" w:rsidRDefault="00441ADB" w:rsidP="003E1C87"/>
    <w:p w14:paraId="28DDA672" w14:textId="77777777" w:rsidR="00441ADB" w:rsidRDefault="00441ADB" w:rsidP="003E1C87"/>
    <w:p w14:paraId="0AC34055" w14:textId="571EC253" w:rsidR="005939C4" w:rsidRDefault="005939C4" w:rsidP="003E1C87">
      <w:pPr>
        <w:pStyle w:val="Cmsor1"/>
      </w:pPr>
      <w:bookmarkStart w:id="65" w:name="_Toc531715947"/>
      <w:r>
        <w:lastRenderedPageBreak/>
        <w:t>Fejlesztés</w:t>
      </w:r>
      <w:bookmarkEnd w:id="65"/>
    </w:p>
    <w:p w14:paraId="036A33BB" w14:textId="0464EDA2" w:rsidR="005007D5" w:rsidRPr="005007D5" w:rsidRDefault="005007D5" w:rsidP="00DE4F60">
      <w:pPr>
        <w:ind w:firstLine="0"/>
      </w:pPr>
      <w:r>
        <w:t>Ebben a fejezetben a fejlesztés menetét, a közben felemerült problémákat és a</w:t>
      </w:r>
      <w:r w:rsidR="00F90C19">
        <w:t>z</w:t>
      </w:r>
      <w:r>
        <w:t xml:space="preserve"> ezek megoldását fogom leírni. </w:t>
      </w:r>
    </w:p>
    <w:p w14:paraId="0137978D" w14:textId="0AA4B0EE" w:rsidR="00F637A5" w:rsidRDefault="00F637A5" w:rsidP="00F637A5">
      <w:pPr>
        <w:pStyle w:val="Cmsor2"/>
      </w:pPr>
      <w:bookmarkStart w:id="66" w:name="_Toc531715948"/>
      <w:r>
        <w:t>VHDL könyvtár</w:t>
      </w:r>
      <w:bookmarkEnd w:id="66"/>
    </w:p>
    <w:p w14:paraId="001C9032" w14:textId="6CAE7915" w:rsidR="00334FC3" w:rsidRDefault="00334FC3" w:rsidP="007C0DF1">
      <w:r>
        <w:t xml:space="preserve">A könyvtárat egy Map segítségével implementáltam, a Map-ben a kulcs a VHDL és </w:t>
      </w:r>
      <w:proofErr w:type="spellStart"/>
      <w:r>
        <w:t>Component</w:t>
      </w:r>
      <w:proofErr w:type="spellEnd"/>
      <w:r>
        <w:t xml:space="preserve"> neve (a két érték megegyezik) volt, az értéke pedig maga a VHDL objektum</w:t>
      </w:r>
      <w:r w:rsidR="00117B47">
        <w:t>(</w:t>
      </w:r>
      <w:r w:rsidR="00117B47">
        <w:fldChar w:fldCharType="begin"/>
      </w:r>
      <w:r w:rsidR="00117B47">
        <w:instrText xml:space="preserve"> REF _Ref531097088 \h </w:instrText>
      </w:r>
      <w:r w:rsidR="00117B47">
        <w:fldChar w:fldCharType="separate"/>
      </w:r>
      <w:r w:rsidR="00B25527">
        <w:rPr>
          <w:noProof/>
        </w:rPr>
        <w:t>5</w:t>
      </w:r>
      <w:r w:rsidR="00B25527">
        <w:noBreakHyphen/>
      </w:r>
      <w:r w:rsidR="00B25527">
        <w:rPr>
          <w:noProof/>
        </w:rPr>
        <w:t>1</w:t>
      </w:r>
      <w:r w:rsidR="00B25527">
        <w:t>. ábra</w:t>
      </w:r>
      <w:r w:rsidR="00117B47">
        <w:fldChar w:fldCharType="end"/>
      </w:r>
      <w:r w:rsidR="00117B47">
        <w:t>),</w:t>
      </w:r>
      <w:r>
        <w:t xml:space="preserve"> ami egy VHDL </w:t>
      </w:r>
      <w:proofErr w:type="spellStart"/>
      <w:r>
        <w:t>entity</w:t>
      </w:r>
      <w:proofErr w:type="spellEnd"/>
      <w:r>
        <w:t>-t leíró objektumból, egy fájl referenciából</w:t>
      </w:r>
      <w:r w:rsidR="00117B47">
        <w:t>,</w:t>
      </w:r>
      <w:r>
        <w:t xml:space="preserve"> ami a saját VHDL fájljára mutat és egy </w:t>
      </w:r>
      <w:proofErr w:type="spellStart"/>
      <w:r>
        <w:t>Set</w:t>
      </w:r>
      <w:proofErr w:type="spellEnd"/>
      <w:r>
        <w:t xml:space="preserve"> amiben az általa hivatkozott VHDL objektumok referenciái voltak megtalálhatóak. </w:t>
      </w:r>
    </w:p>
    <w:p w14:paraId="3B13CE41" w14:textId="7B9F8BDB" w:rsidR="004D7832" w:rsidRDefault="004D7832" w:rsidP="004D7832">
      <w:pPr>
        <w:pStyle w:val="Kp"/>
      </w:pPr>
      <w:r>
        <w:rPr>
          <w:noProof/>
        </w:rPr>
        <w:drawing>
          <wp:inline distT="0" distB="0" distL="0" distR="0" wp14:anchorId="32C53E7B" wp14:editId="619D3D6E">
            <wp:extent cx="4105275" cy="274634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5672" cy="279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7" w:name="_Ref531097088"/>
    <w:p w14:paraId="068CFDD9" w14:textId="0B2E9D70" w:rsidR="008E320F" w:rsidRDefault="00B84E0E" w:rsidP="004D7832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B25527">
        <w:t>5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B25527">
        <w:t>1</w:t>
      </w:r>
      <w:r>
        <w:fldChar w:fldCharType="end"/>
      </w:r>
      <w:r w:rsidR="004D7832">
        <w:t>. ábra</w:t>
      </w:r>
      <w:bookmarkEnd w:id="67"/>
      <w:r w:rsidR="004D7832">
        <w:t xml:space="preserve"> VHDL objektum EMF diagram</w:t>
      </w:r>
    </w:p>
    <w:p w14:paraId="6B245A5F" w14:textId="3D3C98C5" w:rsidR="004306F4" w:rsidRDefault="004306F4" w:rsidP="007C0DF1">
      <w:r>
        <w:t>Ahhoz, hogy mindenhol egyszerűen elérhető legyen</w:t>
      </w:r>
      <w:r w:rsidR="00F90C19">
        <w:t>,</w:t>
      </w:r>
      <w:r>
        <w:t xml:space="preserve"> és ne kelljen referenciáját továbbadni</w:t>
      </w:r>
      <w:r w:rsidR="00F90C19">
        <w:t>,</w:t>
      </w:r>
      <w:r>
        <w:t xml:space="preserve"> </w:t>
      </w:r>
      <w:proofErr w:type="spellStart"/>
      <w:r>
        <w:t>Singleton</w:t>
      </w:r>
      <w:proofErr w:type="spellEnd"/>
      <w:r>
        <w:t xml:space="preserve"> tervezési mintát</w:t>
      </w:r>
      <w:r w:rsidR="00441ADB">
        <w:fldChar w:fldCharType="begin"/>
      </w:r>
      <w:r w:rsidR="00441ADB">
        <w:instrText xml:space="preserve"> REF _Ref530937777 \r \h </w:instrText>
      </w:r>
      <w:r w:rsidR="00441ADB">
        <w:fldChar w:fldCharType="separate"/>
      </w:r>
      <w:r w:rsidR="00B25527">
        <w:t>[13]</w:t>
      </w:r>
      <w:r w:rsidR="00441ADB">
        <w:fldChar w:fldCharType="end"/>
      </w:r>
      <w:r>
        <w:t xml:space="preserve"> használtam</w:t>
      </w:r>
      <w:r w:rsidR="007C0DF1">
        <w:t>,</w:t>
      </w:r>
      <w:r>
        <w:t xml:space="preserve"> és egy m</w:t>
      </w:r>
      <w:r w:rsidR="00441ADB">
        <w:t>enedzser osztállyal oldottam meg az elérését</w:t>
      </w:r>
      <w:r w:rsidR="00DE4F60">
        <w:t>, így a tároló maga rejt</w:t>
      </w:r>
      <w:r w:rsidR="00861770">
        <w:t>ve</w:t>
      </w:r>
      <w:r w:rsidR="007C0DF1">
        <w:t xml:space="preserve"> marad a funkcióit használó osztályoktól, így</w:t>
      </w:r>
      <w:r w:rsidR="00861770">
        <w:t xml:space="preserve"> implementációja</w:t>
      </w:r>
      <w:r w:rsidR="007C0DF1">
        <w:t xml:space="preserve"> könnyebben</w:t>
      </w:r>
      <w:r w:rsidR="00861770">
        <w:t xml:space="preserve"> cserélhető</w:t>
      </w:r>
      <w:r w:rsidR="007C0DF1">
        <w:t xml:space="preserve">. A menedzser osztály kényelmi funkciókat is biztosít, mert nem csak név, de </w:t>
      </w:r>
      <w:proofErr w:type="spellStart"/>
      <w:r w:rsidR="007C0DF1">
        <w:t>Component</w:t>
      </w:r>
      <w:proofErr w:type="spellEnd"/>
      <w:r w:rsidR="007C0DF1">
        <w:t xml:space="preserve"> alapján is lehet vele VHDL-t keresni.  </w:t>
      </w:r>
      <w:r w:rsidR="00861770">
        <w:t>Továbbá a menedzser osztá</w:t>
      </w:r>
      <w:r w:rsidR="007C0DF1">
        <w:t xml:space="preserve">ly biztosítja, ha egy olyan </w:t>
      </w:r>
      <w:proofErr w:type="spellStart"/>
      <w:r w:rsidR="007C0DF1">
        <w:t>Component</w:t>
      </w:r>
      <w:proofErr w:type="spellEnd"/>
      <w:r w:rsidR="007C0DF1">
        <w:t xml:space="preserve"> VHDL-jét akarjuk elkérni</w:t>
      </w:r>
      <w:r w:rsidR="00D84061">
        <w:t>,</w:t>
      </w:r>
      <w:r w:rsidR="007C0DF1">
        <w:t xml:space="preserve"> ami még nincs benne a könyvtárban, akkor legenerál egy üres bejegyzést</w:t>
      </w:r>
      <w:r w:rsidR="00D84061">
        <w:t xml:space="preserve">, </w:t>
      </w:r>
      <w:r w:rsidR="007C0DF1">
        <w:t xml:space="preserve">amiben az adott VHDL neve és </w:t>
      </w:r>
      <w:proofErr w:type="spellStart"/>
      <w:r w:rsidR="007C0DF1">
        <w:t>entity</w:t>
      </w:r>
      <w:proofErr w:type="spellEnd"/>
      <w:r w:rsidR="007C0DF1">
        <w:t xml:space="preserve"> része található meg</w:t>
      </w:r>
      <w:r w:rsidR="00334FC3">
        <w:t xml:space="preserve"> (Amikor a tény</w:t>
      </w:r>
      <w:r w:rsidR="00D84061">
        <w:t>le</w:t>
      </w:r>
      <w:r w:rsidR="00334FC3">
        <w:t>ges generálása történik már ezt az objektumot fogjuk oda adni)</w:t>
      </w:r>
      <w:r w:rsidR="007C0DF1">
        <w:t xml:space="preserve">. </w:t>
      </w:r>
    </w:p>
    <w:p w14:paraId="7B07CE4B" w14:textId="24D6C599" w:rsidR="00117B47" w:rsidRDefault="00D66AFB" w:rsidP="00117B47">
      <w:pPr>
        <w:pStyle w:val="Cmsor3"/>
      </w:pPr>
      <w:bookmarkStart w:id="68" w:name="_Toc531715949"/>
      <w:r>
        <w:lastRenderedPageBreak/>
        <w:t>Alap műveletek kezelése</w:t>
      </w:r>
      <w:bookmarkEnd w:id="68"/>
    </w:p>
    <w:p w14:paraId="5E675439" w14:textId="4EBC089E" w:rsidR="003A1D02" w:rsidRPr="003A1D02" w:rsidRDefault="003A1D02" w:rsidP="003A1D02">
      <w:r>
        <w:t xml:space="preserve">Minden HIG modellben </w:t>
      </w:r>
      <w:r w:rsidR="001E5B85">
        <w:t xml:space="preserve">leírható </w:t>
      </w:r>
      <w:proofErr w:type="spellStart"/>
      <w:r>
        <w:t>ElementaryOperation-höz</w:t>
      </w:r>
      <w:proofErr w:type="spellEnd"/>
      <w:r>
        <w:t xml:space="preserve"> kellett egy VHDL-t rendelne</w:t>
      </w:r>
      <w:r w:rsidR="00426C53">
        <w:t>m, és ezeket is betölteni a VHDL könyvtárba</w:t>
      </w:r>
      <w:r>
        <w:t>. Mivel az alapműveletek VHDL-</w:t>
      </w:r>
      <w:proofErr w:type="spellStart"/>
      <w:r>
        <w:t>jei</w:t>
      </w:r>
      <w:proofErr w:type="spellEnd"/>
      <w:r>
        <w:t xml:space="preserve"> nem változtak dinamikusan egyik </w:t>
      </w:r>
      <w:r w:rsidR="00A6232F">
        <w:t xml:space="preserve">generátor </w:t>
      </w:r>
      <w:r>
        <w:t xml:space="preserve">hatására sem, ezért elég volt elkészítenem mindegyik statikus változatát. Ezeket egy erre kijelölt mappába helyeztem megegyező névvel, mint ahogy a VHDL-t és az </w:t>
      </w:r>
      <w:proofErr w:type="spellStart"/>
      <w:r>
        <w:t>ElmentaryOperation</w:t>
      </w:r>
      <w:proofErr w:type="spellEnd"/>
      <w:r>
        <w:t>-t is hívták</w:t>
      </w:r>
      <w:r w:rsidR="00426C53">
        <w:t xml:space="preserve">, és a könyvtár </w:t>
      </w:r>
      <w:proofErr w:type="spellStart"/>
      <w:r w:rsidR="00426C53">
        <w:t>inicializásakor</w:t>
      </w:r>
      <w:proofErr w:type="spellEnd"/>
      <w:r w:rsidR="00426C53">
        <w:t xml:space="preserve"> a VHDL bejegyzéseket készítettem minden művelethez. A bejegyzések </w:t>
      </w:r>
      <w:proofErr w:type="spellStart"/>
      <w:r w:rsidR="00426C53">
        <w:t>entity</w:t>
      </w:r>
      <w:proofErr w:type="spellEnd"/>
      <w:r w:rsidR="00426C53">
        <w:t xml:space="preserve"> részét </w:t>
      </w:r>
      <w:proofErr w:type="spellStart"/>
      <w:r w:rsidR="00426C53">
        <w:t>sablonszerűen</w:t>
      </w:r>
      <w:proofErr w:type="spellEnd"/>
      <w:r w:rsidR="00426C53">
        <w:t xml:space="preserve"> készítettem, így minden bemeneti </w:t>
      </w:r>
      <w:proofErr w:type="spellStart"/>
      <w:r w:rsidR="00426C53">
        <w:t>portnak</w:t>
      </w:r>
      <w:proofErr w:type="spellEnd"/>
      <w:r w:rsidR="00426C53">
        <w:t xml:space="preserve"> inputtal kezdődött a neve és egy futósorszám</w:t>
      </w:r>
      <w:r w:rsidR="00D66E6C">
        <w:t>ot raktam mögé</w:t>
      </w:r>
      <w:r w:rsidR="00426C53">
        <w:t>. Ugyan ezt a szisztémát követtem az outputokkal is és a segéd jelekkel (</w:t>
      </w:r>
      <w:proofErr w:type="spellStart"/>
      <w:r w:rsidR="00426C53">
        <w:t>clk</w:t>
      </w:r>
      <w:proofErr w:type="spellEnd"/>
      <w:r w:rsidR="00426C53">
        <w:t xml:space="preserve">, </w:t>
      </w:r>
      <w:proofErr w:type="spellStart"/>
      <w:r w:rsidR="00426C53">
        <w:t>rst</w:t>
      </w:r>
      <w:proofErr w:type="spellEnd"/>
      <w:r w:rsidR="00426C53">
        <w:t>) is, így csak a ki-/bementek számát kellett megadnom az alapművelet betöltőnek. Természetesen erre a szabályra oda kellett figyelnem a tényleges VHDL-ek megírásánál is.</w:t>
      </w:r>
    </w:p>
    <w:p w14:paraId="66102A9B" w14:textId="684A7E20" w:rsidR="00F637A5" w:rsidRDefault="00F637A5" w:rsidP="00F637A5">
      <w:pPr>
        <w:pStyle w:val="Cmsor2"/>
      </w:pPr>
      <w:bookmarkStart w:id="69" w:name="_Toc531715950"/>
      <w:r>
        <w:t>HIG olvasó</w:t>
      </w:r>
      <w:bookmarkEnd w:id="69"/>
    </w:p>
    <w:p w14:paraId="7714A58F" w14:textId="7B07923A" w:rsidR="0065188A" w:rsidRDefault="00F15A90" w:rsidP="0065188A">
      <w:r>
        <w:t xml:space="preserve">A HIG olvasó egy bemeneti mappából felolvassa az </w:t>
      </w:r>
      <w:proofErr w:type="gramStart"/>
      <w:r>
        <w:t>összes .</w:t>
      </w:r>
      <w:proofErr w:type="spellStart"/>
      <w:r>
        <w:t>higmodel</w:t>
      </w:r>
      <w:proofErr w:type="spellEnd"/>
      <w:proofErr w:type="gramEnd"/>
      <w:r>
        <w:t xml:space="preserve"> fájlt, és azok modelljeit betölti a memóriába</w:t>
      </w:r>
      <w:r w:rsidR="001D6B88">
        <w:t>. Ezekután egy bejáró osztályt kellett implementálnom</w:t>
      </w:r>
      <w:r w:rsidR="00D66E6C">
        <w:t>,</w:t>
      </w:r>
      <w:r w:rsidR="001D6B88">
        <w:t xml:space="preserve"> ami segít feldarabolni </w:t>
      </w:r>
      <w:proofErr w:type="spellStart"/>
      <w:r w:rsidR="001D6B88">
        <w:t>Componentekre</w:t>
      </w:r>
      <w:proofErr w:type="spellEnd"/>
      <w:r w:rsidR="001D6B88">
        <w:t xml:space="preserve"> a beolvasott HIG objektumot</w:t>
      </w:r>
      <w:r w:rsidR="000178CF">
        <w:t>, ebben segítségemre volt az</w:t>
      </w:r>
      <w:r w:rsidR="00332C1E">
        <w:t xml:space="preserve"> </w:t>
      </w:r>
      <w:r w:rsidR="00332C1E">
        <w:fldChar w:fldCharType="begin"/>
      </w:r>
      <w:r w:rsidR="00332C1E">
        <w:instrText xml:space="preserve"> REF _Ref531170796 \r \h </w:instrText>
      </w:r>
      <w:r w:rsidR="00332C1E">
        <w:fldChar w:fldCharType="separate"/>
      </w:r>
      <w:r w:rsidR="00B25527">
        <w:t>2.2.1.2</w:t>
      </w:r>
      <w:r w:rsidR="00332C1E">
        <w:fldChar w:fldCharType="end"/>
      </w:r>
      <w:r w:rsidR="00332C1E">
        <w:t xml:space="preserve"> fejezetben bemutatott EMF bejárási módszer</w:t>
      </w:r>
      <w:r w:rsidR="008C5A8F">
        <w:t>.</w:t>
      </w:r>
    </w:p>
    <w:p w14:paraId="0DDF79F3" w14:textId="716F58AC" w:rsidR="008C5A8F" w:rsidRPr="00332C1E" w:rsidRDefault="008C5A8F" w:rsidP="0065188A">
      <w:r>
        <w:t xml:space="preserve">A fejlesztés közben felmerült a probléma, hogy némely port nem </w:t>
      </w:r>
      <w:r w:rsidR="00F00095">
        <w:t>VHDL kompatib</w:t>
      </w:r>
      <w:r w:rsidR="00F90C19">
        <w:t>i</w:t>
      </w:r>
      <w:r w:rsidR="00F00095">
        <w:t>lis néven szerepel a HIG modellben</w:t>
      </w:r>
      <w:r w:rsidR="00D66E6C">
        <w:t xml:space="preserve"> (pl. a VHDL-ben nem kezdődhet név _ karakterrel)</w:t>
      </w:r>
      <w:r w:rsidR="00F00095">
        <w:t xml:space="preserve">. A nevek cseréjét egy előiterációban oldottam meg szintén az EMF bejárási módszerrel. </w:t>
      </w:r>
    </w:p>
    <w:p w14:paraId="273D96F5" w14:textId="044CDF5F" w:rsidR="00F637A5" w:rsidRDefault="00F637A5" w:rsidP="00F637A5">
      <w:pPr>
        <w:pStyle w:val="Cmsor2"/>
      </w:pPr>
      <w:bookmarkStart w:id="70" w:name="_Toc531715951"/>
      <w:r>
        <w:t>VHDL generátorok</w:t>
      </w:r>
      <w:bookmarkEnd w:id="70"/>
    </w:p>
    <w:p w14:paraId="73BB5799" w14:textId="06F5B056" w:rsidR="00493508" w:rsidRPr="008B1E27" w:rsidRDefault="008B1E27" w:rsidP="00EE1109">
      <w:r>
        <w:t xml:space="preserve">Minden generátor fejlesztése előtt elkészítettem az adott HIG </w:t>
      </w:r>
      <w:proofErr w:type="spellStart"/>
      <w:r>
        <w:t>Component</w:t>
      </w:r>
      <w:proofErr w:type="spellEnd"/>
      <w:r w:rsidR="00101525">
        <w:t xml:space="preserve"> működését leíró VHDL-t, ezzel egy fajta specifikációt készítve az adott generátor működéséhez. Az így szerzett tapasztalatok nagyban segítették későbbi munkámat, mert találtam közös elemeket a VHDL-</w:t>
      </w:r>
      <w:proofErr w:type="spellStart"/>
      <w:r w:rsidR="00101525">
        <w:t>kben</w:t>
      </w:r>
      <w:proofErr w:type="spellEnd"/>
      <w:r w:rsidR="00101525">
        <w:t xml:space="preserve"> amik nem függtek a </w:t>
      </w:r>
      <w:proofErr w:type="spellStart"/>
      <w:r w:rsidR="00101525">
        <w:t>Component</w:t>
      </w:r>
      <w:proofErr w:type="spellEnd"/>
      <w:r w:rsidR="00101525">
        <w:t xml:space="preserve"> típusától, ezek</w:t>
      </w:r>
      <w:r>
        <w:t xml:space="preserve"> </w:t>
      </w:r>
      <w:r w:rsidR="00EE1109">
        <w:t xml:space="preserve">generálását egy közös </w:t>
      </w:r>
      <w:proofErr w:type="spellStart"/>
      <w:r w:rsidR="00EE1109">
        <w:t>utility</w:t>
      </w:r>
      <w:proofErr w:type="spellEnd"/>
      <w:r w:rsidR="00EE1109">
        <w:t xml:space="preserve"> osztályban végzem.</w:t>
      </w:r>
      <w:r w:rsidR="002B4842">
        <w:t xml:space="preserve"> Ilyen a VHDL </w:t>
      </w:r>
      <w:proofErr w:type="spellStart"/>
      <w:r w:rsidR="002B4842">
        <w:t>entity</w:t>
      </w:r>
      <w:proofErr w:type="spellEnd"/>
      <w:r w:rsidR="002B4842">
        <w:t xml:space="preserve"> része</w:t>
      </w:r>
      <w:r w:rsidR="00493508">
        <w:t>,</w:t>
      </w:r>
      <w:r w:rsidR="002B4842">
        <w:t xml:space="preserve"> illetve a </w:t>
      </w:r>
      <w:proofErr w:type="spellStart"/>
      <w:r w:rsidR="002B4842">
        <w:t>component</w:t>
      </w:r>
      <w:proofErr w:type="spellEnd"/>
      <w:r w:rsidR="002B4842">
        <w:t xml:space="preserve"> listája is.</w:t>
      </w:r>
      <w:r w:rsidR="00493508">
        <w:t xml:space="preserve"> Minden generálást az </w:t>
      </w:r>
      <w:proofErr w:type="spellStart"/>
      <w:r w:rsidR="00493508">
        <w:t>Xtend</w:t>
      </w:r>
      <w:proofErr w:type="spellEnd"/>
      <w:r w:rsidR="00493508">
        <w:t xml:space="preserve"> segítségével végeztem.</w:t>
      </w:r>
    </w:p>
    <w:p w14:paraId="1E3AB42E" w14:textId="53C7B10A" w:rsidR="00D66E6C" w:rsidRPr="00D66E6C" w:rsidRDefault="00F637A5" w:rsidP="00D66E6C">
      <w:pPr>
        <w:pStyle w:val="Cmsor3"/>
      </w:pPr>
      <w:bookmarkStart w:id="71" w:name="_Toc531715952"/>
      <w:r>
        <w:lastRenderedPageBreak/>
        <w:t>HIG</w:t>
      </w:r>
      <w:r w:rsidR="00146960">
        <w:t xml:space="preserve"> </w:t>
      </w:r>
      <w:r>
        <w:t>Generátor</w:t>
      </w:r>
      <w:bookmarkEnd w:id="71"/>
    </w:p>
    <w:p w14:paraId="61B700C9" w14:textId="49FB0C1C" w:rsidR="002B4842" w:rsidRPr="002B4842" w:rsidRDefault="0044742C" w:rsidP="002B4842">
      <w:r>
        <w:t xml:space="preserve">A </w:t>
      </w:r>
      <w:r w:rsidR="00A6232F">
        <w:t>generátor</w:t>
      </w:r>
      <w:r>
        <w:t xml:space="preserve">nak első körben a VHDL </w:t>
      </w:r>
      <w:proofErr w:type="spellStart"/>
      <w:r>
        <w:t>signalokat</w:t>
      </w:r>
      <w:proofErr w:type="spellEnd"/>
      <w:r w:rsidR="0033227E">
        <w:t xml:space="preserve"> ás konstansokat</w:t>
      </w:r>
      <w:r>
        <w:t xml:space="preserve"> kellett legenerálnia,</w:t>
      </w:r>
      <w:r w:rsidR="00815F4C">
        <w:t xml:space="preserve"> ezeket</w:t>
      </w:r>
      <w:r>
        <w:t xml:space="preserve"> az előprocesszor </w:t>
      </w:r>
      <w:r w:rsidR="00815F4C">
        <w:t xml:space="preserve">által átadott port </w:t>
      </w:r>
      <w:proofErr w:type="spellStart"/>
      <w:r w:rsidR="00815F4C">
        <w:t>signal</w:t>
      </w:r>
      <w:proofErr w:type="spellEnd"/>
      <w:r w:rsidR="00815F4C">
        <w:t xml:space="preserve"> összerendelésből</w:t>
      </w:r>
      <w:r w:rsidR="009D3A4C">
        <w:t xml:space="preserve"> a </w:t>
      </w:r>
      <w:proofErr w:type="spellStart"/>
      <w:r w:rsidR="009D3A4C">
        <w:t>signalok</w:t>
      </w:r>
      <w:proofErr w:type="spellEnd"/>
      <w:r w:rsidR="0033227E">
        <w:t xml:space="preserve"> és konstansok</w:t>
      </w:r>
      <w:r w:rsidR="009D3A4C">
        <w:t xml:space="preserve"> kiszűrésével</w:t>
      </w:r>
      <w:r w:rsidR="00815F4C">
        <w:t xml:space="preserve"> tudtam megvalósítani. </w:t>
      </w:r>
      <w:r w:rsidR="009D3A4C">
        <w:t xml:space="preserve">Ezekután a </w:t>
      </w:r>
      <w:proofErr w:type="spellStart"/>
      <w:r w:rsidR="009D3A4C">
        <w:t>node-</w:t>
      </w:r>
      <w:r w:rsidR="0033227E">
        <w:t>nak</w:t>
      </w:r>
      <w:proofErr w:type="spellEnd"/>
      <w:r w:rsidR="0033227E">
        <w:t xml:space="preserve"> megfelelő VHDL modulokat</w:t>
      </w:r>
      <w:r w:rsidR="009D3A4C">
        <w:t xml:space="preserve"> kellett </w:t>
      </w:r>
      <w:proofErr w:type="spellStart"/>
      <w:r w:rsidR="009D3A4C">
        <w:t>példányosítani</w:t>
      </w:r>
      <w:proofErr w:type="spellEnd"/>
      <w:r w:rsidR="009D3A4C">
        <w:t xml:space="preserve">, a port </w:t>
      </w:r>
      <w:proofErr w:type="spellStart"/>
      <w:r w:rsidR="009D3A4C">
        <w:t>signal</w:t>
      </w:r>
      <w:proofErr w:type="spellEnd"/>
      <w:r w:rsidR="009D3A4C">
        <w:t xml:space="preserve"> összerendelésből kiderült milyen </w:t>
      </w:r>
      <w:proofErr w:type="spellStart"/>
      <w:r w:rsidR="007121A4">
        <w:t>signalt</w:t>
      </w:r>
      <w:proofErr w:type="spellEnd"/>
      <w:r w:rsidR="007121A4">
        <w:t xml:space="preserve"> kell az adott </w:t>
      </w:r>
      <w:proofErr w:type="spellStart"/>
      <w:r w:rsidR="007121A4">
        <w:t>port</w:t>
      </w:r>
      <w:r w:rsidR="0033227E">
        <w:t>hoz</w:t>
      </w:r>
      <w:proofErr w:type="spellEnd"/>
      <w:r w:rsidR="0033227E">
        <w:t xml:space="preserve"> rendelni a port mapben</w:t>
      </w:r>
      <w:r w:rsidR="007121A4">
        <w:t>.</w:t>
      </w:r>
      <w:r w:rsidR="0033227E">
        <w:t xml:space="preserve"> A modul ki- és bemeneti </w:t>
      </w:r>
      <w:proofErr w:type="spellStart"/>
      <w:r w:rsidR="0033227E">
        <w:t>portjait</w:t>
      </w:r>
      <w:proofErr w:type="spellEnd"/>
      <w:r w:rsidR="0033227E">
        <w:t xml:space="preserve"> is </w:t>
      </w:r>
      <w:proofErr w:type="spellStart"/>
      <w:r w:rsidR="0033227E">
        <w:t>signal</w:t>
      </w:r>
      <w:r w:rsidR="00FB3A89">
        <w:t>okhoz</w:t>
      </w:r>
      <w:proofErr w:type="spellEnd"/>
      <w:r w:rsidR="00FB3A89">
        <w:t xml:space="preserve"> rendelem ezek is a port </w:t>
      </w:r>
      <w:proofErr w:type="spellStart"/>
      <w:r w:rsidR="00FB3A89">
        <w:t>signal</w:t>
      </w:r>
      <w:proofErr w:type="spellEnd"/>
      <w:r w:rsidR="00FB3A89">
        <w:t xml:space="preserve"> összerendelésből jön ki.</w:t>
      </w:r>
    </w:p>
    <w:p w14:paraId="729060F8" w14:textId="7636A3E7" w:rsidR="00F637A5" w:rsidRDefault="00F637A5" w:rsidP="00F637A5">
      <w:pPr>
        <w:pStyle w:val="Cmsor3"/>
      </w:pPr>
      <w:bookmarkStart w:id="72" w:name="_Toc531715953"/>
      <w:proofErr w:type="spellStart"/>
      <w:r>
        <w:t>Loop</w:t>
      </w:r>
      <w:proofErr w:type="spellEnd"/>
      <w:r w:rsidR="00146960">
        <w:t xml:space="preserve"> </w:t>
      </w:r>
      <w:r>
        <w:t>Generátor</w:t>
      </w:r>
      <w:bookmarkEnd w:id="72"/>
    </w:p>
    <w:p w14:paraId="293AC384" w14:textId="1ACF1FC8" w:rsidR="004B1FBB" w:rsidRPr="004B1FBB" w:rsidRDefault="00865429" w:rsidP="004B1FBB">
      <w:r>
        <w:t xml:space="preserve">A </w:t>
      </w:r>
      <w:proofErr w:type="spellStart"/>
      <w:r>
        <w:t>loop</w:t>
      </w:r>
      <w:proofErr w:type="spellEnd"/>
      <w:r>
        <w:t xml:space="preserve"> generátorban a </w:t>
      </w:r>
      <w:proofErr w:type="spellStart"/>
      <w:r w:rsidR="004802C9">
        <w:t>signalok</w:t>
      </w:r>
      <w:proofErr w:type="spellEnd"/>
      <w:r w:rsidR="004802C9">
        <w:t xml:space="preserve"> generálása és a ciklusmag </w:t>
      </w:r>
      <w:proofErr w:type="spellStart"/>
      <w:r w:rsidR="004802C9">
        <w:t>példányosításán</w:t>
      </w:r>
      <w:proofErr w:type="spellEnd"/>
      <w:r w:rsidR="004802C9">
        <w:t xml:space="preserve"> kívül meg kellett oldanom a ciklus visszacsatolást </w:t>
      </w:r>
      <w:r w:rsidR="00CE4262">
        <w:t>és a ciklusmag újra indítását is,</w:t>
      </w:r>
      <w:r w:rsidR="004802C9">
        <w:t xml:space="preserve"> </w:t>
      </w:r>
      <w:r w:rsidR="00CE4262">
        <w:t>m</w:t>
      </w:r>
      <w:r w:rsidR="006F2304">
        <w:t>ivel</w:t>
      </w:r>
      <w:r w:rsidR="00CE4262">
        <w:t xml:space="preserve"> a generált rendszerben</w:t>
      </w:r>
      <w:r w:rsidR="006F2304">
        <w:t xml:space="preserve"> nem lehet új számítást elkezdeni amíg </w:t>
      </w:r>
      <w:r w:rsidR="00CE4262">
        <w:t xml:space="preserve">egy </w:t>
      </w:r>
      <w:proofErr w:type="spellStart"/>
      <w:r w:rsidR="00CE4262">
        <w:t>reset</w:t>
      </w:r>
      <w:proofErr w:type="spellEnd"/>
      <w:r w:rsidR="00CE4262">
        <w:t xml:space="preserve"> jel nem érkezik. Ezt egy új alapjel bevezetésével értem el, aminek a ’</w:t>
      </w:r>
      <w:proofErr w:type="spellStart"/>
      <w:r w:rsidR="00CE4262">
        <w:t>loop_rst</w:t>
      </w:r>
      <w:proofErr w:type="spellEnd"/>
      <w:r w:rsidR="00CE4262">
        <w:t>’ nevet adatam. A ’</w:t>
      </w:r>
      <w:proofErr w:type="spellStart"/>
      <w:r w:rsidR="00CE4262">
        <w:t>loop_rst</w:t>
      </w:r>
      <w:proofErr w:type="spellEnd"/>
      <w:r w:rsidR="00CE4262">
        <w:t xml:space="preserve">’ alapvetően az elemi műveletvégzők működését segíti, mert így tisztában vannak milyen forrásból származik a </w:t>
      </w:r>
      <w:proofErr w:type="spellStart"/>
      <w:r w:rsidR="00CE4262">
        <w:t>reset</w:t>
      </w:r>
      <w:proofErr w:type="spellEnd"/>
      <w:r w:rsidR="00CE4262">
        <w:t xml:space="preserve"> jel. Ezt a jelet használja a visszacsatolást végző modul is</w:t>
      </w:r>
      <w:r w:rsidR="00B86450">
        <w:t>, hogy eldöntse honnan vegyen mintát a következő iterációhoz (’</w:t>
      </w:r>
      <w:proofErr w:type="spellStart"/>
      <w:r w:rsidR="00B86450">
        <w:t>rst</w:t>
      </w:r>
      <w:proofErr w:type="spellEnd"/>
      <w:r w:rsidR="00B86450">
        <w:t>’ felfutó él esetén az alapértelmezett bementéről veszi a mintát, ’</w:t>
      </w:r>
      <w:proofErr w:type="spellStart"/>
      <w:r w:rsidR="00B86450">
        <w:t>loop_rst</w:t>
      </w:r>
      <w:proofErr w:type="spellEnd"/>
      <w:r w:rsidR="00B86450">
        <w:t xml:space="preserve">’ esetén a ciklusmag rákötött kimenetéről). A ciklikus működést egy VHDL </w:t>
      </w:r>
      <w:proofErr w:type="spellStart"/>
      <w:r w:rsidR="00B86450">
        <w:t>process</w:t>
      </w:r>
      <w:proofErr w:type="spellEnd"/>
      <w:r w:rsidR="00B86450">
        <w:t xml:space="preserve"> kialakításával értem el, aminek a</w:t>
      </w:r>
      <w:r w:rsidR="00744BD6">
        <w:t>z</w:t>
      </w:r>
      <w:r w:rsidR="00B86450">
        <w:t xml:space="preserve"> érzékenységi listájába a ’</w:t>
      </w:r>
      <w:proofErr w:type="spellStart"/>
      <w:r w:rsidR="00B86450">
        <w:t>clk</w:t>
      </w:r>
      <w:proofErr w:type="spellEnd"/>
      <w:r w:rsidR="00B86450">
        <w:t>’-t és az ’</w:t>
      </w:r>
      <w:proofErr w:type="spellStart"/>
      <w:r w:rsidR="00B86450">
        <w:t>rst</w:t>
      </w:r>
      <w:proofErr w:type="spellEnd"/>
      <w:r w:rsidR="00B86450">
        <w:t>’ alapjeleket tettem. Minden felfutó órajelben megvizsgálom készen (</w:t>
      </w:r>
      <w:proofErr w:type="spellStart"/>
      <w:r w:rsidR="00B86450">
        <w:t>rdy</w:t>
      </w:r>
      <w:proofErr w:type="spellEnd"/>
      <w:r w:rsidR="00B86450">
        <w:t>) vannak-e a kimenetei a ciklusmagnak, ha igen ellenőrzöm a ciklusfeltétel dedikált kimenetét teljesül-e a felétel, amennyiben teljesül újra indítom a ciklust a ’</w:t>
      </w:r>
      <w:proofErr w:type="spellStart"/>
      <w:r w:rsidR="00B86450">
        <w:t>loop_rst</w:t>
      </w:r>
      <w:proofErr w:type="spellEnd"/>
      <w:r w:rsidR="00B86450">
        <w:t xml:space="preserve">’ kiadásával, amennyiben nem teljesül a kimenetek értékét egy </w:t>
      </w:r>
      <w:proofErr w:type="spellStart"/>
      <w:r w:rsidR="00B86450">
        <w:t>bufferba</w:t>
      </w:r>
      <w:proofErr w:type="spellEnd"/>
      <w:r w:rsidR="00B86450">
        <w:t xml:space="preserve"> helyezem és innentől ebből a </w:t>
      </w:r>
      <w:proofErr w:type="spellStart"/>
      <w:r w:rsidR="00B86450">
        <w:t>bufferból</w:t>
      </w:r>
      <w:proofErr w:type="spellEnd"/>
      <w:r w:rsidR="00B86450">
        <w:t xml:space="preserve"> töltöm a </w:t>
      </w:r>
      <w:proofErr w:type="spellStart"/>
      <w:r w:rsidR="00B86450">
        <w:t>loop</w:t>
      </w:r>
      <w:proofErr w:type="spellEnd"/>
      <w:r w:rsidR="00B86450">
        <w:t xml:space="preserve"> modul kimenetei</w:t>
      </w:r>
      <w:r w:rsidR="006F24B0">
        <w:t xml:space="preserve">t, amíg a </w:t>
      </w:r>
      <w:proofErr w:type="spellStart"/>
      <w:r w:rsidR="006F24B0">
        <w:t>loop</w:t>
      </w:r>
      <w:proofErr w:type="spellEnd"/>
      <w:r w:rsidR="006F24B0">
        <w:t xml:space="preserve"> modul </w:t>
      </w:r>
      <w:proofErr w:type="spellStart"/>
      <w:r w:rsidR="006F24B0">
        <w:t>rst</w:t>
      </w:r>
      <w:proofErr w:type="spellEnd"/>
      <w:r w:rsidR="006F24B0">
        <w:t xml:space="preserve"> kimenetén felfutó él nem érkezik</w:t>
      </w:r>
      <w:r w:rsidR="00744BD6">
        <w:t xml:space="preserve">, ekkor a </w:t>
      </w:r>
      <w:proofErr w:type="spellStart"/>
      <w:r w:rsidR="00744BD6">
        <w:t>loop</w:t>
      </w:r>
      <w:proofErr w:type="spellEnd"/>
      <w:r w:rsidR="00744BD6">
        <w:t xml:space="preserve"> kimenetei kész jelzése hamis lesz és elkezdi a ciklus végrehajtását</w:t>
      </w:r>
      <w:r w:rsidR="006F24B0">
        <w:t xml:space="preserve">. </w:t>
      </w:r>
    </w:p>
    <w:p w14:paraId="27E4FC5C" w14:textId="60BC2000" w:rsidR="00F637A5" w:rsidRDefault="00F637A5" w:rsidP="00F637A5">
      <w:pPr>
        <w:pStyle w:val="Cmsor3"/>
      </w:pPr>
      <w:bookmarkStart w:id="73" w:name="_Toc531715954"/>
      <w:proofErr w:type="spellStart"/>
      <w:r>
        <w:t>Selection</w:t>
      </w:r>
      <w:proofErr w:type="spellEnd"/>
      <w:r w:rsidR="00146960">
        <w:t xml:space="preserve"> </w:t>
      </w:r>
      <w:r>
        <w:t>Generátor</w:t>
      </w:r>
      <w:bookmarkEnd w:id="73"/>
    </w:p>
    <w:p w14:paraId="2C248528" w14:textId="234BB8C2" w:rsidR="00542BF0" w:rsidRPr="00542BF0" w:rsidRDefault="00542BF0" w:rsidP="00542BF0">
      <w:r>
        <w:t xml:space="preserve">Itt a </w:t>
      </w:r>
      <w:proofErr w:type="spellStart"/>
      <w:r>
        <w:t>signal</w:t>
      </w:r>
      <w:proofErr w:type="spellEnd"/>
      <w:r>
        <w:t xml:space="preserve"> generálás,</w:t>
      </w:r>
      <w:r w:rsidR="00744BD6">
        <w:t xml:space="preserve"> és</w:t>
      </w:r>
      <w:r>
        <w:t xml:space="preserve"> az esetek </w:t>
      </w:r>
      <w:proofErr w:type="spellStart"/>
      <w:r>
        <w:t>példányosításán</w:t>
      </w:r>
      <w:proofErr w:type="spellEnd"/>
      <w:r>
        <w:t xml:space="preserve"> túl meg kellett oldanom az esetek eredményei közöli választást. Ezt egy VHDL </w:t>
      </w:r>
      <w:proofErr w:type="spellStart"/>
      <w:r>
        <w:t>process</w:t>
      </w:r>
      <w:proofErr w:type="spellEnd"/>
      <w:r>
        <w:t xml:space="preserve"> segítségével oldottam meg, amiben figyelem a </w:t>
      </w:r>
      <w:proofErr w:type="spellStart"/>
      <w:r>
        <w:t>selcomp</w:t>
      </w:r>
      <w:proofErr w:type="spellEnd"/>
      <w:r>
        <w:t xml:space="preserve"> modul dedikált választó bemenetén érkező adatot és összehasonlítom az adott eset </w:t>
      </w:r>
      <w:proofErr w:type="spellStart"/>
      <w:r>
        <w:t>selectoraival</w:t>
      </w:r>
      <w:proofErr w:type="spellEnd"/>
      <w:r>
        <w:t xml:space="preserve">, a </w:t>
      </w:r>
      <w:proofErr w:type="spellStart"/>
      <w:r>
        <w:t>selectorok</w:t>
      </w:r>
      <w:proofErr w:type="spellEnd"/>
      <w:r w:rsidR="00EA03D6">
        <w:t xml:space="preserve"> az esetekben egy </w:t>
      </w:r>
      <w:proofErr w:type="spellStart"/>
      <w:r w:rsidR="00EA03D6">
        <w:t>String</w:t>
      </w:r>
      <w:proofErr w:type="spellEnd"/>
      <w:r w:rsidR="00EA03D6">
        <w:t xml:space="preserve"> listában találhatóak, amik</w:t>
      </w:r>
      <w:r>
        <w:t xml:space="preserve"> alapvetően számok, de van köztük egy trükkös elem is ez a ’</w:t>
      </w:r>
      <w:proofErr w:type="spellStart"/>
      <w:r>
        <w:t>def</w:t>
      </w:r>
      <w:proofErr w:type="spellEnd"/>
      <w:r>
        <w:t xml:space="preserve">’ (alapértelmezett). Az alapértelmezett elemhez nem rendelek össze hasonlítást egyszerűen egy </w:t>
      </w:r>
      <w:proofErr w:type="spellStart"/>
      <w:r>
        <w:t>else</w:t>
      </w:r>
      <w:proofErr w:type="spellEnd"/>
      <w:r>
        <w:t xml:space="preserve"> ágban kezelem le a </w:t>
      </w:r>
      <w:proofErr w:type="spellStart"/>
      <w:r>
        <w:t>processen</w:t>
      </w:r>
      <w:proofErr w:type="spellEnd"/>
      <w:r>
        <w:t xml:space="preserve"> belül.</w:t>
      </w:r>
    </w:p>
    <w:p w14:paraId="1B662051" w14:textId="74FBFE82" w:rsidR="00F637A5" w:rsidRPr="00F637A5" w:rsidRDefault="00F637A5" w:rsidP="00FC10DF">
      <w:pPr>
        <w:pStyle w:val="Cmsor3"/>
      </w:pPr>
      <w:bookmarkStart w:id="74" w:name="_Toc531715955"/>
      <w:r>
        <w:lastRenderedPageBreak/>
        <w:t>Tömbkezelés</w:t>
      </w:r>
      <w:bookmarkEnd w:id="74"/>
    </w:p>
    <w:p w14:paraId="41CA2A80" w14:textId="77777777" w:rsidR="00F637A5" w:rsidRPr="00F637A5" w:rsidRDefault="00F637A5" w:rsidP="00F637A5"/>
    <w:p w14:paraId="39FC1722" w14:textId="2EEFEFFE" w:rsidR="005939C4" w:rsidRDefault="005939C4" w:rsidP="005939C4">
      <w:pPr>
        <w:pStyle w:val="Cmsor1"/>
      </w:pPr>
      <w:bookmarkStart w:id="75" w:name="_Toc531715956"/>
      <w:r>
        <w:lastRenderedPageBreak/>
        <w:t>Tesztelés</w:t>
      </w:r>
      <w:bookmarkEnd w:id="75"/>
    </w:p>
    <w:p w14:paraId="4CAFB9E6" w14:textId="36073D4B" w:rsidR="000F41C5" w:rsidRDefault="00744BD6" w:rsidP="000F41C5">
      <w:r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72D027E0" wp14:editId="6E91A5D5">
                <wp:simplePos x="0" y="0"/>
                <wp:positionH relativeFrom="margin">
                  <wp:posOffset>0</wp:posOffset>
                </wp:positionH>
                <wp:positionV relativeFrom="paragraph">
                  <wp:posOffset>5206365</wp:posOffset>
                </wp:positionV>
                <wp:extent cx="5372100" cy="447675"/>
                <wp:effectExtent l="0" t="0" r="0" b="9525"/>
                <wp:wrapSquare wrapText="bothSides"/>
                <wp:docPr id="352" name="Szövegdoboz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4476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6" w:name="_Ref531437749"/>
                          <w:p w14:paraId="6431555D" w14:textId="3E1A597D" w:rsidR="00B658FE" w:rsidRPr="00AF04E0" w:rsidRDefault="00B84E0E" w:rsidP="00103029">
                            <w:pPr>
                              <w:pStyle w:val="Kpalrs"/>
                              <w:rPr>
                                <w:sz w:val="24"/>
                                <w:szCs w:val="24"/>
                                <w:lang w:eastAsia="en-US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r w:rsidR="00B658FE">
                              <w:t>. ábra</w:t>
                            </w:r>
                            <w:bookmarkEnd w:id="76"/>
                            <w:r w:rsidR="00B658FE">
                              <w:t xml:space="preserve"> wait utasításra példa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027E0" id="Szövegdoboz 352" o:spid="_x0000_s1049" type="#_x0000_t202" style="position:absolute;left:0;text-align:left;margin-left:0;margin-top:409.95pt;width:423pt;height:35.25pt;z-index:2517120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" stroked="f">
                <v:textbox style="mso-fit-shape-to-text:t" inset="0,0,0,0">
                  <w:txbxContent>
                    <w:bookmarkStart w:id="77" w:name="_Ref531437749"/>
                    <w:p w14:paraId="6431555D" w14:textId="3E1A597D" w:rsidR="00B658FE" w:rsidRPr="00AF04E0" w:rsidRDefault="00B84E0E" w:rsidP="00103029">
                      <w:pPr>
                        <w:pStyle w:val="Kpalrs"/>
                        <w:rPr>
                          <w:sz w:val="24"/>
                          <w:szCs w:val="24"/>
                          <w:lang w:eastAsia="en-US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t>6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r w:rsidR="00B658FE">
                        <w:t>. ábra</w:t>
                      </w:r>
                      <w:bookmarkEnd w:id="77"/>
                      <w:r w:rsidR="00B658FE">
                        <w:t xml:space="preserve"> wait utasításra példa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952" behindDoc="0" locked="0" layoutInCell="1" allowOverlap="1" wp14:anchorId="29C8B63A" wp14:editId="2F26A183">
                <wp:simplePos x="0" y="0"/>
                <wp:positionH relativeFrom="margin">
                  <wp:posOffset>0</wp:posOffset>
                </wp:positionH>
                <wp:positionV relativeFrom="paragraph">
                  <wp:posOffset>3454994</wp:posOffset>
                </wp:positionV>
                <wp:extent cx="5372100" cy="1695450"/>
                <wp:effectExtent l="0" t="0" r="19050" b="19050"/>
                <wp:wrapSquare wrapText="bothSides"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695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0B5750" w14:textId="77777777" w:rsidR="00B658FE" w:rsidRDefault="00B658FE" w:rsidP="00103029">
                            <w:pPr>
                              <w:pStyle w:val="Kd"/>
                            </w:pPr>
                          </w:p>
                          <w:p w14:paraId="221FB824" w14:textId="54B2C3B8" w:rsidR="00B658FE" w:rsidRDefault="00B658FE" w:rsidP="00103029">
                            <w:pPr>
                              <w:pStyle w:val="Kd"/>
                            </w:pPr>
                            <w:proofErr w:type="spellStart"/>
                            <w:r>
                              <w:t>proc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rPr>
                                <w:color w:val="008800"/>
                              </w:rPr>
                              <w:t>process</w:t>
                            </w:r>
                            <w:proofErr w:type="spellEnd"/>
                          </w:p>
                          <w:p w14:paraId="35E806A9" w14:textId="77777777" w:rsidR="00B658FE" w:rsidRDefault="00B658FE" w:rsidP="00103029">
                            <w:pPr>
                              <w:pStyle w:val="Kd"/>
                            </w:pPr>
                            <w:proofErr w:type="spellStart"/>
                            <w:r>
                              <w:rPr>
                                <w:color w:val="008800"/>
                              </w:rPr>
                              <w:t>begin</w:t>
                            </w:r>
                            <w:proofErr w:type="spellEnd"/>
                          </w:p>
                          <w:p w14:paraId="2154431C" w14:textId="659A1D18" w:rsidR="00B658FE" w:rsidRDefault="00B658FE" w:rsidP="00103029">
                            <w:pPr>
                              <w:pStyle w:val="Kd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signal_input</w:t>
                            </w:r>
                            <w:proofErr w:type="spellEnd"/>
                            <w:r>
                              <w:t>&lt;=</w:t>
                            </w:r>
                            <w:proofErr w:type="spellStart"/>
                            <w:r>
                              <w:rPr>
                                <w:color w:val="333399"/>
                              </w:rPr>
                              <w:t>std_logic_</w:t>
                            </w:r>
                            <w:proofErr w:type="gramStart"/>
                            <w:r>
                              <w:rPr>
                                <w:color w:val="333399"/>
                              </w:rPr>
                              <w:t>vector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to_unsigned</w:t>
                            </w:r>
                            <w:proofErr w:type="spellEnd"/>
                            <w:r>
                              <w:t>(</w:t>
                            </w:r>
                            <w:r>
                              <w:rPr>
                                <w:color w:val="0000DD"/>
                              </w:rPr>
                              <w:t>13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0000DD"/>
                              </w:rPr>
                              <w:t>32</w:t>
                            </w:r>
                            <w:r>
                              <w:t>));</w:t>
                            </w:r>
                          </w:p>
                          <w:p w14:paraId="389F481D" w14:textId="77777777" w:rsidR="00B658FE" w:rsidRDefault="00B658FE" w:rsidP="00103029">
                            <w:pPr>
                              <w:pStyle w:val="Kd"/>
                            </w:pPr>
                            <w:r>
                              <w:tab/>
                            </w:r>
                            <w:proofErr w:type="spellStart"/>
                            <w:r w:rsidRPr="00103029">
                              <w:rPr>
                                <w:color w:val="FF2919"/>
                              </w:rPr>
                              <w:t>wait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8800"/>
                              </w:rPr>
                              <w:t>for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color w:val="0000DD"/>
                              </w:rPr>
                              <w:t>10</w:t>
                            </w:r>
                            <w:r>
                              <w:t>ns;</w:t>
                            </w:r>
                          </w:p>
                          <w:p w14:paraId="519E4A30" w14:textId="63AFE28A" w:rsidR="00B658FE" w:rsidRDefault="00B658FE" w:rsidP="00103029">
                            <w:pPr>
                              <w:pStyle w:val="Kd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signal_input</w:t>
                            </w:r>
                            <w:proofErr w:type="spellEnd"/>
                            <w:r>
                              <w:t>&lt;=</w:t>
                            </w:r>
                            <w:proofErr w:type="spellStart"/>
                            <w:r>
                              <w:rPr>
                                <w:color w:val="333399"/>
                              </w:rPr>
                              <w:t>std_logic_</w:t>
                            </w:r>
                            <w:proofErr w:type="gramStart"/>
                            <w:r>
                              <w:rPr>
                                <w:color w:val="333399"/>
                              </w:rPr>
                              <w:t>vector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to_unsigned</w:t>
                            </w:r>
                            <w:proofErr w:type="spellEnd"/>
                            <w:r>
                              <w:t>(</w:t>
                            </w:r>
                            <w:r>
                              <w:rPr>
                                <w:color w:val="0000DD"/>
                              </w:rPr>
                              <w:t>0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0000DD"/>
                              </w:rPr>
                              <w:t>32</w:t>
                            </w:r>
                            <w:r>
                              <w:t>));</w:t>
                            </w:r>
                          </w:p>
                          <w:p w14:paraId="4091027B" w14:textId="77777777" w:rsidR="00B658FE" w:rsidRDefault="00B658FE" w:rsidP="00103029">
                            <w:pPr>
                              <w:pStyle w:val="Kd"/>
                            </w:pPr>
                            <w:r>
                              <w:tab/>
                            </w:r>
                            <w:proofErr w:type="spellStart"/>
                            <w:r w:rsidRPr="00103029">
                              <w:rPr>
                                <w:color w:val="FF0000"/>
                              </w:rPr>
                              <w:t>wait</w:t>
                            </w:r>
                            <w:proofErr w:type="spellEnd"/>
                            <w:r w:rsidRPr="00103029"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8800"/>
                              </w:rPr>
                              <w:t>for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color w:val="0000DD"/>
                              </w:rPr>
                              <w:t>10</w:t>
                            </w:r>
                            <w:r>
                              <w:t>ns;</w:t>
                            </w:r>
                          </w:p>
                          <w:p w14:paraId="161909DE" w14:textId="77777777" w:rsidR="00B658FE" w:rsidRDefault="00B658FE" w:rsidP="00103029">
                            <w:pPr>
                              <w:pStyle w:val="Kd"/>
                              <w:rPr>
                                <w:szCs w:val="20"/>
                                <w:lang w:eastAsia="hu-HU"/>
                              </w:rPr>
                            </w:pPr>
                            <w:r>
                              <w:rPr>
                                <w:color w:val="008800"/>
                              </w:rPr>
                              <w:t>end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8800"/>
                              </w:rPr>
                              <w:t>process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5AA568D" w14:textId="11F293E0" w:rsidR="00B658FE" w:rsidRDefault="00B658FE" w:rsidP="00FD3B7C">
                            <w:pPr>
                              <w:pStyle w:val="Kd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8B63A" id="_x0000_s1050" type="#_x0000_t202" style="position:absolute;left:0;text-align:left;margin-left:0;margin-top:272.05pt;width:423pt;height:133.5pt;z-index:251709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">
                <v:textbox>
                  <w:txbxContent>
                    <w:p w14:paraId="690B5750" w14:textId="77777777" w:rsidR="00B658FE" w:rsidRDefault="00B658FE" w:rsidP="00103029">
                      <w:pPr>
                        <w:pStyle w:val="Kd"/>
                      </w:pPr>
                    </w:p>
                    <w:p w14:paraId="221FB824" w14:textId="54B2C3B8" w:rsidR="00B658FE" w:rsidRDefault="00B658FE" w:rsidP="00103029">
                      <w:pPr>
                        <w:pStyle w:val="Kd"/>
                      </w:pPr>
                      <w:proofErr w:type="spellStart"/>
                      <w:r>
                        <w:t>proc</w:t>
                      </w:r>
                      <w:proofErr w:type="spellEnd"/>
                      <w:r>
                        <w:t xml:space="preserve">: </w:t>
                      </w:r>
                      <w:proofErr w:type="spellStart"/>
                      <w:r>
                        <w:rPr>
                          <w:color w:val="008800"/>
                        </w:rPr>
                        <w:t>process</w:t>
                      </w:r>
                      <w:proofErr w:type="spellEnd"/>
                    </w:p>
                    <w:p w14:paraId="35E806A9" w14:textId="77777777" w:rsidR="00B658FE" w:rsidRDefault="00B658FE" w:rsidP="00103029">
                      <w:pPr>
                        <w:pStyle w:val="Kd"/>
                      </w:pPr>
                      <w:proofErr w:type="spellStart"/>
                      <w:r>
                        <w:rPr>
                          <w:color w:val="008800"/>
                        </w:rPr>
                        <w:t>begin</w:t>
                      </w:r>
                      <w:proofErr w:type="spellEnd"/>
                    </w:p>
                    <w:p w14:paraId="2154431C" w14:textId="659A1D18" w:rsidR="00B658FE" w:rsidRDefault="00B658FE" w:rsidP="00103029">
                      <w:pPr>
                        <w:pStyle w:val="Kd"/>
                      </w:pPr>
                      <w:r>
                        <w:tab/>
                      </w:r>
                      <w:proofErr w:type="spellStart"/>
                      <w:r>
                        <w:t>signal_input</w:t>
                      </w:r>
                      <w:proofErr w:type="spellEnd"/>
                      <w:r>
                        <w:t>&lt;=</w:t>
                      </w:r>
                      <w:proofErr w:type="spellStart"/>
                      <w:r>
                        <w:rPr>
                          <w:color w:val="333399"/>
                        </w:rPr>
                        <w:t>std_logic_</w:t>
                      </w:r>
                      <w:proofErr w:type="gramStart"/>
                      <w:r>
                        <w:rPr>
                          <w:color w:val="333399"/>
                        </w:rPr>
                        <w:t>vector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to_unsigned</w:t>
                      </w:r>
                      <w:proofErr w:type="spellEnd"/>
                      <w:r>
                        <w:t>(</w:t>
                      </w:r>
                      <w:r>
                        <w:rPr>
                          <w:color w:val="0000DD"/>
                        </w:rPr>
                        <w:t>13</w:t>
                      </w:r>
                      <w:r>
                        <w:t xml:space="preserve">, </w:t>
                      </w:r>
                      <w:r>
                        <w:rPr>
                          <w:color w:val="0000DD"/>
                        </w:rPr>
                        <w:t>32</w:t>
                      </w:r>
                      <w:r>
                        <w:t>));</w:t>
                      </w:r>
                    </w:p>
                    <w:p w14:paraId="389F481D" w14:textId="77777777" w:rsidR="00B658FE" w:rsidRDefault="00B658FE" w:rsidP="00103029">
                      <w:pPr>
                        <w:pStyle w:val="Kd"/>
                      </w:pPr>
                      <w:r>
                        <w:tab/>
                      </w:r>
                      <w:proofErr w:type="spellStart"/>
                      <w:r w:rsidRPr="00103029">
                        <w:rPr>
                          <w:color w:val="FF2919"/>
                        </w:rPr>
                        <w:t>wait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color w:val="008800"/>
                        </w:rPr>
                        <w:t>for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color w:val="0000DD"/>
                        </w:rPr>
                        <w:t>10</w:t>
                      </w:r>
                      <w:r>
                        <w:t>ns;</w:t>
                      </w:r>
                    </w:p>
                    <w:p w14:paraId="519E4A30" w14:textId="63AFE28A" w:rsidR="00B658FE" w:rsidRDefault="00B658FE" w:rsidP="00103029">
                      <w:pPr>
                        <w:pStyle w:val="Kd"/>
                      </w:pPr>
                      <w:r>
                        <w:tab/>
                      </w:r>
                      <w:proofErr w:type="spellStart"/>
                      <w:r>
                        <w:t>signal_input</w:t>
                      </w:r>
                      <w:proofErr w:type="spellEnd"/>
                      <w:r>
                        <w:t>&lt;=</w:t>
                      </w:r>
                      <w:proofErr w:type="spellStart"/>
                      <w:r>
                        <w:rPr>
                          <w:color w:val="333399"/>
                        </w:rPr>
                        <w:t>std_logic_</w:t>
                      </w:r>
                      <w:proofErr w:type="gramStart"/>
                      <w:r>
                        <w:rPr>
                          <w:color w:val="333399"/>
                        </w:rPr>
                        <w:t>vector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to_unsigned</w:t>
                      </w:r>
                      <w:proofErr w:type="spellEnd"/>
                      <w:r>
                        <w:t>(</w:t>
                      </w:r>
                      <w:r>
                        <w:rPr>
                          <w:color w:val="0000DD"/>
                        </w:rPr>
                        <w:t>0</w:t>
                      </w:r>
                      <w:r>
                        <w:t xml:space="preserve">, </w:t>
                      </w:r>
                      <w:r>
                        <w:rPr>
                          <w:color w:val="0000DD"/>
                        </w:rPr>
                        <w:t>32</w:t>
                      </w:r>
                      <w:r>
                        <w:t>));</w:t>
                      </w:r>
                    </w:p>
                    <w:p w14:paraId="4091027B" w14:textId="77777777" w:rsidR="00B658FE" w:rsidRDefault="00B658FE" w:rsidP="00103029">
                      <w:pPr>
                        <w:pStyle w:val="Kd"/>
                      </w:pPr>
                      <w:r>
                        <w:tab/>
                      </w:r>
                      <w:proofErr w:type="spellStart"/>
                      <w:r w:rsidRPr="00103029">
                        <w:rPr>
                          <w:color w:val="FF0000"/>
                        </w:rPr>
                        <w:t>wait</w:t>
                      </w:r>
                      <w:proofErr w:type="spellEnd"/>
                      <w:r w:rsidRPr="00103029"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8800"/>
                        </w:rPr>
                        <w:t>for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color w:val="0000DD"/>
                        </w:rPr>
                        <w:t>10</w:t>
                      </w:r>
                      <w:r>
                        <w:t>ns;</w:t>
                      </w:r>
                    </w:p>
                    <w:p w14:paraId="161909DE" w14:textId="77777777" w:rsidR="00B658FE" w:rsidRDefault="00B658FE" w:rsidP="00103029">
                      <w:pPr>
                        <w:pStyle w:val="Kd"/>
                        <w:rPr>
                          <w:szCs w:val="20"/>
                          <w:lang w:eastAsia="hu-HU"/>
                        </w:rPr>
                      </w:pPr>
                      <w:r>
                        <w:rPr>
                          <w:color w:val="008800"/>
                        </w:rPr>
                        <w:t>end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color w:val="008800"/>
                        </w:rPr>
                        <w:t>process</w:t>
                      </w:r>
                      <w:proofErr w:type="spellEnd"/>
                      <w:r>
                        <w:t>;</w:t>
                      </w:r>
                    </w:p>
                    <w:p w14:paraId="15AA568D" w14:textId="11F293E0" w:rsidR="00B658FE" w:rsidRDefault="00B658FE" w:rsidP="00FD3B7C">
                      <w:pPr>
                        <w:pStyle w:val="Kd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5245">
        <w:t>A tesztelés fejezet során szeretném bemutatni, hogyan ellenőriztem a program működését. Minden teszt</w:t>
      </w:r>
      <w:r w:rsidR="001A051E">
        <w:t xml:space="preserve">hez készítettem egy tesztesetet ami leírja milyen bementeket szeretnék állítani az adott modulnak, </w:t>
      </w:r>
      <w:r>
        <w:t>továbbá</w:t>
      </w:r>
      <w:r w:rsidR="001A051E">
        <w:t xml:space="preserve"> az elvárt kimeneteket is </w:t>
      </w:r>
      <w:r>
        <w:t>előírja</w:t>
      </w:r>
      <w:r w:rsidR="001A051E">
        <w:t>. Magukat a teszteket a</w:t>
      </w:r>
      <w:r w:rsidR="003E5E3E">
        <w:t xml:space="preserve"> </w:t>
      </w:r>
      <w:proofErr w:type="spellStart"/>
      <w:r w:rsidR="003E5E3E">
        <w:t>Xillinx</w:t>
      </w:r>
      <w:proofErr w:type="spellEnd"/>
      <w:r w:rsidR="003E5E3E">
        <w:t xml:space="preserve"> </w:t>
      </w:r>
      <w:proofErr w:type="spellStart"/>
      <w:r w:rsidR="003E5E3E">
        <w:t>Vivado</w:t>
      </w:r>
      <w:proofErr w:type="spellEnd"/>
      <w:r w:rsidR="003E5E3E">
        <w:t xml:space="preserve"> v2018.2 programban</w:t>
      </w:r>
      <w:r>
        <w:fldChar w:fldCharType="begin"/>
      </w:r>
      <w:r>
        <w:instrText xml:space="preserve"> REF _Ref531541164 \r \h </w:instrText>
      </w:r>
      <w:r>
        <w:fldChar w:fldCharType="separate"/>
      </w:r>
      <w:r w:rsidR="00B25527">
        <w:t>[15]</w:t>
      </w:r>
      <w:r>
        <w:fldChar w:fldCharType="end"/>
      </w:r>
      <w:r w:rsidR="003E5E3E">
        <w:t xml:space="preserve"> végeztem</w:t>
      </w:r>
      <w:r w:rsidR="00FD3B7C">
        <w:t xml:space="preserve">, a </w:t>
      </w:r>
      <w:proofErr w:type="spellStart"/>
      <w:r w:rsidR="00FD3B7C">
        <w:t>Vivado</w:t>
      </w:r>
      <w:proofErr w:type="spellEnd"/>
      <w:r w:rsidR="00FD3B7C">
        <w:t xml:space="preserve"> egy olyan program, ami hardverleíró nyelvek (pl. VHDL, </w:t>
      </w:r>
      <w:proofErr w:type="spellStart"/>
      <w:r w:rsidR="00FD3B7C">
        <w:t>Verilog</w:t>
      </w:r>
      <w:proofErr w:type="spellEnd"/>
      <w:r w:rsidR="00FD3B7C">
        <w:t xml:space="preserve">) szintézisét és analízisét végzi, továbbá van benne lehetőség ezek szimulációjára. A szimulációt a </w:t>
      </w:r>
      <w:proofErr w:type="spellStart"/>
      <w:r w:rsidR="00FD3B7C">
        <w:t>Vivadoban</w:t>
      </w:r>
      <w:proofErr w:type="spellEnd"/>
      <w:r w:rsidR="00FD3B7C">
        <w:t xml:space="preserve"> egy VHDL nyelven írt szimulációs modullal lehet elvégezni, amiben a kívánt modult/modulokat </w:t>
      </w:r>
      <w:proofErr w:type="spellStart"/>
      <w:r w:rsidR="00FD3B7C">
        <w:t>példányosítva</w:t>
      </w:r>
      <w:proofErr w:type="spellEnd"/>
      <w:r w:rsidR="00FD3B7C">
        <w:t xml:space="preserve"> a rájuk kötött </w:t>
      </w:r>
      <w:proofErr w:type="spellStart"/>
      <w:r w:rsidR="00FD3B7C">
        <w:t>signalok</w:t>
      </w:r>
      <w:proofErr w:type="spellEnd"/>
      <w:r w:rsidR="00FD3B7C">
        <w:t xml:space="preserve"> értékeit lehet manipulálni</w:t>
      </w:r>
      <w:r>
        <w:t>.</w:t>
      </w:r>
      <w:r w:rsidR="00FD3B7C">
        <w:t xml:space="preserve"> </w:t>
      </w:r>
      <w:r>
        <w:t>A</w:t>
      </w:r>
      <w:r w:rsidR="00FD3B7C">
        <w:t xml:space="preserve"> VHDL nyelvben a ’</w:t>
      </w:r>
      <w:proofErr w:type="spellStart"/>
      <w:r w:rsidR="00FD3B7C">
        <w:t>wait</w:t>
      </w:r>
      <w:proofErr w:type="spellEnd"/>
      <w:r w:rsidR="00FD3B7C">
        <w:t>’ kulcsszó van segítségünkre ebben</w:t>
      </w:r>
      <w:r>
        <w:t>, amit</w:t>
      </w:r>
      <w:r w:rsidR="00FD3B7C">
        <w:t xml:space="preserve"> </w:t>
      </w:r>
      <w:r>
        <w:t xml:space="preserve">a </w:t>
      </w:r>
      <w:proofErr w:type="spellStart"/>
      <w:r>
        <w:t>p</w:t>
      </w:r>
      <w:r w:rsidR="00FD3B7C">
        <w:t>rocessekben</w:t>
      </w:r>
      <w:proofErr w:type="spellEnd"/>
      <w:r w:rsidR="00FD3B7C">
        <w:t xml:space="preserve"> lehet használni, és a paraméterként megadott idejű várakozásra lehet kényszeríteni </w:t>
      </w:r>
      <w:r>
        <w:t xml:space="preserve">a </w:t>
      </w:r>
      <w:proofErr w:type="spellStart"/>
      <w:r>
        <w:t>processt</w:t>
      </w:r>
      <w:proofErr w:type="spellEnd"/>
      <w:r>
        <w:t xml:space="preserve">, a </w:t>
      </w:r>
      <w:proofErr w:type="spellStart"/>
      <w:r>
        <w:t>wait</w:t>
      </w:r>
      <w:proofErr w:type="spellEnd"/>
      <w:r>
        <w:t xml:space="preserve"> csak szimulációs célokat szolgál a végső hardverbe nem lehet szintetizálni</w:t>
      </w:r>
      <w:r w:rsidR="00FD3B7C">
        <w:t xml:space="preserve"> (</w:t>
      </w:r>
      <w:r w:rsidR="00103029">
        <w:fldChar w:fldCharType="begin"/>
      </w:r>
      <w:r w:rsidR="00103029">
        <w:instrText xml:space="preserve"> REF _Ref531437749 \h </w:instrText>
      </w:r>
      <w:r w:rsidR="00103029">
        <w:fldChar w:fldCharType="separate"/>
      </w:r>
      <w:r w:rsidR="00B25527">
        <w:rPr>
          <w:noProof/>
        </w:rPr>
        <w:t>6</w:t>
      </w:r>
      <w:r w:rsidR="00B25527">
        <w:noBreakHyphen/>
      </w:r>
      <w:r w:rsidR="00B25527">
        <w:rPr>
          <w:noProof/>
        </w:rPr>
        <w:t>1</w:t>
      </w:r>
      <w:r w:rsidR="00B25527">
        <w:t>. ábra</w:t>
      </w:r>
      <w:r w:rsidR="00103029">
        <w:fldChar w:fldCharType="end"/>
      </w:r>
      <w:r w:rsidR="00FD3B7C">
        <w:t>).</w:t>
      </w:r>
      <w:r w:rsidR="009F61F9">
        <w:t xml:space="preserve"> A teszteléshez készítettem egy saját órajel modult, így nem kell nekem mindig kézzel állítgatni az órajelt, ezt modult mutatja be a </w:t>
      </w:r>
      <w:r w:rsidR="009F61F9">
        <w:fldChar w:fldCharType="begin"/>
      </w:r>
      <w:r w:rsidR="009F61F9">
        <w:instrText xml:space="preserve"> REF _Ref531442724 \h </w:instrText>
      </w:r>
      <w:r w:rsidR="009F61F9">
        <w:fldChar w:fldCharType="separate"/>
      </w:r>
      <w:r w:rsidR="00B25527">
        <w:rPr>
          <w:noProof/>
        </w:rPr>
        <w:t>6</w:t>
      </w:r>
      <w:r w:rsidR="00B25527">
        <w:noBreakHyphen/>
      </w:r>
      <w:r w:rsidR="00B25527">
        <w:rPr>
          <w:noProof/>
        </w:rPr>
        <w:t>2</w:t>
      </w:r>
      <w:r w:rsidR="00B25527">
        <w:t>. ábra</w:t>
      </w:r>
      <w:r w:rsidR="009F61F9">
        <w:fldChar w:fldCharType="end"/>
      </w:r>
      <w:r w:rsidR="009F61F9">
        <w:t xml:space="preserve">. </w:t>
      </w:r>
    </w:p>
    <w:p w14:paraId="64A52250" w14:textId="002DD550" w:rsidR="00CA4D08" w:rsidRDefault="009F61F9" w:rsidP="00E92173">
      <w:r>
        <w:t xml:space="preserve">A </w:t>
      </w:r>
      <w:proofErr w:type="spellStart"/>
      <w:r>
        <w:t>Vivado</w:t>
      </w:r>
      <w:proofErr w:type="spellEnd"/>
      <w:r>
        <w:t xml:space="preserve"> a szimuláció eredményét egy </w:t>
      </w:r>
      <w:proofErr w:type="spellStart"/>
      <w:r>
        <w:t>waveform</w:t>
      </w:r>
      <w:proofErr w:type="spellEnd"/>
      <w:r>
        <w:t xml:space="preserve"> diagrammon jeleníti meg, ez megmutatja melyik időpillanatban milyen érték</w:t>
      </w:r>
      <w:r w:rsidR="001E27AF">
        <w:t>ek</w:t>
      </w:r>
      <w:r>
        <w:t xml:space="preserve"> volt</w:t>
      </w:r>
      <w:r w:rsidR="001E27AF">
        <w:t>ak a modul</w:t>
      </w:r>
      <w:r>
        <w:t xml:space="preserve"> ki-</w:t>
      </w:r>
      <w:r w:rsidR="00E92173">
        <w:t xml:space="preserve"> </w:t>
      </w:r>
      <w:r>
        <w:t>és bemenete</w:t>
      </w:r>
      <w:r w:rsidR="001E27AF">
        <w:t>i</w:t>
      </w:r>
      <w:r>
        <w:t>n</w:t>
      </w:r>
      <w:r w:rsidR="00FA4DBA">
        <w:t xml:space="preserve"> (</w:t>
      </w:r>
      <w:proofErr w:type="spellStart"/>
      <w:r w:rsidR="00FA4DBA">
        <w:t>waveformra</w:t>
      </w:r>
      <w:proofErr w:type="spellEnd"/>
      <w:r w:rsidR="00FA4DBA">
        <w:t xml:space="preserve"> példa a </w:t>
      </w:r>
      <w:r w:rsidR="005A4B5F">
        <w:fldChar w:fldCharType="begin"/>
      </w:r>
      <w:r w:rsidR="005A4B5F">
        <w:instrText xml:space="preserve"> REF _Ref531445503 \h </w:instrText>
      </w:r>
      <w:r w:rsidR="005A4B5F">
        <w:fldChar w:fldCharType="separate"/>
      </w:r>
      <w:r w:rsidR="00B25527">
        <w:rPr>
          <w:noProof/>
        </w:rPr>
        <w:t>6</w:t>
      </w:r>
      <w:r w:rsidR="00B25527">
        <w:noBreakHyphen/>
      </w:r>
      <w:r w:rsidR="00B25527">
        <w:rPr>
          <w:noProof/>
        </w:rPr>
        <w:t>3</w:t>
      </w:r>
      <w:r w:rsidR="00B25527">
        <w:t>. ábra</w:t>
      </w:r>
      <w:r w:rsidR="005A4B5F">
        <w:fldChar w:fldCharType="end"/>
      </w:r>
      <w:r w:rsidR="00FA4DBA">
        <w:t>)</w:t>
      </w:r>
      <w:r w:rsidR="00E92173">
        <w:t>.</w:t>
      </w:r>
      <w:r w:rsidR="000F41C5">
        <w:t xml:space="preserve"> A </w:t>
      </w:r>
      <w:proofErr w:type="spellStart"/>
      <w:r w:rsidR="000F41C5">
        <w:t>waveformban</w:t>
      </w:r>
      <w:proofErr w:type="spellEnd"/>
      <w:r w:rsidR="000F41C5">
        <w:t xml:space="preserve"> a bitvektorból képzett számok hexadecimális számrendszerben vannak ábrázolva, az önálló értékek értékük szerint vannak reprezentálva. </w:t>
      </w:r>
    </w:p>
    <w:p w14:paraId="7F3F87A3" w14:textId="13837D17" w:rsidR="009F61F9" w:rsidRDefault="008C17FC" w:rsidP="009F61F9">
      <w:r>
        <w:t xml:space="preserve">A teszteléshez az adatfolyamgráfokat egy már kész, a </w:t>
      </w:r>
      <w:proofErr w:type="spellStart"/>
      <w:r>
        <w:t>PipeComp</w:t>
      </w:r>
      <w:proofErr w:type="spellEnd"/>
      <w:r>
        <w:t xml:space="preserve"> keretében készített, frontend segítségével készítettem el, ami C kódról fordította a HIG adatfolyamgráfot.  Az adatfolyamgráfon kívül egy szemléletes ábrát is készít a C-ben leírt </w:t>
      </w:r>
      <w:r>
        <w:lastRenderedPageBreak/>
        <w:t>algoritmusról, ezzel emberiszem számára is könnyebben értelme</w:t>
      </w:r>
      <w:r w:rsidR="009B526E">
        <w:t>z</w:t>
      </w:r>
      <w:r>
        <w:t xml:space="preserve">hetők az által generált adatfolyamgráfok. </w:t>
      </w:r>
    </w:p>
    <w:p w14:paraId="4C6CA9F0" w14:textId="69658F20" w:rsidR="0005709A" w:rsidRDefault="008C17FC" w:rsidP="00FD3B7C">
      <w:pPr>
        <w:ind w:firstLine="0"/>
      </w:pPr>
      <w:r>
        <w:tab/>
        <w:t>A tisztánlátás érdekében szeretném megjegyezni, hogy a tesztelésnél</w:t>
      </w:r>
      <w:r w:rsidR="0005709A">
        <w:t xml:space="preserve"> használt</w:t>
      </w:r>
      <w:r w:rsidR="009B526E">
        <w:t xml:space="preserve">, </w:t>
      </w:r>
      <w:r>
        <w:t>generált</w:t>
      </w:r>
      <w:r w:rsidR="0005709A">
        <w:t xml:space="preserve"> és szimulációs</w:t>
      </w:r>
      <w:r>
        <w:t xml:space="preserve"> VHDL kódokat</w:t>
      </w:r>
      <w:r w:rsidR="0005709A">
        <w:t xml:space="preserve">, </w:t>
      </w:r>
      <w:r>
        <w:t xml:space="preserve">a dolgozatom végén található Függelék fejezetben </w:t>
      </w:r>
      <w:r w:rsidR="0005709A">
        <w:t>helyeztem el, mert azok viszonylag nagy helyet foglalnak és nehezen olvashatóvá te</w:t>
      </w:r>
      <w:r w:rsidR="009B526E">
        <w:t>nnék</w:t>
      </w:r>
      <w:r w:rsidR="0005709A">
        <w:t xml:space="preserve"> a dolgozatot.</w:t>
      </w:r>
    </w:p>
    <w:p w14:paraId="339AAED4" w14:textId="5F568BD5" w:rsidR="00CA4D08" w:rsidRPr="003E5245" w:rsidRDefault="00CA4D08" w:rsidP="00FD3B7C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163F51B5" wp14:editId="4A84F6D6">
                <wp:simplePos x="0" y="0"/>
                <wp:positionH relativeFrom="column">
                  <wp:posOffset>0</wp:posOffset>
                </wp:positionH>
                <wp:positionV relativeFrom="paragraph">
                  <wp:posOffset>2538730</wp:posOffset>
                </wp:positionV>
                <wp:extent cx="5383530" cy="635"/>
                <wp:effectExtent l="0" t="0" r="0" b="0"/>
                <wp:wrapSquare wrapText="bothSides"/>
                <wp:docPr id="364" name="Szövegdoboz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3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8" w:name="_Ref531442724"/>
                          <w:p w14:paraId="17A37B87" w14:textId="10EB8984" w:rsidR="00B658FE" w:rsidRPr="009D4F7E" w:rsidRDefault="00B84E0E" w:rsidP="00CA4D08">
                            <w:pPr>
                              <w:pStyle w:val="Kpalrs"/>
                              <w:rPr>
                                <w:sz w:val="24"/>
                                <w:szCs w:val="24"/>
                                <w:lang w:eastAsia="en-US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  <w:r w:rsidR="00B658FE">
                              <w:t>. ábra</w:t>
                            </w:r>
                            <w:bookmarkEnd w:id="78"/>
                            <w:r w:rsidR="00B658FE">
                              <w:t xml:space="preserve"> Szimulációhoz használt órajelmodul VHDL kódja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F51B5" id="Szövegdoboz 364" o:spid="_x0000_s1051" type="#_x0000_t202" style="position:absolute;left:0;text-align:left;margin-left:0;margin-top:199.9pt;width:423.9pt;height:.05pt;z-index:2517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" stroked="f">
                <v:textbox style="mso-fit-shape-to-text:t" inset="0,0,0,0">
                  <w:txbxContent>
                    <w:bookmarkStart w:id="79" w:name="_Ref531442724"/>
                    <w:p w14:paraId="17A37B87" w14:textId="10EB8984" w:rsidR="00B658FE" w:rsidRPr="009D4F7E" w:rsidRDefault="00B84E0E" w:rsidP="00CA4D08">
                      <w:pPr>
                        <w:pStyle w:val="Kpalrs"/>
                        <w:rPr>
                          <w:sz w:val="24"/>
                          <w:szCs w:val="24"/>
                          <w:lang w:eastAsia="en-US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t>6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  <w:r w:rsidR="00B658FE">
                        <w:t>. ábra</w:t>
                      </w:r>
                      <w:bookmarkEnd w:id="79"/>
                      <w:r w:rsidR="00B658FE">
                        <w:t xml:space="preserve"> Szimulációhoz használt órajelmodul VHDL kódja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384" behindDoc="0" locked="0" layoutInCell="1" allowOverlap="1" wp14:anchorId="71E9057B" wp14:editId="1384279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383530" cy="2481580"/>
                <wp:effectExtent l="0" t="0" r="26670" b="13970"/>
                <wp:wrapSquare wrapText="bothSides"/>
                <wp:docPr id="36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3530" cy="2481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1D05C" w14:textId="77777777" w:rsidR="00B658FE" w:rsidRDefault="00B658FE" w:rsidP="00CA4D0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LIBRARY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2132EFE" w14:textId="77777777" w:rsidR="00B658FE" w:rsidRDefault="00B658FE" w:rsidP="00CA4D0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USE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IEEE.STD_LOGIC_1164.ALL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4FE8A62" w14:textId="77777777" w:rsidR="00B658FE" w:rsidRDefault="00B658FE" w:rsidP="00CA4D0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ENTITY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sim_clock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440FAFB6" w14:textId="77777777" w:rsidR="00B658FE" w:rsidRDefault="00B658FE" w:rsidP="00CA4D0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28D4B85A" w14:textId="77777777" w:rsidR="00B658FE" w:rsidRDefault="00B658FE" w:rsidP="00CA4D0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sim_clock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3B1295E" w14:textId="77777777" w:rsidR="00B658FE" w:rsidRDefault="00B658FE" w:rsidP="00CA4D0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ARCHITECTURE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Behavioral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OF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sim_clock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3E8CB85E" w14:textId="77777777" w:rsidR="00B658FE" w:rsidRDefault="00B658FE" w:rsidP="00CA4D0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clock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:= </w:t>
                            </w:r>
                            <w:r>
                              <w:rPr>
                                <w:color w:val="0044DD"/>
                              </w:rPr>
                              <w:t>'0'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789B0FC" w14:textId="77777777" w:rsidR="00B658FE" w:rsidRDefault="00B658FE" w:rsidP="00CA4D0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BEGIN</w:t>
                            </w:r>
                          </w:p>
                          <w:p w14:paraId="38578E49" w14:textId="77777777" w:rsidR="00B658FE" w:rsidRDefault="00B658FE" w:rsidP="00CA4D0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PROCESS</w:t>
                            </w:r>
                          </w:p>
                          <w:p w14:paraId="11FA5F17" w14:textId="77777777" w:rsidR="00B658FE" w:rsidRDefault="00B658FE" w:rsidP="00CA4D0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BEGIN</w:t>
                            </w:r>
                          </w:p>
                          <w:p w14:paraId="4D1E9D4B" w14:textId="77777777" w:rsidR="00B658FE" w:rsidRDefault="00B658FE" w:rsidP="00CA4D0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WAIT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FOR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10</w:t>
                            </w:r>
                            <w:r>
                              <w:rPr>
                                <w:color w:val="333333"/>
                              </w:rPr>
                              <w:t>ns;</w:t>
                            </w:r>
                          </w:p>
                          <w:p w14:paraId="2A8518F8" w14:textId="77777777" w:rsidR="00B658FE" w:rsidRDefault="00B658FE" w:rsidP="00CA4D0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clock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&lt;=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NOT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clock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4F1BA9F3" w14:textId="77777777" w:rsidR="00B658FE" w:rsidRDefault="00B658FE" w:rsidP="00CA4D0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PROCESS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353B088" w14:textId="77777777" w:rsidR="00B658FE" w:rsidRDefault="00B658FE" w:rsidP="00CA4D0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&lt;=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clock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CA848C4" w14:textId="77777777" w:rsidR="00B658FE" w:rsidRDefault="00B658FE" w:rsidP="00CA4D0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Behavioral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EFC6EAF" w14:textId="77777777" w:rsidR="00B658FE" w:rsidRDefault="00B658FE" w:rsidP="00CA4D08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9057B" id="_x0000_s1052" type="#_x0000_t202" style="position:absolute;left:0;text-align:left;margin-left:0;margin-top:0;width:423.9pt;height:195.4pt;z-index:251728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">
                <v:textbox>
                  <w:txbxContent>
                    <w:p w14:paraId="5031D05C" w14:textId="77777777" w:rsidR="00B658FE" w:rsidRDefault="00B658FE" w:rsidP="00CA4D0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LIBRARY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E84B5"/>
                        </w:rPr>
                        <w:t>IEEE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2132EFE" w14:textId="77777777" w:rsidR="00B658FE" w:rsidRDefault="00B658FE" w:rsidP="00CA4D0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USE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E84B5"/>
                        </w:rPr>
                        <w:t>IEEE.STD_LOGIC_1164.ALL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4FE8A62" w14:textId="77777777" w:rsidR="00B658FE" w:rsidRDefault="00B658FE" w:rsidP="00CA4D0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ENTITY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sim_clock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440FAFB6" w14:textId="77777777" w:rsidR="00B658FE" w:rsidRDefault="00B658FE" w:rsidP="00CA4D0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proofErr w:type="spellEnd"/>
                      <w:r>
                        <w:rPr>
                          <w:color w:val="333333"/>
                        </w:rPr>
                        <w:t>);</w:t>
                      </w:r>
                    </w:p>
                    <w:p w14:paraId="28D4B85A" w14:textId="77777777" w:rsidR="00B658FE" w:rsidRDefault="00B658FE" w:rsidP="00CA4D0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sim_clock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03B1295E" w14:textId="77777777" w:rsidR="00B658FE" w:rsidRDefault="00B658FE" w:rsidP="00CA4D0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ARCHITECTURE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Behavioral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OF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sim_clock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3E8CB85E" w14:textId="77777777" w:rsidR="00B658FE" w:rsidRDefault="00B658FE" w:rsidP="00CA4D0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clock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:= </w:t>
                      </w:r>
                      <w:r>
                        <w:rPr>
                          <w:color w:val="0044DD"/>
                        </w:rPr>
                        <w:t>'0'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789B0FC" w14:textId="77777777" w:rsidR="00B658FE" w:rsidRDefault="00B658FE" w:rsidP="00CA4D0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BEGIN</w:t>
                      </w:r>
                    </w:p>
                    <w:p w14:paraId="38578E49" w14:textId="77777777" w:rsidR="00B658FE" w:rsidRDefault="00B658FE" w:rsidP="00CA4D0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PROCESS</w:t>
                      </w:r>
                    </w:p>
                    <w:p w14:paraId="11FA5F17" w14:textId="77777777" w:rsidR="00B658FE" w:rsidRDefault="00B658FE" w:rsidP="00CA4D0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BEGIN</w:t>
                      </w:r>
                    </w:p>
                    <w:p w14:paraId="4D1E9D4B" w14:textId="77777777" w:rsidR="00B658FE" w:rsidRDefault="00B658FE" w:rsidP="00CA4D0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WAIT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FOR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10</w:t>
                      </w:r>
                      <w:r>
                        <w:rPr>
                          <w:color w:val="333333"/>
                        </w:rPr>
                        <w:t>ns;</w:t>
                      </w:r>
                    </w:p>
                    <w:p w14:paraId="2A8518F8" w14:textId="77777777" w:rsidR="00B658FE" w:rsidRDefault="00B658FE" w:rsidP="00CA4D0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clock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&lt;= </w:t>
                      </w:r>
                      <w:r>
                        <w:rPr>
                          <w:b/>
                          <w:bCs/>
                          <w:color w:val="008800"/>
                        </w:rPr>
                        <w:t>NOT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proofErr w:type="spellStart"/>
                      <w:r>
                        <w:rPr>
                          <w:color w:val="333333"/>
                        </w:rPr>
                        <w:t>clock</w:t>
                      </w:r>
                      <w:proofErr w:type="spellEnd"/>
                      <w:r>
                        <w:rPr>
                          <w:color w:val="333333"/>
                        </w:rPr>
                        <w:t>);</w:t>
                      </w:r>
                    </w:p>
                    <w:p w14:paraId="4F1BA9F3" w14:textId="77777777" w:rsidR="00B658FE" w:rsidRDefault="00B658FE" w:rsidP="00CA4D0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PROCESS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353B088" w14:textId="77777777" w:rsidR="00B658FE" w:rsidRDefault="00B658FE" w:rsidP="00CA4D0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&lt;= </w:t>
                      </w:r>
                      <w:proofErr w:type="spellStart"/>
                      <w:r>
                        <w:rPr>
                          <w:color w:val="333333"/>
                        </w:rPr>
                        <w:t>clock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6CA848C4" w14:textId="77777777" w:rsidR="00B658FE" w:rsidRDefault="00B658FE" w:rsidP="00CA4D0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Behavioral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0EFC6EAF" w14:textId="77777777" w:rsidR="00B658FE" w:rsidRDefault="00B658FE" w:rsidP="00CA4D08">
                      <w:pPr>
                        <w:ind w:firstLine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198961A" w14:textId="32E59F6E" w:rsidR="00F637A5" w:rsidRDefault="00F637A5" w:rsidP="00F637A5">
      <w:pPr>
        <w:pStyle w:val="Cmsor2"/>
      </w:pPr>
      <w:bookmarkStart w:id="80" w:name="_Toc531715957"/>
      <w:r>
        <w:t>HIG</w:t>
      </w:r>
      <w:bookmarkEnd w:id="80"/>
    </w:p>
    <w:p w14:paraId="32B3EEA7" w14:textId="706C0F7F" w:rsidR="0005709A" w:rsidRDefault="00284FE6" w:rsidP="006E4373">
      <w:r>
        <w:t xml:space="preserve">Ebben a fejezetben bemutatom a </w:t>
      </w:r>
      <w:proofErr w:type="spellStart"/>
      <w:r>
        <w:t>HIGComp</w:t>
      </w:r>
      <w:proofErr w:type="spellEnd"/>
      <w:r>
        <w:t xml:space="preserve"> tesztelésének lépéseit. </w:t>
      </w:r>
      <w:r w:rsidR="00265ADB">
        <w:t>A</w:t>
      </w:r>
      <w:r w:rsidR="006E4373">
        <w:t xml:space="preserve"> </w:t>
      </w:r>
      <w:r w:rsidR="00265ADB">
        <w:t xml:space="preserve">teszteléséhez a </w:t>
      </w:r>
      <w:r w:rsidR="006E4373">
        <w:fldChar w:fldCharType="begin"/>
      </w:r>
      <w:r w:rsidR="006E4373">
        <w:instrText xml:space="preserve"> REF _Ref531440410 \h </w:instrText>
      </w:r>
      <w:r w:rsidR="006E4373">
        <w:fldChar w:fldCharType="separate"/>
      </w:r>
      <w:r w:rsidR="00B25527">
        <w:rPr>
          <w:noProof/>
        </w:rPr>
        <w:t>4</w:t>
      </w:r>
      <w:r w:rsidR="00B25527">
        <w:noBreakHyphen/>
      </w:r>
      <w:r w:rsidR="00B25527">
        <w:rPr>
          <w:noProof/>
        </w:rPr>
        <w:t>2</w:t>
      </w:r>
      <w:r w:rsidR="00B25527">
        <w:t>. ábra</w:t>
      </w:r>
      <w:r w:rsidR="006E4373">
        <w:fldChar w:fldCharType="end"/>
      </w:r>
      <w:r w:rsidR="006E4373">
        <w:t xml:space="preserve"> által demonstrált HIG modellt fogom használni, az ebből generált VHDL kódot a </w:t>
      </w:r>
      <w:r w:rsidR="00271E3A">
        <w:fldChar w:fldCharType="begin"/>
      </w:r>
      <w:r w:rsidR="00271E3A">
        <w:instrText xml:space="preserve"> REF _Ref531444298 \h </w:instrText>
      </w:r>
      <w:r w:rsidR="00271E3A">
        <w:fldChar w:fldCharType="separate"/>
      </w:r>
      <w:r w:rsidR="00B25527">
        <w:t>1. függelék</w:t>
      </w:r>
      <w:r w:rsidR="00271E3A">
        <w:fldChar w:fldCharType="end"/>
      </w:r>
      <w:r w:rsidR="00271E3A">
        <w:t xml:space="preserve"> és a </w:t>
      </w:r>
      <w:r w:rsidR="00271E3A">
        <w:fldChar w:fldCharType="begin"/>
      </w:r>
      <w:r w:rsidR="00271E3A">
        <w:instrText xml:space="preserve"> REF _Ref531444313 \h </w:instrText>
      </w:r>
      <w:r w:rsidR="00271E3A">
        <w:fldChar w:fldCharType="separate"/>
      </w:r>
      <w:r w:rsidR="00B25527">
        <w:t>2</w:t>
      </w:r>
      <w:r w:rsidR="00B25527" w:rsidRPr="00440E24">
        <w:t>. függelék</w:t>
      </w:r>
      <w:r w:rsidR="00271E3A">
        <w:fldChar w:fldCharType="end"/>
      </w:r>
      <w:r w:rsidR="00271E3A">
        <w:t xml:space="preserve"> tartalmazza, és a hozzátartozó szimulációs VHDL kódot a </w:t>
      </w:r>
      <w:r>
        <w:fldChar w:fldCharType="begin"/>
      </w:r>
      <w:r>
        <w:instrText xml:space="preserve"> REF _Ref531445593 \h </w:instrText>
      </w:r>
      <w:r>
        <w:fldChar w:fldCharType="separate"/>
      </w:r>
      <w:r w:rsidR="00B25527">
        <w:t>3. függelék</w:t>
      </w:r>
      <w:r>
        <w:fldChar w:fldCharType="end"/>
      </w:r>
      <w:r>
        <w:t xml:space="preserve"> tartalmazza.</w:t>
      </w:r>
    </w:p>
    <w:p w14:paraId="0A064168" w14:textId="2819759F" w:rsidR="00210F9B" w:rsidRDefault="00A2738C" w:rsidP="006E4373">
      <w:r>
        <w:t>A teszt során szeretném megvizsgálni</w:t>
      </w:r>
      <w:r w:rsidR="00E35ED6">
        <w:t xml:space="preserve"> hogyan működik a </w:t>
      </w:r>
      <w:r w:rsidR="008C2B9F">
        <w:t>modul induláskor,</w:t>
      </w:r>
      <w:r>
        <w:t xml:space="preserve"> miképp viselkedik</w:t>
      </w:r>
      <w:r w:rsidR="008C2B9F">
        <w:t xml:space="preserve"> </w:t>
      </w:r>
      <w:proofErr w:type="spellStart"/>
      <w:r w:rsidR="008C2B9F">
        <w:t>reset</w:t>
      </w:r>
      <w:proofErr w:type="spellEnd"/>
      <w:r w:rsidR="008C2B9F">
        <w:t xml:space="preserve"> jel kiadása után, illetve egy következő </w:t>
      </w:r>
      <w:proofErr w:type="spellStart"/>
      <w:r w:rsidR="008C2B9F">
        <w:t>reset</w:t>
      </w:r>
      <w:proofErr w:type="spellEnd"/>
      <w:r w:rsidR="008C2B9F">
        <w:t xml:space="preserve"> után más bemenetekre. A vizsgált HIG modell által leírt algoritmus a következő matematikai kifejezéssel írható le: </w:t>
      </w:r>
      <m:oMath>
        <m:r>
          <w:rPr>
            <w:rFonts w:ascii="Cambria Math" w:hAnsi="Cambria Math"/>
          </w:rPr>
          <m:t>ret=a+b+0+a+b</m:t>
        </m:r>
      </m:oMath>
      <w:r w:rsidR="008C2B9F">
        <w:t xml:space="preserve"> azaz </w:t>
      </w:r>
      <m:oMath>
        <m:r>
          <w:rPr>
            <w:rFonts w:ascii="Cambria Math" w:hAnsi="Cambria Math"/>
          </w:rPr>
          <m:t>ret=2∙(a+b)</m:t>
        </m:r>
      </m:oMath>
      <w:r w:rsidR="008C2B9F">
        <w:t>. A sz</w:t>
      </w:r>
      <w:proofErr w:type="spellStart"/>
      <w:r w:rsidR="008C2B9F">
        <w:t>imulációt</w:t>
      </w:r>
      <w:proofErr w:type="spellEnd"/>
      <w:r w:rsidR="008C2B9F">
        <w:t xml:space="preserve"> három részre</w:t>
      </w:r>
      <w:r w:rsidR="006B36EC">
        <w:t xml:space="preserve"> osztja a </w:t>
      </w:r>
      <w:proofErr w:type="spellStart"/>
      <w:r w:rsidR="006B36EC">
        <w:t>reset</w:t>
      </w:r>
      <w:proofErr w:type="spellEnd"/>
      <w:r w:rsidR="006B36EC">
        <w:t xml:space="preserve"> jel kiadása, ezek eredményeit külön fogom elemezni.</w:t>
      </w:r>
    </w:p>
    <w:p w14:paraId="4FAB9E60" w14:textId="3DC4F594" w:rsidR="00E35ED6" w:rsidRDefault="008C2B9F" w:rsidP="006E4373">
      <w:r>
        <w:t xml:space="preserve">Az első részben tesztelem az indulást </w:t>
      </w:r>
      <m:oMath>
        <m:r>
          <w:rPr>
            <w:rFonts w:ascii="Cambria Math" w:hAnsi="Cambria Math"/>
          </w:rPr>
          <m:t>a=0 és b=0</m:t>
        </m:r>
      </m:oMath>
      <w:r w:rsidR="00210F9B">
        <w:t xml:space="preserve"> bemenetek mellett, a modul kimenetétől azt várom el, hogy csak akkor jelenjen meg rajta a kész jelzés amikor a </w:t>
      </w:r>
      <w:r w:rsidR="00210F9B">
        <w:lastRenderedPageBreak/>
        <w:t>tén</w:t>
      </w:r>
      <w:proofErr w:type="spellStart"/>
      <w:r w:rsidR="00210F9B">
        <w:t>yleges</w:t>
      </w:r>
      <w:proofErr w:type="spellEnd"/>
      <w:r w:rsidR="00210F9B">
        <w:t xml:space="preserve"> eredmény is szolgáltatva van, illetve a tényleges eredményre pedig: </w:t>
      </w:r>
      <m:oMath>
        <m:r>
          <w:rPr>
            <w:rFonts w:ascii="Cambria Math" w:hAnsi="Cambria Math"/>
          </w:rPr>
          <m:t>ret=2∙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0+0</m:t>
            </m:r>
          </m:e>
        </m:d>
        <m:r>
          <w:rPr>
            <w:rFonts w:ascii="Cambria Math" w:hAnsi="Cambria Math"/>
          </w:rPr>
          <m:t>=0</m:t>
        </m:r>
      </m:oMath>
      <w:r w:rsidR="00210F9B">
        <w:t xml:space="preserve">. A </w:t>
      </w:r>
      <w:r w:rsidR="00210F9B">
        <w:fldChar w:fldCharType="begin"/>
      </w:r>
      <w:r w:rsidR="00210F9B">
        <w:instrText xml:space="preserve"> REF _Ref531445503 \h </w:instrText>
      </w:r>
      <w:r w:rsidR="00210F9B">
        <w:fldChar w:fldCharType="separate"/>
      </w:r>
      <w:r w:rsidR="00B25527">
        <w:rPr>
          <w:noProof/>
        </w:rPr>
        <w:t>6</w:t>
      </w:r>
      <w:r w:rsidR="00B25527">
        <w:noBreakHyphen/>
      </w:r>
      <w:r w:rsidR="00B25527">
        <w:rPr>
          <w:noProof/>
        </w:rPr>
        <w:t>3</w:t>
      </w:r>
      <w:r w:rsidR="00B25527">
        <w:t>. ábra</w:t>
      </w:r>
      <w:r w:rsidR="00210F9B">
        <w:fldChar w:fldCharType="end"/>
      </w:r>
      <w:r w:rsidR="00210F9B">
        <w:t xml:space="preserve"> az elvárt működést mutatja.</w:t>
      </w:r>
    </w:p>
    <w:p w14:paraId="54585A69" w14:textId="2BB17B85" w:rsidR="00210F9B" w:rsidRDefault="00210F9B" w:rsidP="006E4373">
      <w:r>
        <w:t xml:space="preserve">A második részben tesztelem a </w:t>
      </w:r>
      <w:proofErr w:type="spellStart"/>
      <w:r>
        <w:t>reset</w:t>
      </w:r>
      <w:proofErr w:type="spellEnd"/>
      <w:r>
        <w:t xml:space="preserve"> jelre adott </w:t>
      </w:r>
      <w:proofErr w:type="gramStart"/>
      <w:r>
        <w:t>reakciót</w:t>
      </w:r>
      <w:proofErr w:type="gramEnd"/>
      <w:r>
        <w:t xml:space="preserve"> illetve itt azt is szeretném vizsgálni mi történik ha az egyik bemenet nem készült el (hamis </w:t>
      </w:r>
      <w:proofErr w:type="spellStart"/>
      <w:r>
        <w:t>rdy</w:t>
      </w:r>
      <w:proofErr w:type="spellEnd"/>
      <w:r>
        <w:t xml:space="preserve"> jelet ad). A bemeneteket a </w:t>
      </w:r>
      <m:oMath>
        <m:r>
          <w:rPr>
            <w:rFonts w:ascii="Cambria Math" w:hAnsi="Cambria Math"/>
          </w:rPr>
          <m:t>a=3 és b=1</m:t>
        </m:r>
      </m:oMath>
      <w:r>
        <w:t xml:space="preserve"> értékekre állítom, illetve a</w:t>
      </w:r>
      <w:r w:rsidR="005A0EF5">
        <w:t xml:space="preserve"> </w:t>
      </w:r>
      <w:r w:rsidRPr="005A0EF5">
        <w:rPr>
          <w:i/>
        </w:rPr>
        <w:t>b</w:t>
      </w:r>
      <w:r>
        <w:t xml:space="preserve"> bemenet</w:t>
      </w:r>
      <w:r w:rsidR="001B7E43">
        <w:t>et és</w:t>
      </w:r>
      <w:r>
        <w:t xml:space="preserve"> kész jelzését később állíto</w:t>
      </w:r>
      <w:r w:rsidR="001B7E43">
        <w:t>m</w:t>
      </w:r>
      <w:r w:rsidR="005A0EF5">
        <w:t>,</w:t>
      </w:r>
      <w:r w:rsidR="001B7E43">
        <w:t xml:space="preserve"> mint az </w:t>
      </w:r>
      <w:r w:rsidR="001B7E43" w:rsidRPr="005A0EF5">
        <w:rPr>
          <w:i/>
        </w:rPr>
        <w:t>a</w:t>
      </w:r>
      <w:r w:rsidR="001B7E43">
        <w:t xml:space="preserve"> bemenetet</w:t>
      </w:r>
      <w:r>
        <w:t xml:space="preserve">. A kimeneten azt várom, hogy addig nem kezdődik meg a számolás amíg </w:t>
      </w:r>
      <w:r w:rsidR="001B7E43">
        <w:t>a b bemenet kész állapotba nem kerül</w:t>
      </w:r>
      <w:r w:rsidR="005A0EF5">
        <w:t>,</w:t>
      </w:r>
      <w:r w:rsidR="001B7E43">
        <w:t xml:space="preserve"> illetve eredménynek a </w:t>
      </w:r>
      <m:oMath>
        <m:r>
          <w:rPr>
            <w:rFonts w:ascii="Cambria Math" w:hAnsi="Cambria Math"/>
          </w:rPr>
          <m:t>ret=8</m:t>
        </m:r>
      </m:oMath>
      <w:r w:rsidR="001B7E43">
        <w:t xml:space="preserve"> várom.</w:t>
      </w:r>
      <w:r w:rsidR="008374AA">
        <w:t xml:space="preserve"> A </w:t>
      </w:r>
      <w:r w:rsidR="008374AA">
        <w:fldChar w:fldCharType="begin"/>
      </w:r>
      <w:r w:rsidR="008374AA">
        <w:instrText xml:space="preserve"> REF _Ref531445503 \h </w:instrText>
      </w:r>
      <w:r w:rsidR="008374AA">
        <w:fldChar w:fldCharType="separate"/>
      </w:r>
      <w:r w:rsidR="00B25527">
        <w:rPr>
          <w:noProof/>
        </w:rPr>
        <w:t>6</w:t>
      </w:r>
      <w:r w:rsidR="00B25527">
        <w:noBreakHyphen/>
      </w:r>
      <w:r w:rsidR="00B25527">
        <w:rPr>
          <w:noProof/>
        </w:rPr>
        <w:t>3</w:t>
      </w:r>
      <w:r w:rsidR="00B25527">
        <w:t>. ábra</w:t>
      </w:r>
      <w:r w:rsidR="008374AA">
        <w:fldChar w:fldCharType="end"/>
      </w:r>
      <w:r w:rsidR="008374AA">
        <w:t xml:space="preserve"> az elvárt eredményt mutatja. </w:t>
      </w:r>
    </w:p>
    <w:p w14:paraId="5922F3C3" w14:textId="3B3232D1" w:rsidR="008374AA" w:rsidRDefault="008374AA" w:rsidP="006E4373">
      <w:r>
        <w:t>A harmadik részben nagyobb számok</w:t>
      </w:r>
      <w:r w:rsidR="005A0EF5">
        <w:t>,</w:t>
      </w:r>
      <w:r>
        <w:t xml:space="preserve"> illetve újabb újra indítás kezelését szeretném megvizsgálni. Bemenet</w:t>
      </w:r>
      <w:r w:rsidR="008A4F22">
        <w:t xml:space="preserve">ek: </w:t>
      </w:r>
      <m:oMath>
        <m:r>
          <w:rPr>
            <w:rFonts w:ascii="Cambria Math" w:hAnsi="Cambria Math"/>
          </w:rPr>
          <m:t>a=7 és b=123</m:t>
        </m:r>
      </m:oMath>
      <w:r w:rsidR="008A4F22">
        <w:t xml:space="preserve">, Kimenet: </w:t>
      </w:r>
      <m:oMath>
        <m:r>
          <w:rPr>
            <w:rFonts w:ascii="Cambria Math" w:hAnsi="Cambria Math"/>
          </w:rPr>
          <m:t>ret=260</m:t>
        </m:r>
      </m:oMath>
      <w:r w:rsidR="008A4F22">
        <w:t xml:space="preserve">. A </w:t>
      </w:r>
      <w:r w:rsidR="008A4F22">
        <w:fldChar w:fldCharType="begin"/>
      </w:r>
      <w:r w:rsidR="008A4F22">
        <w:instrText xml:space="preserve"> REF _Ref531445503 \h </w:instrText>
      </w:r>
      <w:r w:rsidR="008A4F22">
        <w:fldChar w:fldCharType="separate"/>
      </w:r>
      <w:r w:rsidR="00B25527">
        <w:rPr>
          <w:noProof/>
        </w:rPr>
        <w:t>6</w:t>
      </w:r>
      <w:r w:rsidR="00B25527">
        <w:noBreakHyphen/>
      </w:r>
      <w:r w:rsidR="00B25527">
        <w:rPr>
          <w:noProof/>
        </w:rPr>
        <w:t>3</w:t>
      </w:r>
      <w:r w:rsidR="00B25527">
        <w:t>. ábra</w:t>
      </w:r>
      <w:r w:rsidR="008A4F22">
        <w:fldChar w:fldCharType="end"/>
      </w:r>
      <w:r w:rsidR="008A4F22">
        <w:t xml:space="preserve"> az elvárt eredményt mutatja.</w:t>
      </w:r>
    </w:p>
    <w:p w14:paraId="60AC9E2E" w14:textId="5CE021A8" w:rsidR="009F61F9" w:rsidRDefault="00210F9B" w:rsidP="009F61F9">
      <w:pPr>
        <w:pStyle w:val="Kp"/>
      </w:pPr>
      <w:r>
        <w:rPr>
          <w:noProof/>
        </w:rPr>
        <w:drawing>
          <wp:inline distT="0" distB="0" distL="0" distR="0" wp14:anchorId="1D7804FF" wp14:editId="2CB6FC33">
            <wp:extent cx="5617029" cy="1343025"/>
            <wp:effectExtent l="0" t="0" r="3175" b="0"/>
            <wp:docPr id="368" name="Kép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3638" cy="134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1" w:name="_Ref531445503"/>
    <w:p w14:paraId="51078BA7" w14:textId="2FEE0347" w:rsidR="0076092E" w:rsidRPr="008C17FC" w:rsidRDefault="00B84E0E" w:rsidP="009F61F9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B25527">
        <w:t>6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B25527">
        <w:t>3</w:t>
      </w:r>
      <w:r>
        <w:fldChar w:fldCharType="end"/>
      </w:r>
      <w:r w:rsidR="009F61F9">
        <w:t>. ábra</w:t>
      </w:r>
      <w:bookmarkEnd w:id="81"/>
      <w:r w:rsidR="009F61F9">
        <w:t xml:space="preserve"> </w:t>
      </w:r>
      <w:r w:rsidR="009F61F9" w:rsidRPr="00440E24">
        <w:t>vhdl_test_1</w:t>
      </w:r>
      <w:r w:rsidR="009F61F9">
        <w:t xml:space="preserve"> tesztelés</w:t>
      </w:r>
      <w:r w:rsidR="00FA4DBA">
        <w:t xml:space="preserve"> waveform diagramja</w:t>
      </w:r>
    </w:p>
    <w:p w14:paraId="4F20B349" w14:textId="2438019F" w:rsidR="00F637A5" w:rsidRDefault="00F637A5" w:rsidP="00F637A5">
      <w:pPr>
        <w:pStyle w:val="Cmsor2"/>
      </w:pPr>
      <w:bookmarkStart w:id="82" w:name="_Toc531715958"/>
      <w:proofErr w:type="spellStart"/>
      <w:r>
        <w:t>LoopComp</w:t>
      </w:r>
      <w:bookmarkEnd w:id="82"/>
      <w:proofErr w:type="spellEnd"/>
    </w:p>
    <w:p w14:paraId="0789C2EA" w14:textId="41ACD892" w:rsidR="00B9767A" w:rsidRDefault="009641FB" w:rsidP="00B9767A">
      <w:r>
        <w:t xml:space="preserve">Ebben a fejezetben bemutatom a </w:t>
      </w:r>
      <w:proofErr w:type="spellStart"/>
      <w:r>
        <w:t>LoopCompból</w:t>
      </w:r>
      <w:proofErr w:type="spellEnd"/>
      <w:r>
        <w:t xml:space="preserve"> generált VHDL kód tesztelésének lépéseit és eredményeit. </w:t>
      </w:r>
      <w:r w:rsidR="00B9767A">
        <w:t xml:space="preserve">A teszteléséhez a </w:t>
      </w:r>
      <w:r w:rsidR="00B9767A">
        <w:fldChar w:fldCharType="begin"/>
      </w:r>
      <w:r w:rsidR="00B9767A">
        <w:instrText xml:space="preserve"> REF _Ref531455178 \h </w:instrText>
      </w:r>
      <w:r w:rsidR="00B9767A">
        <w:fldChar w:fldCharType="separate"/>
      </w:r>
      <w:r w:rsidR="00B25527">
        <w:rPr>
          <w:noProof/>
        </w:rPr>
        <w:t>4</w:t>
      </w:r>
      <w:r w:rsidR="00B25527">
        <w:noBreakHyphen/>
      </w:r>
      <w:r w:rsidR="00B25527">
        <w:rPr>
          <w:noProof/>
        </w:rPr>
        <w:t>3</w:t>
      </w:r>
      <w:r w:rsidR="00B25527">
        <w:t>. ábra</w:t>
      </w:r>
      <w:r w:rsidR="00B9767A">
        <w:fldChar w:fldCharType="end"/>
      </w:r>
      <w:r w:rsidR="00B9767A">
        <w:t xml:space="preserve"> által demonstrált HIG modellt fogom használni, az ebből generált VHDL kódot a </w:t>
      </w:r>
      <w:r w:rsidR="00A2738C">
        <w:fldChar w:fldCharType="begin"/>
      </w:r>
      <w:r w:rsidR="00A2738C">
        <w:instrText xml:space="preserve"> REF _Ref531456897 \h </w:instrText>
      </w:r>
      <w:r w:rsidR="00A2738C">
        <w:fldChar w:fldCharType="separate"/>
      </w:r>
      <w:r w:rsidR="00B25527">
        <w:t xml:space="preserve">4. </w:t>
      </w:r>
      <w:r w:rsidR="00B25527" w:rsidRPr="00CD3EDB">
        <w:t>függelék</w:t>
      </w:r>
      <w:r w:rsidR="00A2738C">
        <w:fldChar w:fldCharType="end"/>
      </w:r>
      <w:r w:rsidR="00A2738C">
        <w:t xml:space="preserve">, </w:t>
      </w:r>
      <w:r w:rsidR="00A2738C">
        <w:fldChar w:fldCharType="begin"/>
      </w:r>
      <w:r w:rsidR="00A2738C">
        <w:instrText xml:space="preserve"> REF _Ref531456904 \h </w:instrText>
      </w:r>
      <w:r w:rsidR="00A2738C">
        <w:fldChar w:fldCharType="separate"/>
      </w:r>
      <w:r w:rsidR="00B25527">
        <w:t>5. függelék</w:t>
      </w:r>
      <w:r w:rsidR="00A2738C">
        <w:fldChar w:fldCharType="end"/>
      </w:r>
      <w:r w:rsidR="00A2738C">
        <w:t xml:space="preserve"> </w:t>
      </w:r>
      <w:r w:rsidR="00B9767A">
        <w:t xml:space="preserve">és a </w:t>
      </w:r>
      <w:r w:rsidR="00A2738C">
        <w:fldChar w:fldCharType="begin"/>
      </w:r>
      <w:r w:rsidR="00A2738C">
        <w:instrText xml:space="preserve"> REF _Ref531456912 \h </w:instrText>
      </w:r>
      <w:r w:rsidR="00A2738C">
        <w:fldChar w:fldCharType="separate"/>
      </w:r>
      <w:r w:rsidR="00B25527">
        <w:t>6. függelék</w:t>
      </w:r>
      <w:r w:rsidR="00A2738C">
        <w:fldChar w:fldCharType="end"/>
      </w:r>
      <w:r w:rsidR="00A2738C">
        <w:t xml:space="preserve"> </w:t>
      </w:r>
      <w:r w:rsidR="00B9767A">
        <w:t xml:space="preserve">tartalmazza, és a hozzátartozó szimulációs VHDL kódot a </w:t>
      </w:r>
      <w:r w:rsidR="00A2738C">
        <w:fldChar w:fldCharType="begin"/>
      </w:r>
      <w:r w:rsidR="00A2738C">
        <w:instrText xml:space="preserve"> REF _Ref531456927 \h </w:instrText>
      </w:r>
      <w:r w:rsidR="00A2738C">
        <w:fldChar w:fldCharType="separate"/>
      </w:r>
      <w:r w:rsidR="00B25527">
        <w:t>7. függelék</w:t>
      </w:r>
      <w:r w:rsidR="00A2738C">
        <w:fldChar w:fldCharType="end"/>
      </w:r>
      <w:r w:rsidR="00A2738C">
        <w:t xml:space="preserve"> </w:t>
      </w:r>
      <w:r w:rsidR="00B9767A">
        <w:t>tartalmazza.</w:t>
      </w:r>
    </w:p>
    <w:p w14:paraId="022ACE8F" w14:textId="71F4CEE7" w:rsidR="002E3DF6" w:rsidRDefault="00A2738C" w:rsidP="001D70A6">
      <w:r>
        <w:t xml:space="preserve">A teszt során szeretném megvizsgálni mennyire valósult meg a ciklikus működés, és külső </w:t>
      </w:r>
      <w:proofErr w:type="spellStart"/>
      <w:r>
        <w:t>reset</w:t>
      </w:r>
      <w:proofErr w:type="spellEnd"/>
      <w:r>
        <w:t xml:space="preserve"> hatására újra indul-e a végrehajtás. </w:t>
      </w:r>
      <w:r w:rsidR="002E3DF6">
        <w:t xml:space="preserve">A végrehajtandó algoritmus egy ciklust ír le, amit a modul ötször fog végrehajtani. Ennyiszer fogja hozzáadni a húszat a </w:t>
      </w:r>
      <w:r w:rsidR="002E3DF6" w:rsidRPr="002E3DF6">
        <w:rPr>
          <w:i/>
        </w:rPr>
        <w:t>sum</w:t>
      </w:r>
      <w:r w:rsidR="002E3DF6">
        <w:t xml:space="preserve"> bemenethez, amit aztán eredményként visszaad, képlettel: </w:t>
      </w:r>
      <m:oMath>
        <m:r>
          <w:rPr>
            <w:rFonts w:ascii="Cambria Math" w:hAnsi="Cambria Math"/>
          </w:rPr>
          <m:t>ret=5∙20+sum</m:t>
        </m:r>
      </m:oMath>
      <w:r w:rsidR="002E3DF6">
        <w:t xml:space="preserve">. A szimulációt 2 részre oszthatjuk a </w:t>
      </w:r>
      <w:proofErr w:type="spellStart"/>
      <w:r w:rsidR="002E3DF6">
        <w:t>rst</w:t>
      </w:r>
      <w:proofErr w:type="spellEnd"/>
      <w:r w:rsidR="002E3DF6">
        <w:t xml:space="preserve"> jel segítségével, ezeket külön fogom megvizsgálni.</w:t>
      </w:r>
    </w:p>
    <w:p w14:paraId="2DBA6B3A" w14:textId="0E0F11A5" w:rsidR="002E3DF6" w:rsidRDefault="002E3DF6" w:rsidP="001D70A6">
      <w:r>
        <w:t>Az első esetben</w:t>
      </w:r>
      <w:r w:rsidR="000F03E7">
        <w:t>,</w:t>
      </w:r>
      <w:r>
        <w:t xml:space="preserve"> </w:t>
      </w:r>
      <w:r w:rsidR="00B46C20">
        <w:t xml:space="preserve">ha </w:t>
      </w:r>
      <m:oMath>
        <m:r>
          <w:rPr>
            <w:rFonts w:ascii="Cambria Math" w:hAnsi="Cambria Math"/>
          </w:rPr>
          <m:t>sum=1</m:t>
        </m:r>
      </m:oMath>
      <w:r w:rsidR="00B46C20">
        <w:t xml:space="preserve"> akkor kimenetnek </w:t>
      </w:r>
      <m:oMath>
        <m:r>
          <w:rPr>
            <w:rFonts w:ascii="Cambria Math" w:hAnsi="Cambria Math"/>
          </w:rPr>
          <m:t>ret=101</m:t>
        </m:r>
      </m:oMath>
      <w:r w:rsidR="000F03E7">
        <w:t xml:space="preserve"> eredményt várok. </w:t>
      </w:r>
      <w:r w:rsidR="00811377">
        <w:t xml:space="preserve">A </w:t>
      </w:r>
      <w:r w:rsidR="00811377">
        <w:fldChar w:fldCharType="begin"/>
      </w:r>
      <w:r w:rsidR="00811377">
        <w:instrText xml:space="preserve"> REF _Ref531458607 \h </w:instrText>
      </w:r>
      <w:r w:rsidR="00811377">
        <w:fldChar w:fldCharType="separate"/>
      </w:r>
      <w:r w:rsidR="00B25527">
        <w:rPr>
          <w:noProof/>
        </w:rPr>
        <w:t>6</w:t>
      </w:r>
      <w:r w:rsidR="00B25527">
        <w:noBreakHyphen/>
      </w:r>
      <w:r w:rsidR="00B25527">
        <w:rPr>
          <w:noProof/>
        </w:rPr>
        <w:t>4</w:t>
      </w:r>
      <w:r w:rsidR="00B25527">
        <w:t>. ábra</w:t>
      </w:r>
      <w:r w:rsidR="00811377">
        <w:fldChar w:fldCharType="end"/>
      </w:r>
      <w:r w:rsidR="00811377">
        <w:t xml:space="preserve"> szerint jó eredményt ad a VHDL modul. A második esetben a bemenet </w:t>
      </w:r>
      <m:oMath>
        <m:r>
          <w:rPr>
            <w:rFonts w:ascii="Cambria Math" w:hAnsi="Cambria Math"/>
          </w:rPr>
          <m:t>sum=30</m:t>
        </m:r>
      </m:oMath>
      <w:r w:rsidR="00811377">
        <w:t xml:space="preserve"> és kimenetre a </w:t>
      </w:r>
      <m:oMath>
        <m:r>
          <w:rPr>
            <w:rFonts w:ascii="Cambria Math" w:hAnsi="Cambria Math"/>
          </w:rPr>
          <m:t>ret=131</m:t>
        </m:r>
      </m:oMath>
      <w:r w:rsidR="00811377">
        <w:t xml:space="preserve">eredményt várom.  A </w:t>
      </w:r>
      <w:r w:rsidR="00811377">
        <w:fldChar w:fldCharType="begin"/>
      </w:r>
      <w:r w:rsidR="00811377">
        <w:instrText xml:space="preserve"> REF _Ref531458607 \h </w:instrText>
      </w:r>
      <w:r w:rsidR="00811377">
        <w:fldChar w:fldCharType="separate"/>
      </w:r>
      <w:r w:rsidR="00B25527">
        <w:rPr>
          <w:noProof/>
        </w:rPr>
        <w:t>6</w:t>
      </w:r>
      <w:r w:rsidR="00B25527">
        <w:noBreakHyphen/>
      </w:r>
      <w:r w:rsidR="00B25527">
        <w:rPr>
          <w:noProof/>
        </w:rPr>
        <w:t>4</w:t>
      </w:r>
      <w:r w:rsidR="00B25527">
        <w:t>. ábra</w:t>
      </w:r>
      <w:r w:rsidR="00811377">
        <w:fldChar w:fldCharType="end"/>
      </w:r>
      <w:r w:rsidR="00811377">
        <w:t xml:space="preserve"> szerint ezt az eredményt adja </w:t>
      </w:r>
      <w:r w:rsidR="00811377">
        <w:lastRenderedPageBreak/>
        <w:t>a VHDL modul, de itt az eredmény megjelenése előtt látható pirosszínnel jelölt kimenetek, amiknek nem szabad gondot jelenteniük hiszen a kimenet kész jelzése csak a kimenet megérkezése után vált igazra.</w:t>
      </w:r>
    </w:p>
    <w:p w14:paraId="4E3E442D" w14:textId="77777777" w:rsidR="00A2738C" w:rsidRDefault="00A2738C" w:rsidP="001D70A6"/>
    <w:p w14:paraId="5B0FC423" w14:textId="77777777" w:rsidR="00B46C20" w:rsidRDefault="00A2738C" w:rsidP="00B46C20">
      <w:pPr>
        <w:pStyle w:val="Kp"/>
      </w:pPr>
      <w:r>
        <w:rPr>
          <w:noProof/>
        </w:rPr>
        <w:drawing>
          <wp:inline distT="0" distB="0" distL="0" distR="0" wp14:anchorId="3941F734" wp14:editId="216F17E1">
            <wp:extent cx="5409565" cy="1008380"/>
            <wp:effectExtent l="0" t="0" r="635" b="1270"/>
            <wp:docPr id="381" name="Kép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3" w:name="_Ref531458607"/>
    <w:p w14:paraId="11C0177E" w14:textId="64AC05E5" w:rsidR="00A2738C" w:rsidRPr="001D70A6" w:rsidRDefault="00B84E0E" w:rsidP="00B46C20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B25527">
        <w:t>6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B25527">
        <w:t>4</w:t>
      </w:r>
      <w:r>
        <w:fldChar w:fldCharType="end"/>
      </w:r>
      <w:r w:rsidR="00B46C20">
        <w:t>. ábra</w:t>
      </w:r>
      <w:bookmarkEnd w:id="83"/>
      <w:r w:rsidR="00B46C20">
        <w:t xml:space="preserve"> LoopComp szimulációjának waveform diagramja</w:t>
      </w:r>
    </w:p>
    <w:p w14:paraId="0B2508BA" w14:textId="0ED1509B" w:rsidR="00F637A5" w:rsidRDefault="00F637A5" w:rsidP="00F637A5">
      <w:pPr>
        <w:pStyle w:val="Cmsor2"/>
      </w:pPr>
      <w:bookmarkStart w:id="84" w:name="_Toc531715959"/>
      <w:proofErr w:type="spellStart"/>
      <w:r>
        <w:t>SelComp</w:t>
      </w:r>
      <w:bookmarkEnd w:id="84"/>
      <w:proofErr w:type="spellEnd"/>
    </w:p>
    <w:p w14:paraId="5C544DF6" w14:textId="03006878" w:rsidR="002F61A4" w:rsidRDefault="00FD5EAD" w:rsidP="002F61A4">
      <w:r>
        <w:t xml:space="preserve">Ebben a fejezetben </w:t>
      </w:r>
      <w:r w:rsidR="002F61A4">
        <w:t xml:space="preserve">szeretném letesztelni a </w:t>
      </w:r>
      <w:proofErr w:type="spellStart"/>
      <w:r w:rsidR="002F61A4">
        <w:t>SelComp</w:t>
      </w:r>
      <w:proofErr w:type="spellEnd"/>
      <w:r w:rsidR="002F61A4">
        <w:t xml:space="preserve"> generátor által generált VHDL kódot. A teszteléséhez a </w:t>
      </w:r>
      <w:r w:rsidR="002F61A4">
        <w:fldChar w:fldCharType="begin"/>
      </w:r>
      <w:r w:rsidR="002F61A4">
        <w:instrText xml:space="preserve"> REF _Ref531534015 \h </w:instrText>
      </w:r>
      <w:r w:rsidR="002F61A4">
        <w:fldChar w:fldCharType="separate"/>
      </w:r>
      <w:r w:rsidR="00B25527">
        <w:rPr>
          <w:noProof/>
        </w:rPr>
        <w:t>4</w:t>
      </w:r>
      <w:r w:rsidR="00B25527">
        <w:noBreakHyphen/>
      </w:r>
      <w:r w:rsidR="00B25527">
        <w:rPr>
          <w:noProof/>
        </w:rPr>
        <w:t>4</w:t>
      </w:r>
      <w:r w:rsidR="00B25527">
        <w:t>. ábra</w:t>
      </w:r>
      <w:r w:rsidR="002F61A4">
        <w:fldChar w:fldCharType="end"/>
      </w:r>
      <w:r w:rsidR="002F61A4">
        <w:t xml:space="preserve"> által demonstrált HIG modellt fogom használni, az ebből generált VHDL kódot a </w:t>
      </w:r>
      <w:r w:rsidR="002F61A4">
        <w:fldChar w:fldCharType="begin"/>
      </w:r>
      <w:r w:rsidR="002F61A4">
        <w:instrText xml:space="preserve"> REF _Ref531534060 \h </w:instrText>
      </w:r>
      <w:r w:rsidR="002F61A4">
        <w:fldChar w:fldCharType="separate"/>
      </w:r>
      <w:r w:rsidR="00B25527">
        <w:t>9. függelék</w:t>
      </w:r>
      <w:r w:rsidR="002F61A4">
        <w:fldChar w:fldCharType="end"/>
      </w:r>
      <w:r w:rsidR="002F61A4">
        <w:t xml:space="preserve">, </w:t>
      </w:r>
      <w:r w:rsidR="002F61A4">
        <w:fldChar w:fldCharType="begin"/>
      </w:r>
      <w:r w:rsidR="002F61A4">
        <w:instrText xml:space="preserve"> REF _Ref531534069 \h </w:instrText>
      </w:r>
      <w:r w:rsidR="002F61A4">
        <w:fldChar w:fldCharType="separate"/>
      </w:r>
      <w:r w:rsidR="00B25527">
        <w:t>10. függelék</w:t>
      </w:r>
      <w:r w:rsidR="002F61A4">
        <w:fldChar w:fldCharType="end"/>
      </w:r>
      <w:r w:rsidR="002F61A4">
        <w:t xml:space="preserve">, </w:t>
      </w:r>
      <w:r w:rsidR="002F61A4">
        <w:fldChar w:fldCharType="begin"/>
      </w:r>
      <w:r w:rsidR="002F61A4">
        <w:instrText xml:space="preserve"> REF _Ref531534075 \h </w:instrText>
      </w:r>
      <w:r w:rsidR="002F61A4">
        <w:fldChar w:fldCharType="separate"/>
      </w:r>
      <w:r w:rsidR="00B25527">
        <w:t>11. függelék</w:t>
      </w:r>
      <w:r w:rsidR="002F61A4">
        <w:fldChar w:fldCharType="end"/>
      </w:r>
      <w:r w:rsidR="002F61A4">
        <w:t xml:space="preserve">, </w:t>
      </w:r>
      <w:r w:rsidR="002F61A4">
        <w:fldChar w:fldCharType="begin"/>
      </w:r>
      <w:r w:rsidR="002F61A4">
        <w:instrText xml:space="preserve"> REF _Ref531534094 \h </w:instrText>
      </w:r>
      <w:r w:rsidR="002F61A4">
        <w:fldChar w:fldCharType="separate"/>
      </w:r>
      <w:r w:rsidR="00B25527">
        <w:t>12. függelék</w:t>
      </w:r>
      <w:r w:rsidR="002F61A4">
        <w:fldChar w:fldCharType="end"/>
      </w:r>
      <w:r w:rsidR="002F61A4">
        <w:t xml:space="preserve"> és a </w:t>
      </w:r>
      <w:r w:rsidR="002F61A4">
        <w:fldChar w:fldCharType="begin"/>
      </w:r>
      <w:r w:rsidR="002F61A4">
        <w:instrText xml:space="preserve"> REF _Ref531534099 \h </w:instrText>
      </w:r>
      <w:r w:rsidR="002F61A4">
        <w:fldChar w:fldCharType="separate"/>
      </w:r>
      <w:r w:rsidR="00B25527">
        <w:t>13. függelék</w:t>
      </w:r>
      <w:r w:rsidR="002F61A4">
        <w:fldChar w:fldCharType="end"/>
      </w:r>
      <w:r w:rsidR="002F61A4">
        <w:t xml:space="preserve"> tartalmazza, és a hozzátartozó szimulációs VHDL kódot a </w:t>
      </w:r>
      <w:r w:rsidR="002F61A4">
        <w:fldChar w:fldCharType="begin"/>
      </w:r>
      <w:r w:rsidR="002F61A4">
        <w:instrText xml:space="preserve"> REF _Ref531534108 \h </w:instrText>
      </w:r>
      <w:r w:rsidR="002F61A4">
        <w:fldChar w:fldCharType="separate"/>
      </w:r>
      <w:r w:rsidR="00B25527">
        <w:t>8. függelék</w:t>
      </w:r>
      <w:r w:rsidR="002F61A4">
        <w:fldChar w:fldCharType="end"/>
      </w:r>
      <w:r w:rsidR="002F61A4">
        <w:t xml:space="preserve"> tartalmazza.</w:t>
      </w:r>
    </w:p>
    <w:p w14:paraId="54D33003" w14:textId="5463BA65" w:rsidR="002F61A4" w:rsidRDefault="002F61A4" w:rsidP="00826C65">
      <w:r>
        <w:t xml:space="preserve">Szeretném megvizsgálni, hogy a vizsgált, </w:t>
      </w:r>
      <w:proofErr w:type="spellStart"/>
      <w:r>
        <w:t>SelCompból</w:t>
      </w:r>
      <w:proofErr w:type="spellEnd"/>
      <w:r>
        <w:t xml:space="preserve"> generált, VHDL kód minden </w:t>
      </w:r>
      <w:proofErr w:type="spellStart"/>
      <w:r>
        <w:t>case</w:t>
      </w:r>
      <w:proofErr w:type="spellEnd"/>
      <w:r>
        <w:t>-re a megfelelő eredményt adja</w:t>
      </w:r>
      <w:r w:rsidR="00830B9B">
        <w:t xml:space="preserve">. A HIG modell által leírt algoritmus </w:t>
      </w:r>
      <w:r w:rsidR="00826C65">
        <w:t xml:space="preserve">egy elágazást valósít meg ami az </w:t>
      </w:r>
      <w:r w:rsidR="00826C65" w:rsidRPr="00826C65">
        <w:rPr>
          <w:i/>
        </w:rPr>
        <w:t>a</w:t>
      </w:r>
      <w:r w:rsidR="00826C65">
        <w:t xml:space="preserve"> bemenet értékétől függő </w:t>
      </w:r>
      <w:proofErr w:type="spellStart"/>
      <w:r w:rsidR="00826C65">
        <w:t>case</w:t>
      </w:r>
      <w:proofErr w:type="spellEnd"/>
      <w:r w:rsidR="00826C65">
        <w:t xml:space="preserve"> eredményét adja vissza. Tehát ha </w:t>
      </w:r>
      <m:oMath>
        <m:r>
          <w:rPr>
            <w:rFonts w:ascii="Cambria Math" w:hAnsi="Cambria Math"/>
          </w:rPr>
          <m:t>a=0→ret=0</m:t>
        </m:r>
      </m:oMath>
      <w:r w:rsidR="00826C65">
        <w:t xml:space="preserve"> vagy, ha </w:t>
      </w:r>
      <m:oMath>
        <m:r>
          <w:rPr>
            <w:rFonts w:ascii="Cambria Math" w:hAnsi="Cambria Math"/>
          </w:rPr>
          <m:t>a=4 →ret=a+b</m:t>
        </m:r>
      </m:oMath>
      <w:r w:rsidR="00826C65">
        <w:t xml:space="preserve">, minden egyéb esetben </w:t>
      </w:r>
      <m:oMath>
        <m:r>
          <w:rPr>
            <w:rFonts w:ascii="Cambria Math" w:hAnsi="Cambria Math"/>
          </w:rPr>
          <m:t>ret=a+b+10</m:t>
        </m:r>
      </m:oMath>
      <w:r w:rsidR="00826C65">
        <w:t>.</w:t>
      </w:r>
      <w:r w:rsidR="0042141B">
        <w:t xml:space="preserve"> A teszt során mindhárom esetet megvizsgálom, a </w:t>
      </w:r>
      <w:r w:rsidR="0042141B">
        <w:fldChar w:fldCharType="begin"/>
      </w:r>
      <w:r w:rsidR="0042141B">
        <w:instrText xml:space="preserve"> REF _Ref531536266 \h </w:instrText>
      </w:r>
      <w:r w:rsidR="0042141B">
        <w:fldChar w:fldCharType="separate"/>
      </w:r>
      <w:r w:rsidR="00B25527">
        <w:rPr>
          <w:noProof/>
        </w:rPr>
        <w:t>6</w:t>
      </w:r>
      <w:r w:rsidR="00B25527">
        <w:noBreakHyphen/>
      </w:r>
      <w:r w:rsidR="00B25527">
        <w:rPr>
          <w:noProof/>
        </w:rPr>
        <w:t>5</w:t>
      </w:r>
      <w:r w:rsidR="00B25527">
        <w:t xml:space="preserve">. </w:t>
      </w:r>
      <w:proofErr w:type="spellStart"/>
      <w:r w:rsidR="00B25527">
        <w:t>ábra</w:t>
      </w:r>
      <w:r w:rsidR="0042141B">
        <w:fldChar w:fldCharType="end"/>
      </w:r>
      <w:r w:rsidR="0042141B">
        <w:t>án</w:t>
      </w:r>
      <w:proofErr w:type="spellEnd"/>
      <w:r w:rsidR="0042141B">
        <w:t xml:space="preserve"> a </w:t>
      </w:r>
      <w:proofErr w:type="spellStart"/>
      <w:r w:rsidR="0042141B">
        <w:t>reset</w:t>
      </w:r>
      <w:proofErr w:type="spellEnd"/>
      <w:r w:rsidR="0042141B">
        <w:t xml:space="preserve"> jelek ezt a három esetet választják külön.</w:t>
      </w:r>
    </w:p>
    <w:p w14:paraId="020D3168" w14:textId="2EC2A7CD" w:rsidR="0042141B" w:rsidRPr="00826C65" w:rsidRDefault="0042141B" w:rsidP="00826C65">
      <w:r>
        <w:t xml:space="preserve">Az első esetben a bemenet </w:t>
      </w:r>
      <m:oMath>
        <m:r>
          <w:rPr>
            <w:rFonts w:ascii="Cambria Math" w:hAnsi="Cambria Math"/>
          </w:rPr>
          <m:t>a=0 és b=1234</m:t>
        </m:r>
      </m:oMath>
      <w:r w:rsidR="00093A89">
        <w:t xml:space="preserve">, a kimeneten a </w:t>
      </w:r>
      <m:oMath>
        <m:r>
          <w:rPr>
            <w:rFonts w:ascii="Cambria Math" w:hAnsi="Cambria Math"/>
          </w:rPr>
          <m:t>ret=0</m:t>
        </m:r>
      </m:oMath>
      <w:r w:rsidR="00093A89">
        <w:t xml:space="preserve"> eredményt váro</w:t>
      </w:r>
      <w:r w:rsidR="009B526E">
        <w:t>m</w:t>
      </w:r>
      <w:r w:rsidR="00093A89">
        <w:t xml:space="preserve">, a második esetben a bemenet </w:t>
      </w:r>
      <m:oMath>
        <m:r>
          <w:rPr>
            <w:rFonts w:ascii="Cambria Math" w:hAnsi="Cambria Math"/>
          </w:rPr>
          <m:t>a=4 és b=1</m:t>
        </m:r>
      </m:oMath>
      <w:r w:rsidR="00093A89">
        <w:t xml:space="preserve">, a kimeneten a </w:t>
      </w:r>
      <m:oMath>
        <m:r>
          <w:rPr>
            <w:rFonts w:ascii="Cambria Math" w:hAnsi="Cambria Math"/>
          </w:rPr>
          <m:t>ret=5</m:t>
        </m:r>
      </m:oMath>
      <w:r w:rsidR="009B526E">
        <w:t xml:space="preserve"> eredményt</w:t>
      </w:r>
      <w:r w:rsidR="00093A89">
        <w:t xml:space="preserve"> várom, és a harmadik esetben a bemenet </w:t>
      </w:r>
      <m:oMath>
        <m:r>
          <w:rPr>
            <w:rFonts w:ascii="Cambria Math" w:hAnsi="Cambria Math"/>
          </w:rPr>
          <m:t>a=7 és b=123</m:t>
        </m:r>
      </m:oMath>
      <w:r w:rsidR="00093A89">
        <w:t xml:space="preserve"> a kimeneten a </w:t>
      </w:r>
      <m:oMath>
        <m:r>
          <w:rPr>
            <w:rFonts w:ascii="Cambria Math" w:hAnsi="Cambria Math"/>
          </w:rPr>
          <m:t>ret=140</m:t>
        </m:r>
      </m:oMath>
      <w:r w:rsidR="00093A89">
        <w:t xml:space="preserve"> eredményt várom. </w:t>
      </w:r>
      <w:r w:rsidR="00B03160">
        <w:t xml:space="preserve">A </w:t>
      </w:r>
      <w:r w:rsidR="00B03160">
        <w:fldChar w:fldCharType="begin"/>
      </w:r>
      <w:r w:rsidR="00B03160">
        <w:instrText xml:space="preserve"> REF _Ref531536266 \h </w:instrText>
      </w:r>
      <w:r w:rsidR="00B03160">
        <w:fldChar w:fldCharType="separate"/>
      </w:r>
      <w:r w:rsidR="00B25527">
        <w:rPr>
          <w:noProof/>
        </w:rPr>
        <w:t>6</w:t>
      </w:r>
      <w:r w:rsidR="00B25527">
        <w:noBreakHyphen/>
      </w:r>
      <w:r w:rsidR="00B25527">
        <w:rPr>
          <w:noProof/>
        </w:rPr>
        <w:t>5</w:t>
      </w:r>
      <w:r w:rsidR="00B25527">
        <w:t xml:space="preserve">. </w:t>
      </w:r>
      <w:proofErr w:type="spellStart"/>
      <w:r w:rsidR="00B25527">
        <w:t>ábra</w:t>
      </w:r>
      <w:r w:rsidR="00B03160">
        <w:fldChar w:fldCharType="end"/>
      </w:r>
      <w:r w:rsidR="00B03160">
        <w:t>án</w:t>
      </w:r>
      <w:proofErr w:type="spellEnd"/>
      <w:r w:rsidR="00B03160">
        <w:t xml:space="preserve"> látható a VHDL modul az elvárt módon viselkedik. </w:t>
      </w:r>
    </w:p>
    <w:p w14:paraId="0F0E067B" w14:textId="6ABFD4D1" w:rsidR="002E67CA" w:rsidRDefault="002E67CA" w:rsidP="002E67CA"/>
    <w:p w14:paraId="0CBCB7DB" w14:textId="77777777" w:rsidR="001C1FE8" w:rsidRDefault="001C1FE8" w:rsidP="001C1FE8">
      <w:pPr>
        <w:pStyle w:val="Kp"/>
      </w:pPr>
      <w:r>
        <w:rPr>
          <w:noProof/>
        </w:rPr>
        <w:lastRenderedPageBreak/>
        <w:drawing>
          <wp:inline distT="0" distB="0" distL="0" distR="0" wp14:anchorId="0FF259EB" wp14:editId="6BC53EB8">
            <wp:extent cx="5400040" cy="1348740"/>
            <wp:effectExtent l="0" t="0" r="0" b="3810"/>
            <wp:docPr id="382" name="Kép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5" w:name="_Ref531536266"/>
    <w:p w14:paraId="2DA336F5" w14:textId="206319BA" w:rsidR="00A67D3A" w:rsidRPr="002E67CA" w:rsidRDefault="00B84E0E" w:rsidP="001C1FE8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B25527">
        <w:t>6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B25527">
        <w:t>5</w:t>
      </w:r>
      <w:r>
        <w:fldChar w:fldCharType="end"/>
      </w:r>
      <w:r w:rsidR="001C1FE8">
        <w:t>. ábra</w:t>
      </w:r>
      <w:bookmarkEnd w:id="85"/>
      <w:r w:rsidR="001C1FE8">
        <w:t xml:space="preserve"> SelComp szimulációjának waveformdiagramja</w:t>
      </w:r>
    </w:p>
    <w:p w14:paraId="7915DE29" w14:textId="0ABE53EC" w:rsidR="00F637A5" w:rsidRDefault="00F637A5" w:rsidP="00F637A5">
      <w:pPr>
        <w:pStyle w:val="Cmsor2"/>
      </w:pPr>
      <w:bookmarkStart w:id="86" w:name="_Toc531715960"/>
      <w:r>
        <w:t>Tömbkezelés</w:t>
      </w:r>
      <w:bookmarkEnd w:id="86"/>
    </w:p>
    <w:p w14:paraId="42A640AD" w14:textId="77889D96" w:rsidR="00103029" w:rsidRDefault="00103029" w:rsidP="00103029">
      <w:pPr>
        <w:pStyle w:val="Cmsor1"/>
      </w:pPr>
      <w:bookmarkStart w:id="87" w:name="_Toc531715961"/>
      <w:r>
        <w:lastRenderedPageBreak/>
        <w:t>Összefoglalás</w:t>
      </w:r>
      <w:bookmarkEnd w:id="87"/>
    </w:p>
    <w:p w14:paraId="4F126AAB" w14:textId="01FE629A" w:rsidR="007E3E51" w:rsidRDefault="007E3E51" w:rsidP="007E3E51">
      <w:r>
        <w:t>A dolgozatban ismertettem a VHDL nyelv jellegzetességeit, bemutattam az EMF-</w:t>
      </w:r>
      <w:proofErr w:type="spellStart"/>
      <w:r>
        <w:t>et</w:t>
      </w:r>
      <w:proofErr w:type="spellEnd"/>
      <w:r>
        <w:t xml:space="preserve">, leírtam három manapság használatos </w:t>
      </w:r>
      <w:proofErr w:type="spellStart"/>
      <w:r>
        <w:t>template</w:t>
      </w:r>
      <w:proofErr w:type="spellEnd"/>
      <w:r>
        <w:t xml:space="preserve"> nyelvet, és megmutattam az általam elkészített VHDL kód</w:t>
      </w:r>
      <w:r w:rsidR="00A6232F">
        <w:t>generátor</w:t>
      </w:r>
      <w:r>
        <w:t xml:space="preserve"> specifikációját, tervezési lépéseit, a megvalósítás módját és a tesztelés lépéseit. </w:t>
      </w:r>
    </w:p>
    <w:p w14:paraId="62035162" w14:textId="71A54DAC" w:rsidR="007E3E51" w:rsidRDefault="007E3E51" w:rsidP="007E3E51">
      <w:pPr>
        <w:pStyle w:val="Cmsor2"/>
      </w:pPr>
      <w:bookmarkStart w:id="88" w:name="_Toc531715962"/>
      <w:r>
        <w:t>Az általam elért eredmények</w:t>
      </w:r>
      <w:bookmarkEnd w:id="88"/>
    </w:p>
    <w:p w14:paraId="30484215" w14:textId="3C2A839A" w:rsidR="00327BBB" w:rsidRDefault="007E3E51" w:rsidP="00327BBB">
      <w:pPr>
        <w:pStyle w:val="Listaszerbekezds"/>
        <w:numPr>
          <w:ilvl w:val="0"/>
          <w:numId w:val="39"/>
        </w:numPr>
      </w:pPr>
      <w:r>
        <w:t xml:space="preserve">A VHDL nyelv munkámhoz szükséges kifejezéseit sikerült készség szinten elsajátítanom. </w:t>
      </w:r>
      <w:r w:rsidR="00327BBB">
        <w:t xml:space="preserve">Továbbá sikerült megismerkednem egy olyan eszközzel, amit hardverleíró nyelvek fejlesztéséhez használnak. </w:t>
      </w:r>
    </w:p>
    <w:p w14:paraId="4AD18737" w14:textId="77777777" w:rsidR="00327BBB" w:rsidRDefault="008E4C69" w:rsidP="00327BBB">
      <w:pPr>
        <w:pStyle w:val="Listaszerbekezds"/>
        <w:numPr>
          <w:ilvl w:val="0"/>
          <w:numId w:val="39"/>
        </w:numPr>
      </w:pPr>
      <w:r>
        <w:t xml:space="preserve">Megértettem a </w:t>
      </w:r>
      <w:proofErr w:type="spellStart"/>
      <w:r>
        <w:t>template</w:t>
      </w:r>
      <w:proofErr w:type="spellEnd"/>
      <w:r>
        <w:t xml:space="preserve"> nyelvek hasznosságát forráskódok generálásában, az általam bemutatott három nyelvből a végül választott </w:t>
      </w:r>
      <w:proofErr w:type="spellStart"/>
      <w:r>
        <w:t>Xtendet</w:t>
      </w:r>
      <w:proofErr w:type="spellEnd"/>
      <w:r>
        <w:t xml:space="preserve"> sikerült készség szinten is elsajátítanom. </w:t>
      </w:r>
    </w:p>
    <w:p w14:paraId="3A317230" w14:textId="5863AF8D" w:rsidR="00327BBB" w:rsidRDefault="008E4C69" w:rsidP="00327BBB">
      <w:pPr>
        <w:pStyle w:val="Listaszerbekezds"/>
        <w:numPr>
          <w:ilvl w:val="0"/>
          <w:numId w:val="39"/>
        </w:numPr>
      </w:pPr>
      <w:r>
        <w:t xml:space="preserve"> Gyakorlatban is kipróbálhattam az egyetemen szerezett ismereteimet a kombinációs és sorrendi hálózatokról. </w:t>
      </w:r>
    </w:p>
    <w:p w14:paraId="0352A9B7" w14:textId="46077BDE" w:rsidR="00327BBB" w:rsidRDefault="00327BBB" w:rsidP="00327BBB">
      <w:pPr>
        <w:pStyle w:val="Listaszerbekezds"/>
        <w:numPr>
          <w:ilvl w:val="0"/>
          <w:numId w:val="39"/>
        </w:numPr>
      </w:pPr>
      <w:r>
        <w:t>Sikerült egyszerűbb algoritmusokból (ciklus, elágazás, összeadás stb.) automatikusan generálni azt végrehajtó VHDL kódot.</w:t>
      </w:r>
    </w:p>
    <w:p w14:paraId="29DE8366" w14:textId="1BD2F8BF" w:rsidR="00327BBB" w:rsidRPr="007E3E51" w:rsidRDefault="008E4C69" w:rsidP="005B5D07">
      <w:pPr>
        <w:pStyle w:val="Listaszerbekezds"/>
        <w:numPr>
          <w:ilvl w:val="0"/>
          <w:numId w:val="39"/>
        </w:numPr>
      </w:pPr>
      <w:r>
        <w:t>Munkám során megtapasztaltam mennyivel nehezebb leírni</w:t>
      </w:r>
      <w:r w:rsidR="00327BBB">
        <w:t xml:space="preserve"> egy egyszerűbb algoritmust (ciklus) egy hardverleíró nyelven, mint egy magasabb szintű nyelven, ezt a teszteléshez generált kód mennyisége is mutatja viszonylag egyszerű tesztesetekhez. </w:t>
      </w:r>
    </w:p>
    <w:p w14:paraId="3E474461" w14:textId="1C1671ED" w:rsidR="005B5D07" w:rsidRDefault="008C17FC" w:rsidP="005B5D07">
      <w:pPr>
        <w:pStyle w:val="Cmsor2"/>
      </w:pPr>
      <w:bookmarkStart w:id="89" w:name="_Toc531715963"/>
      <w:r>
        <w:t>Továbbfejlesztési lehetőségek</w:t>
      </w:r>
      <w:bookmarkEnd w:id="89"/>
    </w:p>
    <w:p w14:paraId="5EC2E822" w14:textId="12AC56B2" w:rsidR="005B5D07" w:rsidRDefault="00970904" w:rsidP="005B5D07">
      <w:r>
        <w:t>Zárásként a fejlesztett szoftver néhány továbbfejlesztési lehetőségét szeretném bemutatni.</w:t>
      </w:r>
      <w:r w:rsidR="00AA45BE">
        <w:t xml:space="preserve"> Ezek felsorolása következik:</w:t>
      </w:r>
    </w:p>
    <w:p w14:paraId="7886B7B0" w14:textId="02A0DAEA" w:rsidR="00AA45BE" w:rsidRDefault="00AA45BE" w:rsidP="00AA45BE">
      <w:pPr>
        <w:pStyle w:val="Listaszerbekezds"/>
        <w:numPr>
          <w:ilvl w:val="0"/>
          <w:numId w:val="40"/>
        </w:numPr>
      </w:pPr>
      <w:r>
        <w:t>Nem csak egészszámok kezelése a modulok bemenetein.</w:t>
      </w:r>
    </w:p>
    <w:p w14:paraId="6FFB06E4" w14:textId="6EE926BF" w:rsidR="00AA45BE" w:rsidRDefault="00B46319" w:rsidP="00B46319">
      <w:pPr>
        <w:pStyle w:val="Listaszerbekezds"/>
        <w:numPr>
          <w:ilvl w:val="0"/>
          <w:numId w:val="40"/>
        </w:numPr>
      </w:pPr>
      <w:r>
        <w:t xml:space="preserve">Konfigurálható legyen az elágazás esetén, hogy a </w:t>
      </w:r>
      <w:proofErr w:type="spellStart"/>
      <w:r>
        <w:t>case</w:t>
      </w:r>
      <w:proofErr w:type="spellEnd"/>
      <w:r>
        <w:t xml:space="preserve">-k eredményei közül válasszon a modul, vagy már rögtön csak az a </w:t>
      </w:r>
      <w:proofErr w:type="spellStart"/>
      <w:r>
        <w:t>case</w:t>
      </w:r>
      <w:proofErr w:type="spellEnd"/>
      <w:r>
        <w:t xml:space="preserve"> számolja ki végeredményét, amelyik kiválasztásra kerül. </w:t>
      </w:r>
    </w:p>
    <w:p w14:paraId="253149CE" w14:textId="77777777" w:rsidR="00B46319" w:rsidRPr="005B5D07" w:rsidRDefault="00B46319" w:rsidP="00B46319">
      <w:pPr>
        <w:pStyle w:val="Listaszerbekezds"/>
        <w:numPr>
          <w:ilvl w:val="0"/>
          <w:numId w:val="40"/>
        </w:numPr>
      </w:pPr>
    </w:p>
    <w:p w14:paraId="4230DF35" w14:textId="67EFCDDE" w:rsidR="005B5D07" w:rsidRDefault="005B5D07" w:rsidP="005B5D07"/>
    <w:p w14:paraId="75B9A0C7" w14:textId="6D59D80B" w:rsidR="005B5D07" w:rsidRDefault="005B5D07" w:rsidP="005B5D07"/>
    <w:p w14:paraId="2AC2119D" w14:textId="722A7200" w:rsidR="005B5D07" w:rsidRDefault="005B5D07" w:rsidP="005B5D07"/>
    <w:p w14:paraId="61644C28" w14:textId="5FCA7292" w:rsidR="005B5D07" w:rsidRDefault="005B5D07" w:rsidP="005B5D07"/>
    <w:p w14:paraId="749A3549" w14:textId="5AFB2116" w:rsidR="005B5D07" w:rsidRDefault="005B5D07" w:rsidP="005B5D07"/>
    <w:p w14:paraId="6F3134A9" w14:textId="77777777" w:rsidR="005B5D07" w:rsidRPr="005B5D07" w:rsidRDefault="005B5D07" w:rsidP="005B5D07"/>
    <w:p w14:paraId="6A732430" w14:textId="3DA93866" w:rsidR="00103029" w:rsidRDefault="00103029" w:rsidP="00103029">
      <w:pPr>
        <w:pStyle w:val="Cmsor1"/>
      </w:pPr>
      <w:bookmarkStart w:id="90" w:name="_Toc531715964"/>
      <w:proofErr w:type="spellStart"/>
      <w:r>
        <w:lastRenderedPageBreak/>
        <w:t>Köszönetnyílvánítás</w:t>
      </w:r>
      <w:bookmarkEnd w:id="90"/>
      <w:proofErr w:type="spellEnd"/>
    </w:p>
    <w:p w14:paraId="1FE57F8B" w14:textId="29F9B923" w:rsidR="00103029" w:rsidRPr="00103029" w:rsidRDefault="00103029" w:rsidP="00103029">
      <w:r>
        <w:t>Szeretnék köszönetet mondani konzulensemnek, Suba Gergelynek a türelemé</w:t>
      </w:r>
      <w:r w:rsidR="00AD1D3F">
        <w:t>é</w:t>
      </w:r>
      <w:r>
        <w:t xml:space="preserve">rt és a belém fektetett munkájáért. </w:t>
      </w:r>
    </w:p>
    <w:p w14:paraId="0968210D" w14:textId="77777777" w:rsidR="0063585C" w:rsidRDefault="0063585C" w:rsidP="00816BCB">
      <w:pPr>
        <w:pStyle w:val="Fejezetcimszmozsnlkl"/>
      </w:pPr>
      <w:bookmarkStart w:id="91" w:name="_Toc531715965"/>
      <w:r w:rsidRPr="00B50CAA">
        <w:lastRenderedPageBreak/>
        <w:t>Irodalomjegyzék</w:t>
      </w:r>
      <w:bookmarkEnd w:id="91"/>
    </w:p>
    <w:p w14:paraId="7AC89E40" w14:textId="44941C52" w:rsidR="00DC6CEC" w:rsidRPr="008B1E27" w:rsidRDefault="00DC6CEC" w:rsidP="008B1E27">
      <w:pPr>
        <w:pStyle w:val="Irodalomjegyzksor"/>
        <w:rPr>
          <w:rStyle w:val="Irodalomjegyzkforrs"/>
          <w:i w:val="0"/>
        </w:rPr>
      </w:pPr>
      <w:bookmarkStart w:id="92" w:name="_Ref512520072"/>
      <w:r w:rsidRPr="008B1E27">
        <w:t>M</w:t>
      </w:r>
      <w:r w:rsidRPr="008B1E27">
        <w:rPr>
          <w:rStyle w:val="Irodalomjegyzkforrs"/>
          <w:i w:val="0"/>
        </w:rPr>
        <w:t>ultivalue Logic System for VHDL Model Interoperability</w:t>
      </w:r>
      <w:r w:rsidR="008B1E27">
        <w:rPr>
          <w:rStyle w:val="Irodalomjegyzkforrs"/>
          <w:i w:val="0"/>
        </w:rPr>
        <w:t xml:space="preserve">, </w:t>
      </w:r>
      <w:r w:rsidRPr="008B1E27">
        <w:rPr>
          <w:rStyle w:val="Irodalomjegyzkforrs"/>
          <w:i w:val="0"/>
        </w:rPr>
        <w:t>https://en.wikipedia.org/wiki/IEEE_1164</w:t>
      </w:r>
      <w:bookmarkEnd w:id="92"/>
      <w:r w:rsidRPr="008B1E27">
        <w:rPr>
          <w:rStyle w:val="Irodalomjegyzkforrs"/>
          <w:i w:val="0"/>
        </w:rPr>
        <w:t xml:space="preserve">  </w:t>
      </w:r>
    </w:p>
    <w:p w14:paraId="7D6BF5BB" w14:textId="22DAC1E1" w:rsidR="00DC6CEC" w:rsidRPr="008B1E27" w:rsidRDefault="00DC6CEC" w:rsidP="008B1E27">
      <w:pPr>
        <w:pStyle w:val="Irodalomjegyzksor"/>
        <w:rPr>
          <w:rStyle w:val="Irodalomjegyzkforrs"/>
          <w:i w:val="0"/>
        </w:rPr>
      </w:pPr>
      <w:r w:rsidRPr="008B1E27">
        <w:rPr>
          <w:rStyle w:val="Irodalomjegyzkforrs"/>
          <w:i w:val="0"/>
        </w:rPr>
        <w:t>Eclipse modelling framework</w:t>
      </w:r>
      <w:r w:rsidR="008B1E27">
        <w:rPr>
          <w:rStyle w:val="Irodalomjegyzkforrs"/>
          <w:i w:val="0"/>
        </w:rPr>
        <w:t>,</w:t>
      </w:r>
      <w:r w:rsidRPr="008B1E27">
        <w:rPr>
          <w:rStyle w:val="Irodalomjegyzkforrs"/>
          <w:i w:val="0"/>
        </w:rPr>
        <w:t xml:space="preserve"> </w:t>
      </w:r>
      <w:hyperlink r:id="rId25" w:history="1">
        <w:r w:rsidRPr="008B1E27">
          <w:rPr>
            <w:rStyle w:val="Irodalomjegyzkforrs"/>
            <w:i w:val="0"/>
          </w:rPr>
          <w:t>https://eclipsesource.com/blogs/tutorials/emf-tutorial/</w:t>
        </w:r>
      </w:hyperlink>
    </w:p>
    <w:p w14:paraId="31BF0A22" w14:textId="77777777" w:rsidR="00DC6CEC" w:rsidRPr="008B1E27" w:rsidRDefault="00DC6CEC" w:rsidP="008B1E27">
      <w:pPr>
        <w:pStyle w:val="Irodalomjegyzksor"/>
        <w:rPr>
          <w:rStyle w:val="Irodalomjegyzkforrs"/>
          <w:i w:val="0"/>
        </w:rPr>
      </w:pPr>
      <w:bookmarkStart w:id="93" w:name="_Ref512677156"/>
      <w:r w:rsidRPr="008B1E27">
        <w:rPr>
          <w:rStyle w:val="Irodalomjegyzkforrs"/>
          <w:i w:val="0"/>
        </w:rPr>
        <w:t>Eclipse Foundation, http://www.eclipse.org/org/</w:t>
      </w:r>
      <w:bookmarkEnd w:id="93"/>
    </w:p>
    <w:p w14:paraId="08F4964B" w14:textId="535CC1F1" w:rsidR="00DC6CEC" w:rsidRPr="008B1E27" w:rsidRDefault="00DC6CEC" w:rsidP="008B1E27">
      <w:pPr>
        <w:pStyle w:val="Irodalomjegyzksor"/>
        <w:rPr>
          <w:rStyle w:val="Irodalomjegyzkforrs"/>
          <w:i w:val="0"/>
        </w:rPr>
      </w:pPr>
      <w:bookmarkStart w:id="94" w:name="_Ref512691647"/>
      <w:r w:rsidRPr="008B1E27">
        <w:rPr>
          <w:rStyle w:val="Irodalomjegyzkforrs"/>
          <w:i w:val="0"/>
        </w:rPr>
        <w:t xml:space="preserve">Eclipse Project, </w:t>
      </w:r>
      <w:hyperlink r:id="rId26" w:history="1">
        <w:r w:rsidRPr="008B1E27">
          <w:rPr>
            <w:rStyle w:val="Irodalomjegyzkforrs"/>
            <w:i w:val="0"/>
          </w:rPr>
          <w:t>http://wiki.eclipse.org/Eclipse_Project</w:t>
        </w:r>
      </w:hyperlink>
      <w:bookmarkEnd w:id="94"/>
    </w:p>
    <w:p w14:paraId="2A3669DA" w14:textId="4300D1E9" w:rsidR="00DC6CEC" w:rsidRPr="008B1E27" w:rsidRDefault="00DC6CEC" w:rsidP="008B1E27">
      <w:pPr>
        <w:pStyle w:val="Irodalomjegyzksor"/>
        <w:rPr>
          <w:rStyle w:val="Irodalomjegyzkforrs"/>
          <w:i w:val="0"/>
        </w:rPr>
      </w:pPr>
      <w:bookmarkStart w:id="95" w:name="_Ref512691718"/>
      <w:r w:rsidRPr="008B1E27">
        <w:rPr>
          <w:rStyle w:val="Irodalomjegyzkforrs"/>
          <w:i w:val="0"/>
        </w:rPr>
        <w:t xml:space="preserve">Eclipse Platform, </w:t>
      </w:r>
      <w:hyperlink r:id="rId27" w:history="1">
        <w:r w:rsidRPr="008B1E27">
          <w:rPr>
            <w:rStyle w:val="Irodalomjegyzkforrs"/>
            <w:i w:val="0"/>
          </w:rPr>
          <w:t>http://wiki.eclipse.org/Platform</w:t>
        </w:r>
      </w:hyperlink>
      <w:bookmarkEnd w:id="95"/>
    </w:p>
    <w:p w14:paraId="0487A94A" w14:textId="3D4CAC41" w:rsidR="00DC6CEC" w:rsidRPr="008B1E27" w:rsidRDefault="00DC6CEC" w:rsidP="008B1E27">
      <w:pPr>
        <w:pStyle w:val="Irodalomjegyzksor"/>
        <w:rPr>
          <w:rStyle w:val="Irodalomjegyzkforrs"/>
          <w:i w:val="0"/>
        </w:rPr>
      </w:pPr>
      <w:bookmarkStart w:id="96" w:name="_Ref526444240"/>
      <w:r w:rsidRPr="008B1E27">
        <w:rPr>
          <w:rStyle w:val="Irodalomjegyzkforrs"/>
          <w:i w:val="0"/>
        </w:rPr>
        <w:t xml:space="preserve">High-level synthesis, </w:t>
      </w:r>
      <w:hyperlink r:id="rId28" w:history="1">
        <w:r w:rsidRPr="008B1E27">
          <w:rPr>
            <w:rStyle w:val="Irodalomjegyzkforrs"/>
            <w:i w:val="0"/>
          </w:rPr>
          <w:t>https://en.wikipedia.org/wiki/High-level_synthesis</w:t>
        </w:r>
      </w:hyperlink>
      <w:bookmarkEnd w:id="96"/>
    </w:p>
    <w:p w14:paraId="63762E3C" w14:textId="4A5575D3" w:rsidR="00E42F0D" w:rsidRPr="008B1E27" w:rsidRDefault="00DC6CEC" w:rsidP="008B1E27">
      <w:pPr>
        <w:pStyle w:val="Irodalomjegyzksor"/>
        <w:rPr>
          <w:rStyle w:val="Irodalomjegyzkforrs"/>
          <w:i w:val="0"/>
        </w:rPr>
      </w:pPr>
      <w:bookmarkStart w:id="97" w:name="_Ref529900730"/>
      <w:r w:rsidRPr="008B1E27">
        <w:rPr>
          <w:rStyle w:val="Irodalomjegyzkforrs"/>
          <w:i w:val="0"/>
        </w:rPr>
        <w:t xml:space="preserve">G. Suba, and P. Arató: Concept of the system-level synthesis framework PipeComp, </w:t>
      </w:r>
      <w:hyperlink r:id="rId29" w:history="1">
        <w:r w:rsidR="00CF049A" w:rsidRPr="008B1E27">
          <w:rPr>
            <w:rStyle w:val="Irodalomjegyzkforrs"/>
            <w:i w:val="0"/>
          </w:rPr>
          <w:t>http://hls.iit.bme.hu/lib/exe/fetch.php/hu/pipecomp.pdf</w:t>
        </w:r>
      </w:hyperlink>
      <w:bookmarkEnd w:id="97"/>
    </w:p>
    <w:p w14:paraId="47D89009" w14:textId="5ACC3948" w:rsidR="00CF049A" w:rsidRPr="008B1E27" w:rsidRDefault="00CF049A" w:rsidP="008B1E27">
      <w:pPr>
        <w:pStyle w:val="Irodalomjegyzksor"/>
        <w:rPr>
          <w:rStyle w:val="Irodalomjegyzkforrs"/>
          <w:i w:val="0"/>
        </w:rPr>
      </w:pPr>
      <w:bookmarkStart w:id="98" w:name="_Ref530078421"/>
      <w:r w:rsidRPr="008B1E27">
        <w:rPr>
          <w:rStyle w:val="Irodalomjegyzkforrs"/>
          <w:i w:val="0"/>
        </w:rPr>
        <w:t xml:space="preserve">Freemarker, </w:t>
      </w:r>
      <w:hyperlink r:id="rId30" w:history="1">
        <w:r w:rsidR="00460473" w:rsidRPr="008B1E27">
          <w:rPr>
            <w:rStyle w:val="Irodalomjegyzkforrs"/>
            <w:i w:val="0"/>
          </w:rPr>
          <w:t>https://freemarker.apache.org/</w:t>
        </w:r>
      </w:hyperlink>
      <w:bookmarkEnd w:id="98"/>
    </w:p>
    <w:p w14:paraId="3D8F48DE" w14:textId="6B718ACC" w:rsidR="00460473" w:rsidRPr="008B1E27" w:rsidRDefault="00460473" w:rsidP="008B1E27">
      <w:pPr>
        <w:pStyle w:val="Irodalomjegyzksor"/>
        <w:rPr>
          <w:rStyle w:val="Irodalomjegyzkforrs"/>
          <w:i w:val="0"/>
        </w:rPr>
      </w:pPr>
      <w:bookmarkStart w:id="99" w:name="_Ref530320162"/>
      <w:r w:rsidRPr="008B1E27">
        <w:rPr>
          <w:rStyle w:val="Irodalomjegyzkforrs"/>
          <w:i w:val="0"/>
        </w:rPr>
        <w:t xml:space="preserve">Data Flow Graph, </w:t>
      </w:r>
      <w:hyperlink r:id="rId31" w:history="1">
        <w:r w:rsidR="00C972AE" w:rsidRPr="008B1E27">
          <w:rPr>
            <w:rStyle w:val="Irodalomjegyzkforrs"/>
            <w:i w:val="0"/>
          </w:rPr>
          <w:t>https://www.threadingbuildingblocks.org/docs/help/tbb_userguide/Data_Flow_Graph.html</w:t>
        </w:r>
      </w:hyperlink>
      <w:bookmarkEnd w:id="99"/>
    </w:p>
    <w:p w14:paraId="5AE9E98B" w14:textId="03181F99" w:rsidR="00C972AE" w:rsidRPr="008B1E27" w:rsidRDefault="00C972AE" w:rsidP="008B1E27">
      <w:pPr>
        <w:pStyle w:val="Irodalomjegyzksor"/>
        <w:rPr>
          <w:rStyle w:val="Irodalomjegyzkforrs"/>
          <w:i w:val="0"/>
        </w:rPr>
      </w:pPr>
      <w:bookmarkStart w:id="100" w:name="_Ref530678343"/>
      <w:r w:rsidRPr="008B1E27">
        <w:rPr>
          <w:rStyle w:val="Irodalomjegyzkforrs"/>
          <w:i w:val="0"/>
        </w:rPr>
        <w:t xml:space="preserve">StringTemplate, </w:t>
      </w:r>
      <w:hyperlink r:id="rId32" w:history="1">
        <w:r w:rsidR="001C45E7" w:rsidRPr="008B1E27">
          <w:rPr>
            <w:rStyle w:val="Irodalomjegyzkforrs"/>
            <w:i w:val="0"/>
          </w:rPr>
          <w:t>https://www.stringtemplate.org/about.html</w:t>
        </w:r>
      </w:hyperlink>
      <w:bookmarkEnd w:id="100"/>
    </w:p>
    <w:p w14:paraId="437D6445" w14:textId="067220AB" w:rsidR="001C45E7" w:rsidRPr="008B1E27" w:rsidRDefault="001C45E7" w:rsidP="008B1E27">
      <w:pPr>
        <w:pStyle w:val="Irodalomjegyzksor"/>
        <w:rPr>
          <w:rStyle w:val="Irodalomjegyzkforrs"/>
          <w:i w:val="0"/>
        </w:rPr>
      </w:pPr>
      <w:bookmarkStart w:id="101" w:name="_Ref530932746"/>
      <w:r w:rsidRPr="008B1E27">
        <w:rPr>
          <w:rStyle w:val="Irodalomjegyzkforrs"/>
          <w:i w:val="0"/>
        </w:rPr>
        <w:t xml:space="preserve">High-level synthesis, </w:t>
      </w:r>
      <w:hyperlink r:id="rId33" w:history="1">
        <w:r w:rsidR="004E02DF" w:rsidRPr="008B1E27">
          <w:rPr>
            <w:rStyle w:val="Irodalomjegyzkforrs"/>
            <w:i w:val="0"/>
          </w:rPr>
          <w:t>https://en.wikipedia.org/wiki/High-level_synthesis</w:t>
        </w:r>
      </w:hyperlink>
      <w:bookmarkEnd w:id="101"/>
    </w:p>
    <w:p w14:paraId="6356FA4D" w14:textId="56C2B3BD" w:rsidR="004E02DF" w:rsidRPr="008B1E27" w:rsidRDefault="004E02DF" w:rsidP="008B1E27">
      <w:pPr>
        <w:pStyle w:val="Irodalomjegyzksor"/>
        <w:rPr>
          <w:rStyle w:val="Irodalomjegyzkforrs"/>
          <w:i w:val="0"/>
        </w:rPr>
      </w:pPr>
      <w:bookmarkStart w:id="102" w:name="_Ref530933281"/>
      <w:r w:rsidRPr="008B1E27">
        <w:rPr>
          <w:rStyle w:val="Irodalomjegyzkforrs"/>
          <w:i w:val="0"/>
        </w:rPr>
        <w:t xml:space="preserve">VHDL felépítés, </w:t>
      </w:r>
      <w:hyperlink r:id="rId34" w:history="1">
        <w:r w:rsidR="00E470E0" w:rsidRPr="008B1E27">
          <w:rPr>
            <w:rStyle w:val="Irodalomjegyzkforrs"/>
            <w:i w:val="0"/>
          </w:rPr>
          <w:t>https://www.seas.upenn.edu/~ese171/vhdl/vhdl_primer_files/image003.gif</w:t>
        </w:r>
      </w:hyperlink>
      <w:bookmarkEnd w:id="102"/>
    </w:p>
    <w:p w14:paraId="55F9D4CD" w14:textId="0EFC08B0" w:rsidR="00E470E0" w:rsidRPr="008B1E27" w:rsidRDefault="00E470E0" w:rsidP="008B1E27">
      <w:pPr>
        <w:pStyle w:val="Irodalomjegyzksor"/>
        <w:rPr>
          <w:rStyle w:val="Irodalomjegyzkforrs"/>
          <w:i w:val="0"/>
        </w:rPr>
      </w:pPr>
      <w:bookmarkStart w:id="103" w:name="_Ref530937777"/>
      <w:r w:rsidRPr="008B1E27">
        <w:rPr>
          <w:rStyle w:val="Irodalomjegyzkforrs"/>
          <w:i w:val="0"/>
        </w:rPr>
        <w:t xml:space="preserve">Singleton pattern, </w:t>
      </w:r>
      <w:hyperlink r:id="rId35" w:history="1">
        <w:r w:rsidR="00436F12" w:rsidRPr="008B1E27">
          <w:rPr>
            <w:rStyle w:val="Irodalomjegyzkforrs"/>
            <w:i w:val="0"/>
          </w:rPr>
          <w:t>https://en.wikipedia.org/wiki/Singleton_pattern</w:t>
        </w:r>
      </w:hyperlink>
      <w:bookmarkEnd w:id="103"/>
    </w:p>
    <w:p w14:paraId="6FEDD730" w14:textId="788E7FB9" w:rsidR="00436F12" w:rsidRDefault="00436F12" w:rsidP="008B1E27">
      <w:pPr>
        <w:pStyle w:val="Irodalomjegyzksor"/>
        <w:rPr>
          <w:rStyle w:val="Irodalomjegyzkforrs"/>
          <w:i w:val="0"/>
        </w:rPr>
      </w:pPr>
      <w:bookmarkStart w:id="104" w:name="_Ref531005387"/>
      <w:r w:rsidRPr="008B1E27">
        <w:rPr>
          <w:rStyle w:val="Irodalomjegyzkforrs"/>
          <w:i w:val="0"/>
        </w:rPr>
        <w:t xml:space="preserve">Xtend, </w:t>
      </w:r>
      <w:hyperlink r:id="rId36" w:history="1">
        <w:r w:rsidR="00744BD6" w:rsidRPr="00426221">
          <w:rPr>
            <w:rStyle w:val="Hiperhivatkozs"/>
          </w:rPr>
          <w:t>https://www.eclipse.org/xtend/documentation/index.html</w:t>
        </w:r>
      </w:hyperlink>
      <w:bookmarkEnd w:id="104"/>
    </w:p>
    <w:p w14:paraId="28803573" w14:textId="6C55D459" w:rsidR="00744BD6" w:rsidRPr="008B1E27" w:rsidRDefault="00744BD6" w:rsidP="008B1E27">
      <w:pPr>
        <w:pStyle w:val="Irodalomjegyzksor"/>
        <w:rPr>
          <w:rStyle w:val="Irodalomjegyzkforrs"/>
          <w:i w:val="0"/>
        </w:rPr>
      </w:pPr>
      <w:bookmarkStart w:id="105" w:name="_Ref531541164"/>
      <w:r>
        <w:rPr>
          <w:rStyle w:val="Irodalomjegyzkforrs"/>
          <w:i w:val="0"/>
        </w:rPr>
        <w:t xml:space="preserve">Xilinx vivado, </w:t>
      </w:r>
      <w:r w:rsidRPr="00744BD6">
        <w:rPr>
          <w:rStyle w:val="Irodalomjegyzkforrs"/>
          <w:i w:val="0"/>
        </w:rPr>
        <w:t>https://www.xilinx.com/products/design-tools/vivado.html</w:t>
      </w:r>
      <w:bookmarkEnd w:id="105"/>
    </w:p>
    <w:p w14:paraId="524C14BC" w14:textId="0ABBF96E" w:rsidR="006E4373" w:rsidRDefault="00730CFF" w:rsidP="006E4373">
      <w:pPr>
        <w:pStyle w:val="Fejezetcimszmozsnlkl"/>
      </w:pPr>
      <w:bookmarkStart w:id="106" w:name="_Toc531715966"/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4048" behindDoc="0" locked="0" layoutInCell="1" allowOverlap="1" wp14:anchorId="62C6F64F" wp14:editId="17AFBAD1">
                <wp:simplePos x="0" y="0"/>
                <wp:positionH relativeFrom="margin">
                  <wp:align>right</wp:align>
                </wp:positionH>
                <wp:positionV relativeFrom="paragraph">
                  <wp:posOffset>880745</wp:posOffset>
                </wp:positionV>
                <wp:extent cx="5381625" cy="7967980"/>
                <wp:effectExtent l="0" t="0" r="28575" b="13970"/>
                <wp:wrapSquare wrapText="bothSides"/>
                <wp:docPr id="35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79683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 id="28">
                        <w:txbxContent>
                          <w:p w14:paraId="1EDB58BB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LIBRARY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FE7CDE1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USE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IEEE.STD_LOGIC_1164.ALL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AD229AC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USE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IEEE.Numeric_STD.ALL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B958BC4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ENTITY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vhdl_test_1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431FC7B4" w14:textId="77777777" w:rsidR="00B658FE" w:rsidRDefault="00B658FE" w:rsidP="007745FB">
                            <w:pPr>
                              <w:pStyle w:val="Kd"/>
                            </w:pPr>
                            <w:r>
                              <w:tab/>
                            </w:r>
                            <w:r>
                              <w:rPr>
                                <w:color w:val="008800"/>
                              </w:rPr>
                              <w:t>PORT</w:t>
                            </w:r>
                            <w:r>
                              <w:t xml:space="preserve"> (</w:t>
                            </w:r>
                          </w:p>
                          <w:p w14:paraId="353D14A4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34D9FAA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3F2E631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875D0CD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a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4AD821A3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a_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08F49E6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b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7412D4AB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b_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1759557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ret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66EEEFC3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ret_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</w:p>
                          <w:p w14:paraId="7770FEC7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44EB0A8F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vhdl_test_1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800E9F1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ARCHITECTURE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Behavioral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OF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vhdl_test_1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261B7BCC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vhdl_test_1a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07691243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</w:p>
                          <w:p w14:paraId="64EE3CF3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2A5215A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3FD42D4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5F97D49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a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1F480AD3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a_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9D40810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b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46460542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b_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7449EB4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ret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6E891E2E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ret_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</w:p>
                          <w:p w14:paraId="1D57ACCB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478CB8BE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C98386C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Add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76B97A8C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</w:p>
                          <w:p w14:paraId="449F3BAE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BC14E90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1EFC7AD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6CBF7C3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69ECCB5B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C4241E4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2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54E6ADE1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input2_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0A979B7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output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70AF2750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output1_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</w:p>
                          <w:p w14:paraId="0A840CFF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06F33987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BF2ADEF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signal_a_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0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68078503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signal_a_0_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386A01B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signal_b_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5EB8E161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signal_b_1_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5AB4191" w14:textId="77777777" w:rsidR="00B658FE" w:rsidRPr="006E4373" w:rsidRDefault="00B658FE" w:rsidP="00730CFF">
                            <w:pPr>
                              <w:pStyle w:val="HTML-kntformzott"/>
                              <w:spacing w:line="244" w:lineRule="atLeast"/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3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45FF5721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ab/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signal_out_3_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FBE65C7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2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7653667F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signal_out_2_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89002DB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4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47CA7AFA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signal_out_4_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DDCA68E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b/>
                                <w:bCs/>
                                <w:color w:val="008800"/>
                              </w:rPr>
                            </w:pPr>
                          </w:p>
                          <w:p w14:paraId="54EE7857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BEGIN</w:t>
                            </w:r>
                          </w:p>
                          <w:p w14:paraId="5B8B8AE1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vhdl_test_1a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3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vhdl_test_1a</w:t>
                            </w:r>
                          </w:p>
                          <w:p w14:paraId="135BBB73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MAP</w:t>
                            </w:r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, signal_a_0, signal_a_0_rdy, signal_b_1, signal_b_1_rdy, signal_out_2, signal_out_2_rdy);</w:t>
                            </w:r>
                          </w:p>
                          <w:p w14:paraId="4132D8DC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add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4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Add</w:t>
                            </w:r>
                          </w:p>
                          <w:p w14:paraId="56B63E98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MAP</w:t>
                            </w:r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, signal_out_2, signal_out_2_rdy, signal_b_1, signal_b_1_rdy, signal_out_3, signal_out_3_rdy);</w:t>
                            </w:r>
                          </w:p>
                          <w:p w14:paraId="288C42C8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add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5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Add</w:t>
                            </w:r>
                          </w:p>
                          <w:p w14:paraId="27EACC46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MAP</w:t>
                            </w:r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, signal_out_3, signal_out_3_rdy, signal_a_0, signal_a_0_rdy, signal_out_4, signal_out_4_rdy);</w:t>
                            </w:r>
                          </w:p>
                          <w:p w14:paraId="75AB5632" w14:textId="66ABB435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signal_a_0 &lt;= a;</w:t>
                            </w:r>
                          </w:p>
                          <w:p w14:paraId="4916A1EB" w14:textId="642D45F2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 xml:space="preserve">signal_a_0_rdy &lt;=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a_rdy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44E81A0" w14:textId="37E135F2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signal_b_1 &lt;= b;</w:t>
                            </w:r>
                          </w:p>
                          <w:p w14:paraId="52CF9504" w14:textId="55DF675E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 xml:space="preserve">signal_b_1_rdy &lt;=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b_rdy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09495A5" w14:textId="768D74E9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ret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&lt;= signal_out_4;</w:t>
                            </w:r>
                          </w:p>
                          <w:p w14:paraId="5F3D9097" w14:textId="2BCB00D6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ret_rdy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&lt;= signal_out_4_rdy;</w:t>
                            </w:r>
                          </w:p>
                          <w:p w14:paraId="57E0CCCB" w14:textId="77777777" w:rsidR="00B658FE" w:rsidRDefault="00B658FE" w:rsidP="00730CFF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Behavioral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F5FB695" w14:textId="11B91022" w:rsidR="00B658FE" w:rsidRDefault="00B658FE" w:rsidP="00730CFF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6F64F" id="_x0000_s1053" type="#_x0000_t202" style="position:absolute;left:0;text-align:left;margin-left:372.55pt;margin-top:69.35pt;width:423.75pt;height:627.4pt;z-index:2517140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">
                <v:textbox style="mso-next-textbox:#_x0000_s1056">
                  <w:txbxContent>
                    <w:p w14:paraId="1EDB58BB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LIBRARY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E84B5"/>
                        </w:rPr>
                        <w:t>IEEE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FE7CDE1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USE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E84B5"/>
                        </w:rPr>
                        <w:t>IEEE.STD_LOGIC_1164.ALL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AD229AC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USE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E84B5"/>
                        </w:rPr>
                        <w:t>IEEE.Numeric_STD.ALL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4B958BC4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ENTITY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vhdl_test_1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431FC7B4" w14:textId="77777777" w:rsidR="00B658FE" w:rsidRDefault="00B658FE" w:rsidP="007745FB">
                      <w:pPr>
                        <w:pStyle w:val="Kd"/>
                      </w:pPr>
                      <w:r>
                        <w:tab/>
                      </w:r>
                      <w:r>
                        <w:rPr>
                          <w:color w:val="008800"/>
                        </w:rPr>
                        <w:t>PORT</w:t>
                      </w:r>
                      <w:r>
                        <w:t xml:space="preserve"> (</w:t>
                      </w:r>
                    </w:p>
                    <w:p w14:paraId="353D14A4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34D9FAA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loop_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3F2E631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875D0CD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gramStart"/>
                      <w:r>
                        <w:rPr>
                          <w:color w:val="333333"/>
                        </w:rPr>
                        <w:t>a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4AD821A3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a_</w:t>
                      </w:r>
                      <w:proofErr w:type="gramStart"/>
                      <w:r>
                        <w:rPr>
                          <w:color w:val="333333"/>
                        </w:rPr>
                        <w:t>rdy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08F49E6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gramStart"/>
                      <w:r>
                        <w:rPr>
                          <w:color w:val="333333"/>
                        </w:rPr>
                        <w:t>b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7412D4AB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b_</w:t>
                      </w:r>
                      <w:proofErr w:type="gramStart"/>
                      <w:r>
                        <w:rPr>
                          <w:color w:val="333333"/>
                        </w:rPr>
                        <w:t>rdy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1759557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ret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66EEEFC3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ret_</w:t>
                      </w:r>
                      <w:proofErr w:type="gramStart"/>
                      <w:r>
                        <w:rPr>
                          <w:color w:val="333333"/>
                        </w:rPr>
                        <w:t>rdy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</w:p>
                    <w:p w14:paraId="7770FEC7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44EB0A8F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vhdl_test_1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800E9F1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ARCHITECTURE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Behavioral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OF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vhdl_test_1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261B7BCC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vhdl_test_1a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07691243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</w:p>
                    <w:p w14:paraId="64EE3CF3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2A5215A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loop_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3FD42D4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5F97D49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gramStart"/>
                      <w:r>
                        <w:rPr>
                          <w:color w:val="333333"/>
                        </w:rPr>
                        <w:t>a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1F480AD3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a_</w:t>
                      </w:r>
                      <w:proofErr w:type="gramStart"/>
                      <w:r>
                        <w:rPr>
                          <w:color w:val="333333"/>
                        </w:rPr>
                        <w:t>rdy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9D40810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gramStart"/>
                      <w:r>
                        <w:rPr>
                          <w:color w:val="333333"/>
                        </w:rPr>
                        <w:t>b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46460542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b_</w:t>
                      </w:r>
                      <w:proofErr w:type="gramStart"/>
                      <w:r>
                        <w:rPr>
                          <w:color w:val="333333"/>
                        </w:rPr>
                        <w:t>rdy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7449EB4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ret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6E891E2E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ret_</w:t>
                      </w:r>
                      <w:proofErr w:type="gramStart"/>
                      <w:r>
                        <w:rPr>
                          <w:color w:val="333333"/>
                        </w:rPr>
                        <w:t>rdy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</w:p>
                    <w:p w14:paraId="1D57ACCB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478CB8BE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C98386C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Add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76B97A8C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</w:p>
                    <w:p w14:paraId="449F3BAE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BC14E90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loop_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1EFC7AD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6CBF7C3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69ECCB5B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C4241E4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</w:t>
                      </w:r>
                      <w:proofErr w:type="gramStart"/>
                      <w:r>
                        <w:rPr>
                          <w:color w:val="333333"/>
                        </w:rPr>
                        <w:t>2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54E6ADE1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input2_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0A979B7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output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70AF2750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output1_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</w:p>
                    <w:p w14:paraId="0A840CFF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06F33987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BF2ADEF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signal_a_</w:t>
                      </w:r>
                      <w:proofErr w:type="gramStart"/>
                      <w:r>
                        <w:rPr>
                          <w:color w:val="333333"/>
                        </w:rPr>
                        <w:t>0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68078503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signal_a_0_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386A01B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signal_b_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5EB8E161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signal_b_1_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5AB4191" w14:textId="77777777" w:rsidR="00B658FE" w:rsidRPr="006E4373" w:rsidRDefault="00B658FE" w:rsidP="00730CFF">
                      <w:pPr>
                        <w:pStyle w:val="HTML-kntformzott"/>
                        <w:spacing w:line="244" w:lineRule="atLeast"/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</w:t>
                      </w:r>
                      <w:proofErr w:type="gramStart"/>
                      <w:r>
                        <w:rPr>
                          <w:color w:val="333333"/>
                        </w:rPr>
                        <w:t>3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45FF5721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ab/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signal_out_3_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FBE65C7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</w:t>
                      </w:r>
                      <w:proofErr w:type="gramStart"/>
                      <w:r>
                        <w:rPr>
                          <w:color w:val="333333"/>
                        </w:rPr>
                        <w:t>2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7653667F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signal_out_2_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89002DB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</w:t>
                      </w:r>
                      <w:proofErr w:type="gramStart"/>
                      <w:r>
                        <w:rPr>
                          <w:color w:val="333333"/>
                        </w:rPr>
                        <w:t>4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47CA7AFA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signal_out_4_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DDCA68E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b/>
                          <w:bCs/>
                          <w:color w:val="008800"/>
                        </w:rPr>
                      </w:pPr>
                    </w:p>
                    <w:p w14:paraId="54EE7857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BEGIN</w:t>
                      </w:r>
                    </w:p>
                    <w:p w14:paraId="5B8B8AE1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vhdl_test_1a</w:t>
                      </w:r>
                      <w:proofErr w:type="gramStart"/>
                      <w:r>
                        <w:rPr>
                          <w:color w:val="333333"/>
                        </w:rPr>
                        <w:t>3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vhdl_test_1a</w:t>
                      </w:r>
                    </w:p>
                    <w:p w14:paraId="135BBB73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bCs/>
                          <w:color w:val="008800"/>
                        </w:rPr>
                        <w:t>MAP</w:t>
                      </w:r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loop_rst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>, signal_a_0, signal_a_0_rdy, signal_b_1, signal_b_1_rdy, signal_out_2, signal_out_2_rdy);</w:t>
                      </w:r>
                    </w:p>
                    <w:p w14:paraId="4132D8DC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add</w:t>
                      </w:r>
                      <w:proofErr w:type="gramStart"/>
                      <w:r>
                        <w:rPr>
                          <w:color w:val="333333"/>
                        </w:rPr>
                        <w:t>4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Add</w:t>
                      </w:r>
                    </w:p>
                    <w:p w14:paraId="56B63E98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bCs/>
                          <w:color w:val="008800"/>
                        </w:rPr>
                        <w:t>MAP</w:t>
                      </w:r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loop_rst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>, signal_out_2, signal_out_2_rdy, signal_b_1, signal_b_1_rdy, signal_out_3, signal_out_3_rdy);</w:t>
                      </w:r>
                    </w:p>
                    <w:p w14:paraId="288C42C8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add</w:t>
                      </w:r>
                      <w:proofErr w:type="gramStart"/>
                      <w:r>
                        <w:rPr>
                          <w:color w:val="333333"/>
                        </w:rPr>
                        <w:t>5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Add</w:t>
                      </w:r>
                    </w:p>
                    <w:p w14:paraId="27EACC46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bCs/>
                          <w:color w:val="008800"/>
                        </w:rPr>
                        <w:t>MAP</w:t>
                      </w:r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loop_rst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>, signal_out_3, signal_out_3_rdy, signal_a_0, signal_a_0_rdy, signal_out_4, signal_out_4_rdy);</w:t>
                      </w:r>
                    </w:p>
                    <w:p w14:paraId="75AB5632" w14:textId="66ABB435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signal_a_0 &lt;= a;</w:t>
                      </w:r>
                    </w:p>
                    <w:p w14:paraId="4916A1EB" w14:textId="642D45F2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 xml:space="preserve">signal_a_0_rdy &lt;= </w:t>
                      </w:r>
                      <w:proofErr w:type="spellStart"/>
                      <w:r>
                        <w:rPr>
                          <w:color w:val="333333"/>
                        </w:rPr>
                        <w:t>a_rdy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044E81A0" w14:textId="37E135F2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signal_b_1 &lt;= b;</w:t>
                      </w:r>
                    </w:p>
                    <w:p w14:paraId="52CF9504" w14:textId="55DF675E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 xml:space="preserve">signal_b_1_rdy &lt;= </w:t>
                      </w:r>
                      <w:proofErr w:type="spellStart"/>
                      <w:r>
                        <w:rPr>
                          <w:color w:val="333333"/>
                        </w:rPr>
                        <w:t>b_rdy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009495A5" w14:textId="768D74E9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ret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&lt;= signal_out_4;</w:t>
                      </w:r>
                    </w:p>
                    <w:p w14:paraId="5F3D9097" w14:textId="2BCB00D6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ret_rdy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&lt;= signal_out_4_rdy;</w:t>
                      </w:r>
                    </w:p>
                    <w:p w14:paraId="57E0CCCB" w14:textId="77777777" w:rsidR="00B658FE" w:rsidRDefault="00B658FE" w:rsidP="00730CFF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Behavioral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3F5FB695" w14:textId="11B91022" w:rsidR="00B658FE" w:rsidRDefault="00B658FE" w:rsidP="00730CFF">
                      <w:pPr>
                        <w:ind w:firstLine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50CAA">
        <w:t>Függelék</w:t>
      </w:r>
      <w:bookmarkEnd w:id="106"/>
    </w:p>
    <w:p w14:paraId="3DE91DC6" w14:textId="18B7DACD" w:rsidR="00730CFF" w:rsidRDefault="00440E24" w:rsidP="00C770F2">
      <w:pPr>
        <w:pStyle w:val="Kpalrs"/>
        <w:jc w:val="both"/>
      </w:pPr>
      <w:r>
        <w:lastRenderedPageBreak/>
        <mc:AlternateContent>
          <mc:Choice Requires="wps">
            <w:drawing>
              <wp:anchor distT="45720" distB="45720" distL="114300" distR="114300" simplePos="0" relativeHeight="251720192" behindDoc="0" locked="0" layoutInCell="1" allowOverlap="1" wp14:anchorId="1FF67E5C" wp14:editId="3C2227F0">
                <wp:simplePos x="0" y="0"/>
                <wp:positionH relativeFrom="margin">
                  <wp:align>right</wp:align>
                </wp:positionH>
                <wp:positionV relativeFrom="paragraph">
                  <wp:posOffset>4039235</wp:posOffset>
                </wp:positionV>
                <wp:extent cx="5367020" cy="4820920"/>
                <wp:effectExtent l="0" t="0" r="24130" b="17780"/>
                <wp:wrapSquare wrapText="bothSides"/>
                <wp:docPr id="3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020" cy="4821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 id="29">
                        <w:txbxContent>
                          <w:p w14:paraId="4F167823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LIBRARY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C0BA5C4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USE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IEEE.STD_LOGIC_1164.ALL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5E31BE1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USE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IEEE.Numeric_STD.ALL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4B1721D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ENTITY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vhdl_test_1a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2673812D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</w:p>
                          <w:p w14:paraId="382F6F7E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ED50DF1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E848FE0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E903620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a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5D795AD7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a_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39ED58E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b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4F736E32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b_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A574431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ret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20DFBEFB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ret_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</w:p>
                          <w:p w14:paraId="42AE58FB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35987F0F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vhdl_test_1a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64F2F2D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ARCHITECTURE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Behavioral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OF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vhdl_test_1a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16D1AB31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Init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04A1221D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</w:p>
                          <w:p w14:paraId="34A66590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E931389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B6160E3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1CEB085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71569FCD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33D723D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output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075454D2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output1_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</w:p>
                          <w:p w14:paraId="4946BAC7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397850DD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7C30FB1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Add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713DD83B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</w:p>
                          <w:p w14:paraId="6C9D54F4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AD108DA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04D88E8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98A13E8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712A8D36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87839F8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2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0754A18F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input2_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4C6A2D8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output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636225A3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output1_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</w:p>
                          <w:p w14:paraId="474AD101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1C40F7B2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36B2376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CONSTANT</w:t>
                            </w:r>
                            <w:r>
                              <w:rPr>
                                <w:color w:val="333333"/>
                              </w:rPr>
                              <w:t xml:space="preserve"> constant_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5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 xml:space="preserve">) := </w:t>
                            </w:r>
                            <w:r>
                              <w:rPr>
                                <w:color w:val="333333"/>
                                <w:shd w:val="clear" w:color="auto" w:fill="FFF0F0"/>
                              </w:rPr>
                              <w:t>"00000000000000000000000000000000"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03C1765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CONSTANT</w:t>
                            </w:r>
                            <w:r>
                              <w:rPr>
                                <w:color w:val="333333"/>
                              </w:rPr>
                              <w:t xml:space="preserve"> constant_5_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 xml:space="preserve"> :=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C5A5A00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9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113BA9D0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signal_out_9_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8EE550C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signal_a_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7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2A4187F3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signal_a_7_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F093FE8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signal_b_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8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10E57DD4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signal_b_8_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F18D9A0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10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07619E07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signal_out_10_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6F83049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6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3A612DC5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signal_out_6_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D25C2D2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BEGIN</w:t>
                            </w:r>
                          </w:p>
                          <w:p w14:paraId="6CAFCD79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init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0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Init</w:t>
                            </w:r>
                            <w:proofErr w:type="spellEnd"/>
                          </w:p>
                          <w:p w14:paraId="2F6A9D55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MAP</w:t>
                            </w:r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, constant_5, constant_5_rdy, signal_out_6, signal_out_6_rdy);</w:t>
                            </w:r>
                          </w:p>
                          <w:p w14:paraId="2822A1D1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add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Add</w:t>
                            </w:r>
                          </w:p>
                          <w:p w14:paraId="53A6A3E5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MAP</w:t>
                            </w:r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, signal_a_7, signal_a_7_rdy, signal_b_8, signal_b_8_rdy, signal_out_9, signal_out_9_rdy);</w:t>
                            </w:r>
                          </w:p>
                          <w:p w14:paraId="3AEA6148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add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2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Add</w:t>
                            </w:r>
                          </w:p>
                          <w:p w14:paraId="4CA2DFDF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MAP</w:t>
                            </w:r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, signal_out_6, signal_out_6_rdy, signal_out_9, signal_out_9_rdy, signal_out_10, signal_out_10_rdy);</w:t>
                            </w:r>
                          </w:p>
                          <w:p w14:paraId="1F734A40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signal_a_7 &lt;= a;</w:t>
                            </w:r>
                          </w:p>
                          <w:p w14:paraId="24F443BB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signal_a_7_rdy &lt;=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a_rdy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9D7258A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signal_b_8 &lt;= b;</w:t>
                            </w:r>
                          </w:p>
                          <w:p w14:paraId="5DC7F958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signal_b_8_rdy &lt;=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b_rdy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BB5997B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proofErr w:type="spellStart"/>
                            <w:r>
                              <w:rPr>
                                <w:color w:val="333333"/>
                              </w:rPr>
                              <w:t>ret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&lt;= signal_out_10;</w:t>
                            </w:r>
                          </w:p>
                          <w:p w14:paraId="60CDEED4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proofErr w:type="spellStart"/>
                            <w:r>
                              <w:rPr>
                                <w:color w:val="333333"/>
                              </w:rPr>
                              <w:t>ret_rdy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&lt;= signal_out_10_rdy;</w:t>
                            </w:r>
                          </w:p>
                          <w:p w14:paraId="5750317A" w14:textId="77777777" w:rsidR="00B658FE" w:rsidRDefault="00B658FE" w:rsidP="00440E24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Behavioral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250CFB7" w14:textId="1ECF064E" w:rsidR="00B658FE" w:rsidRDefault="00B658FE" w:rsidP="00440E24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67E5C" id="_x0000_s1054" type="#_x0000_t202" style="position:absolute;left:0;text-align:left;margin-left:371.4pt;margin-top:318.05pt;width:422.6pt;height:379.6pt;z-index:2517201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">
                <v:textbox style="mso-next-textbox:#_x0000_s1058">
                  <w:txbxContent>
                    <w:p w14:paraId="4F167823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LIBRARY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E84B5"/>
                        </w:rPr>
                        <w:t>IEEE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C0BA5C4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USE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E84B5"/>
                        </w:rPr>
                        <w:t>IEEE.STD_LOGIC_1164.ALL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5E31BE1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USE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E84B5"/>
                        </w:rPr>
                        <w:t>IEEE.Numeric_STD.ALL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04B1721D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ENTITY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vhdl_test_1a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2673812D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</w:p>
                    <w:p w14:paraId="382F6F7E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ED50DF1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loop_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E848FE0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E903620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gramStart"/>
                      <w:r>
                        <w:rPr>
                          <w:color w:val="333333"/>
                        </w:rPr>
                        <w:t>a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5D795AD7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a_</w:t>
                      </w:r>
                      <w:proofErr w:type="gramStart"/>
                      <w:r>
                        <w:rPr>
                          <w:color w:val="333333"/>
                        </w:rPr>
                        <w:t>rdy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39ED58E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gramStart"/>
                      <w:r>
                        <w:rPr>
                          <w:color w:val="333333"/>
                        </w:rPr>
                        <w:t>b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4F736E32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b_</w:t>
                      </w:r>
                      <w:proofErr w:type="gramStart"/>
                      <w:r>
                        <w:rPr>
                          <w:color w:val="333333"/>
                        </w:rPr>
                        <w:t>rdy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A574431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ret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20DFBEFB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ret_</w:t>
                      </w:r>
                      <w:proofErr w:type="gramStart"/>
                      <w:r>
                        <w:rPr>
                          <w:color w:val="333333"/>
                        </w:rPr>
                        <w:t>rdy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</w:p>
                    <w:p w14:paraId="42AE58FB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35987F0F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vhdl_test_1a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64F2F2D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ARCHITECTURE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Behavioral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OF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vhdl_test_1a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16D1AB31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Init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04A1221D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</w:p>
                    <w:p w14:paraId="34A66590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E931389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loop_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B6160E3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1CEB085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71569FCD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33D723D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output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075454D2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output1_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</w:p>
                    <w:p w14:paraId="4946BAC7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397850DD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7C30FB1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Add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713DD83B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</w:p>
                    <w:p w14:paraId="6C9D54F4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AD108DA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loop_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04D88E8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98A13E8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712A8D36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87839F8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</w:t>
                      </w:r>
                      <w:proofErr w:type="gramStart"/>
                      <w:r>
                        <w:rPr>
                          <w:color w:val="333333"/>
                        </w:rPr>
                        <w:t>2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0754A18F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input2_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4C6A2D8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output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636225A3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output1_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</w:p>
                    <w:p w14:paraId="474AD101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1C40F7B2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36B2376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CONSTANT</w:t>
                      </w:r>
                      <w:r>
                        <w:rPr>
                          <w:color w:val="333333"/>
                        </w:rPr>
                        <w:t xml:space="preserve"> constant_</w:t>
                      </w:r>
                      <w:proofErr w:type="gramStart"/>
                      <w:r>
                        <w:rPr>
                          <w:color w:val="333333"/>
                        </w:rPr>
                        <w:t>5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 xml:space="preserve">) := </w:t>
                      </w:r>
                      <w:r>
                        <w:rPr>
                          <w:color w:val="333333"/>
                          <w:shd w:val="clear" w:color="auto" w:fill="FFF0F0"/>
                        </w:rPr>
                        <w:t>"00000000000000000000000000000000"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03C1765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CONSTANT</w:t>
                      </w:r>
                      <w:r>
                        <w:rPr>
                          <w:color w:val="333333"/>
                        </w:rPr>
                        <w:t xml:space="preserve"> constant_5_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 xml:space="preserve"> := </w:t>
                      </w:r>
                      <w:proofErr w:type="spellStart"/>
                      <w:r>
                        <w:rPr>
                          <w:color w:val="333333"/>
                        </w:rPr>
                        <w:t>true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5C5A5A00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</w:t>
                      </w:r>
                      <w:proofErr w:type="gramStart"/>
                      <w:r>
                        <w:rPr>
                          <w:color w:val="333333"/>
                        </w:rPr>
                        <w:t>9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113BA9D0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signal_out_9_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8EE550C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signal_a_</w:t>
                      </w:r>
                      <w:proofErr w:type="gramStart"/>
                      <w:r>
                        <w:rPr>
                          <w:color w:val="333333"/>
                        </w:rPr>
                        <w:t>7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2A4187F3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signal_a_7_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F093FE8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signal_b_</w:t>
                      </w:r>
                      <w:proofErr w:type="gramStart"/>
                      <w:r>
                        <w:rPr>
                          <w:color w:val="333333"/>
                        </w:rPr>
                        <w:t>8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10E57DD4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signal_b_8_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F18D9A0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</w:t>
                      </w:r>
                      <w:proofErr w:type="gramStart"/>
                      <w:r>
                        <w:rPr>
                          <w:color w:val="333333"/>
                        </w:rPr>
                        <w:t>10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07619E07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signal_out_10_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6F83049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</w:t>
                      </w:r>
                      <w:proofErr w:type="gramStart"/>
                      <w:r>
                        <w:rPr>
                          <w:color w:val="333333"/>
                        </w:rPr>
                        <w:t>6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3A612DC5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signal_out_6_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D25C2D2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BEGIN</w:t>
                      </w:r>
                    </w:p>
                    <w:p w14:paraId="6CAFCD79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init</w:t>
                      </w:r>
                      <w:proofErr w:type="gramStart"/>
                      <w:r>
                        <w:rPr>
                          <w:color w:val="333333"/>
                        </w:rPr>
                        <w:t>0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Init</w:t>
                      </w:r>
                      <w:proofErr w:type="spellEnd"/>
                    </w:p>
                    <w:p w14:paraId="2F6A9D55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bCs/>
                          <w:color w:val="008800"/>
                        </w:rPr>
                        <w:t>MAP</w:t>
                      </w:r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loop_rst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>, constant_5, constant_5_rdy, signal_out_6, signal_out_6_rdy);</w:t>
                      </w:r>
                    </w:p>
                    <w:p w14:paraId="2822A1D1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add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Add</w:t>
                      </w:r>
                    </w:p>
                    <w:p w14:paraId="53A6A3E5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bCs/>
                          <w:color w:val="008800"/>
                        </w:rPr>
                        <w:t>MAP</w:t>
                      </w:r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loop_rst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>, signal_a_7, signal_a_7_rdy, signal_b_8, signal_b_8_rdy, signal_out_9, signal_out_9_rdy);</w:t>
                      </w:r>
                    </w:p>
                    <w:p w14:paraId="3AEA6148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add</w:t>
                      </w:r>
                      <w:proofErr w:type="gramStart"/>
                      <w:r>
                        <w:rPr>
                          <w:color w:val="333333"/>
                        </w:rPr>
                        <w:t>2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Add</w:t>
                      </w:r>
                    </w:p>
                    <w:p w14:paraId="4CA2DFDF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bCs/>
                          <w:color w:val="008800"/>
                        </w:rPr>
                        <w:t>MAP</w:t>
                      </w:r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loop_rst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>, signal_out_6, signal_out_6_rdy, signal_out_9, signal_out_9_rdy, signal_out_10, signal_out_10_rdy);</w:t>
                      </w:r>
                    </w:p>
                    <w:p w14:paraId="1F734A40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>signal_a_7 &lt;= a;</w:t>
                      </w:r>
                    </w:p>
                    <w:p w14:paraId="24F443BB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 xml:space="preserve">signal_a_7_rdy &lt;= </w:t>
                      </w:r>
                      <w:proofErr w:type="spellStart"/>
                      <w:r>
                        <w:rPr>
                          <w:color w:val="333333"/>
                        </w:rPr>
                        <w:t>a_rdy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49D7258A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>signal_b_8 &lt;= b;</w:t>
                      </w:r>
                    </w:p>
                    <w:p w14:paraId="5DC7F958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 xml:space="preserve">signal_b_8_rdy &lt;= </w:t>
                      </w:r>
                      <w:proofErr w:type="spellStart"/>
                      <w:r>
                        <w:rPr>
                          <w:color w:val="333333"/>
                        </w:rPr>
                        <w:t>b_rdy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5BB5997B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proofErr w:type="spellStart"/>
                      <w:r>
                        <w:rPr>
                          <w:color w:val="333333"/>
                        </w:rPr>
                        <w:t>ret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&lt;= signal_out_10;</w:t>
                      </w:r>
                    </w:p>
                    <w:p w14:paraId="60CDEED4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proofErr w:type="spellStart"/>
                      <w:r>
                        <w:rPr>
                          <w:color w:val="333333"/>
                        </w:rPr>
                        <w:t>ret_rdy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&lt;= signal_out_10_rdy;</w:t>
                      </w:r>
                    </w:p>
                    <w:p w14:paraId="5750317A" w14:textId="77777777" w:rsidR="00B658FE" w:rsidRDefault="00B658FE" w:rsidP="00440E24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Behavioral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4250CFB7" w14:textId="1ECF064E" w:rsidR="00B658FE" w:rsidRDefault="00B658FE" w:rsidP="00440E24">
                      <w:pPr>
                        <w:ind w:firstLine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9798C"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06578CC7" wp14:editId="7CA7B0B6">
                <wp:simplePos x="0" y="0"/>
                <wp:positionH relativeFrom="column">
                  <wp:posOffset>8890</wp:posOffset>
                </wp:positionH>
                <wp:positionV relativeFrom="paragraph">
                  <wp:posOffset>3585845</wp:posOffset>
                </wp:positionV>
                <wp:extent cx="5379085" cy="635"/>
                <wp:effectExtent l="0" t="0" r="0" b="0"/>
                <wp:wrapSquare wrapText="bothSides"/>
                <wp:docPr id="357" name="Szövegdoboz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9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07" w:name="_Ref531444298"/>
                          <w:p w14:paraId="64613B9B" w14:textId="5B84FFEB" w:rsidR="00B658FE" w:rsidRPr="00C770F2" w:rsidRDefault="00B658FE" w:rsidP="00C770F2">
                            <w:pPr>
                              <w:pStyle w:val="Kpalrs"/>
                            </w:pPr>
                            <w:r>
                              <w:fldChar w:fldCharType="begin"/>
                            </w:r>
                            <w:r>
                              <w:instrText xml:space="preserve"> SEQ függelék \* ARABIC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. függelék</w:t>
                            </w:r>
                            <w:bookmarkEnd w:id="107"/>
                            <w:r>
                              <w:t xml:space="preserve"> </w:t>
                            </w:r>
                            <w:r w:rsidRPr="00C9798C">
                              <w:t>vhdl_test_1</w:t>
                            </w:r>
                            <w:r>
                              <w:t xml:space="preserve"> VHDL kód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578CC7" id="Szövegdoboz 357" o:spid="_x0000_s1055" type="#_x0000_t202" style="position:absolute;left:0;text-align:left;margin-left:.7pt;margin-top:282.35pt;width:423.55pt;height:.0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" stroked="f">
                <v:textbox style="mso-fit-shape-to-text:t" inset="0,0,0,0">
                  <w:txbxContent>
                    <w:bookmarkStart w:id="108" w:name="_Ref531444298"/>
                    <w:p w14:paraId="64613B9B" w14:textId="5B84FFEB" w:rsidR="00B658FE" w:rsidRPr="00C770F2" w:rsidRDefault="00B658FE" w:rsidP="00C770F2">
                      <w:pPr>
                        <w:pStyle w:val="Kpalrs"/>
                      </w:pPr>
                      <w:r>
                        <w:fldChar w:fldCharType="begin"/>
                      </w:r>
                      <w:r>
                        <w:instrText xml:space="preserve"> SEQ függelék \* ARABIC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r>
                        <w:t>. függelék</w:t>
                      </w:r>
                      <w:bookmarkEnd w:id="108"/>
                      <w:r>
                        <w:t xml:space="preserve"> </w:t>
                      </w:r>
                      <w:r w:rsidRPr="00C9798C">
                        <w:t>vhdl_test_1</w:t>
                      </w:r>
                      <w:r>
                        <w:t xml:space="preserve"> VHDL kód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30CFF">
        <mc:AlternateContent>
          <mc:Choice Requires="wps">
            <w:drawing>
              <wp:anchor distT="45720" distB="45720" distL="114300" distR="114300" simplePos="0" relativeHeight="251716096" behindDoc="0" locked="0" layoutInCell="1" allowOverlap="1" wp14:anchorId="2543A798" wp14:editId="42EFFFF0">
                <wp:simplePos x="0" y="0"/>
                <wp:positionH relativeFrom="margin">
                  <wp:align>right</wp:align>
                </wp:positionH>
                <wp:positionV relativeFrom="paragraph">
                  <wp:posOffset>1905</wp:posOffset>
                </wp:positionV>
                <wp:extent cx="5379085" cy="3526790"/>
                <wp:effectExtent l="0" t="0" r="12065" b="16510"/>
                <wp:wrapSquare wrapText="bothSides"/>
                <wp:docPr id="35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085" cy="35269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28" seq="1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3A798" id="_x0000_s1056" type="#_x0000_t202" style="position:absolute;left:0;text-align:left;margin-left:372.35pt;margin-top:.15pt;width:423.55pt;height:277.7pt;z-index:2517160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">
                <v:textbox>
                  <w:txbxContent/>
                </v:textbox>
                <w10:wrap type="square" anchorx="margin"/>
              </v:shape>
            </w:pict>
          </mc:Fallback>
        </mc:AlternateContent>
      </w:r>
    </w:p>
    <w:p w14:paraId="43D7555B" w14:textId="6FDAE0D9" w:rsidR="00B50CAA" w:rsidRDefault="00440E24" w:rsidP="00C770F2">
      <w:pPr>
        <w:pStyle w:val="Kpalrs"/>
        <w:jc w:val="both"/>
      </w:pPr>
      <w:r>
        <w:lastRenderedPageBreak/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70952F1F" wp14:editId="30D6622F">
                <wp:simplePos x="0" y="0"/>
                <wp:positionH relativeFrom="column">
                  <wp:posOffset>-10160</wp:posOffset>
                </wp:positionH>
                <wp:positionV relativeFrom="paragraph">
                  <wp:posOffset>6696710</wp:posOffset>
                </wp:positionV>
                <wp:extent cx="5391150" cy="635"/>
                <wp:effectExtent l="0" t="0" r="0" b="0"/>
                <wp:wrapSquare wrapText="bothSides"/>
                <wp:docPr id="361" name="Szövegdoboz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09" w:name="_Ref531444313"/>
                          <w:p w14:paraId="23F01B98" w14:textId="39C767F0" w:rsidR="00B658FE" w:rsidRPr="00FD7E5C" w:rsidRDefault="00B658FE" w:rsidP="00FD7E5C">
                            <w:pPr>
                              <w:pStyle w:val="Kpalrs"/>
                            </w:pPr>
                            <w:r w:rsidRPr="00440E24">
                              <w:fldChar w:fldCharType="begin"/>
                            </w:r>
                            <w:r w:rsidRPr="00440E24">
                              <w:instrText xml:space="preserve"> SEQ függelék \* ARABIC </w:instrText>
                            </w:r>
                            <w:r w:rsidRPr="00440E24">
                              <w:fldChar w:fldCharType="separate"/>
                            </w:r>
                            <w:r>
                              <w:t>2</w:t>
                            </w:r>
                            <w:r w:rsidRPr="00440E24">
                              <w:fldChar w:fldCharType="end"/>
                            </w:r>
                            <w:r w:rsidRPr="00440E24">
                              <w:t>. függelék</w:t>
                            </w:r>
                            <w:bookmarkEnd w:id="109"/>
                            <w:r w:rsidRPr="00440E24">
                              <w:t xml:space="preserve"> vhdl_test_1a</w:t>
                            </w:r>
                            <w:r>
                              <w:t xml:space="preserve"> VHDL kód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52F1F" id="Szövegdoboz 361" o:spid="_x0000_s1057" type="#_x0000_t202" style="position:absolute;left:0;text-align:left;margin-left:-.8pt;margin-top:527.3pt;width:424.5pt;height:.0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" stroked="f">
                <v:textbox style="mso-fit-shape-to-text:t" inset="0,0,0,0">
                  <w:txbxContent>
                    <w:bookmarkStart w:id="110" w:name="_Ref531444313"/>
                    <w:p w14:paraId="23F01B98" w14:textId="39C767F0" w:rsidR="00B658FE" w:rsidRPr="00FD7E5C" w:rsidRDefault="00B658FE" w:rsidP="00FD7E5C">
                      <w:pPr>
                        <w:pStyle w:val="Kpalrs"/>
                      </w:pPr>
                      <w:r w:rsidRPr="00440E24">
                        <w:fldChar w:fldCharType="begin"/>
                      </w:r>
                      <w:r w:rsidRPr="00440E24">
                        <w:instrText xml:space="preserve"> SEQ függelék \* ARABIC </w:instrText>
                      </w:r>
                      <w:r w:rsidRPr="00440E24">
                        <w:fldChar w:fldCharType="separate"/>
                      </w:r>
                      <w:r>
                        <w:t>2</w:t>
                      </w:r>
                      <w:r w:rsidRPr="00440E24">
                        <w:fldChar w:fldCharType="end"/>
                      </w:r>
                      <w:r w:rsidRPr="00440E24">
                        <w:t>. függelék</w:t>
                      </w:r>
                      <w:bookmarkEnd w:id="110"/>
                      <w:r w:rsidRPr="00440E24">
                        <w:t xml:space="preserve"> vhdl_test_1a</w:t>
                      </w:r>
                      <w:r>
                        <w:t xml:space="preserve"> VHDL kód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722240" behindDoc="0" locked="0" layoutInCell="1" allowOverlap="1" wp14:anchorId="60BCB17C" wp14:editId="0ADF4BAF">
                <wp:simplePos x="0" y="0"/>
                <wp:positionH relativeFrom="margin">
                  <wp:align>right</wp:align>
                </wp:positionH>
                <wp:positionV relativeFrom="paragraph">
                  <wp:posOffset>179705</wp:posOffset>
                </wp:positionV>
                <wp:extent cx="5391150" cy="6459855"/>
                <wp:effectExtent l="0" t="0" r="19050" b="17145"/>
                <wp:wrapSquare wrapText="bothSides"/>
                <wp:docPr id="35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1150" cy="64601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29" seq="1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CB17C" id="_x0000_s1058" type="#_x0000_t202" style="position:absolute;left:0;text-align:left;margin-left:373.3pt;margin-top:14.15pt;width:424.5pt;height:508.65pt;z-index:2517222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">
                <v:textbox>
                  <w:txbxContent/>
                </v:textbox>
                <w10:wrap type="square" anchorx="margin"/>
              </v:shape>
            </w:pict>
          </mc:Fallback>
        </mc:AlternateContent>
      </w:r>
    </w:p>
    <w:p w14:paraId="3AF0E81B" w14:textId="470536A4" w:rsidR="00FD7E5C" w:rsidRPr="00FD7E5C" w:rsidRDefault="00FD7E5C" w:rsidP="00FD7E5C">
      <w:pPr>
        <w:rPr>
          <w:lang w:eastAsia="hu-HU"/>
        </w:rPr>
      </w:pPr>
    </w:p>
    <w:p w14:paraId="2E0DFB75" w14:textId="69749516" w:rsidR="00FD7E5C" w:rsidRDefault="00FD7E5C" w:rsidP="00FD7E5C">
      <w:pPr>
        <w:rPr>
          <w:b/>
          <w:bCs/>
          <w:noProof/>
          <w:sz w:val="20"/>
          <w:szCs w:val="20"/>
          <w:lang w:eastAsia="hu-HU"/>
        </w:rPr>
      </w:pPr>
    </w:p>
    <w:p w14:paraId="3888682D" w14:textId="64115180" w:rsidR="00FD7E5C" w:rsidRDefault="00FD7E5C" w:rsidP="00FD7E5C">
      <w:pPr>
        <w:rPr>
          <w:b/>
          <w:bCs/>
          <w:noProof/>
          <w:sz w:val="20"/>
          <w:szCs w:val="20"/>
          <w:lang w:eastAsia="hu-HU"/>
        </w:rPr>
      </w:pPr>
    </w:p>
    <w:p w14:paraId="07707C76" w14:textId="01636FFF" w:rsidR="00FD7E5C" w:rsidRDefault="00FD7E5C">
      <w:pPr>
        <w:spacing w:after="0" w:line="240" w:lineRule="auto"/>
        <w:ind w:firstLine="0"/>
        <w:jc w:val="left"/>
        <w:rPr>
          <w:lang w:eastAsia="hu-HU"/>
        </w:rPr>
      </w:pPr>
      <w:r>
        <w:rPr>
          <w:lang w:eastAsia="hu-HU"/>
        </w:rPr>
        <w:br w:type="page"/>
      </w:r>
    </w:p>
    <w:p w14:paraId="5ECC34CB" w14:textId="335D9FDD" w:rsidR="00FD7E5C" w:rsidRDefault="00FD7E5C" w:rsidP="00FD7E5C">
      <w:pPr>
        <w:rPr>
          <w:lang w:eastAsia="hu-HU"/>
        </w:rPr>
      </w:pPr>
    </w:p>
    <w:p w14:paraId="5A655856" w14:textId="29CAB714" w:rsidR="00271E3A" w:rsidRDefault="00271E3A" w:rsidP="00271E3A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26336" behindDoc="0" locked="0" layoutInCell="1" allowOverlap="1" wp14:anchorId="78125FAB" wp14:editId="67B160AF">
                <wp:simplePos x="0" y="0"/>
                <wp:positionH relativeFrom="margin">
                  <wp:align>right</wp:align>
                </wp:positionH>
                <wp:positionV relativeFrom="paragraph">
                  <wp:posOffset>190</wp:posOffset>
                </wp:positionV>
                <wp:extent cx="5379522" cy="8134344"/>
                <wp:effectExtent l="0" t="0" r="12065" b="19685"/>
                <wp:wrapSquare wrapText="bothSides"/>
                <wp:docPr id="36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522" cy="81343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 id="32">
                        <w:txbxContent>
                          <w:p w14:paraId="0E90471D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LIBRARY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004CD32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USE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IEEE.STD_LOGIC_1164.ALL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340D0B4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USE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IEEE.Numeric_STD.ALL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893658D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ENTITY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sim_vhdl_test_1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59ABBC18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sim_vhdl_test_1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C5BD7CF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ARCHITECTURE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Behavioral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OF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sim_vhdl_test_1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5A72FA09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vhdl_test_1</w:t>
                            </w:r>
                          </w:p>
                          <w:p w14:paraId="07EF234F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</w:p>
                          <w:p w14:paraId="7C2A40B9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C01EDCB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10C76DC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638C857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a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4B6A732B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a_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DD10FFD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b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685F2ECE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b_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6938322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ret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041A7138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ret_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</w:p>
                          <w:p w14:paraId="057617DC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1E7E1456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5DEF0AC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sim_clock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34C3D0A0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5727514E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A670C9B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E5B6607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signal_in_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3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136624F0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signal_in_3_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0A3D18B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signal_in_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4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37AAB0D7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signal_in_4_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A4EFECD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4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3391B805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signal_out_4_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84D5E78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B2E2CCF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signal_rst_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loop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579EDEC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BEGIN</w:t>
                            </w:r>
                          </w:p>
                          <w:p w14:paraId="71A93FB6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test_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inst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vhdl_test_1</w:t>
                            </w:r>
                          </w:p>
                          <w:p w14:paraId="04FE262D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MAP</w:t>
                            </w:r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gramEnd"/>
                          </w:p>
                          <w:p w14:paraId="250B45F8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,</w:t>
                            </w:r>
                          </w:p>
                          <w:p w14:paraId="3C8808B8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signal_rst_loop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,</w:t>
                            </w:r>
                          </w:p>
                          <w:p w14:paraId="49C35B93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,</w:t>
                            </w:r>
                          </w:p>
                          <w:p w14:paraId="669D0359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signal_in_3,</w:t>
                            </w:r>
                          </w:p>
                          <w:p w14:paraId="30964B38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signal_in_3_rdy,</w:t>
                            </w:r>
                          </w:p>
                          <w:p w14:paraId="10D06DAD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signal_in_4,</w:t>
                            </w:r>
                          </w:p>
                          <w:p w14:paraId="270C4085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signal_in_4_rdy,</w:t>
                            </w:r>
                          </w:p>
                          <w:p w14:paraId="1C13EA69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signal_out_4,</w:t>
                            </w:r>
                          </w:p>
                          <w:p w14:paraId="43148B8C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signal_out_4_rdy</w:t>
                            </w:r>
                          </w:p>
                          <w:p w14:paraId="063A45B1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434BAEF6" w14:textId="4048A923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clk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sim_clock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MAP</w:t>
                            </w:r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7E7F202D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proc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PROCESS</w:t>
                            </w:r>
                          </w:p>
                          <w:p w14:paraId="6E0256D4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BEGIN</w:t>
                            </w:r>
                          </w:p>
                          <w:p w14:paraId="6ACA0636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signal_rst_loop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&lt;= </w:t>
                            </w:r>
                            <w:r>
                              <w:rPr>
                                <w:color w:val="0044DD"/>
                              </w:rPr>
                              <w:t>'0'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35D47EA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&lt;= </w:t>
                            </w:r>
                            <w:r>
                              <w:rPr>
                                <w:color w:val="0044DD"/>
                              </w:rPr>
                              <w:t>'0'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C9CD76B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signal_in_3 &lt;=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to_unsigned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32</w:t>
                            </w:r>
                            <w:r>
                              <w:rPr>
                                <w:color w:val="333333"/>
                              </w:rPr>
                              <w:t>));</w:t>
                            </w:r>
                          </w:p>
                          <w:p w14:paraId="7800DD90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signal_in_3_rdy &lt;=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440D845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signal_in_4 &lt;=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to_unsigned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32</w:t>
                            </w:r>
                            <w:r>
                              <w:rPr>
                                <w:color w:val="333333"/>
                              </w:rPr>
                              <w:t>));</w:t>
                            </w:r>
                          </w:p>
                          <w:p w14:paraId="56B5ABC0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signal_in_4_rdy &lt;=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28AD90B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WAIT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FOR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200</w:t>
                            </w:r>
                            <w:r>
                              <w:rPr>
                                <w:color w:val="333333"/>
                              </w:rPr>
                              <w:t>ns;</w:t>
                            </w:r>
                          </w:p>
                          <w:p w14:paraId="73B52ADF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&lt;= </w:t>
                            </w:r>
                            <w:r>
                              <w:rPr>
                                <w:color w:val="0044DD"/>
                              </w:rPr>
                              <w:t>'1'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E788446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signal_in_3_rdy &lt;=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07761FA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signal_in_4 &lt;=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to_unsigned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1</w:t>
                            </w:r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32</w:t>
                            </w:r>
                            <w:r>
                              <w:rPr>
                                <w:color w:val="333333"/>
                              </w:rPr>
                              <w:t>));</w:t>
                            </w:r>
                          </w:p>
                          <w:p w14:paraId="7EF6608D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signal_in_4_rdy &lt;=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CE2EBEC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WAIT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FOR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10</w:t>
                            </w:r>
                            <w:r>
                              <w:rPr>
                                <w:color w:val="333333"/>
                              </w:rPr>
                              <w:t>ns;</w:t>
                            </w:r>
                          </w:p>
                          <w:p w14:paraId="388194ED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&lt;= </w:t>
                            </w:r>
                            <w:r>
                              <w:rPr>
                                <w:color w:val="0044DD"/>
                              </w:rPr>
                              <w:t>'0'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E3B19EB" w14:textId="111A7315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WAIT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FOR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100</w:t>
                            </w:r>
                            <w:r>
                              <w:rPr>
                                <w:color w:val="333333"/>
                              </w:rPr>
                              <w:t>ns;</w:t>
                            </w:r>
                          </w:p>
                          <w:p w14:paraId="3EBDB755" w14:textId="1C546B2E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signal_in_3 &lt;=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to_unsigned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</w:t>
                            </w:r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32</w:t>
                            </w:r>
                            <w:r>
                              <w:rPr>
                                <w:color w:val="333333"/>
                              </w:rPr>
                              <w:t>));</w:t>
                            </w:r>
                          </w:p>
                          <w:p w14:paraId="1C5E33B3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signal_in_3_rdy &lt;=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4F22002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WAIT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FOR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200</w:t>
                            </w:r>
                            <w:r>
                              <w:rPr>
                                <w:color w:val="333333"/>
                              </w:rPr>
                              <w:t>ns;</w:t>
                            </w:r>
                          </w:p>
                          <w:p w14:paraId="37C2DF98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&lt;= </w:t>
                            </w:r>
                            <w:r>
                              <w:rPr>
                                <w:color w:val="0044DD"/>
                              </w:rPr>
                              <w:t>'1'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A088F27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signal_in_3 &lt;=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to_unsigned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7</w:t>
                            </w:r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32</w:t>
                            </w:r>
                            <w:r>
                              <w:rPr>
                                <w:color w:val="333333"/>
                              </w:rPr>
                              <w:t>));</w:t>
                            </w:r>
                          </w:p>
                          <w:p w14:paraId="4568A934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signal_in_3_rdy &lt;=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B300828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signal_in_4 &lt;=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to_unsigned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123</w:t>
                            </w:r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32</w:t>
                            </w:r>
                            <w:r>
                              <w:rPr>
                                <w:color w:val="333333"/>
                              </w:rPr>
                              <w:t>));</w:t>
                            </w:r>
                          </w:p>
                          <w:p w14:paraId="5CB5BF52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signal_in_4_rdy &lt;=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3798FFF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WAIT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FOR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10</w:t>
                            </w:r>
                            <w:r>
                              <w:rPr>
                                <w:color w:val="333333"/>
                              </w:rPr>
                              <w:t>ns;</w:t>
                            </w:r>
                          </w:p>
                          <w:p w14:paraId="2995EFFF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&lt;= </w:t>
                            </w:r>
                            <w:r>
                              <w:rPr>
                                <w:color w:val="0044DD"/>
                              </w:rPr>
                              <w:t>'0'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824D29D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WAIT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FOR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100</w:t>
                            </w:r>
                            <w:r>
                              <w:rPr>
                                <w:color w:val="333333"/>
                              </w:rPr>
                              <w:t>ns;</w:t>
                            </w:r>
                          </w:p>
                          <w:p w14:paraId="37B0CE17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signal_in_3_rdy &lt;=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4DF2857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WAIT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FOR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1000</w:t>
                            </w:r>
                            <w:r>
                              <w:rPr>
                                <w:color w:val="333333"/>
                              </w:rPr>
                              <w:t>ns;</w:t>
                            </w:r>
                          </w:p>
                          <w:p w14:paraId="501B5F3B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PROCESS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5213B2B" w14:textId="77777777" w:rsidR="00B658FE" w:rsidRDefault="00B658FE" w:rsidP="00271E3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Behavioral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E2C3223" w14:textId="0DF14FA1" w:rsidR="00B658FE" w:rsidRDefault="00B658FE" w:rsidP="00271E3A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25FAB" id="_x0000_s1059" type="#_x0000_t202" style="position:absolute;left:0;text-align:left;margin-left:372.4pt;margin-top:0;width:423.6pt;height:640.5pt;z-index:251726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">
                <v:textbox style="mso-next-textbox:#_x0000_s1062">
                  <w:txbxContent>
                    <w:p w14:paraId="0E90471D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LIBRARY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E84B5"/>
                        </w:rPr>
                        <w:t>IEEE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004CD32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USE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E84B5"/>
                        </w:rPr>
                        <w:t>IEEE.STD_LOGIC_1164.ALL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340D0B4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USE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E84B5"/>
                        </w:rPr>
                        <w:t>IEEE.Numeric_STD.ALL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4893658D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ENTITY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sim_vhdl_test_1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59ABBC18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sim_vhdl_test_1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C5BD7CF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ARCHITECTURE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Behavioral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OF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sim_vhdl_test_1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5A72FA09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vhdl_test_1</w:t>
                      </w:r>
                    </w:p>
                    <w:p w14:paraId="07EF234F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</w:p>
                    <w:p w14:paraId="7C2A40B9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C01EDCB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loop_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10C76DC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638C857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gramStart"/>
                      <w:r>
                        <w:rPr>
                          <w:color w:val="333333"/>
                        </w:rPr>
                        <w:t>a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4B6A732B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a_</w:t>
                      </w:r>
                      <w:proofErr w:type="gramStart"/>
                      <w:r>
                        <w:rPr>
                          <w:color w:val="333333"/>
                        </w:rPr>
                        <w:t>rdy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DD10FFD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gramStart"/>
                      <w:r>
                        <w:rPr>
                          <w:color w:val="333333"/>
                        </w:rPr>
                        <w:t>b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685F2ECE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b_</w:t>
                      </w:r>
                      <w:proofErr w:type="gramStart"/>
                      <w:r>
                        <w:rPr>
                          <w:color w:val="333333"/>
                        </w:rPr>
                        <w:t>rdy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6938322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ret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041A7138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ret_</w:t>
                      </w:r>
                      <w:proofErr w:type="gramStart"/>
                      <w:r>
                        <w:rPr>
                          <w:color w:val="333333"/>
                        </w:rPr>
                        <w:t>rdy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</w:p>
                    <w:p w14:paraId="057617DC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1E7E1456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5DEF0AC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sim_clock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34C3D0A0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proofErr w:type="spellEnd"/>
                      <w:r>
                        <w:rPr>
                          <w:color w:val="333333"/>
                        </w:rPr>
                        <w:t>);</w:t>
                      </w:r>
                    </w:p>
                    <w:p w14:paraId="5727514E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A670C9B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signal_</w:t>
                      </w:r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E5B6607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signal_in_</w:t>
                      </w:r>
                      <w:proofErr w:type="gramStart"/>
                      <w:r>
                        <w:rPr>
                          <w:color w:val="333333"/>
                        </w:rPr>
                        <w:t>3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136624F0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signal_in_3_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0A3D18B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signal_in_</w:t>
                      </w:r>
                      <w:proofErr w:type="gramStart"/>
                      <w:r>
                        <w:rPr>
                          <w:color w:val="333333"/>
                        </w:rPr>
                        <w:t>4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37AAB0D7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signal_in_4_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A4EFECD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</w:t>
                      </w:r>
                      <w:proofErr w:type="gramStart"/>
                      <w:r>
                        <w:rPr>
                          <w:color w:val="333333"/>
                        </w:rPr>
                        <w:t>4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3391B805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signal_out_4_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84D5E78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signal_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B2E2CCF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signal_rst_</w:t>
                      </w:r>
                      <w:proofErr w:type="gramStart"/>
                      <w:r>
                        <w:rPr>
                          <w:color w:val="333333"/>
                        </w:rPr>
                        <w:t>loop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579EDEC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BEGIN</w:t>
                      </w:r>
                    </w:p>
                    <w:p w14:paraId="71A93FB6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test_</w:t>
                      </w:r>
                      <w:proofErr w:type="gramStart"/>
                      <w:r>
                        <w:rPr>
                          <w:color w:val="333333"/>
                        </w:rPr>
                        <w:t>inst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vhdl_test_1</w:t>
                      </w:r>
                    </w:p>
                    <w:p w14:paraId="04FE262D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bCs/>
                          <w:color w:val="008800"/>
                        </w:rPr>
                        <w:t>MAP</w:t>
                      </w:r>
                      <w:r>
                        <w:rPr>
                          <w:color w:val="333333"/>
                        </w:rPr>
                        <w:t>(</w:t>
                      </w:r>
                      <w:proofErr w:type="gramEnd"/>
                    </w:p>
                    <w:p w14:paraId="250B45F8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signal_rst</w:t>
                      </w:r>
                      <w:proofErr w:type="spellEnd"/>
                      <w:r>
                        <w:rPr>
                          <w:color w:val="333333"/>
                        </w:rPr>
                        <w:t>,</w:t>
                      </w:r>
                    </w:p>
                    <w:p w14:paraId="3C8808B8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signal_rst_loop</w:t>
                      </w:r>
                      <w:proofErr w:type="spellEnd"/>
                      <w:r>
                        <w:rPr>
                          <w:color w:val="333333"/>
                        </w:rPr>
                        <w:t>,</w:t>
                      </w:r>
                    </w:p>
                    <w:p w14:paraId="49C35B93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signal_clk</w:t>
                      </w:r>
                      <w:proofErr w:type="spellEnd"/>
                      <w:r>
                        <w:rPr>
                          <w:color w:val="333333"/>
                        </w:rPr>
                        <w:t>,</w:t>
                      </w:r>
                    </w:p>
                    <w:p w14:paraId="669D0359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signal_in_3,</w:t>
                      </w:r>
                    </w:p>
                    <w:p w14:paraId="30964B38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signal_in_3_rdy,</w:t>
                      </w:r>
                    </w:p>
                    <w:p w14:paraId="10D06DAD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signal_in_4,</w:t>
                      </w:r>
                    </w:p>
                    <w:p w14:paraId="270C4085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signal_in_4_rdy,</w:t>
                      </w:r>
                    </w:p>
                    <w:p w14:paraId="1C13EA69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signal_out_4,</w:t>
                      </w:r>
                    </w:p>
                    <w:p w14:paraId="43148B8C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signal_out_4_rdy</w:t>
                      </w:r>
                    </w:p>
                    <w:p w14:paraId="063A45B1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434BAEF6" w14:textId="4048A923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clk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sim_clock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MAP</w:t>
                      </w:r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r>
                        <w:rPr>
                          <w:color w:val="333333"/>
                        </w:rPr>
                        <w:t>signal_clk</w:t>
                      </w:r>
                      <w:proofErr w:type="spellEnd"/>
                      <w:r>
                        <w:rPr>
                          <w:color w:val="333333"/>
                        </w:rPr>
                        <w:t>);</w:t>
                      </w:r>
                    </w:p>
                    <w:p w14:paraId="7E7F202D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proc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PROCESS</w:t>
                      </w:r>
                    </w:p>
                    <w:p w14:paraId="6E0256D4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BEGIN</w:t>
                      </w:r>
                    </w:p>
                    <w:p w14:paraId="6ACA0636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signal_rst_loop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&lt;= </w:t>
                      </w:r>
                      <w:r>
                        <w:rPr>
                          <w:color w:val="0044DD"/>
                        </w:rPr>
                        <w:t>'0'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35D47EA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signal_rst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&lt;= </w:t>
                      </w:r>
                      <w:r>
                        <w:rPr>
                          <w:color w:val="0044DD"/>
                        </w:rPr>
                        <w:t>'0'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C9CD76B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signal_in_3 &lt;=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</w:t>
                      </w:r>
                      <w:proofErr w:type="gramStart"/>
                      <w:r>
                        <w:rPr>
                          <w:b/>
                          <w:bCs/>
                          <w:color w:val="333399"/>
                        </w:rPr>
                        <w:t>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to_unsigned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00DD"/>
                        </w:rPr>
                        <w:t>32</w:t>
                      </w:r>
                      <w:r>
                        <w:rPr>
                          <w:color w:val="333333"/>
                        </w:rPr>
                        <w:t>));</w:t>
                      </w:r>
                    </w:p>
                    <w:p w14:paraId="7800DD90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signal_in_3_rdy &lt;= </w:t>
                      </w:r>
                      <w:proofErr w:type="spellStart"/>
                      <w:r>
                        <w:rPr>
                          <w:color w:val="333333"/>
                        </w:rPr>
                        <w:t>true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5440D845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signal_in_4 &lt;=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</w:t>
                      </w:r>
                      <w:proofErr w:type="gramStart"/>
                      <w:r>
                        <w:rPr>
                          <w:b/>
                          <w:bCs/>
                          <w:color w:val="333399"/>
                        </w:rPr>
                        <w:t>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to_unsigned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00DD"/>
                        </w:rPr>
                        <w:t>32</w:t>
                      </w:r>
                      <w:r>
                        <w:rPr>
                          <w:color w:val="333333"/>
                        </w:rPr>
                        <w:t>));</w:t>
                      </w:r>
                    </w:p>
                    <w:p w14:paraId="56B5ABC0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signal_in_4_rdy &lt;= </w:t>
                      </w:r>
                      <w:proofErr w:type="spellStart"/>
                      <w:r>
                        <w:rPr>
                          <w:color w:val="333333"/>
                        </w:rPr>
                        <w:t>true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128AD90B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WAIT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FOR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200</w:t>
                      </w:r>
                      <w:r>
                        <w:rPr>
                          <w:color w:val="333333"/>
                        </w:rPr>
                        <w:t>ns;</w:t>
                      </w:r>
                    </w:p>
                    <w:p w14:paraId="73B52ADF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signal_rst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&lt;= </w:t>
                      </w:r>
                      <w:r>
                        <w:rPr>
                          <w:color w:val="0044DD"/>
                        </w:rPr>
                        <w:t>'1'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E788446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signal_in_3_rdy &lt;= </w:t>
                      </w:r>
                      <w:proofErr w:type="spellStart"/>
                      <w:r>
                        <w:rPr>
                          <w:color w:val="333333"/>
                        </w:rPr>
                        <w:t>false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007761FA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signal_in_4 &lt;=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</w:t>
                      </w:r>
                      <w:proofErr w:type="gramStart"/>
                      <w:r>
                        <w:rPr>
                          <w:b/>
                          <w:bCs/>
                          <w:color w:val="333399"/>
                        </w:rPr>
                        <w:t>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to_unsigned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1</w:t>
                      </w:r>
                      <w:r>
                        <w:rPr>
                          <w:color w:val="333333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00DD"/>
                        </w:rPr>
                        <w:t>32</w:t>
                      </w:r>
                      <w:r>
                        <w:rPr>
                          <w:color w:val="333333"/>
                        </w:rPr>
                        <w:t>));</w:t>
                      </w:r>
                    </w:p>
                    <w:p w14:paraId="7EF6608D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signal_in_4_rdy &lt;= </w:t>
                      </w:r>
                      <w:proofErr w:type="spellStart"/>
                      <w:r>
                        <w:rPr>
                          <w:color w:val="333333"/>
                        </w:rPr>
                        <w:t>true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4CE2EBEC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WAIT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FOR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10</w:t>
                      </w:r>
                      <w:r>
                        <w:rPr>
                          <w:color w:val="333333"/>
                        </w:rPr>
                        <w:t>ns;</w:t>
                      </w:r>
                    </w:p>
                    <w:p w14:paraId="388194ED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signal_rst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&lt;= </w:t>
                      </w:r>
                      <w:r>
                        <w:rPr>
                          <w:color w:val="0044DD"/>
                        </w:rPr>
                        <w:t>'0'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E3B19EB" w14:textId="111A7315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WAIT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FOR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100</w:t>
                      </w:r>
                      <w:r>
                        <w:rPr>
                          <w:color w:val="333333"/>
                        </w:rPr>
                        <w:t>ns;</w:t>
                      </w:r>
                    </w:p>
                    <w:p w14:paraId="3EBDB755" w14:textId="1C546B2E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signal_in_3 &lt;=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</w:t>
                      </w:r>
                      <w:proofErr w:type="gramStart"/>
                      <w:r>
                        <w:rPr>
                          <w:b/>
                          <w:bCs/>
                          <w:color w:val="333399"/>
                        </w:rPr>
                        <w:t>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to_unsigned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</w:t>
                      </w:r>
                      <w:r>
                        <w:rPr>
                          <w:color w:val="333333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00DD"/>
                        </w:rPr>
                        <w:t>32</w:t>
                      </w:r>
                      <w:r>
                        <w:rPr>
                          <w:color w:val="333333"/>
                        </w:rPr>
                        <w:t>));</w:t>
                      </w:r>
                    </w:p>
                    <w:p w14:paraId="1C5E33B3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signal_in_3_rdy &lt;= </w:t>
                      </w:r>
                      <w:proofErr w:type="spellStart"/>
                      <w:r>
                        <w:rPr>
                          <w:color w:val="333333"/>
                        </w:rPr>
                        <w:t>true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64F22002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WAIT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FOR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200</w:t>
                      </w:r>
                      <w:r>
                        <w:rPr>
                          <w:color w:val="333333"/>
                        </w:rPr>
                        <w:t>ns;</w:t>
                      </w:r>
                    </w:p>
                    <w:p w14:paraId="37C2DF98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signal_rst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&lt;= </w:t>
                      </w:r>
                      <w:r>
                        <w:rPr>
                          <w:color w:val="0044DD"/>
                        </w:rPr>
                        <w:t>'1'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A088F27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signal_in_3 &lt;=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</w:t>
                      </w:r>
                      <w:proofErr w:type="gramStart"/>
                      <w:r>
                        <w:rPr>
                          <w:b/>
                          <w:bCs/>
                          <w:color w:val="333399"/>
                        </w:rPr>
                        <w:t>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to_unsigned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7</w:t>
                      </w:r>
                      <w:r>
                        <w:rPr>
                          <w:color w:val="333333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00DD"/>
                        </w:rPr>
                        <w:t>32</w:t>
                      </w:r>
                      <w:r>
                        <w:rPr>
                          <w:color w:val="333333"/>
                        </w:rPr>
                        <w:t>));</w:t>
                      </w:r>
                    </w:p>
                    <w:p w14:paraId="4568A934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signal_in_3_rdy &lt;= </w:t>
                      </w:r>
                      <w:proofErr w:type="spellStart"/>
                      <w:r>
                        <w:rPr>
                          <w:color w:val="333333"/>
                        </w:rPr>
                        <w:t>false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5B300828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signal_in_4 &lt;=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</w:t>
                      </w:r>
                      <w:proofErr w:type="gramStart"/>
                      <w:r>
                        <w:rPr>
                          <w:b/>
                          <w:bCs/>
                          <w:color w:val="333399"/>
                        </w:rPr>
                        <w:t>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to_unsigned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123</w:t>
                      </w:r>
                      <w:r>
                        <w:rPr>
                          <w:color w:val="333333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00DD"/>
                        </w:rPr>
                        <w:t>32</w:t>
                      </w:r>
                      <w:r>
                        <w:rPr>
                          <w:color w:val="333333"/>
                        </w:rPr>
                        <w:t>));</w:t>
                      </w:r>
                    </w:p>
                    <w:p w14:paraId="5CB5BF52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signal_in_4_rdy &lt;= </w:t>
                      </w:r>
                      <w:proofErr w:type="spellStart"/>
                      <w:r>
                        <w:rPr>
                          <w:color w:val="333333"/>
                        </w:rPr>
                        <w:t>true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43798FFF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WAIT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FOR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10</w:t>
                      </w:r>
                      <w:r>
                        <w:rPr>
                          <w:color w:val="333333"/>
                        </w:rPr>
                        <w:t>ns;</w:t>
                      </w:r>
                    </w:p>
                    <w:p w14:paraId="2995EFFF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signal_rst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&lt;= </w:t>
                      </w:r>
                      <w:r>
                        <w:rPr>
                          <w:color w:val="0044DD"/>
                        </w:rPr>
                        <w:t>'0'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824D29D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WAIT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FOR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100</w:t>
                      </w:r>
                      <w:r>
                        <w:rPr>
                          <w:color w:val="333333"/>
                        </w:rPr>
                        <w:t>ns;</w:t>
                      </w:r>
                    </w:p>
                    <w:p w14:paraId="37B0CE17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signal_in_3_rdy &lt;= </w:t>
                      </w:r>
                      <w:proofErr w:type="spellStart"/>
                      <w:r>
                        <w:rPr>
                          <w:color w:val="333333"/>
                        </w:rPr>
                        <w:t>true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14DF2857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WAIT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FOR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1000</w:t>
                      </w:r>
                      <w:r>
                        <w:rPr>
                          <w:color w:val="333333"/>
                        </w:rPr>
                        <w:t>ns;</w:t>
                      </w:r>
                    </w:p>
                    <w:p w14:paraId="501B5F3B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PROCESS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5213B2B" w14:textId="77777777" w:rsidR="00B658FE" w:rsidRDefault="00B658FE" w:rsidP="00271E3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Behavioral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4E2C3223" w14:textId="0DF14FA1" w:rsidR="00B658FE" w:rsidRDefault="00B658FE" w:rsidP="00271E3A">
                      <w:pPr>
                        <w:ind w:firstLine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704C7B1" w14:textId="3EAAD1AD" w:rsidR="00271E3A" w:rsidRDefault="00B9767A" w:rsidP="00B9767A">
      <w:pPr>
        <w:ind w:firstLine="0"/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736576" behindDoc="0" locked="0" layoutInCell="1" allowOverlap="1" wp14:anchorId="12442D0A" wp14:editId="6C34237C">
                <wp:simplePos x="0" y="0"/>
                <wp:positionH relativeFrom="margin">
                  <wp:align>right</wp:align>
                </wp:positionH>
                <wp:positionV relativeFrom="paragraph">
                  <wp:posOffset>4735830</wp:posOffset>
                </wp:positionV>
                <wp:extent cx="5372100" cy="4124325"/>
                <wp:effectExtent l="0" t="0" r="19050" b="28575"/>
                <wp:wrapSquare wrapText="bothSides"/>
                <wp:docPr id="35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412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 id="33">
                        <w:txbxContent>
                          <w:p w14:paraId="2FB67FF9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LIBRARY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7584E6C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USE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IEEE.STD_LOGIC_1164.ALL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1C54C57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USE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IEEE.Numeric_STD.ALL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90E8DE7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ENTITY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vhdl_test_2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6E66D120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</w:p>
                          <w:p w14:paraId="79719C47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685401D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0F956CE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883CE23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sum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0388027D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sum_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3D42CDC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ret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4DC9B748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ret_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</w:p>
                          <w:p w14:paraId="4E892A4F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7F28FAC7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vhdl_test_2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2299B94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ARCHITECTURE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Behavioral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OF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vhdl_test_2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71425D32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Init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19FE3E9A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</w:p>
                          <w:p w14:paraId="49B4621A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8245637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50C3C7F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17996AD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009629B7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BCB142B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output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58D1826C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output1_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</w:p>
                          <w:p w14:paraId="7885558A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2E2F91A9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1F3C40D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Assign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2FB527C0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</w:p>
                          <w:p w14:paraId="53C2C27F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1AC627E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D4B6C3D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18452BA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5C667911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23F76A9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output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37B82A68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output1_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</w:p>
                          <w:p w14:paraId="2F3F98AC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35D0BD80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402A820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loop10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14F89830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</w:p>
                          <w:p w14:paraId="1FF324A2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DD1215C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AF99D56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515E10F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d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0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3367B6D2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d0_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CDD5CDF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d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4340B4E6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d1_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468A5E3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x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0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5DB0B022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x0_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E61EACE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z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6D79D499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z1_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</w:p>
                          <w:p w14:paraId="75DDE3C5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5C77F5E0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1206F37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CONSTANT</w:t>
                            </w:r>
                            <w:r>
                              <w:rPr>
                                <w:color w:val="333333"/>
                              </w:rPr>
                              <w:t xml:space="preserve"> constant_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12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 xml:space="preserve">) := </w:t>
                            </w:r>
                            <w:r>
                              <w:rPr>
                                <w:color w:val="333333"/>
                                <w:shd w:val="clear" w:color="auto" w:fill="FFF0F0"/>
                              </w:rPr>
                              <w:t>"00000000000000000000000000000000"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457467A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CONSTANT</w:t>
                            </w:r>
                            <w:r>
                              <w:rPr>
                                <w:color w:val="333333"/>
                              </w:rPr>
                              <w:t xml:space="preserve"> constant_12_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 xml:space="preserve"> :=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337AAB0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CONSTANT</w:t>
                            </w:r>
                            <w:r>
                              <w:rPr>
                                <w:color w:val="333333"/>
                              </w:rPr>
                              <w:t xml:space="preserve"> constant_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 xml:space="preserve">) := </w:t>
                            </w:r>
                            <w:r>
                              <w:rPr>
                                <w:color w:val="333333"/>
                                <w:shd w:val="clear" w:color="auto" w:fill="FFF0F0"/>
                              </w:rPr>
                              <w:t>"00000000000000000000000000010100"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99BE43F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CONSTANT</w:t>
                            </w:r>
                            <w:r>
                              <w:rPr>
                                <w:color w:val="333333"/>
                              </w:rPr>
                              <w:t xml:space="preserve"> constant_11_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 xml:space="preserve"> :=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C903B92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14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744A4573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signal_out_14_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0573EE4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13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0E14A33F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signal_out_13_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8C76960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signal_sum_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15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25225846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signal_sum_15_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1A14B73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signal_z1_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16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13D84256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signal_z1_16_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A75A2A0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BEGIN</w:t>
                            </w:r>
                          </w:p>
                          <w:p w14:paraId="3DECB59B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init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7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Init</w:t>
                            </w:r>
                            <w:proofErr w:type="spellEnd"/>
                          </w:p>
                          <w:p w14:paraId="3CFFE136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MAP</w:t>
                            </w:r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, constant_11, constant_11_rdy, signal_out_13, signal_out_13_rdy);</w:t>
                            </w:r>
                          </w:p>
                          <w:p w14:paraId="3F6FAFA8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assign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8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Assign</w:t>
                            </w:r>
                            <w:proofErr w:type="spellEnd"/>
                          </w:p>
                          <w:p w14:paraId="3AB28E1B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MAP</w:t>
                            </w:r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, constant_12, constant_12_rdy, signal_out_14, signal_out_14_rdy);</w:t>
                            </w:r>
                          </w:p>
                          <w:p w14:paraId="6F0285FC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loop10node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0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loop10</w:t>
                            </w:r>
                          </w:p>
                          <w:p w14:paraId="4EDB0F21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MAP</w:t>
                            </w:r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, signal_sum_15, signal_sum_15_rdy, signal_out_14, signal_out_14_rdy, signal_out_13, signal_out_13_rdy, signal_z1_16, signal_z1_16_rdy);</w:t>
                            </w:r>
                          </w:p>
                          <w:p w14:paraId="44E0451F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signal_sum_15 &lt;= sum;</w:t>
                            </w:r>
                          </w:p>
                          <w:p w14:paraId="6AC891D2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signal_sum_15_rdy &lt;=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sum_rdy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B8F2425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proofErr w:type="spellStart"/>
                            <w:r>
                              <w:rPr>
                                <w:color w:val="333333"/>
                              </w:rPr>
                              <w:t>ret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&lt;= signal_z1_16;</w:t>
                            </w:r>
                          </w:p>
                          <w:p w14:paraId="2D6A66D9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proofErr w:type="spellStart"/>
                            <w:r>
                              <w:rPr>
                                <w:color w:val="333333"/>
                              </w:rPr>
                              <w:t>ret_rdy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&lt;= signal_z1_16_rdy;</w:t>
                            </w:r>
                          </w:p>
                          <w:p w14:paraId="65F870A4" w14:textId="77777777" w:rsidR="00B658FE" w:rsidRDefault="00B658FE" w:rsidP="00B9767A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Behavioral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DC70889" w14:textId="098FC012" w:rsidR="00B658FE" w:rsidRDefault="00B658FE" w:rsidP="00B9767A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42D0A" id="_x0000_s1060" type="#_x0000_t202" style="position:absolute;left:0;text-align:left;margin-left:371.8pt;margin-top:372.9pt;width:423pt;height:324.75pt;z-index:2517365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">
                <v:textbox style="mso-next-textbox:#_x0000_s1063">
                  <w:txbxContent>
                    <w:p w14:paraId="2FB67FF9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LIBRARY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E84B5"/>
                        </w:rPr>
                        <w:t>IEEE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7584E6C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USE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E84B5"/>
                        </w:rPr>
                        <w:t>IEEE.STD_LOGIC_1164.ALL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1C54C57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USE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E84B5"/>
                        </w:rPr>
                        <w:t>IEEE.Numeric_STD.ALL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690E8DE7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ENTITY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vhdl_test_2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6E66D120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</w:p>
                    <w:p w14:paraId="79719C47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685401D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loop_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0F956CE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883CE23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gramStart"/>
                      <w:r>
                        <w:rPr>
                          <w:color w:val="333333"/>
                        </w:rPr>
                        <w:t>sum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0388027D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sum_</w:t>
                      </w:r>
                      <w:proofErr w:type="gramStart"/>
                      <w:r>
                        <w:rPr>
                          <w:color w:val="333333"/>
                        </w:rPr>
                        <w:t>rdy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3D42CDC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ret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4DC9B748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ret_</w:t>
                      </w:r>
                      <w:proofErr w:type="gramStart"/>
                      <w:r>
                        <w:rPr>
                          <w:color w:val="333333"/>
                        </w:rPr>
                        <w:t>rdy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</w:p>
                    <w:p w14:paraId="4E892A4F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7F28FAC7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vhdl_test_2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2299B94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ARCHITECTURE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Behavioral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OF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vhdl_test_2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71425D32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Init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19FE3E9A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</w:p>
                    <w:p w14:paraId="49B4621A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8245637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loop_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50C3C7F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17996AD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009629B7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BCB142B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output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58D1826C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output1_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</w:p>
                    <w:p w14:paraId="7885558A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2E2F91A9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1F3C40D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Assign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2FB527C0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</w:p>
                    <w:p w14:paraId="53C2C27F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1AC627E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loop_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D4B6C3D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18452BA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5C667911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23F76A9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output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37B82A68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output1_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</w:p>
                    <w:p w14:paraId="2F3F98AC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35D0BD80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402A820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loop10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14F89830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</w:p>
                    <w:p w14:paraId="1FF324A2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DD1215C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loop_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AF99D56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515E10F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d</w:t>
                      </w:r>
                      <w:proofErr w:type="gramStart"/>
                      <w:r>
                        <w:rPr>
                          <w:color w:val="333333"/>
                        </w:rPr>
                        <w:t>0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3367B6D2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d0_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CDD5CDF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d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4340B4E6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d1_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468A5E3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x</w:t>
                      </w:r>
                      <w:proofErr w:type="gramStart"/>
                      <w:r>
                        <w:rPr>
                          <w:color w:val="333333"/>
                        </w:rPr>
                        <w:t>0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5DB0B022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x0_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E61EACE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z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6D79D499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z1_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</w:p>
                    <w:p w14:paraId="75DDE3C5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5C77F5E0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1206F37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CONSTANT</w:t>
                      </w:r>
                      <w:r>
                        <w:rPr>
                          <w:color w:val="333333"/>
                        </w:rPr>
                        <w:t xml:space="preserve"> constant_</w:t>
                      </w:r>
                      <w:proofErr w:type="gramStart"/>
                      <w:r>
                        <w:rPr>
                          <w:color w:val="333333"/>
                        </w:rPr>
                        <w:t>12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 xml:space="preserve">) := </w:t>
                      </w:r>
                      <w:r>
                        <w:rPr>
                          <w:color w:val="333333"/>
                          <w:shd w:val="clear" w:color="auto" w:fill="FFF0F0"/>
                        </w:rPr>
                        <w:t>"00000000000000000000000000000000"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457467A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CONSTANT</w:t>
                      </w:r>
                      <w:r>
                        <w:rPr>
                          <w:color w:val="333333"/>
                        </w:rPr>
                        <w:t xml:space="preserve"> constant_12_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 xml:space="preserve"> := </w:t>
                      </w:r>
                      <w:proofErr w:type="spellStart"/>
                      <w:r>
                        <w:rPr>
                          <w:color w:val="333333"/>
                        </w:rPr>
                        <w:t>true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3337AAB0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CONSTANT</w:t>
                      </w:r>
                      <w:r>
                        <w:rPr>
                          <w:color w:val="333333"/>
                        </w:rPr>
                        <w:t xml:space="preserve"> constant_</w:t>
                      </w:r>
                      <w:proofErr w:type="gramStart"/>
                      <w:r>
                        <w:rPr>
                          <w:color w:val="333333"/>
                        </w:rPr>
                        <w:t>11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 xml:space="preserve">) := </w:t>
                      </w:r>
                      <w:r>
                        <w:rPr>
                          <w:color w:val="333333"/>
                          <w:shd w:val="clear" w:color="auto" w:fill="FFF0F0"/>
                        </w:rPr>
                        <w:t>"00000000000000000000000000010100"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99BE43F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CONSTANT</w:t>
                      </w:r>
                      <w:r>
                        <w:rPr>
                          <w:color w:val="333333"/>
                        </w:rPr>
                        <w:t xml:space="preserve"> constant_11_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 xml:space="preserve"> := </w:t>
                      </w:r>
                      <w:proofErr w:type="spellStart"/>
                      <w:r>
                        <w:rPr>
                          <w:color w:val="333333"/>
                        </w:rPr>
                        <w:t>true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6C903B92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</w:t>
                      </w:r>
                      <w:proofErr w:type="gramStart"/>
                      <w:r>
                        <w:rPr>
                          <w:color w:val="333333"/>
                        </w:rPr>
                        <w:t>14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744A4573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signal_out_14_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0573EE4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</w:t>
                      </w:r>
                      <w:proofErr w:type="gramStart"/>
                      <w:r>
                        <w:rPr>
                          <w:color w:val="333333"/>
                        </w:rPr>
                        <w:t>13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0E14A33F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signal_out_13_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8C76960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signal_sum_</w:t>
                      </w:r>
                      <w:proofErr w:type="gramStart"/>
                      <w:r>
                        <w:rPr>
                          <w:color w:val="333333"/>
                        </w:rPr>
                        <w:t>15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25225846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signal_sum_15_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1A14B73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signal_z1_</w:t>
                      </w:r>
                      <w:proofErr w:type="gramStart"/>
                      <w:r>
                        <w:rPr>
                          <w:color w:val="333333"/>
                        </w:rPr>
                        <w:t>16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13D84256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signal_z1_16_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A75A2A0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BEGIN</w:t>
                      </w:r>
                    </w:p>
                    <w:p w14:paraId="3DECB59B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init</w:t>
                      </w:r>
                      <w:proofErr w:type="gramStart"/>
                      <w:r>
                        <w:rPr>
                          <w:color w:val="333333"/>
                        </w:rPr>
                        <w:t>7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Init</w:t>
                      </w:r>
                      <w:proofErr w:type="spellEnd"/>
                    </w:p>
                    <w:p w14:paraId="3CFFE136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bCs/>
                          <w:color w:val="008800"/>
                        </w:rPr>
                        <w:t>MAP</w:t>
                      </w:r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loop_rst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>, constant_11, constant_11_rdy, signal_out_13, signal_out_13_rdy);</w:t>
                      </w:r>
                    </w:p>
                    <w:p w14:paraId="3F6FAFA8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assign</w:t>
                      </w:r>
                      <w:proofErr w:type="gramStart"/>
                      <w:r>
                        <w:rPr>
                          <w:color w:val="333333"/>
                        </w:rPr>
                        <w:t>8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Assign</w:t>
                      </w:r>
                      <w:proofErr w:type="spellEnd"/>
                    </w:p>
                    <w:p w14:paraId="3AB28E1B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bCs/>
                          <w:color w:val="008800"/>
                        </w:rPr>
                        <w:t>MAP</w:t>
                      </w:r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loop_rst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>, constant_12, constant_12_rdy, signal_out_14, signal_out_14_rdy);</w:t>
                      </w:r>
                    </w:p>
                    <w:p w14:paraId="6F0285FC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loop10node</w:t>
                      </w:r>
                      <w:proofErr w:type="gramStart"/>
                      <w:r>
                        <w:rPr>
                          <w:color w:val="333333"/>
                        </w:rPr>
                        <w:t>0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loop10</w:t>
                      </w:r>
                    </w:p>
                    <w:p w14:paraId="4EDB0F21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bCs/>
                          <w:color w:val="008800"/>
                        </w:rPr>
                        <w:t>MAP</w:t>
                      </w:r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loop_rst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>, signal_sum_15, signal_sum_15_rdy, signal_out_14, signal_out_14_rdy, signal_out_13, signal_out_13_rdy, signal_z1_16, signal_z1_16_rdy);</w:t>
                      </w:r>
                    </w:p>
                    <w:p w14:paraId="44E0451F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>signal_sum_15 &lt;= sum;</w:t>
                      </w:r>
                    </w:p>
                    <w:p w14:paraId="6AC891D2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 xml:space="preserve">signal_sum_15_rdy &lt;= </w:t>
                      </w:r>
                      <w:proofErr w:type="spellStart"/>
                      <w:r>
                        <w:rPr>
                          <w:color w:val="333333"/>
                        </w:rPr>
                        <w:t>sum_rdy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2B8F2425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proofErr w:type="spellStart"/>
                      <w:r>
                        <w:rPr>
                          <w:color w:val="333333"/>
                        </w:rPr>
                        <w:t>ret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&lt;= signal_z1_16;</w:t>
                      </w:r>
                    </w:p>
                    <w:p w14:paraId="2D6A66D9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proofErr w:type="spellStart"/>
                      <w:r>
                        <w:rPr>
                          <w:color w:val="333333"/>
                        </w:rPr>
                        <w:t>ret_rdy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&lt;= signal_z1_16_rdy;</w:t>
                      </w:r>
                    </w:p>
                    <w:p w14:paraId="65F870A4" w14:textId="77777777" w:rsidR="00B658FE" w:rsidRDefault="00B658FE" w:rsidP="00B9767A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Behavioral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5DC70889" w14:textId="098FC012" w:rsidR="00B658FE" w:rsidRDefault="00B658FE" w:rsidP="00B9767A">
                      <w:pPr>
                        <w:ind w:firstLine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E389F">
        <w:rPr>
          <w:noProof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58BCA4E6" wp14:editId="2C0A8B3E">
                <wp:simplePos x="0" y="0"/>
                <wp:positionH relativeFrom="margin">
                  <wp:align>right</wp:align>
                </wp:positionH>
                <wp:positionV relativeFrom="paragraph">
                  <wp:posOffset>4274506</wp:posOffset>
                </wp:positionV>
                <wp:extent cx="5379085" cy="635"/>
                <wp:effectExtent l="0" t="0" r="0" b="9525"/>
                <wp:wrapSquare wrapText="bothSides"/>
                <wp:docPr id="367" name="Szövegdoboz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9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11" w:name="_Ref531445593"/>
                          <w:p w14:paraId="64AD9EDA" w14:textId="3C10ACBC" w:rsidR="00B658FE" w:rsidRPr="008067DA" w:rsidRDefault="00B658FE" w:rsidP="000035D2">
                            <w:pPr>
                              <w:pStyle w:val="Kpalrs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függelék \* ARABIC </w:instrText>
                            </w:r>
                            <w:r>
                              <w:fldChar w:fldCharType="separate"/>
                            </w:r>
                            <w: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 függelék</w:t>
                            </w:r>
                            <w:bookmarkEnd w:id="111"/>
                            <w:r>
                              <w:t xml:space="preserve"> </w:t>
                            </w:r>
                            <w:r w:rsidRPr="00440E24">
                              <w:t>vhdl_test_1</w:t>
                            </w:r>
                            <w:r>
                              <w:t xml:space="preserve"> szimulációjához használt VHDL kód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CA4E6" id="Szövegdoboz 367" o:spid="_x0000_s1061" type="#_x0000_t202" style="position:absolute;left:0;text-align:left;margin-left:372.35pt;margin-top:336.6pt;width:423.55pt;height:.05pt;z-index:2517345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" stroked="f">
                <v:textbox style="mso-fit-shape-to-text:t" inset="0,0,0,0">
                  <w:txbxContent>
                    <w:bookmarkStart w:id="112" w:name="_Ref531445593"/>
                    <w:p w14:paraId="64AD9EDA" w14:textId="3C10ACBC" w:rsidR="00B658FE" w:rsidRPr="008067DA" w:rsidRDefault="00B658FE" w:rsidP="000035D2">
                      <w:pPr>
                        <w:pStyle w:val="Kpalrs"/>
                        <w:rPr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függelék \* ARABIC </w:instrText>
                      </w:r>
                      <w:r>
                        <w:fldChar w:fldCharType="separate"/>
                      </w:r>
                      <w:r>
                        <w:t>3</w:t>
                      </w:r>
                      <w:r>
                        <w:fldChar w:fldCharType="end"/>
                      </w:r>
                      <w:r>
                        <w:t>. függelék</w:t>
                      </w:r>
                      <w:bookmarkEnd w:id="112"/>
                      <w:r>
                        <w:t xml:space="preserve"> </w:t>
                      </w:r>
                      <w:r w:rsidRPr="00440E24">
                        <w:t>vhdl_test_1</w:t>
                      </w:r>
                      <w:r>
                        <w:t xml:space="preserve"> szimulációjához használt VHDL kód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71E3A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32480" behindDoc="0" locked="0" layoutInCell="1" allowOverlap="1" wp14:anchorId="0987DA02" wp14:editId="2B8C91D5">
                <wp:simplePos x="0" y="0"/>
                <wp:positionH relativeFrom="margin">
                  <wp:align>right</wp:align>
                </wp:positionH>
                <wp:positionV relativeFrom="paragraph">
                  <wp:posOffset>-1015175</wp:posOffset>
                </wp:positionV>
                <wp:extent cx="5379522" cy="4227615"/>
                <wp:effectExtent l="0" t="0" r="12065" b="20955"/>
                <wp:wrapSquare wrapText="bothSides"/>
                <wp:docPr id="36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522" cy="4227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32" seq="1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7DA02" id="_x0000_s1062" type="#_x0000_t202" style="position:absolute;left:0;text-align:left;margin-left:372.4pt;margin-top:-79.95pt;width:423.6pt;height:332.9pt;z-index:2517324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">
                <v:textbox>
                  <w:txbxContent/>
                </v:textbox>
                <w10:wrap type="square" anchorx="margin"/>
              </v:shape>
            </w:pict>
          </mc:Fallback>
        </mc:AlternateContent>
      </w:r>
    </w:p>
    <w:p w14:paraId="3A3ABA48" w14:textId="7FC70DC2" w:rsidR="00B9767A" w:rsidRPr="00271E3A" w:rsidRDefault="00B9767A" w:rsidP="00B9767A">
      <w:pPr>
        <w:ind w:firstLine="0"/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738624" behindDoc="0" locked="0" layoutInCell="1" allowOverlap="1" wp14:anchorId="1267C6F6" wp14:editId="6839329B">
                <wp:simplePos x="0" y="0"/>
                <wp:positionH relativeFrom="margin">
                  <wp:align>right</wp:align>
                </wp:positionH>
                <wp:positionV relativeFrom="paragraph">
                  <wp:posOffset>185420</wp:posOffset>
                </wp:positionV>
                <wp:extent cx="5372100" cy="8667750"/>
                <wp:effectExtent l="0" t="0" r="19050" b="19050"/>
                <wp:wrapSquare wrapText="bothSides"/>
                <wp:docPr id="35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8667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33" seq="1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7C6F6" id="_x0000_s1063" type="#_x0000_t202" style="position:absolute;left:0;text-align:left;margin-left:371.8pt;margin-top:14.6pt;width:423pt;height:682.5pt;z-index:2517386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">
                <v:textbox style="mso-next-textbox:#_x0000_s1066">
                  <w:txbxContent/>
                </v:textbox>
                <w10:wrap type="square" anchorx="margin"/>
              </v:shape>
            </w:pict>
          </mc:Fallback>
        </mc:AlternateContent>
      </w:r>
    </w:p>
    <w:p w14:paraId="3014C903" w14:textId="71624D19" w:rsidR="00271E3A" w:rsidRDefault="00CD3EDB" w:rsidP="00CD3EDB">
      <w:pPr>
        <w:ind w:firstLine="0"/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744768" behindDoc="0" locked="0" layoutInCell="1" allowOverlap="1" wp14:anchorId="4E3FC92A" wp14:editId="0344FFD9">
                <wp:simplePos x="0" y="0"/>
                <wp:positionH relativeFrom="margin">
                  <wp:align>right</wp:align>
                </wp:positionH>
                <wp:positionV relativeFrom="paragraph">
                  <wp:posOffset>1144905</wp:posOffset>
                </wp:positionV>
                <wp:extent cx="5372100" cy="7715250"/>
                <wp:effectExtent l="0" t="0" r="19050" b="19050"/>
                <wp:wrapSquare wrapText="bothSides"/>
                <wp:docPr id="37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7715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 id="35">
                        <w:txbxContent>
                          <w:p w14:paraId="6CD8B153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LIBRARY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017AD6F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USE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IEEE.STD_LOGIC_1164.ALL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7654953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USE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IEEE.Numeric_STD.ALL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3BAD25D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ENTITY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loop10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7125121F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</w:p>
                          <w:p w14:paraId="36353562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24DCFD6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E2B1969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67AB4BA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d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0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2C74067C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d0_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A297E63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d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24E296C6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d1_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3BEF8AE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x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0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70570160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x0_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4DCBBBB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z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331AD884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z1_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</w:p>
                          <w:p w14:paraId="27F102CA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6404DA1E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loop10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930AFD4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ARCHITECTURE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Behavioral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OF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loop10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4BD62651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hig9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7188C425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</w:p>
                          <w:p w14:paraId="26D9ADAA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7E80DBB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C637089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DE11B0D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f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0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7FD78F1F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f0_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B9A8A75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f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42BE5716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f1_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B1FC3C2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X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0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2CA59802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X0_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7C556D9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c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18A19FAC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c_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B773EFD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y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0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78B8178B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y0_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96C3312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y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56F011E1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y1_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2EAC47F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Z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13811B39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Z1_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</w:p>
                          <w:p w14:paraId="5AFE2070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622F5482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CC9E7AD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Phi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78C9B9A0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</w:p>
                          <w:p w14:paraId="6DE330E6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FD7D879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698699B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0183C5F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2CD0D2EB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2384302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2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236F8210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input2_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7DD6D98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output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54C20229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output1_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</w:p>
                          <w:p w14:paraId="31D9C399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0A31A338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D4F5EA1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8EE24AC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301C0B0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549F07D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709BA900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signal_c_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EAF4AAE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signal_f1_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3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45D0BB6B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signal_f1_3_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3B2D946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signal_x0_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4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2F4657BA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signal_x0_4_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8A059CE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signal_y0_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5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7AA20880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signal_y0_5_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52D2072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signal_y1_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6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1F427854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signal_y1_6_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40EE9DC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signal_d1_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2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5B2E715D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signal_d1_2_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FBFF1D3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signal_f0_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21ACFADB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signal_f0_1_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42056D0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signal_Z1_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7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67AF2654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signal_Z1_7_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55E4A45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signal_d0_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0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4D54062B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signal_d0_0_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B7D75F1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BEGIN</w:t>
                            </w:r>
                          </w:p>
                          <w:p w14:paraId="07225B9F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&lt;=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OR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C2197A9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&lt;=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FC41160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signal_d0_0 &lt;= d0;</w:t>
                            </w:r>
                          </w:p>
                          <w:p w14:paraId="5FDB67B0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signal_d1_2 &lt;= d1;</w:t>
                            </w:r>
                          </w:p>
                          <w:p w14:paraId="7F25C6A4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signal_x0_4 &lt;= x0;</w:t>
                            </w:r>
                          </w:p>
                          <w:p w14:paraId="67427D82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z1 &lt;= signal_Z1_7;</w:t>
                            </w:r>
                          </w:p>
                          <w:p w14:paraId="7CD5CED9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signal_d0_0_rdy &lt;= d0_rdy;</w:t>
                            </w:r>
                          </w:p>
                          <w:p w14:paraId="316D46E1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signal_d1_2_rdy &lt;= d1_rdy;</w:t>
                            </w:r>
                          </w:p>
                          <w:p w14:paraId="4844FCE1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signal_x0_4_rdy &lt;= x0_rdy;</w:t>
                            </w:r>
                          </w:p>
                          <w:p w14:paraId="19A62719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component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hig9</w:t>
                            </w:r>
                          </w:p>
                          <w:p w14:paraId="16369804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MAP</w:t>
                            </w:r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gramEnd"/>
                          </w:p>
                          <w:p w14:paraId="47729231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signal_loop_rst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, signal_f0_1, signal_f0_1_rdy, signal_f1_3, signal_f1_3_rdy, signal_x0_4, signal_x0_4_rdy</w:t>
                            </w:r>
                          </w:p>
                          <w:p w14:paraId="115F393F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signal_c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signal_c_rdy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, signal_y0_5, signal_y0_5_rdy,</w:t>
                            </w:r>
                          </w:p>
                          <w:p w14:paraId="0D23D864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signal_y1_6, signal_y1_6_rdy, signal_Z1_7, signal_Z1_7_rdy</w:t>
                            </w:r>
                          </w:p>
                          <w:p w14:paraId="33313824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02437F52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phi_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0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Phi</w:t>
                            </w:r>
                            <w:proofErr w:type="spellEnd"/>
                          </w:p>
                          <w:p w14:paraId="72780FC7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MAP</w:t>
                            </w:r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gramEnd"/>
                          </w:p>
                          <w:p w14:paraId="03023ED5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signal_loop_rst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, signal_d0_0, signal_d0_0_rdy,</w:t>
                            </w:r>
                          </w:p>
                          <w:p w14:paraId="08312D66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signal_y0_5, signal_y0_5_rdy, signal_f0_1, signal_f0_1_rdy</w:t>
                            </w:r>
                          </w:p>
                          <w:p w14:paraId="61A7687D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6E606A5A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phi_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Phi</w:t>
                            </w:r>
                            <w:proofErr w:type="spellEnd"/>
                          </w:p>
                          <w:p w14:paraId="03DCDF48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MAP</w:t>
                            </w:r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gramEnd"/>
                          </w:p>
                          <w:p w14:paraId="4B6E85E0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signal_loop_rst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, signal_d1_2, signal_d1_2_rdy,</w:t>
                            </w:r>
                          </w:p>
                          <w:p w14:paraId="6A12CF78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signal_y1_6, signal_y1_6_rdy, signal_f1_3, signal_f1_3_rdy</w:t>
                            </w:r>
                          </w:p>
                          <w:p w14:paraId="6EAE1A6A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28383CF6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process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PROCESS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)</w:t>
                            </w:r>
                          </w:p>
                          <w:p w14:paraId="108764F0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VARIABLE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is_loop_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finished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 xml:space="preserve"> :=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5380E2D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VARIABLE</w:t>
                            </w:r>
                            <w:r>
                              <w:rPr>
                                <w:color w:val="333333"/>
                              </w:rPr>
                              <w:t xml:space="preserve"> buffer_z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</w:t>
                            </w:r>
                          </w:p>
                          <w:p w14:paraId="428496A9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;</w:t>
                            </w:r>
                          </w:p>
                          <w:p w14:paraId="7394A1B7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BEGIN</w:t>
                            </w:r>
                          </w:p>
                          <w:p w14:paraId="280CDEE5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IF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rising_edge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)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THEN</w:t>
                            </w:r>
                          </w:p>
                          <w:p w14:paraId="10CFC2F2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is_loop_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finished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D7689E5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z1_rdy &lt;=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794D0B7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ELSIF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falling_edge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)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THEN</w:t>
                            </w:r>
                          </w:p>
                          <w:p w14:paraId="4317AAA3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ELSIF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signal_c_rdy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AND</w:t>
                            </w:r>
                            <w:r>
                              <w:rPr>
                                <w:color w:val="333333"/>
                              </w:rPr>
                              <w:t xml:space="preserve"> signal_y0_5_rdy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AND</w:t>
                            </w:r>
                            <w:r>
                              <w:rPr>
                                <w:color w:val="333333"/>
                              </w:rPr>
                              <w:t xml:space="preserve"> signal_y1_6_rdy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AND</w:t>
                            </w:r>
                            <w:r>
                              <w:rPr>
                                <w:color w:val="333333"/>
                              </w:rPr>
                              <w:t xml:space="preserve"> signal_Z1_7_rdy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THEN</w:t>
                            </w:r>
                          </w:p>
                          <w:p w14:paraId="7DFA04DB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IF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signed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signal_c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) &gt;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to_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signed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32</w:t>
                            </w:r>
                            <w:r>
                              <w:rPr>
                                <w:color w:val="333333"/>
                              </w:rPr>
                              <w:t xml:space="preserve">)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THEN</w:t>
                            </w:r>
                          </w:p>
                          <w:p w14:paraId="7B9936FF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z1_rdy &lt;=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FDFD524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signal_loop_rst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&lt;= </w:t>
                            </w:r>
                            <w:r>
                              <w:rPr>
                                <w:color w:val="0044DD"/>
                              </w:rPr>
                              <w:t>'1'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9008D57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ELSE</w:t>
                            </w:r>
                          </w:p>
                          <w:p w14:paraId="753AEC1D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IF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NOT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is_loop_finished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THEN</w:t>
                            </w:r>
                          </w:p>
                          <w:p w14:paraId="70810680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buffer_z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>= signal_Z1_7;</w:t>
                            </w:r>
                          </w:p>
                          <w:p w14:paraId="20E340FB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is_loop_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finished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940A6FD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IF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0530E87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z1 &lt;= buffer_z1;</w:t>
                            </w:r>
                          </w:p>
                          <w:p w14:paraId="1D6129FC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z1_rdy &lt;=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3947354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IF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1191BA1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ELSE</w:t>
                            </w:r>
                          </w:p>
                          <w:p w14:paraId="1B45DF95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signal_loop_rst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&lt;= </w:t>
                            </w:r>
                            <w:r>
                              <w:rPr>
                                <w:color w:val="0044DD"/>
                              </w:rPr>
                              <w:t>'0'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29F26C7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IF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E9F7D5B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PROCESS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798D677" w14:textId="77777777" w:rsidR="00B658FE" w:rsidRDefault="00B658FE" w:rsidP="00CD3EDB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Behavioral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FF2F0D3" w14:textId="0E2B2011" w:rsidR="00B658FE" w:rsidRDefault="00B658FE" w:rsidP="00CD3EDB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FC92A" id="_x0000_s1064" type="#_x0000_t202" style="position:absolute;left:0;text-align:left;margin-left:371.8pt;margin-top:90.15pt;width:423pt;height:607.5pt;z-index:2517447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">
                <v:textbox style="mso-next-textbox:#_x0000_s1067">
                  <w:txbxContent>
                    <w:p w14:paraId="6CD8B153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LIBRARY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E84B5"/>
                        </w:rPr>
                        <w:t>IEEE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017AD6F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USE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E84B5"/>
                        </w:rPr>
                        <w:t>IEEE.STD_LOGIC_1164.ALL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7654953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USE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E84B5"/>
                        </w:rPr>
                        <w:t>IEEE.Numeric_STD.ALL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43BAD25D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ENTITY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loop10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7125121F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</w:p>
                    <w:p w14:paraId="36353562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24DCFD6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loop_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E2B1969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67AB4BA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d</w:t>
                      </w:r>
                      <w:proofErr w:type="gramStart"/>
                      <w:r>
                        <w:rPr>
                          <w:color w:val="333333"/>
                        </w:rPr>
                        <w:t>0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2C74067C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d0_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A297E63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d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24E296C6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d1_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3BEF8AE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x</w:t>
                      </w:r>
                      <w:proofErr w:type="gramStart"/>
                      <w:r>
                        <w:rPr>
                          <w:color w:val="333333"/>
                        </w:rPr>
                        <w:t>0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70570160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x0_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4DCBBBB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z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331AD884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z1_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</w:p>
                    <w:p w14:paraId="27F102CA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6404DA1E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loop10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930AFD4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ARCHITECTURE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Behavioral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OF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loop10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4BD62651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hig9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7188C425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</w:p>
                    <w:p w14:paraId="26D9ADAA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7E80DBB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loop_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C637089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DE11B0D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f</w:t>
                      </w:r>
                      <w:proofErr w:type="gramStart"/>
                      <w:r>
                        <w:rPr>
                          <w:color w:val="333333"/>
                        </w:rPr>
                        <w:t>0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7FD78F1F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f0_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B9A8A75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f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42BE5716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f1_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B1FC3C2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X</w:t>
                      </w:r>
                      <w:proofErr w:type="gramStart"/>
                      <w:r>
                        <w:rPr>
                          <w:color w:val="333333"/>
                        </w:rPr>
                        <w:t>0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2CA59802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X0_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7C556D9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gramStart"/>
                      <w:r>
                        <w:rPr>
                          <w:color w:val="333333"/>
                        </w:rPr>
                        <w:t>c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18A19FAC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c_</w:t>
                      </w:r>
                      <w:proofErr w:type="gramStart"/>
                      <w:r>
                        <w:rPr>
                          <w:color w:val="333333"/>
                        </w:rPr>
                        <w:t>rdy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B773EFD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y</w:t>
                      </w:r>
                      <w:proofErr w:type="gramStart"/>
                      <w:r>
                        <w:rPr>
                          <w:color w:val="333333"/>
                        </w:rPr>
                        <w:t>0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78B8178B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y0_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96C3312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y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56F011E1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y1_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2EAC47F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Z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13811B39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Z1_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</w:p>
                    <w:p w14:paraId="5AFE2070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622F5482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CC9E7AD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Phi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78C9B9A0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</w:p>
                    <w:p w14:paraId="6DE330E6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FD7D879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loop_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698699B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0183C5F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2CD0D2EB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2384302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</w:t>
                      </w:r>
                      <w:proofErr w:type="gramStart"/>
                      <w:r>
                        <w:rPr>
                          <w:color w:val="333333"/>
                        </w:rPr>
                        <w:t>2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236F8210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input2_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7DD6D98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output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54C20229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output1_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</w:p>
                    <w:p w14:paraId="31D9C399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0A31A338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D4F5EA1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signal_loop_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8EE24AC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signal_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301C0B0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signal_</w:t>
                      </w:r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549F07D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signal_</w:t>
                      </w:r>
                      <w:proofErr w:type="gramStart"/>
                      <w:r>
                        <w:rPr>
                          <w:color w:val="333333"/>
                        </w:rPr>
                        <w:t>c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709BA900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signal_c_</w:t>
                      </w:r>
                      <w:proofErr w:type="gramStart"/>
                      <w:r>
                        <w:rPr>
                          <w:color w:val="333333"/>
                        </w:rPr>
                        <w:t>rdy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EAF4AAE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signal_f1_</w:t>
                      </w:r>
                      <w:proofErr w:type="gramStart"/>
                      <w:r>
                        <w:rPr>
                          <w:color w:val="333333"/>
                        </w:rPr>
                        <w:t>3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45D0BB6B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signal_f1_3_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3B2D946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signal_x0_</w:t>
                      </w:r>
                      <w:proofErr w:type="gramStart"/>
                      <w:r>
                        <w:rPr>
                          <w:color w:val="333333"/>
                        </w:rPr>
                        <w:t>4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2F4657BA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signal_x0_4_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8A059CE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signal_y0_</w:t>
                      </w:r>
                      <w:proofErr w:type="gramStart"/>
                      <w:r>
                        <w:rPr>
                          <w:color w:val="333333"/>
                        </w:rPr>
                        <w:t>5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7AA20880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signal_y0_5_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52D2072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signal_y1_</w:t>
                      </w:r>
                      <w:proofErr w:type="gramStart"/>
                      <w:r>
                        <w:rPr>
                          <w:color w:val="333333"/>
                        </w:rPr>
                        <w:t>6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1F427854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signal_y1_6_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40EE9DC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signal_d1_</w:t>
                      </w:r>
                      <w:proofErr w:type="gramStart"/>
                      <w:r>
                        <w:rPr>
                          <w:color w:val="333333"/>
                        </w:rPr>
                        <w:t>2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5B2E715D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signal_d1_2_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FBFF1D3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signal_f0_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21ACFADB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signal_f0_1_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42056D0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signal_Z1_</w:t>
                      </w:r>
                      <w:proofErr w:type="gramStart"/>
                      <w:r>
                        <w:rPr>
                          <w:color w:val="333333"/>
                        </w:rPr>
                        <w:t>7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67AF2654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signal_Z1_7_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55E4A45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signal_d0_</w:t>
                      </w:r>
                      <w:proofErr w:type="gramStart"/>
                      <w:r>
                        <w:rPr>
                          <w:color w:val="333333"/>
                        </w:rPr>
                        <w:t>0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4D54062B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signal_d0_0_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B7D75F1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BEGIN</w:t>
                      </w:r>
                    </w:p>
                    <w:p w14:paraId="07225B9F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signal_rst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&lt;= </w:t>
                      </w:r>
                      <w:proofErr w:type="spell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OR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loop_rst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4C2197A9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signal_clk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&lt;= </w:t>
                      </w:r>
                      <w:proofErr w:type="spell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3FC41160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signal_d0_0 &lt;= d0;</w:t>
                      </w:r>
                    </w:p>
                    <w:p w14:paraId="5FDB67B0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signal_d1_2 &lt;= d1;</w:t>
                      </w:r>
                    </w:p>
                    <w:p w14:paraId="7F25C6A4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signal_x0_4 &lt;= x0;</w:t>
                      </w:r>
                    </w:p>
                    <w:p w14:paraId="67427D82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z1 &lt;= signal_Z1_7;</w:t>
                      </w:r>
                    </w:p>
                    <w:p w14:paraId="7CD5CED9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signal_d0_0_rdy &lt;= d0_rdy;</w:t>
                      </w:r>
                    </w:p>
                    <w:p w14:paraId="316D46E1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signal_d1_2_rdy &lt;= d1_rdy;</w:t>
                      </w:r>
                    </w:p>
                    <w:p w14:paraId="4844FCE1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signal_x0_4_rdy &lt;= x0_rdy;</w:t>
                      </w:r>
                    </w:p>
                    <w:p w14:paraId="19A62719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loop_</w:t>
                      </w:r>
                      <w:proofErr w:type="gramStart"/>
                      <w:r>
                        <w:rPr>
                          <w:color w:val="333333"/>
                        </w:rPr>
                        <w:t>component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hig9</w:t>
                      </w:r>
                    </w:p>
                    <w:p w14:paraId="16369804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bCs/>
                          <w:color w:val="008800"/>
                        </w:rPr>
                        <w:t>MAP</w:t>
                      </w:r>
                      <w:r>
                        <w:rPr>
                          <w:color w:val="333333"/>
                        </w:rPr>
                        <w:t>(</w:t>
                      </w:r>
                      <w:proofErr w:type="gramEnd"/>
                    </w:p>
                    <w:p w14:paraId="47729231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signal_rst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signal_loop_rst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signal_clk</w:t>
                      </w:r>
                      <w:proofErr w:type="spellEnd"/>
                      <w:r>
                        <w:rPr>
                          <w:color w:val="333333"/>
                        </w:rPr>
                        <w:t>, signal_f0_1, signal_f0_1_rdy, signal_f1_3, signal_f1_3_rdy, signal_x0_4, signal_x0_4_rdy</w:t>
                      </w:r>
                    </w:p>
                    <w:p w14:paraId="115F393F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signal_c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signal_c_rdy</w:t>
                      </w:r>
                      <w:proofErr w:type="spellEnd"/>
                      <w:r>
                        <w:rPr>
                          <w:color w:val="333333"/>
                        </w:rPr>
                        <w:t>, signal_y0_5, signal_y0_5_rdy,</w:t>
                      </w:r>
                    </w:p>
                    <w:p w14:paraId="0D23D864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signal_y1_6, signal_y1_6_rdy, signal_Z1_7, signal_Z1_7_rdy</w:t>
                      </w:r>
                    </w:p>
                    <w:p w14:paraId="33313824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02437F52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phi_</w:t>
                      </w:r>
                      <w:proofErr w:type="gramStart"/>
                      <w:r>
                        <w:rPr>
                          <w:color w:val="333333"/>
                        </w:rPr>
                        <w:t>0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Phi</w:t>
                      </w:r>
                      <w:proofErr w:type="spellEnd"/>
                    </w:p>
                    <w:p w14:paraId="72780FC7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bCs/>
                          <w:color w:val="008800"/>
                        </w:rPr>
                        <w:t>MAP</w:t>
                      </w:r>
                      <w:r>
                        <w:rPr>
                          <w:color w:val="333333"/>
                        </w:rPr>
                        <w:t>(</w:t>
                      </w:r>
                      <w:proofErr w:type="gramEnd"/>
                    </w:p>
                    <w:p w14:paraId="03023ED5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signal_rst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signal_loop_rst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signal_clk</w:t>
                      </w:r>
                      <w:proofErr w:type="spellEnd"/>
                      <w:r>
                        <w:rPr>
                          <w:color w:val="333333"/>
                        </w:rPr>
                        <w:t>, signal_d0_0, signal_d0_0_rdy,</w:t>
                      </w:r>
                    </w:p>
                    <w:p w14:paraId="08312D66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signal_y0_5, signal_y0_5_rdy, signal_f0_1, signal_f0_1_rdy</w:t>
                      </w:r>
                    </w:p>
                    <w:p w14:paraId="61A7687D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6E606A5A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phi_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Phi</w:t>
                      </w:r>
                      <w:proofErr w:type="spellEnd"/>
                    </w:p>
                    <w:p w14:paraId="03DCDF48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bCs/>
                          <w:color w:val="008800"/>
                        </w:rPr>
                        <w:t>MAP</w:t>
                      </w:r>
                      <w:r>
                        <w:rPr>
                          <w:color w:val="333333"/>
                        </w:rPr>
                        <w:t>(</w:t>
                      </w:r>
                      <w:proofErr w:type="gramEnd"/>
                    </w:p>
                    <w:p w14:paraId="4B6E85E0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signal_rst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signal_loop_rst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signal_clk</w:t>
                      </w:r>
                      <w:proofErr w:type="spellEnd"/>
                      <w:r>
                        <w:rPr>
                          <w:color w:val="333333"/>
                        </w:rPr>
                        <w:t>, signal_d1_2, signal_d1_2_rdy,</w:t>
                      </w:r>
                    </w:p>
                    <w:p w14:paraId="6A12CF78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signal_y1_6, signal_y1_6_rdy, signal_f1_3, signal_f1_3_rdy</w:t>
                      </w:r>
                    </w:p>
                    <w:p w14:paraId="6EAE1A6A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28383CF6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loop_</w:t>
                      </w:r>
                      <w:proofErr w:type="gramStart"/>
                      <w:r>
                        <w:rPr>
                          <w:color w:val="333333"/>
                        </w:rPr>
                        <w:t>process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PROCESS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proofErr w:type="spell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signal_rst</w:t>
                      </w:r>
                      <w:proofErr w:type="spellEnd"/>
                      <w:r>
                        <w:rPr>
                          <w:color w:val="333333"/>
                        </w:rPr>
                        <w:t>)</w:t>
                      </w:r>
                    </w:p>
                    <w:p w14:paraId="108764F0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VARIABLE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is_loop_</w:t>
                      </w:r>
                      <w:proofErr w:type="gramStart"/>
                      <w:r>
                        <w:rPr>
                          <w:color w:val="333333"/>
                        </w:rPr>
                        <w:t>finished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 xml:space="preserve"> := </w:t>
                      </w:r>
                      <w:proofErr w:type="spellStart"/>
                      <w:r>
                        <w:rPr>
                          <w:color w:val="333333"/>
                        </w:rPr>
                        <w:t>false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35380E2D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VARIABLE</w:t>
                      </w:r>
                      <w:r>
                        <w:rPr>
                          <w:color w:val="333333"/>
                        </w:rPr>
                        <w:t xml:space="preserve"> buffer_z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</w:t>
                      </w:r>
                    </w:p>
                    <w:p w14:paraId="428496A9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;</w:t>
                      </w:r>
                    </w:p>
                    <w:p w14:paraId="7394A1B7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BEGIN</w:t>
                      </w:r>
                    </w:p>
                    <w:p w14:paraId="280CDEE5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IF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rising_edge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r>
                        <w:rPr>
                          <w:color w:val="333333"/>
                        </w:rPr>
                        <w:t>signal_rst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) </w:t>
                      </w:r>
                      <w:r>
                        <w:rPr>
                          <w:b/>
                          <w:bCs/>
                          <w:color w:val="008800"/>
                        </w:rPr>
                        <w:t>THEN</w:t>
                      </w:r>
                    </w:p>
                    <w:p w14:paraId="10CFC2F2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is_loop_</w:t>
                      </w:r>
                      <w:proofErr w:type="gramStart"/>
                      <w:r>
                        <w:rPr>
                          <w:color w:val="333333"/>
                        </w:rPr>
                        <w:t>finished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= </w:t>
                      </w:r>
                      <w:proofErr w:type="spellStart"/>
                      <w:r>
                        <w:rPr>
                          <w:color w:val="333333"/>
                        </w:rPr>
                        <w:t>false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0D7689E5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z1_rdy &lt;= </w:t>
                      </w:r>
                      <w:proofErr w:type="spellStart"/>
                      <w:r>
                        <w:rPr>
                          <w:color w:val="333333"/>
                        </w:rPr>
                        <w:t>false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1794D0B7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ELSIF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falling_edge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r>
                        <w:rPr>
                          <w:color w:val="333333"/>
                        </w:rPr>
                        <w:t>signal_rst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) </w:t>
                      </w:r>
                      <w:r>
                        <w:rPr>
                          <w:b/>
                          <w:bCs/>
                          <w:color w:val="008800"/>
                        </w:rPr>
                        <w:t>THEN</w:t>
                      </w:r>
                    </w:p>
                    <w:p w14:paraId="4317AAA3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ELSIF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signal_c_rdy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AND</w:t>
                      </w:r>
                      <w:r>
                        <w:rPr>
                          <w:color w:val="333333"/>
                        </w:rPr>
                        <w:t xml:space="preserve"> signal_y0_5_rdy </w:t>
                      </w:r>
                      <w:r>
                        <w:rPr>
                          <w:b/>
                          <w:bCs/>
                          <w:color w:val="008800"/>
                        </w:rPr>
                        <w:t>AND</w:t>
                      </w:r>
                      <w:r>
                        <w:rPr>
                          <w:color w:val="333333"/>
                        </w:rPr>
                        <w:t xml:space="preserve"> signal_y1_6_rdy </w:t>
                      </w:r>
                      <w:r>
                        <w:rPr>
                          <w:b/>
                          <w:bCs/>
                          <w:color w:val="008800"/>
                        </w:rPr>
                        <w:t>AND</w:t>
                      </w:r>
                      <w:r>
                        <w:rPr>
                          <w:color w:val="333333"/>
                        </w:rPr>
                        <w:t xml:space="preserve"> signal_Z1_7_rdy </w:t>
                      </w:r>
                      <w:r>
                        <w:rPr>
                          <w:b/>
                          <w:bCs/>
                          <w:color w:val="008800"/>
                        </w:rPr>
                        <w:t>THEN</w:t>
                      </w:r>
                    </w:p>
                    <w:p w14:paraId="7DFA04DB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IF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signed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r>
                        <w:rPr>
                          <w:color w:val="333333"/>
                        </w:rPr>
                        <w:t>signal_c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) &gt; </w:t>
                      </w:r>
                      <w:proofErr w:type="spellStart"/>
                      <w:r>
                        <w:rPr>
                          <w:color w:val="333333"/>
                        </w:rPr>
                        <w:t>to_</w:t>
                      </w:r>
                      <w:proofErr w:type="gramStart"/>
                      <w:r>
                        <w:rPr>
                          <w:color w:val="333333"/>
                        </w:rPr>
                        <w:t>signed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proofErr w:type="gramEnd"/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00DD"/>
                        </w:rPr>
                        <w:t>32</w:t>
                      </w:r>
                      <w:r>
                        <w:rPr>
                          <w:color w:val="333333"/>
                        </w:rPr>
                        <w:t xml:space="preserve">) </w:t>
                      </w:r>
                      <w:r>
                        <w:rPr>
                          <w:b/>
                          <w:bCs/>
                          <w:color w:val="008800"/>
                        </w:rPr>
                        <w:t>THEN</w:t>
                      </w:r>
                    </w:p>
                    <w:p w14:paraId="7B9936FF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z1_rdy &lt;= </w:t>
                      </w:r>
                      <w:proofErr w:type="spellStart"/>
                      <w:r>
                        <w:rPr>
                          <w:color w:val="333333"/>
                        </w:rPr>
                        <w:t>false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3FDFD524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signal_loop_rst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&lt;= </w:t>
                      </w:r>
                      <w:r>
                        <w:rPr>
                          <w:color w:val="0044DD"/>
                        </w:rPr>
                        <w:t>'1'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9008D57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ELSE</w:t>
                      </w:r>
                    </w:p>
                    <w:p w14:paraId="753AEC1D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IF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NOT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is_loop_finished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THEN</w:t>
                      </w:r>
                    </w:p>
                    <w:p w14:paraId="70810680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buffer_z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>= signal_Z1_7;</w:t>
                      </w:r>
                    </w:p>
                    <w:p w14:paraId="20E340FB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is_loop_</w:t>
                      </w:r>
                      <w:proofErr w:type="gramStart"/>
                      <w:r>
                        <w:rPr>
                          <w:color w:val="333333"/>
                        </w:rPr>
                        <w:t>finished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= </w:t>
                      </w:r>
                      <w:proofErr w:type="spellStart"/>
                      <w:r>
                        <w:rPr>
                          <w:color w:val="333333"/>
                        </w:rPr>
                        <w:t>true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4940A6FD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IF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0530E87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z1 &lt;= buffer_z1;</w:t>
                      </w:r>
                    </w:p>
                    <w:p w14:paraId="1D6129FC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z1_rdy &lt;= </w:t>
                      </w:r>
                      <w:proofErr w:type="spellStart"/>
                      <w:r>
                        <w:rPr>
                          <w:color w:val="333333"/>
                        </w:rPr>
                        <w:t>true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33947354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IF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1191BA1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ELSE</w:t>
                      </w:r>
                    </w:p>
                    <w:p w14:paraId="1B45DF95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signal_loop_rst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&lt;= </w:t>
                      </w:r>
                      <w:r>
                        <w:rPr>
                          <w:color w:val="0044DD"/>
                        </w:rPr>
                        <w:t>'0'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29F26C7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IF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E9F7D5B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PROCESS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798D677" w14:textId="77777777" w:rsidR="00B658FE" w:rsidRDefault="00B658FE" w:rsidP="00CD3EDB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Behavioral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6FF2F0D3" w14:textId="0E2B2011" w:rsidR="00B658FE" w:rsidRDefault="00B658FE" w:rsidP="00CD3EDB">
                      <w:pPr>
                        <w:ind w:firstLine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9767A"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73ACEE27" wp14:editId="5A9312A7">
                <wp:simplePos x="0" y="0"/>
                <wp:positionH relativeFrom="column">
                  <wp:posOffset>8890</wp:posOffset>
                </wp:positionH>
                <wp:positionV relativeFrom="paragraph">
                  <wp:posOffset>690245</wp:posOffset>
                </wp:positionV>
                <wp:extent cx="5372100" cy="635"/>
                <wp:effectExtent l="0" t="0" r="0" b="0"/>
                <wp:wrapSquare wrapText="bothSides"/>
                <wp:docPr id="369" name="Szövegdoboz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13" w:name="_Ref531456897"/>
                          <w:p w14:paraId="6152DC27" w14:textId="1A03DAFD" w:rsidR="00B658FE" w:rsidRPr="00D13B38" w:rsidRDefault="00B658FE" w:rsidP="00B9767A">
                            <w:pPr>
                              <w:pStyle w:val="Kpalrs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függelék \* ARABIC </w:instrText>
                            </w:r>
                            <w:r>
                              <w:fldChar w:fldCharType="separate"/>
                            </w:r>
                            <w: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CD3EDB">
                              <w:t>függelék</w:t>
                            </w:r>
                            <w:bookmarkEnd w:id="113"/>
                            <w:r w:rsidRPr="00CD3EDB">
                              <w:t xml:space="preserve"> vhdl_test_2</w:t>
                            </w:r>
                            <w:r>
                              <w:t xml:space="preserve"> nevű HIGCompból generált</w:t>
                            </w:r>
                            <w:r w:rsidRPr="00CD3EDB">
                              <w:t xml:space="preserve"> VHDL kód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ACEE27" id="Szövegdoboz 369" o:spid="_x0000_s1065" type="#_x0000_t202" style="position:absolute;left:0;text-align:left;margin-left:.7pt;margin-top:54.35pt;width:423pt;height:.05pt;z-index:2517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" stroked="f">
                <v:textbox style="mso-fit-shape-to-text:t" inset="0,0,0,0">
                  <w:txbxContent>
                    <w:bookmarkStart w:id="114" w:name="_Ref531456897"/>
                    <w:p w14:paraId="6152DC27" w14:textId="1A03DAFD" w:rsidR="00B658FE" w:rsidRPr="00D13B38" w:rsidRDefault="00B658FE" w:rsidP="00B9767A">
                      <w:pPr>
                        <w:pStyle w:val="Kpalrs"/>
                        <w:rPr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függelék \* ARABIC </w:instrText>
                      </w:r>
                      <w:r>
                        <w:fldChar w:fldCharType="separate"/>
                      </w:r>
                      <w:r>
                        <w:t>4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 w:rsidRPr="00CD3EDB">
                        <w:t>függelék</w:t>
                      </w:r>
                      <w:bookmarkEnd w:id="114"/>
                      <w:r w:rsidRPr="00CD3EDB">
                        <w:t xml:space="preserve"> vhdl_test_2</w:t>
                      </w:r>
                      <w:r>
                        <w:t xml:space="preserve"> nevű HIGCompból generált</w:t>
                      </w:r>
                      <w:r w:rsidRPr="00CD3EDB">
                        <w:t xml:space="preserve"> VHDL kód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9767A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40672" behindDoc="0" locked="0" layoutInCell="1" allowOverlap="1" wp14:anchorId="6C27A476" wp14:editId="71D992EA">
                <wp:simplePos x="0" y="0"/>
                <wp:positionH relativeFrom="margin">
                  <wp:align>right</wp:align>
                </wp:positionH>
                <wp:positionV relativeFrom="paragraph">
                  <wp:posOffset>185420</wp:posOffset>
                </wp:positionV>
                <wp:extent cx="5372100" cy="447675"/>
                <wp:effectExtent l="0" t="0" r="19050" b="28575"/>
                <wp:wrapSquare wrapText="bothSides"/>
                <wp:docPr id="36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33" seq="2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7A476" id="_x0000_s1066" type="#_x0000_t202" style="position:absolute;left:0;text-align:left;margin-left:371.8pt;margin-top:14.6pt;width:423pt;height:35.25pt;z-index:2517406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">
                <v:textbox>
                  <w:txbxContent/>
                </v:textbox>
                <w10:wrap type="square" anchorx="margin"/>
              </v:shape>
            </w:pict>
          </mc:Fallback>
        </mc:AlternateContent>
      </w:r>
    </w:p>
    <w:p w14:paraId="6334AA43" w14:textId="64C08AA1" w:rsidR="00CD3EDB" w:rsidRDefault="00CD3EDB" w:rsidP="00CD3EDB">
      <w:pPr>
        <w:ind w:firstLine="0"/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746816" behindDoc="0" locked="0" layoutInCell="1" allowOverlap="1" wp14:anchorId="49933A00" wp14:editId="373894F0">
                <wp:simplePos x="0" y="0"/>
                <wp:positionH relativeFrom="margin">
                  <wp:align>right</wp:align>
                </wp:positionH>
                <wp:positionV relativeFrom="paragraph">
                  <wp:posOffset>185420</wp:posOffset>
                </wp:positionV>
                <wp:extent cx="5372100" cy="8677275"/>
                <wp:effectExtent l="0" t="0" r="19050" b="28575"/>
                <wp:wrapSquare wrapText="bothSides"/>
                <wp:docPr id="37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8677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35" seq="1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33A00" id="_x0000_s1067" type="#_x0000_t202" style="position:absolute;left:0;text-align:left;margin-left:371.8pt;margin-top:14.6pt;width:423pt;height:683.25pt;z-index:2517468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">
                <v:textbox style="mso-next-textbox:#_x0000_s1069">
                  <w:txbxContent/>
                </v:textbox>
                <w10:wrap type="square" anchorx="margin"/>
              </v:shape>
            </w:pict>
          </mc:Fallback>
        </mc:AlternateContent>
      </w:r>
    </w:p>
    <w:p w14:paraId="079F8E63" w14:textId="266BD4A7" w:rsidR="0054462E" w:rsidRDefault="0054462E" w:rsidP="0054462E">
      <w:pPr>
        <w:tabs>
          <w:tab w:val="left" w:pos="3067"/>
        </w:tabs>
        <w:ind w:firstLine="0"/>
        <w:rPr>
          <w:lang w:eastAsia="hu-HU"/>
        </w:rPr>
      </w:pPr>
    </w:p>
    <w:p w14:paraId="75A8444A" w14:textId="3BD01C9D" w:rsidR="00271E3A" w:rsidRDefault="0054462E" w:rsidP="0054462E">
      <w:pPr>
        <w:tabs>
          <w:tab w:val="left" w:pos="3067"/>
        </w:tabs>
        <w:ind w:firstLine="0"/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1EA23008" wp14:editId="33C11E69">
                <wp:simplePos x="0" y="0"/>
                <wp:positionH relativeFrom="column">
                  <wp:posOffset>-10160</wp:posOffset>
                </wp:positionH>
                <wp:positionV relativeFrom="paragraph">
                  <wp:posOffset>5328920</wp:posOffset>
                </wp:positionV>
                <wp:extent cx="5381625" cy="635"/>
                <wp:effectExtent l="0" t="0" r="0" b="0"/>
                <wp:wrapSquare wrapText="bothSides"/>
                <wp:docPr id="373" name="Szövegdoboz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1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15" w:name="_Ref531456904"/>
                          <w:p w14:paraId="0C726AF4" w14:textId="5ED0C1BB" w:rsidR="00B658FE" w:rsidRPr="005A7560" w:rsidRDefault="00B658FE" w:rsidP="0054462E">
                            <w:pPr>
                              <w:pStyle w:val="Kpalrs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függelék \* ARABIC </w:instrText>
                            </w:r>
                            <w:r>
                              <w:fldChar w:fldCharType="separate"/>
                            </w:r>
                            <w: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 függelék</w:t>
                            </w:r>
                            <w:bookmarkEnd w:id="115"/>
                            <w:r>
                              <w:t xml:space="preserve"> LoopCompból generált VHDL kód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A23008" id="Szövegdoboz 373" o:spid="_x0000_s1068" type="#_x0000_t202" style="position:absolute;left:0;text-align:left;margin-left:-.8pt;margin-top:419.6pt;width:423.75pt;height:.05pt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" stroked="f">
                <v:textbox style="mso-fit-shape-to-text:t" inset="0,0,0,0">
                  <w:txbxContent>
                    <w:bookmarkStart w:id="116" w:name="_Ref531456904"/>
                    <w:p w14:paraId="0C726AF4" w14:textId="5ED0C1BB" w:rsidR="00B658FE" w:rsidRPr="005A7560" w:rsidRDefault="00B658FE" w:rsidP="0054462E">
                      <w:pPr>
                        <w:pStyle w:val="Kpalrs"/>
                        <w:rPr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függelék \* ARABIC </w:instrText>
                      </w:r>
                      <w:r>
                        <w:fldChar w:fldCharType="separate"/>
                      </w:r>
                      <w:r>
                        <w:t>5</w:t>
                      </w:r>
                      <w:r>
                        <w:fldChar w:fldCharType="end"/>
                      </w:r>
                      <w:r>
                        <w:t>. függelék</w:t>
                      </w:r>
                      <w:bookmarkEnd w:id="116"/>
                      <w:r>
                        <w:t xml:space="preserve"> LoopCompból generált VHDL kód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48864" behindDoc="0" locked="0" layoutInCell="1" allowOverlap="1" wp14:anchorId="1F9AA084" wp14:editId="4DAD5E8C">
                <wp:simplePos x="0" y="0"/>
                <wp:positionH relativeFrom="margin">
                  <wp:align>right</wp:align>
                </wp:positionH>
                <wp:positionV relativeFrom="paragraph">
                  <wp:posOffset>185420</wp:posOffset>
                </wp:positionV>
                <wp:extent cx="5381625" cy="5086350"/>
                <wp:effectExtent l="0" t="0" r="28575" b="19050"/>
                <wp:wrapSquare wrapText="bothSides"/>
                <wp:docPr id="37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508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35" seq="2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AA084" id="_x0000_s1069" type="#_x0000_t202" style="position:absolute;left:0;text-align:left;margin-left:372.55pt;margin-top:14.6pt;width:423.75pt;height:400.5pt;z-index:2517488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">
                <v:textbox>
                  <w:txbxContent/>
                </v:textbox>
                <w10:wrap type="square" anchorx="margin"/>
              </v:shape>
            </w:pict>
          </mc:Fallback>
        </mc:AlternateContent>
      </w:r>
    </w:p>
    <w:p w14:paraId="6A8A712D" w14:textId="2F44FAC9" w:rsidR="0054462E" w:rsidRDefault="00787865" w:rsidP="0054462E">
      <w:pPr>
        <w:ind w:firstLine="0"/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755008" behindDoc="0" locked="0" layoutInCell="1" allowOverlap="1" wp14:anchorId="0455AD7E" wp14:editId="5A0C59F1">
                <wp:simplePos x="0" y="0"/>
                <wp:positionH relativeFrom="margin">
                  <wp:align>right</wp:align>
                </wp:positionH>
                <wp:positionV relativeFrom="paragraph">
                  <wp:posOffset>185420</wp:posOffset>
                </wp:positionV>
                <wp:extent cx="5381625" cy="8667750"/>
                <wp:effectExtent l="0" t="0" r="28575" b="19050"/>
                <wp:wrapSquare wrapText="bothSides"/>
                <wp:docPr id="37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8667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 id="38">
                        <w:txbxContent>
                          <w:p w14:paraId="5B1A16AA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LIBRARY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2E46E86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USE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IEEE.STD_LOGIC_1164.ALL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070BA55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USE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IEEE.Numeric_STD.ALL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FA93CCC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ENTITY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hig9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7A8E49DA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</w:p>
                          <w:p w14:paraId="3FB4380A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FD6BD9B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C34EBAD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5423C2A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f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0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190AFBE4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f0_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56E0B21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f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79ADDEC1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f1_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E47964A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X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0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3B5D583E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X0_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70F27AE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c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6B71F9ED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c_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E8DF063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y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0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764BC008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y0_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312EA57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y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17B4FA21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y1_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4EC7465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Z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4E3A0734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Z1_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</w:p>
                          <w:p w14:paraId="23333ECB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7FFCB09B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hig9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C1039B9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ARCHITECTURE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Behavioral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OF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hig9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35833B29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LT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06815C47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</w:p>
                          <w:p w14:paraId="2BBDD51A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CA520F6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5EE4107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0418435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5C79B6D9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4689B9E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2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7C26CEBE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input2_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7D640C3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output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717F6ED9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output1_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</w:p>
                          <w:p w14:paraId="40CC7E55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00175455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A0ADF01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Add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2E19DD97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</w:p>
                          <w:p w14:paraId="3156C224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862B000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D06D06F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9770365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65CA280F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76FB6B8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2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33C18092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input2_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16E1EB5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output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189CCC0A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output1_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</w:p>
                          <w:p w14:paraId="524C5DA5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56B15DC1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D6694A5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CONSTANT</w:t>
                            </w:r>
                            <w:r>
                              <w:rPr>
                                <w:color w:val="333333"/>
                              </w:rPr>
                              <w:t xml:space="preserve"> constant_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17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 xml:space="preserve">) := </w:t>
                            </w:r>
                            <w:r>
                              <w:rPr>
                                <w:color w:val="333333"/>
                                <w:shd w:val="clear" w:color="auto" w:fill="FFF0F0"/>
                              </w:rPr>
                              <w:t>"00000000000000000000000000000101"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3616E7D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CONSTANT</w:t>
                            </w:r>
                            <w:r>
                              <w:rPr>
                                <w:color w:val="333333"/>
                              </w:rPr>
                              <w:t xml:space="preserve"> constant_17_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 xml:space="preserve"> :=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BD85E4B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CONSTANT</w:t>
                            </w:r>
                            <w:r>
                              <w:rPr>
                                <w:color w:val="333333"/>
                              </w:rPr>
                              <w:t xml:space="preserve"> constant_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18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 xml:space="preserve">) := </w:t>
                            </w:r>
                            <w:r>
                              <w:rPr>
                                <w:color w:val="333333"/>
                                <w:shd w:val="clear" w:color="auto" w:fill="FFF0F0"/>
                              </w:rPr>
                              <w:t>"00000000000000000000000000000001"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6A63584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CONSTANT</w:t>
                            </w:r>
                            <w:r>
                              <w:rPr>
                                <w:color w:val="333333"/>
                              </w:rPr>
                              <w:t xml:space="preserve"> constant_18_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 xml:space="preserve"> :=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15FF3BA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23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1915FA31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signal_out_23_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B2BF88C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24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60EB0F63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signal_out_24_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4BA44F9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signal_f1_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19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68F4CF88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signal_f1_19_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2CA94C3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signal_X0_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22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00B9B617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signal_X0_22_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F8B3B23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20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4B68A30E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signal_out_20_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8442056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signal_f0_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21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38994B53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signal_f0_21_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BEB7EF3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BEGIN</w:t>
                            </w:r>
                          </w:p>
                          <w:p w14:paraId="44721B46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lT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LT</w:t>
                            </w:r>
                          </w:p>
                          <w:p w14:paraId="688D34F4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MAP</w:t>
                            </w:r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, signal_f1_19, signal_f1_19_rdy, constant_17, constant_17_rdy, signal_out_20, signal_out_20_rdy);</w:t>
                            </w:r>
                          </w:p>
                          <w:p w14:paraId="0C355D65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add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12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Add</w:t>
                            </w:r>
                          </w:p>
                          <w:p w14:paraId="764C9C9E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MAP</w:t>
                            </w:r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, signal_f0_21, signal_f0_21_rdy, signal_X0_22, signal_X0_22_rdy, signal_out_23, signal_out_23_rdy);</w:t>
                            </w:r>
                          </w:p>
                          <w:p w14:paraId="74214AB0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add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13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Add</w:t>
                            </w:r>
                          </w:p>
                          <w:p w14:paraId="3C3B345B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MAP</w:t>
                            </w:r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, signal_f1_19, signal_f1_19_rdy, constant_18, constant_18_rdy, signal_out_24, signal_out_24_rdy);</w:t>
                            </w:r>
                          </w:p>
                          <w:p w14:paraId="4654489F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signal_f0_21 &lt;= f0;</w:t>
                            </w:r>
                          </w:p>
                          <w:p w14:paraId="2A72D321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signal_f0_21_rdy &lt;= f0_rdy;</w:t>
                            </w:r>
                          </w:p>
                          <w:p w14:paraId="121A6AE3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signal_f1_19 &lt;= f1;</w:t>
                            </w:r>
                          </w:p>
                          <w:p w14:paraId="1A834E66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signal_f1_19_rdy &lt;= f1_rdy;</w:t>
                            </w:r>
                          </w:p>
                          <w:p w14:paraId="3A6360EB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signal_X0_22 &lt;= X0;</w:t>
                            </w:r>
                          </w:p>
                          <w:p w14:paraId="1189E440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signal_X0_22_rdy &lt;= X0_rdy;</w:t>
                            </w:r>
                          </w:p>
                          <w:p w14:paraId="72062CA9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c &lt;= signal_out_20;</w:t>
                            </w:r>
                          </w:p>
                          <w:p w14:paraId="71EC3F2F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proofErr w:type="spellStart"/>
                            <w:r>
                              <w:rPr>
                                <w:color w:val="333333"/>
                              </w:rPr>
                              <w:t>c_rdy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&lt;= signal_out_20_rdy;</w:t>
                            </w:r>
                          </w:p>
                          <w:p w14:paraId="0F40EE94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y0 &lt;= signal_out_23;</w:t>
                            </w:r>
                          </w:p>
                          <w:p w14:paraId="490D6B06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y0_rdy &lt;= signal_out_23_rdy;</w:t>
                            </w:r>
                          </w:p>
                          <w:p w14:paraId="22CF950E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y1 &lt;= signal_out_24;</w:t>
                            </w:r>
                          </w:p>
                          <w:p w14:paraId="109605B1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y1_rdy &lt;= signal_out_24_rdy;</w:t>
                            </w:r>
                          </w:p>
                          <w:p w14:paraId="66651557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Z1 &lt;= signal_f0_21;</w:t>
                            </w:r>
                          </w:p>
                          <w:p w14:paraId="4EF093BB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Z1_rdy &lt;= signal_f0_21_rdy;</w:t>
                            </w:r>
                          </w:p>
                          <w:p w14:paraId="7E6040B3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Behavioral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FF6C8AB" w14:textId="4CA729AD" w:rsidR="00B658FE" w:rsidRDefault="00B658FE" w:rsidP="00787865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5AD7E" id="_x0000_s1070" type="#_x0000_t202" style="position:absolute;left:0;text-align:left;margin-left:372.55pt;margin-top:14.6pt;width:423.75pt;height:682.5pt;z-index:2517550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">
                <v:textbox style="mso-next-textbox:#_x0000_s1072">
                  <w:txbxContent>
                    <w:p w14:paraId="5B1A16AA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LIBRARY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E84B5"/>
                        </w:rPr>
                        <w:t>IEEE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2E46E86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USE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E84B5"/>
                        </w:rPr>
                        <w:t>IEEE.STD_LOGIC_1164.ALL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070BA55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USE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E84B5"/>
                        </w:rPr>
                        <w:t>IEEE.Numeric_STD.ALL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5FA93CCC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ENTITY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hig9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7A8E49DA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</w:p>
                    <w:p w14:paraId="3FB4380A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FD6BD9B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loop_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C34EBAD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5423C2A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f</w:t>
                      </w:r>
                      <w:proofErr w:type="gramStart"/>
                      <w:r>
                        <w:rPr>
                          <w:color w:val="333333"/>
                        </w:rPr>
                        <w:t>0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190AFBE4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f0_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56E0B21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f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79ADDEC1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f1_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E47964A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X</w:t>
                      </w:r>
                      <w:proofErr w:type="gramStart"/>
                      <w:r>
                        <w:rPr>
                          <w:color w:val="333333"/>
                        </w:rPr>
                        <w:t>0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3B5D583E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X0_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70F27AE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gramStart"/>
                      <w:r>
                        <w:rPr>
                          <w:color w:val="333333"/>
                        </w:rPr>
                        <w:t>c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6B71F9ED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c_</w:t>
                      </w:r>
                      <w:proofErr w:type="gramStart"/>
                      <w:r>
                        <w:rPr>
                          <w:color w:val="333333"/>
                        </w:rPr>
                        <w:t>rdy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E8DF063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y</w:t>
                      </w:r>
                      <w:proofErr w:type="gramStart"/>
                      <w:r>
                        <w:rPr>
                          <w:color w:val="333333"/>
                        </w:rPr>
                        <w:t>0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764BC008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y0_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312EA57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y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17B4FA21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y1_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4EC7465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Z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4E3A0734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Z1_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</w:p>
                    <w:p w14:paraId="23333ECB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7FFCB09B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hig9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C1039B9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ARCHITECTURE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Behavioral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OF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hig9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35833B29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LT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06815C47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</w:p>
                    <w:p w14:paraId="2BBDD51A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CA520F6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loop_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5EE4107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0418435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5C79B6D9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4689B9E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</w:t>
                      </w:r>
                      <w:proofErr w:type="gramStart"/>
                      <w:r>
                        <w:rPr>
                          <w:color w:val="333333"/>
                        </w:rPr>
                        <w:t>2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7C26CEBE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input2_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7D640C3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output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717F6ED9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output1_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</w:p>
                    <w:p w14:paraId="40CC7E55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00175455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A0ADF01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Add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2E19DD97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</w:p>
                    <w:p w14:paraId="3156C224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862B000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loop_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D06D06F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9770365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65CA280F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76FB6B8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</w:t>
                      </w:r>
                      <w:proofErr w:type="gramStart"/>
                      <w:r>
                        <w:rPr>
                          <w:color w:val="333333"/>
                        </w:rPr>
                        <w:t>2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33C18092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input2_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16E1EB5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output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189CCC0A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output1_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</w:p>
                    <w:p w14:paraId="524C5DA5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56B15DC1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D6694A5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CONSTANT</w:t>
                      </w:r>
                      <w:r>
                        <w:rPr>
                          <w:color w:val="333333"/>
                        </w:rPr>
                        <w:t xml:space="preserve"> constant_</w:t>
                      </w:r>
                      <w:proofErr w:type="gramStart"/>
                      <w:r>
                        <w:rPr>
                          <w:color w:val="333333"/>
                        </w:rPr>
                        <w:t>17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 xml:space="preserve">) := </w:t>
                      </w:r>
                      <w:r>
                        <w:rPr>
                          <w:color w:val="333333"/>
                          <w:shd w:val="clear" w:color="auto" w:fill="FFF0F0"/>
                        </w:rPr>
                        <w:t>"00000000000000000000000000000101"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3616E7D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CONSTANT</w:t>
                      </w:r>
                      <w:r>
                        <w:rPr>
                          <w:color w:val="333333"/>
                        </w:rPr>
                        <w:t xml:space="preserve"> constant_17_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 xml:space="preserve"> := </w:t>
                      </w:r>
                      <w:proofErr w:type="spellStart"/>
                      <w:r>
                        <w:rPr>
                          <w:color w:val="333333"/>
                        </w:rPr>
                        <w:t>true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1BD85E4B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CONSTANT</w:t>
                      </w:r>
                      <w:r>
                        <w:rPr>
                          <w:color w:val="333333"/>
                        </w:rPr>
                        <w:t xml:space="preserve"> constant_</w:t>
                      </w:r>
                      <w:proofErr w:type="gramStart"/>
                      <w:r>
                        <w:rPr>
                          <w:color w:val="333333"/>
                        </w:rPr>
                        <w:t>18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 xml:space="preserve">) := </w:t>
                      </w:r>
                      <w:r>
                        <w:rPr>
                          <w:color w:val="333333"/>
                          <w:shd w:val="clear" w:color="auto" w:fill="FFF0F0"/>
                        </w:rPr>
                        <w:t>"00000000000000000000000000000001"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6A63584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CONSTANT</w:t>
                      </w:r>
                      <w:r>
                        <w:rPr>
                          <w:color w:val="333333"/>
                        </w:rPr>
                        <w:t xml:space="preserve"> constant_18_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 xml:space="preserve"> := </w:t>
                      </w:r>
                      <w:proofErr w:type="spellStart"/>
                      <w:r>
                        <w:rPr>
                          <w:color w:val="333333"/>
                        </w:rPr>
                        <w:t>true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415FF3BA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</w:t>
                      </w:r>
                      <w:proofErr w:type="gramStart"/>
                      <w:r>
                        <w:rPr>
                          <w:color w:val="333333"/>
                        </w:rPr>
                        <w:t>23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1915FA31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signal_out_23_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B2BF88C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</w:t>
                      </w:r>
                      <w:proofErr w:type="gramStart"/>
                      <w:r>
                        <w:rPr>
                          <w:color w:val="333333"/>
                        </w:rPr>
                        <w:t>24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60EB0F63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signal_out_24_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4BA44F9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signal_f1_</w:t>
                      </w:r>
                      <w:proofErr w:type="gramStart"/>
                      <w:r>
                        <w:rPr>
                          <w:color w:val="333333"/>
                        </w:rPr>
                        <w:t>19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68F4CF88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signal_f1_19_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2CA94C3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signal_X0_</w:t>
                      </w:r>
                      <w:proofErr w:type="gramStart"/>
                      <w:r>
                        <w:rPr>
                          <w:color w:val="333333"/>
                        </w:rPr>
                        <w:t>22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00B9B617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signal_X0_22_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F8B3B23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</w:t>
                      </w:r>
                      <w:proofErr w:type="gramStart"/>
                      <w:r>
                        <w:rPr>
                          <w:color w:val="333333"/>
                        </w:rPr>
                        <w:t>20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4B68A30E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signal_out_20_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8442056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signal_f0_</w:t>
                      </w:r>
                      <w:proofErr w:type="gramStart"/>
                      <w:r>
                        <w:rPr>
                          <w:color w:val="333333"/>
                        </w:rPr>
                        <w:t>21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38994B53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signal_f0_21_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BEB7EF3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BEGIN</w:t>
                      </w:r>
                    </w:p>
                    <w:p w14:paraId="44721B46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lT</w:t>
                      </w:r>
                      <w:proofErr w:type="gramStart"/>
                      <w:r>
                        <w:rPr>
                          <w:color w:val="333333"/>
                        </w:rPr>
                        <w:t>11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LT</w:t>
                      </w:r>
                    </w:p>
                    <w:p w14:paraId="688D34F4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bCs/>
                          <w:color w:val="008800"/>
                        </w:rPr>
                        <w:t>MAP</w:t>
                      </w:r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loop_rst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>, signal_f1_19, signal_f1_19_rdy, constant_17, constant_17_rdy, signal_out_20, signal_out_20_rdy);</w:t>
                      </w:r>
                    </w:p>
                    <w:p w14:paraId="0C355D65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add</w:t>
                      </w:r>
                      <w:proofErr w:type="gramStart"/>
                      <w:r>
                        <w:rPr>
                          <w:color w:val="333333"/>
                        </w:rPr>
                        <w:t>12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Add</w:t>
                      </w:r>
                    </w:p>
                    <w:p w14:paraId="764C9C9E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bCs/>
                          <w:color w:val="008800"/>
                        </w:rPr>
                        <w:t>MAP</w:t>
                      </w:r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loop_rst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>, signal_f0_21, signal_f0_21_rdy, signal_X0_22, signal_X0_22_rdy, signal_out_23, signal_out_23_rdy);</w:t>
                      </w:r>
                    </w:p>
                    <w:p w14:paraId="74214AB0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add</w:t>
                      </w:r>
                      <w:proofErr w:type="gramStart"/>
                      <w:r>
                        <w:rPr>
                          <w:color w:val="333333"/>
                        </w:rPr>
                        <w:t>13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Add</w:t>
                      </w:r>
                    </w:p>
                    <w:p w14:paraId="3C3B345B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bCs/>
                          <w:color w:val="008800"/>
                        </w:rPr>
                        <w:t>MAP</w:t>
                      </w:r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loop_rst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>, signal_f1_19, signal_f1_19_rdy, constant_18, constant_18_rdy, signal_out_24, signal_out_24_rdy);</w:t>
                      </w:r>
                    </w:p>
                    <w:p w14:paraId="4654489F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>signal_f0_21 &lt;= f0;</w:t>
                      </w:r>
                    </w:p>
                    <w:p w14:paraId="2A72D321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>signal_f0_21_rdy &lt;= f0_rdy;</w:t>
                      </w:r>
                    </w:p>
                    <w:p w14:paraId="121A6AE3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>signal_f1_19 &lt;= f1;</w:t>
                      </w:r>
                    </w:p>
                    <w:p w14:paraId="1A834E66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>signal_f1_19_rdy &lt;= f1_rdy;</w:t>
                      </w:r>
                    </w:p>
                    <w:p w14:paraId="3A6360EB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>signal_X0_22 &lt;= X0;</w:t>
                      </w:r>
                    </w:p>
                    <w:p w14:paraId="1189E440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>signal_X0_22_rdy &lt;= X0_rdy;</w:t>
                      </w:r>
                    </w:p>
                    <w:p w14:paraId="72062CA9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>c &lt;= signal_out_20;</w:t>
                      </w:r>
                    </w:p>
                    <w:p w14:paraId="71EC3F2F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proofErr w:type="spellStart"/>
                      <w:r>
                        <w:rPr>
                          <w:color w:val="333333"/>
                        </w:rPr>
                        <w:t>c_rdy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&lt;= signal_out_20_rdy;</w:t>
                      </w:r>
                    </w:p>
                    <w:p w14:paraId="0F40EE94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>y0 &lt;= signal_out_23;</w:t>
                      </w:r>
                    </w:p>
                    <w:p w14:paraId="490D6B06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>y0_rdy &lt;= signal_out_23_rdy;</w:t>
                      </w:r>
                    </w:p>
                    <w:p w14:paraId="22CF950E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>y1 &lt;= signal_out_24;</w:t>
                      </w:r>
                    </w:p>
                    <w:p w14:paraId="109605B1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>y1_rdy &lt;= signal_out_24_rdy;</w:t>
                      </w:r>
                    </w:p>
                    <w:p w14:paraId="66651557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>Z1 &lt;= signal_f0_21;</w:t>
                      </w:r>
                    </w:p>
                    <w:p w14:paraId="4EF093BB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>Z1_rdy &lt;= signal_f0_21_rdy;</w:t>
                      </w:r>
                    </w:p>
                    <w:p w14:paraId="7E6040B3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Behavioral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1FF6C8AB" w14:textId="4CA729AD" w:rsidR="00B658FE" w:rsidRDefault="00B658FE" w:rsidP="00787865">
                      <w:pPr>
                        <w:ind w:firstLine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6B39F2A" w14:textId="60EE9BAE" w:rsidR="0054462E" w:rsidRDefault="00A2738C" w:rsidP="00A2738C">
      <w:pPr>
        <w:tabs>
          <w:tab w:val="left" w:pos="3630"/>
        </w:tabs>
        <w:ind w:firstLine="0"/>
        <w:rPr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7D297D6C" wp14:editId="3DCE874E">
                <wp:simplePos x="0" y="0"/>
                <wp:positionH relativeFrom="column">
                  <wp:posOffset>-10160</wp:posOffset>
                </wp:positionH>
                <wp:positionV relativeFrom="paragraph">
                  <wp:posOffset>6614795</wp:posOffset>
                </wp:positionV>
                <wp:extent cx="5381625" cy="635"/>
                <wp:effectExtent l="0" t="0" r="0" b="0"/>
                <wp:wrapSquare wrapText="bothSides"/>
                <wp:docPr id="377" name="Szövegdoboz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1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17" w:name="_Ref531456912"/>
                          <w:p w14:paraId="71646A3E" w14:textId="3F0C6E24" w:rsidR="00B658FE" w:rsidRPr="00DA5412" w:rsidRDefault="00B658FE" w:rsidP="00A2738C">
                            <w:pPr>
                              <w:pStyle w:val="Kpalrs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függelék \* ARABIC </w:instrText>
                            </w:r>
                            <w:r>
                              <w:fldChar w:fldCharType="separate"/>
                            </w:r>
                            <w: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>. függelék</w:t>
                            </w:r>
                            <w:bookmarkEnd w:id="117"/>
                            <w:r>
                              <w:t xml:space="preserve"> A ciklusmag VHDL kódja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97D6C" id="Szövegdoboz 377" o:spid="_x0000_s1071" type="#_x0000_t202" style="position:absolute;left:0;text-align:left;margin-left:-.8pt;margin-top:520.85pt;width:423.75pt;height:.05pt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" stroked="f">
                <v:textbox style="mso-fit-shape-to-text:t" inset="0,0,0,0">
                  <w:txbxContent>
                    <w:bookmarkStart w:id="118" w:name="_Ref531456912"/>
                    <w:p w14:paraId="71646A3E" w14:textId="3F0C6E24" w:rsidR="00B658FE" w:rsidRPr="00DA5412" w:rsidRDefault="00B658FE" w:rsidP="00A2738C">
                      <w:pPr>
                        <w:pStyle w:val="Kpalrs"/>
                        <w:rPr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függelék \* ARABIC </w:instrText>
                      </w:r>
                      <w:r>
                        <w:fldChar w:fldCharType="separate"/>
                      </w:r>
                      <w:r>
                        <w:t>6</w:t>
                      </w:r>
                      <w:r>
                        <w:fldChar w:fldCharType="end"/>
                      </w:r>
                      <w:r>
                        <w:t>. függelék</w:t>
                      </w:r>
                      <w:bookmarkEnd w:id="118"/>
                      <w:r>
                        <w:t xml:space="preserve"> A ciklusmag VHDL kódja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57056" behindDoc="0" locked="0" layoutInCell="1" allowOverlap="1" wp14:anchorId="0BFC0718" wp14:editId="3759611D">
                <wp:simplePos x="0" y="0"/>
                <wp:positionH relativeFrom="margin">
                  <wp:align>right</wp:align>
                </wp:positionH>
                <wp:positionV relativeFrom="paragraph">
                  <wp:posOffset>185420</wp:posOffset>
                </wp:positionV>
                <wp:extent cx="5381625" cy="6372225"/>
                <wp:effectExtent l="0" t="0" r="28575" b="28575"/>
                <wp:wrapSquare wrapText="bothSides"/>
                <wp:docPr id="37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6372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38" seq="1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C0718" id="_x0000_s1072" type="#_x0000_t202" style="position:absolute;left:0;text-align:left;margin-left:372.55pt;margin-top:14.6pt;width:423.75pt;height:501.75pt;z-index:2517570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">
                <v:textbox>
                  <w:txbxContent/>
                </v:textbox>
                <w10:wrap type="square" anchorx="margin"/>
              </v:shape>
            </w:pict>
          </mc:Fallback>
        </mc:AlternateContent>
      </w:r>
      <w:r w:rsidR="0054462E">
        <w:rPr>
          <w:lang w:eastAsia="hu-HU"/>
        </w:rPr>
        <w:tab/>
      </w:r>
    </w:p>
    <w:p w14:paraId="3CD7547A" w14:textId="2BD0A63C" w:rsidR="00A2738C" w:rsidRDefault="00A2738C" w:rsidP="00A2738C">
      <w:pPr>
        <w:tabs>
          <w:tab w:val="left" w:pos="3630"/>
        </w:tabs>
        <w:ind w:firstLine="0"/>
        <w:rPr>
          <w:lang w:eastAsia="hu-HU"/>
        </w:rPr>
      </w:pPr>
    </w:p>
    <w:p w14:paraId="7E86246F" w14:textId="7B30B1F4" w:rsidR="00A2738C" w:rsidRDefault="00A2738C" w:rsidP="00A2738C">
      <w:pPr>
        <w:tabs>
          <w:tab w:val="left" w:pos="3630"/>
        </w:tabs>
        <w:ind w:firstLine="0"/>
        <w:rPr>
          <w:lang w:eastAsia="hu-HU"/>
        </w:rPr>
      </w:pPr>
    </w:p>
    <w:p w14:paraId="1627D2C2" w14:textId="10CD0C5C" w:rsidR="00A2738C" w:rsidRDefault="00A2738C" w:rsidP="00A2738C">
      <w:pPr>
        <w:tabs>
          <w:tab w:val="left" w:pos="3630"/>
        </w:tabs>
        <w:ind w:firstLine="0"/>
        <w:rPr>
          <w:lang w:eastAsia="hu-HU"/>
        </w:rPr>
      </w:pPr>
    </w:p>
    <w:p w14:paraId="255FDB86" w14:textId="69755CB3" w:rsidR="00A2738C" w:rsidRDefault="00A2738C" w:rsidP="00A2738C">
      <w:pPr>
        <w:tabs>
          <w:tab w:val="left" w:pos="3630"/>
        </w:tabs>
        <w:ind w:firstLine="0"/>
        <w:rPr>
          <w:lang w:eastAsia="hu-HU"/>
        </w:rPr>
      </w:pPr>
    </w:p>
    <w:p w14:paraId="66AFC2F4" w14:textId="091A676F" w:rsidR="0054462E" w:rsidRDefault="00A2738C" w:rsidP="00A2738C">
      <w:pPr>
        <w:tabs>
          <w:tab w:val="left" w:pos="3630"/>
        </w:tabs>
        <w:ind w:firstLine="0"/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761152" behindDoc="0" locked="0" layoutInCell="1" allowOverlap="1" wp14:anchorId="5B27E372" wp14:editId="32DBD903">
                <wp:simplePos x="0" y="0"/>
                <wp:positionH relativeFrom="margin">
                  <wp:align>right</wp:align>
                </wp:positionH>
                <wp:positionV relativeFrom="paragraph">
                  <wp:posOffset>185420</wp:posOffset>
                </wp:positionV>
                <wp:extent cx="5381625" cy="8677275"/>
                <wp:effectExtent l="0" t="0" r="28575" b="28575"/>
                <wp:wrapSquare wrapText="bothSides"/>
                <wp:docPr id="37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8677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 id="40">
                        <w:txbxContent>
                          <w:p w14:paraId="44C5D87A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LIBRARY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50E8FAB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USE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IEEE.STD_LOGIC_1164.ALL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AAA7AAC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USE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IEEE.Numeric_STD.ALL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930F387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ENTITY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loop10_sim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35FB29C2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loop10_sim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F7DB54A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ARCHITECTURE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Behavioral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OF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loop10_sim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14A0D278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vhdl_test_2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78B6FF5C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</w:p>
                          <w:p w14:paraId="1F6F6E5A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0E924FA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B3C39B9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07F632C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sum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220C5738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sum_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E7AB6B7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ret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54C06D3C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ret_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</w:p>
                          <w:p w14:paraId="752B8011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20DD143F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C5E8954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sim_clock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31C7508E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466A26C9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15EC6A2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CONSTANT</w:t>
                            </w:r>
                            <w:r>
                              <w:rPr>
                                <w:color w:val="333333"/>
                              </w:rPr>
                              <w:t xml:space="preserve"> constant_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5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 xml:space="preserve">) := </w:t>
                            </w:r>
                            <w:r>
                              <w:rPr>
                                <w:color w:val="333333"/>
                                <w:shd w:val="clear" w:color="auto" w:fill="FFF0F0"/>
                              </w:rPr>
                              <w:t>"00000000000000000000000000010100"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BF717FB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CONSTANT</w:t>
                            </w:r>
                            <w:r>
                              <w:rPr>
                                <w:color w:val="333333"/>
                              </w:rPr>
                              <w:t xml:space="preserve"> constant_5_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 xml:space="preserve"> :=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15FDE03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5D4ED29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signal_in_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3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149B1018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signal_in_3_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BC5262A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signal_in_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4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7555CAA2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signal_in_4_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74B9D96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4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2AE983B2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signal_out_4_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B6E1569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9383D81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signal_rst_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loop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D9C47F7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BEGIN</w:t>
                            </w:r>
                          </w:p>
                          <w:p w14:paraId="1F81C139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loop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vhdl_test_2</w:t>
                            </w:r>
                          </w:p>
                          <w:p w14:paraId="4FDE7029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MAP</w:t>
                            </w:r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gramEnd"/>
                          </w:p>
                          <w:p w14:paraId="2381C789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,</w:t>
                            </w:r>
                          </w:p>
                          <w:p w14:paraId="44D0A929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signal_rst_loop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,</w:t>
                            </w:r>
                          </w:p>
                          <w:p w14:paraId="13F6744C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,</w:t>
                            </w:r>
                          </w:p>
                          <w:p w14:paraId="70D83863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signal_in_3,</w:t>
                            </w:r>
                          </w:p>
                          <w:p w14:paraId="31F81152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signal_in_3_rdy,</w:t>
                            </w:r>
                          </w:p>
                          <w:p w14:paraId="14BD4B3C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signal_out_4,</w:t>
                            </w:r>
                          </w:p>
                          <w:p w14:paraId="3CFC0B79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signal_out_4_rdy</w:t>
                            </w:r>
                          </w:p>
                          <w:p w14:paraId="2C50F028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381A0825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clk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sim_clock</w:t>
                            </w:r>
                            <w:proofErr w:type="spellEnd"/>
                          </w:p>
                          <w:p w14:paraId="59B75692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MAP</w:t>
                            </w:r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signal_clk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698104CA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proc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PROCESS</w:t>
                            </w:r>
                          </w:p>
                          <w:p w14:paraId="15A1ACDA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BEGIN</w:t>
                            </w:r>
                          </w:p>
                          <w:p w14:paraId="7670D725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signal_rst_loop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&lt;= </w:t>
                            </w:r>
                            <w:r>
                              <w:rPr>
                                <w:color w:val="0044DD"/>
                              </w:rPr>
                              <w:t>'0'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1FAB03C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&lt;= </w:t>
                            </w:r>
                            <w:r>
                              <w:rPr>
                                <w:color w:val="0044DD"/>
                              </w:rPr>
                              <w:t>'0'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947C922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signal_in_3 &lt;=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to_unsigned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1</w:t>
                            </w:r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32</w:t>
                            </w:r>
                            <w:r>
                              <w:rPr>
                                <w:color w:val="333333"/>
                              </w:rPr>
                              <w:t>));</w:t>
                            </w:r>
                          </w:p>
                          <w:p w14:paraId="01FC074E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signal_in_3_rdy &lt;=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CB0E8AB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WAIT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FOR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400</w:t>
                            </w:r>
                            <w:r>
                              <w:rPr>
                                <w:color w:val="333333"/>
                              </w:rPr>
                              <w:t>ns;</w:t>
                            </w:r>
                          </w:p>
                          <w:p w14:paraId="69DABDD7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&lt;= </w:t>
                            </w:r>
                            <w:r>
                              <w:rPr>
                                <w:color w:val="0044DD"/>
                              </w:rPr>
                              <w:t>'1'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7B1CA29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signal_in_3 &lt;=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to_unsigned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30</w:t>
                            </w:r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32</w:t>
                            </w:r>
                            <w:r>
                              <w:rPr>
                                <w:color w:val="333333"/>
                              </w:rPr>
                              <w:t>));</w:t>
                            </w:r>
                          </w:p>
                          <w:p w14:paraId="4AA52D55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signal_in_3_rdy &lt;=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DC8F6B0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WAIT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FOR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10</w:t>
                            </w:r>
                            <w:r>
                              <w:rPr>
                                <w:color w:val="333333"/>
                              </w:rPr>
                              <w:t>ns;</w:t>
                            </w:r>
                          </w:p>
                          <w:p w14:paraId="61AC8B7D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&lt;= </w:t>
                            </w:r>
                            <w:r>
                              <w:rPr>
                                <w:color w:val="0044DD"/>
                              </w:rPr>
                              <w:t>'0'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370142D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WAIT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FOR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50</w:t>
                            </w:r>
                            <w:r>
                              <w:rPr>
                                <w:color w:val="333333"/>
                              </w:rPr>
                              <w:t>ns;</w:t>
                            </w:r>
                          </w:p>
                          <w:p w14:paraId="6DC2CD0C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signal_in_3_rdy &lt;=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541493B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WAIT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FOR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1000</w:t>
                            </w:r>
                            <w:r>
                              <w:rPr>
                                <w:color w:val="333333"/>
                              </w:rPr>
                              <w:t>ns;</w:t>
                            </w:r>
                          </w:p>
                          <w:p w14:paraId="14A350A6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PROCESS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859BF94" w14:textId="77777777" w:rsidR="00B658FE" w:rsidRDefault="00B658FE" w:rsidP="00A2738C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Behavioral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B48E7F3" w14:textId="4DB9A929" w:rsidR="00B658FE" w:rsidRDefault="00B658FE" w:rsidP="00A2738C">
                            <w:pPr>
                              <w:ind w:firstLine="0"/>
                            </w:pPr>
                          </w:p>
                          <w:p w14:paraId="4AB44220" w14:textId="77777777" w:rsidR="00B658FE" w:rsidRDefault="00B658F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7E372" id="_x0000_s1073" type="#_x0000_t202" style="position:absolute;left:0;text-align:left;margin-left:372.55pt;margin-top:14.6pt;width:423.75pt;height:683.25pt;z-index:2517611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">
                <v:textbox style="mso-next-textbox:#_x0000_s1076">
                  <w:txbxContent>
                    <w:p w14:paraId="44C5D87A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LIBRARY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E84B5"/>
                        </w:rPr>
                        <w:t>IEEE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50E8FAB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USE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E84B5"/>
                        </w:rPr>
                        <w:t>IEEE.STD_LOGIC_1164.ALL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AAA7AAC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USE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E84B5"/>
                        </w:rPr>
                        <w:t>IEEE.Numeric_STD.ALL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0930F387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ENTITY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loop10_sim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35FB29C2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loop10_sim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F7DB54A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ARCHITECTURE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Behavioral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OF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loop10_sim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14A0D278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vhdl_test_2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78B6FF5C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</w:p>
                    <w:p w14:paraId="1F6F6E5A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0E924FA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loop_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B3C39B9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07F632C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gramStart"/>
                      <w:r>
                        <w:rPr>
                          <w:color w:val="333333"/>
                        </w:rPr>
                        <w:t>sum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220C5738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sum_</w:t>
                      </w:r>
                      <w:proofErr w:type="gramStart"/>
                      <w:r>
                        <w:rPr>
                          <w:color w:val="333333"/>
                        </w:rPr>
                        <w:t>rdy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E7AB6B7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ret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54C06D3C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ret_</w:t>
                      </w:r>
                      <w:proofErr w:type="gramStart"/>
                      <w:r>
                        <w:rPr>
                          <w:color w:val="333333"/>
                        </w:rPr>
                        <w:t>rdy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</w:p>
                    <w:p w14:paraId="752B8011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20DD143F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C5E8954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sim_clock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31C7508E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proofErr w:type="spellEnd"/>
                      <w:r>
                        <w:rPr>
                          <w:color w:val="333333"/>
                        </w:rPr>
                        <w:t>);</w:t>
                      </w:r>
                    </w:p>
                    <w:p w14:paraId="466A26C9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15EC6A2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CONSTANT</w:t>
                      </w:r>
                      <w:r>
                        <w:rPr>
                          <w:color w:val="333333"/>
                        </w:rPr>
                        <w:t xml:space="preserve"> constant_</w:t>
                      </w:r>
                      <w:proofErr w:type="gramStart"/>
                      <w:r>
                        <w:rPr>
                          <w:color w:val="333333"/>
                        </w:rPr>
                        <w:t>5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 xml:space="preserve">) := </w:t>
                      </w:r>
                      <w:r>
                        <w:rPr>
                          <w:color w:val="333333"/>
                          <w:shd w:val="clear" w:color="auto" w:fill="FFF0F0"/>
                        </w:rPr>
                        <w:t>"00000000000000000000000000010100"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BF717FB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CONSTANT</w:t>
                      </w:r>
                      <w:r>
                        <w:rPr>
                          <w:color w:val="333333"/>
                        </w:rPr>
                        <w:t xml:space="preserve"> constant_5_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 xml:space="preserve"> := </w:t>
                      </w:r>
                      <w:proofErr w:type="spellStart"/>
                      <w:r>
                        <w:rPr>
                          <w:color w:val="333333"/>
                        </w:rPr>
                        <w:t>true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315FDE03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signal_</w:t>
                      </w:r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5D4ED29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signal_in_</w:t>
                      </w:r>
                      <w:proofErr w:type="gramStart"/>
                      <w:r>
                        <w:rPr>
                          <w:color w:val="333333"/>
                        </w:rPr>
                        <w:t>3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149B1018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signal_in_3_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BC5262A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signal_in_</w:t>
                      </w:r>
                      <w:proofErr w:type="gramStart"/>
                      <w:r>
                        <w:rPr>
                          <w:color w:val="333333"/>
                        </w:rPr>
                        <w:t>4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7555CAA2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signal_in_4_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74B9D96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</w:t>
                      </w:r>
                      <w:proofErr w:type="gramStart"/>
                      <w:r>
                        <w:rPr>
                          <w:color w:val="333333"/>
                        </w:rPr>
                        <w:t>4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2AE983B2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signal_out_4_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B6E1569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signal_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9383D81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signal_rst_</w:t>
                      </w:r>
                      <w:proofErr w:type="gramStart"/>
                      <w:r>
                        <w:rPr>
                          <w:color w:val="333333"/>
                        </w:rPr>
                        <w:t>loop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D9C47F7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BEGIN</w:t>
                      </w:r>
                    </w:p>
                    <w:p w14:paraId="1F81C139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loop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vhdl_test_2</w:t>
                      </w:r>
                    </w:p>
                    <w:p w14:paraId="4FDE7029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bCs/>
                          <w:color w:val="008800"/>
                        </w:rPr>
                        <w:t>MAP</w:t>
                      </w:r>
                      <w:r>
                        <w:rPr>
                          <w:color w:val="333333"/>
                        </w:rPr>
                        <w:t>(</w:t>
                      </w:r>
                      <w:proofErr w:type="gramEnd"/>
                    </w:p>
                    <w:p w14:paraId="2381C789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signal_rst</w:t>
                      </w:r>
                      <w:proofErr w:type="spellEnd"/>
                      <w:r>
                        <w:rPr>
                          <w:color w:val="333333"/>
                        </w:rPr>
                        <w:t>,</w:t>
                      </w:r>
                    </w:p>
                    <w:p w14:paraId="44D0A929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signal_rst_loop</w:t>
                      </w:r>
                      <w:proofErr w:type="spellEnd"/>
                      <w:r>
                        <w:rPr>
                          <w:color w:val="333333"/>
                        </w:rPr>
                        <w:t>,</w:t>
                      </w:r>
                    </w:p>
                    <w:p w14:paraId="13F6744C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signal_clk</w:t>
                      </w:r>
                      <w:proofErr w:type="spellEnd"/>
                      <w:r>
                        <w:rPr>
                          <w:color w:val="333333"/>
                        </w:rPr>
                        <w:t>,</w:t>
                      </w:r>
                    </w:p>
                    <w:p w14:paraId="70D83863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signal_in_3,</w:t>
                      </w:r>
                    </w:p>
                    <w:p w14:paraId="31F81152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signal_in_3_rdy,</w:t>
                      </w:r>
                    </w:p>
                    <w:p w14:paraId="14BD4B3C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signal_out_4,</w:t>
                      </w:r>
                    </w:p>
                    <w:p w14:paraId="3CFC0B79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signal_out_4_rdy</w:t>
                      </w:r>
                    </w:p>
                    <w:p w14:paraId="2C50F028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381A0825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clk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sim_clock</w:t>
                      </w:r>
                      <w:proofErr w:type="spellEnd"/>
                    </w:p>
                    <w:p w14:paraId="59B75692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bCs/>
                          <w:color w:val="008800"/>
                        </w:rPr>
                        <w:t>MAP</w:t>
                      </w:r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signal_clk</w:t>
                      </w:r>
                      <w:proofErr w:type="spellEnd"/>
                      <w:r>
                        <w:rPr>
                          <w:color w:val="333333"/>
                        </w:rPr>
                        <w:t>);</w:t>
                      </w:r>
                    </w:p>
                    <w:p w14:paraId="698104CA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proc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PROCESS</w:t>
                      </w:r>
                    </w:p>
                    <w:p w14:paraId="15A1ACDA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BEGIN</w:t>
                      </w:r>
                    </w:p>
                    <w:p w14:paraId="7670D725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signal_rst_loop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&lt;= </w:t>
                      </w:r>
                      <w:r>
                        <w:rPr>
                          <w:color w:val="0044DD"/>
                        </w:rPr>
                        <w:t>'0'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1FAB03C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signal_rst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&lt;= </w:t>
                      </w:r>
                      <w:r>
                        <w:rPr>
                          <w:color w:val="0044DD"/>
                        </w:rPr>
                        <w:t>'0'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947C922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signal_in_3 &lt;=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</w:t>
                      </w:r>
                      <w:proofErr w:type="gramStart"/>
                      <w:r>
                        <w:rPr>
                          <w:b/>
                          <w:bCs/>
                          <w:color w:val="333399"/>
                        </w:rPr>
                        <w:t>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to_unsigned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1</w:t>
                      </w:r>
                      <w:r>
                        <w:rPr>
                          <w:color w:val="333333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00DD"/>
                        </w:rPr>
                        <w:t>32</w:t>
                      </w:r>
                      <w:r>
                        <w:rPr>
                          <w:color w:val="333333"/>
                        </w:rPr>
                        <w:t>));</w:t>
                      </w:r>
                    </w:p>
                    <w:p w14:paraId="01FC074E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signal_in_3_rdy &lt;= </w:t>
                      </w:r>
                      <w:proofErr w:type="spellStart"/>
                      <w:r>
                        <w:rPr>
                          <w:color w:val="333333"/>
                        </w:rPr>
                        <w:t>true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3CB0E8AB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WAIT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FOR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400</w:t>
                      </w:r>
                      <w:r>
                        <w:rPr>
                          <w:color w:val="333333"/>
                        </w:rPr>
                        <w:t>ns;</w:t>
                      </w:r>
                    </w:p>
                    <w:p w14:paraId="69DABDD7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signal_rst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&lt;= </w:t>
                      </w:r>
                      <w:r>
                        <w:rPr>
                          <w:color w:val="0044DD"/>
                        </w:rPr>
                        <w:t>'1'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7B1CA29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signal_in_3 &lt;=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</w:t>
                      </w:r>
                      <w:proofErr w:type="gramStart"/>
                      <w:r>
                        <w:rPr>
                          <w:b/>
                          <w:bCs/>
                          <w:color w:val="333399"/>
                        </w:rPr>
                        <w:t>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to_unsigned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30</w:t>
                      </w:r>
                      <w:r>
                        <w:rPr>
                          <w:color w:val="333333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00DD"/>
                        </w:rPr>
                        <w:t>32</w:t>
                      </w:r>
                      <w:r>
                        <w:rPr>
                          <w:color w:val="333333"/>
                        </w:rPr>
                        <w:t>));</w:t>
                      </w:r>
                    </w:p>
                    <w:p w14:paraId="4AA52D55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signal_in_3_rdy &lt;= </w:t>
                      </w:r>
                      <w:proofErr w:type="spellStart"/>
                      <w:r>
                        <w:rPr>
                          <w:color w:val="333333"/>
                        </w:rPr>
                        <w:t>false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3DC8F6B0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WAIT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FOR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10</w:t>
                      </w:r>
                      <w:r>
                        <w:rPr>
                          <w:color w:val="333333"/>
                        </w:rPr>
                        <w:t>ns;</w:t>
                      </w:r>
                    </w:p>
                    <w:p w14:paraId="61AC8B7D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signal_rst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&lt;= </w:t>
                      </w:r>
                      <w:r>
                        <w:rPr>
                          <w:color w:val="0044DD"/>
                        </w:rPr>
                        <w:t>'0'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370142D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WAIT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FOR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50</w:t>
                      </w:r>
                      <w:r>
                        <w:rPr>
                          <w:color w:val="333333"/>
                        </w:rPr>
                        <w:t>ns;</w:t>
                      </w:r>
                    </w:p>
                    <w:p w14:paraId="6DC2CD0C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signal_in_3_rdy &lt;= </w:t>
                      </w:r>
                      <w:proofErr w:type="spellStart"/>
                      <w:r>
                        <w:rPr>
                          <w:color w:val="333333"/>
                        </w:rPr>
                        <w:t>true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6541493B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WAIT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FOR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1000</w:t>
                      </w:r>
                      <w:r>
                        <w:rPr>
                          <w:color w:val="333333"/>
                        </w:rPr>
                        <w:t>ns;</w:t>
                      </w:r>
                    </w:p>
                    <w:p w14:paraId="14A350A6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PROCESS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859BF94" w14:textId="77777777" w:rsidR="00B658FE" w:rsidRDefault="00B658FE" w:rsidP="00A2738C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Behavioral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6B48E7F3" w14:textId="4DB9A929" w:rsidR="00B658FE" w:rsidRDefault="00B658FE" w:rsidP="00A2738C">
                      <w:pPr>
                        <w:ind w:firstLine="0"/>
                      </w:pPr>
                    </w:p>
                    <w:p w14:paraId="4AB44220" w14:textId="77777777" w:rsidR="00B658FE" w:rsidRDefault="00B658FE"/>
                  </w:txbxContent>
                </v:textbox>
                <w10:wrap type="square" anchorx="margin"/>
              </v:shape>
            </w:pict>
          </mc:Fallback>
        </mc:AlternateContent>
      </w:r>
    </w:p>
    <w:p w14:paraId="74F092DB" w14:textId="494164DB" w:rsidR="0054462E" w:rsidRDefault="00462F99" w:rsidP="00462F99">
      <w:pPr>
        <w:tabs>
          <w:tab w:val="left" w:pos="3630"/>
        </w:tabs>
        <w:ind w:firstLine="0"/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767296" behindDoc="0" locked="0" layoutInCell="1" allowOverlap="1" wp14:anchorId="4A62AE02" wp14:editId="45592110">
                <wp:simplePos x="0" y="0"/>
                <wp:positionH relativeFrom="margin">
                  <wp:align>right</wp:align>
                </wp:positionH>
                <wp:positionV relativeFrom="paragraph">
                  <wp:posOffset>2604770</wp:posOffset>
                </wp:positionV>
                <wp:extent cx="5372100" cy="6257925"/>
                <wp:effectExtent l="0" t="0" r="19050" b="28575"/>
                <wp:wrapSquare wrapText="bothSides"/>
                <wp:docPr id="38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6257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 id="41">
                        <w:txbxContent>
                          <w:p w14:paraId="1EF35150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LIBRARY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783355D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USE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IEEE.STD_LOGIC_1164.ALL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FA31FAD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USE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IEEE.Numeric_STD.ALL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0032975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ENTITY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sim_vhdl_test_3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045A3FDB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sim_vhdl_test_3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5505993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ARCHITECTURE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Behavioral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OF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sim_vhdl_test_3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46892BE7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vhdl_test_3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17660C0C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</w:p>
                          <w:p w14:paraId="40E8D4A4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F327ED4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F387066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33CA351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a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48521EFC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a_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17B8B1C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b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4B946852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b_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772DFA4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ret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2CFA65DB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ret_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</w:p>
                          <w:p w14:paraId="1D223CC8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45827D4D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A0DD91A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sim_clock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404E8406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1F2BC242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CC81CEA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40A2D06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signal_in_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3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256E2E4D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signal_in_3_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EF301C3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signal_in_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4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1B975BC0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signal_in_4_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8A79A49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4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70D6AB92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signal_out_4_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681040F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E85B5C0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signal_rst_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loop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A9A5BCA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BEGIN</w:t>
                            </w:r>
                          </w:p>
                          <w:p w14:paraId="0EC05ACF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test_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inst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vhdl_test_3</w:t>
                            </w:r>
                          </w:p>
                          <w:p w14:paraId="04686595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MAP</w:t>
                            </w:r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gramEnd"/>
                          </w:p>
                          <w:p w14:paraId="340DC951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,</w:t>
                            </w:r>
                          </w:p>
                          <w:p w14:paraId="0FF0E725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signal_rst_loop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,</w:t>
                            </w:r>
                          </w:p>
                          <w:p w14:paraId="27E02B31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,</w:t>
                            </w:r>
                          </w:p>
                          <w:p w14:paraId="5DE5CBD8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signal_in_3,</w:t>
                            </w:r>
                          </w:p>
                          <w:p w14:paraId="53C9FD87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signal_in_3_rdy,</w:t>
                            </w:r>
                          </w:p>
                          <w:p w14:paraId="070FF8A4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signal_in_4,</w:t>
                            </w:r>
                          </w:p>
                          <w:p w14:paraId="0AC261D4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signal_in_4_rdy,</w:t>
                            </w:r>
                          </w:p>
                          <w:p w14:paraId="5E2FC8F9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signal_out_4,</w:t>
                            </w:r>
                          </w:p>
                          <w:p w14:paraId="6A3DD2D1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signal_out_4_rdy</w:t>
                            </w:r>
                          </w:p>
                          <w:p w14:paraId="60CD9E60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4B41ABC8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clk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sim_clock</w:t>
                            </w:r>
                            <w:proofErr w:type="spellEnd"/>
                          </w:p>
                          <w:p w14:paraId="3167E881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MAP</w:t>
                            </w:r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signal_clk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7A4F7653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proc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PROCESS</w:t>
                            </w:r>
                          </w:p>
                          <w:p w14:paraId="557B49B5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BEGIN</w:t>
                            </w:r>
                          </w:p>
                          <w:p w14:paraId="75C792D2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signal_rst_loop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&lt;= </w:t>
                            </w:r>
                            <w:r>
                              <w:rPr>
                                <w:color w:val="0044DD"/>
                              </w:rPr>
                              <w:t>'0'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4587BFA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&lt;= </w:t>
                            </w:r>
                            <w:r>
                              <w:rPr>
                                <w:color w:val="0044DD"/>
                              </w:rPr>
                              <w:t>'0'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198D8B2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signal_in_3 &lt;=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to_unsigned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32</w:t>
                            </w:r>
                            <w:r>
                              <w:rPr>
                                <w:color w:val="333333"/>
                              </w:rPr>
                              <w:t>));</w:t>
                            </w:r>
                          </w:p>
                          <w:p w14:paraId="6FBE0B50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signal_in_3_rdy &lt;=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8C4F66B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signal_in_4 &lt;=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to_unsigned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1234</w:t>
                            </w:r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32</w:t>
                            </w:r>
                            <w:r>
                              <w:rPr>
                                <w:color w:val="333333"/>
                              </w:rPr>
                              <w:t>));</w:t>
                            </w:r>
                          </w:p>
                          <w:p w14:paraId="672E5889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signal_in_4_rdy &lt;=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8076EA9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WAIT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FOR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200</w:t>
                            </w:r>
                            <w:r>
                              <w:rPr>
                                <w:color w:val="333333"/>
                              </w:rPr>
                              <w:t>ns;</w:t>
                            </w:r>
                          </w:p>
                          <w:p w14:paraId="502D4301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&lt;= </w:t>
                            </w:r>
                            <w:r>
                              <w:rPr>
                                <w:color w:val="0044DD"/>
                              </w:rPr>
                              <w:t>'1'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3704FB5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signal_in_3_rdy &lt;=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6AEC47F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signal_in_4 &lt;=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to_unsigned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1</w:t>
                            </w:r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32</w:t>
                            </w:r>
                            <w:r>
                              <w:rPr>
                                <w:color w:val="333333"/>
                              </w:rPr>
                              <w:t>));</w:t>
                            </w:r>
                          </w:p>
                          <w:p w14:paraId="69B50BC9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signal_in_4_rdy &lt;=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191FB14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WAIT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FOR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10</w:t>
                            </w:r>
                            <w:r>
                              <w:rPr>
                                <w:color w:val="333333"/>
                              </w:rPr>
                              <w:t>ns;</w:t>
                            </w:r>
                          </w:p>
                          <w:p w14:paraId="385A1F09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&lt;= </w:t>
                            </w:r>
                            <w:r>
                              <w:rPr>
                                <w:color w:val="0044DD"/>
                              </w:rPr>
                              <w:t>'0'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4655DE7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WAIT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FOR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100</w:t>
                            </w:r>
                            <w:r>
                              <w:rPr>
                                <w:color w:val="333333"/>
                              </w:rPr>
                              <w:t>ns;</w:t>
                            </w:r>
                          </w:p>
                          <w:p w14:paraId="6FD06B9D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signal_in_3 &lt;=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to_unsigned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4</w:t>
                            </w:r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32</w:t>
                            </w:r>
                            <w:r>
                              <w:rPr>
                                <w:color w:val="333333"/>
                              </w:rPr>
                              <w:t>));</w:t>
                            </w:r>
                          </w:p>
                          <w:p w14:paraId="29BD5A40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signal_in_3_rdy &lt;=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03C1899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WAIT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FOR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200</w:t>
                            </w:r>
                            <w:r>
                              <w:rPr>
                                <w:color w:val="333333"/>
                              </w:rPr>
                              <w:t>ns;</w:t>
                            </w:r>
                          </w:p>
                          <w:p w14:paraId="7C888D21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&lt;= </w:t>
                            </w:r>
                            <w:r>
                              <w:rPr>
                                <w:color w:val="0044DD"/>
                              </w:rPr>
                              <w:t>'1'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D9B2C3E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signal_in_3 &lt;=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to_unsigned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7</w:t>
                            </w:r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32</w:t>
                            </w:r>
                            <w:r>
                              <w:rPr>
                                <w:color w:val="333333"/>
                              </w:rPr>
                              <w:t>));</w:t>
                            </w:r>
                          </w:p>
                          <w:p w14:paraId="64FD06BC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signal_in_3_rdy &lt;=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9F84DAF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signal_in_4 &lt;=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to_unsigned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123</w:t>
                            </w:r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32</w:t>
                            </w:r>
                            <w:r>
                              <w:rPr>
                                <w:color w:val="333333"/>
                              </w:rPr>
                              <w:t>));</w:t>
                            </w:r>
                          </w:p>
                          <w:p w14:paraId="25C9284A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signal_in_4_rdy &lt;=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11B6012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WAIT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FOR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10</w:t>
                            </w:r>
                            <w:r>
                              <w:rPr>
                                <w:color w:val="333333"/>
                              </w:rPr>
                              <w:t>ns;</w:t>
                            </w:r>
                          </w:p>
                          <w:p w14:paraId="02416D6E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signal_rst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&lt;= </w:t>
                            </w:r>
                            <w:r>
                              <w:rPr>
                                <w:color w:val="0044DD"/>
                              </w:rPr>
                              <w:t>'0'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30FD51A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WAIT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FOR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100</w:t>
                            </w:r>
                            <w:r>
                              <w:rPr>
                                <w:color w:val="333333"/>
                              </w:rPr>
                              <w:t>ns;</w:t>
                            </w:r>
                          </w:p>
                          <w:p w14:paraId="316F0C82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signal_in_3_rdy &lt;=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C3F9B57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WAIT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FOR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1000</w:t>
                            </w:r>
                            <w:r>
                              <w:rPr>
                                <w:color w:val="333333"/>
                              </w:rPr>
                              <w:t>ns;</w:t>
                            </w:r>
                          </w:p>
                          <w:p w14:paraId="7F371059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PROCESS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E7B2BED" w14:textId="77777777" w:rsidR="00B658FE" w:rsidRDefault="00B658FE" w:rsidP="00462F99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Behavioral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5E87F12" w14:textId="77777777" w:rsidR="00B658FE" w:rsidRDefault="00B658F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2AE02" id="_x0000_s1074" type="#_x0000_t202" style="position:absolute;left:0;text-align:left;margin-left:371.8pt;margin-top:205.1pt;width:423pt;height:492.75pt;z-index:2517672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">
                <v:textbox style="mso-next-textbox:#_x0000_s1079">
                  <w:txbxContent>
                    <w:p w14:paraId="1EF35150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LIBRARY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E84B5"/>
                        </w:rPr>
                        <w:t>IEEE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783355D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USE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E84B5"/>
                        </w:rPr>
                        <w:t>IEEE.STD_LOGIC_1164.ALL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FA31FAD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USE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E84B5"/>
                        </w:rPr>
                        <w:t>IEEE.Numeric_STD.ALL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30032975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ENTITY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sim_vhdl_test_3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045A3FDB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sim_vhdl_test_3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5505993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ARCHITECTURE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Behavioral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OF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sim_vhdl_test_3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46892BE7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vhdl_test_3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17660C0C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</w:p>
                    <w:p w14:paraId="40E8D4A4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F327ED4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loop_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F387066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33CA351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gramStart"/>
                      <w:r>
                        <w:rPr>
                          <w:color w:val="333333"/>
                        </w:rPr>
                        <w:t>a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48521EFC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a_</w:t>
                      </w:r>
                      <w:proofErr w:type="gramStart"/>
                      <w:r>
                        <w:rPr>
                          <w:color w:val="333333"/>
                        </w:rPr>
                        <w:t>rdy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17B8B1C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gramStart"/>
                      <w:r>
                        <w:rPr>
                          <w:color w:val="333333"/>
                        </w:rPr>
                        <w:t>b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4B946852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b_</w:t>
                      </w:r>
                      <w:proofErr w:type="gramStart"/>
                      <w:r>
                        <w:rPr>
                          <w:color w:val="333333"/>
                        </w:rPr>
                        <w:t>rdy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772DFA4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ret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2CFA65DB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ret_</w:t>
                      </w:r>
                      <w:proofErr w:type="gramStart"/>
                      <w:r>
                        <w:rPr>
                          <w:color w:val="333333"/>
                        </w:rPr>
                        <w:t>rdy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</w:p>
                    <w:p w14:paraId="1D223CC8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45827D4D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A0DD91A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sim_clock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404E8406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proofErr w:type="spellEnd"/>
                      <w:r>
                        <w:rPr>
                          <w:color w:val="333333"/>
                        </w:rPr>
                        <w:t>);</w:t>
                      </w:r>
                    </w:p>
                    <w:p w14:paraId="1F2BC242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CC81CEA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signal_</w:t>
                      </w:r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40A2D06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signal_in_</w:t>
                      </w:r>
                      <w:proofErr w:type="gramStart"/>
                      <w:r>
                        <w:rPr>
                          <w:color w:val="333333"/>
                        </w:rPr>
                        <w:t>3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256E2E4D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signal_in_3_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EF301C3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signal_in_</w:t>
                      </w:r>
                      <w:proofErr w:type="gramStart"/>
                      <w:r>
                        <w:rPr>
                          <w:color w:val="333333"/>
                        </w:rPr>
                        <w:t>4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1B975BC0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signal_in_4_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8A79A49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</w:t>
                      </w:r>
                      <w:proofErr w:type="gramStart"/>
                      <w:r>
                        <w:rPr>
                          <w:color w:val="333333"/>
                        </w:rPr>
                        <w:t>4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70D6AB92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signal_out_4_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681040F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signal_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E85B5C0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signal_rst_</w:t>
                      </w:r>
                      <w:proofErr w:type="gramStart"/>
                      <w:r>
                        <w:rPr>
                          <w:color w:val="333333"/>
                        </w:rPr>
                        <w:t>loop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A9A5BCA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BEGIN</w:t>
                      </w:r>
                    </w:p>
                    <w:p w14:paraId="0EC05ACF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test_</w:t>
                      </w:r>
                      <w:proofErr w:type="gramStart"/>
                      <w:r>
                        <w:rPr>
                          <w:color w:val="333333"/>
                        </w:rPr>
                        <w:t>inst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vhdl_test_3</w:t>
                      </w:r>
                    </w:p>
                    <w:p w14:paraId="04686595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bCs/>
                          <w:color w:val="008800"/>
                        </w:rPr>
                        <w:t>MAP</w:t>
                      </w:r>
                      <w:r>
                        <w:rPr>
                          <w:color w:val="333333"/>
                        </w:rPr>
                        <w:t>(</w:t>
                      </w:r>
                      <w:proofErr w:type="gramEnd"/>
                    </w:p>
                    <w:p w14:paraId="340DC951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signal_rst</w:t>
                      </w:r>
                      <w:proofErr w:type="spellEnd"/>
                      <w:r>
                        <w:rPr>
                          <w:color w:val="333333"/>
                        </w:rPr>
                        <w:t>,</w:t>
                      </w:r>
                    </w:p>
                    <w:p w14:paraId="0FF0E725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signal_rst_loop</w:t>
                      </w:r>
                      <w:proofErr w:type="spellEnd"/>
                      <w:r>
                        <w:rPr>
                          <w:color w:val="333333"/>
                        </w:rPr>
                        <w:t>,</w:t>
                      </w:r>
                    </w:p>
                    <w:p w14:paraId="27E02B31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signal_clk</w:t>
                      </w:r>
                      <w:proofErr w:type="spellEnd"/>
                      <w:r>
                        <w:rPr>
                          <w:color w:val="333333"/>
                        </w:rPr>
                        <w:t>,</w:t>
                      </w:r>
                    </w:p>
                    <w:p w14:paraId="5DE5CBD8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signal_in_3,</w:t>
                      </w:r>
                    </w:p>
                    <w:p w14:paraId="53C9FD87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signal_in_3_rdy,</w:t>
                      </w:r>
                    </w:p>
                    <w:p w14:paraId="070FF8A4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signal_in_4,</w:t>
                      </w:r>
                    </w:p>
                    <w:p w14:paraId="0AC261D4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signal_in_4_rdy,</w:t>
                      </w:r>
                    </w:p>
                    <w:p w14:paraId="5E2FC8F9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signal_out_4,</w:t>
                      </w:r>
                    </w:p>
                    <w:p w14:paraId="6A3DD2D1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signal_out_4_rdy</w:t>
                      </w:r>
                    </w:p>
                    <w:p w14:paraId="60CD9E60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4B41ABC8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clk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sim_clock</w:t>
                      </w:r>
                      <w:proofErr w:type="spellEnd"/>
                    </w:p>
                    <w:p w14:paraId="3167E881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bCs/>
                          <w:color w:val="008800"/>
                        </w:rPr>
                        <w:t>MAP</w:t>
                      </w:r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signal_clk</w:t>
                      </w:r>
                      <w:proofErr w:type="spellEnd"/>
                      <w:r>
                        <w:rPr>
                          <w:color w:val="333333"/>
                        </w:rPr>
                        <w:t>);</w:t>
                      </w:r>
                    </w:p>
                    <w:p w14:paraId="7A4F7653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proc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PROCESS</w:t>
                      </w:r>
                    </w:p>
                    <w:p w14:paraId="557B49B5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BEGIN</w:t>
                      </w:r>
                    </w:p>
                    <w:p w14:paraId="75C792D2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signal_rst_loop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&lt;= </w:t>
                      </w:r>
                      <w:r>
                        <w:rPr>
                          <w:color w:val="0044DD"/>
                        </w:rPr>
                        <w:t>'0'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4587BFA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signal_rst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&lt;= </w:t>
                      </w:r>
                      <w:r>
                        <w:rPr>
                          <w:color w:val="0044DD"/>
                        </w:rPr>
                        <w:t>'0'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198D8B2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signal_in_3 &lt;=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</w:t>
                      </w:r>
                      <w:proofErr w:type="gramStart"/>
                      <w:r>
                        <w:rPr>
                          <w:b/>
                          <w:bCs/>
                          <w:color w:val="333399"/>
                        </w:rPr>
                        <w:t>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to_unsigned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00DD"/>
                        </w:rPr>
                        <w:t>32</w:t>
                      </w:r>
                      <w:r>
                        <w:rPr>
                          <w:color w:val="333333"/>
                        </w:rPr>
                        <w:t>));</w:t>
                      </w:r>
                    </w:p>
                    <w:p w14:paraId="6FBE0B50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signal_in_3_rdy &lt;= </w:t>
                      </w:r>
                      <w:proofErr w:type="spellStart"/>
                      <w:r>
                        <w:rPr>
                          <w:color w:val="333333"/>
                        </w:rPr>
                        <w:t>true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68C4F66B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signal_in_4 &lt;=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</w:t>
                      </w:r>
                      <w:proofErr w:type="gramStart"/>
                      <w:r>
                        <w:rPr>
                          <w:b/>
                          <w:bCs/>
                          <w:color w:val="333399"/>
                        </w:rPr>
                        <w:t>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to_unsigned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1234</w:t>
                      </w:r>
                      <w:r>
                        <w:rPr>
                          <w:color w:val="333333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00DD"/>
                        </w:rPr>
                        <w:t>32</w:t>
                      </w:r>
                      <w:r>
                        <w:rPr>
                          <w:color w:val="333333"/>
                        </w:rPr>
                        <w:t>));</w:t>
                      </w:r>
                    </w:p>
                    <w:p w14:paraId="672E5889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signal_in_4_rdy &lt;= </w:t>
                      </w:r>
                      <w:proofErr w:type="spellStart"/>
                      <w:r>
                        <w:rPr>
                          <w:color w:val="333333"/>
                        </w:rPr>
                        <w:t>true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78076EA9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WAIT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FOR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200</w:t>
                      </w:r>
                      <w:r>
                        <w:rPr>
                          <w:color w:val="333333"/>
                        </w:rPr>
                        <w:t>ns;</w:t>
                      </w:r>
                    </w:p>
                    <w:p w14:paraId="502D4301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signal_rst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&lt;= </w:t>
                      </w:r>
                      <w:r>
                        <w:rPr>
                          <w:color w:val="0044DD"/>
                        </w:rPr>
                        <w:t>'1'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3704FB5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signal_in_3_rdy &lt;= </w:t>
                      </w:r>
                      <w:proofErr w:type="spellStart"/>
                      <w:r>
                        <w:rPr>
                          <w:color w:val="333333"/>
                        </w:rPr>
                        <w:t>false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36AEC47F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signal_in_4 &lt;=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</w:t>
                      </w:r>
                      <w:proofErr w:type="gramStart"/>
                      <w:r>
                        <w:rPr>
                          <w:b/>
                          <w:bCs/>
                          <w:color w:val="333399"/>
                        </w:rPr>
                        <w:t>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to_unsigned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1</w:t>
                      </w:r>
                      <w:r>
                        <w:rPr>
                          <w:color w:val="333333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00DD"/>
                        </w:rPr>
                        <w:t>32</w:t>
                      </w:r>
                      <w:r>
                        <w:rPr>
                          <w:color w:val="333333"/>
                        </w:rPr>
                        <w:t>));</w:t>
                      </w:r>
                    </w:p>
                    <w:p w14:paraId="69B50BC9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signal_in_4_rdy &lt;= </w:t>
                      </w:r>
                      <w:proofErr w:type="spellStart"/>
                      <w:r>
                        <w:rPr>
                          <w:color w:val="333333"/>
                        </w:rPr>
                        <w:t>true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6191FB14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WAIT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FOR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10</w:t>
                      </w:r>
                      <w:r>
                        <w:rPr>
                          <w:color w:val="333333"/>
                        </w:rPr>
                        <w:t>ns;</w:t>
                      </w:r>
                    </w:p>
                    <w:p w14:paraId="385A1F09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signal_rst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&lt;= </w:t>
                      </w:r>
                      <w:r>
                        <w:rPr>
                          <w:color w:val="0044DD"/>
                        </w:rPr>
                        <w:t>'0'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4655DE7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WAIT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FOR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100</w:t>
                      </w:r>
                      <w:r>
                        <w:rPr>
                          <w:color w:val="333333"/>
                        </w:rPr>
                        <w:t>ns;</w:t>
                      </w:r>
                    </w:p>
                    <w:p w14:paraId="6FD06B9D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signal_in_3 &lt;=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</w:t>
                      </w:r>
                      <w:proofErr w:type="gramStart"/>
                      <w:r>
                        <w:rPr>
                          <w:b/>
                          <w:bCs/>
                          <w:color w:val="333399"/>
                        </w:rPr>
                        <w:t>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to_unsigned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4</w:t>
                      </w:r>
                      <w:r>
                        <w:rPr>
                          <w:color w:val="333333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00DD"/>
                        </w:rPr>
                        <w:t>32</w:t>
                      </w:r>
                      <w:r>
                        <w:rPr>
                          <w:color w:val="333333"/>
                        </w:rPr>
                        <w:t>));</w:t>
                      </w:r>
                    </w:p>
                    <w:p w14:paraId="29BD5A40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signal_in_3_rdy &lt;= </w:t>
                      </w:r>
                      <w:proofErr w:type="spellStart"/>
                      <w:r>
                        <w:rPr>
                          <w:color w:val="333333"/>
                        </w:rPr>
                        <w:t>true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603C1899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WAIT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FOR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200</w:t>
                      </w:r>
                      <w:r>
                        <w:rPr>
                          <w:color w:val="333333"/>
                        </w:rPr>
                        <w:t>ns;</w:t>
                      </w:r>
                    </w:p>
                    <w:p w14:paraId="7C888D21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signal_rst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&lt;= </w:t>
                      </w:r>
                      <w:r>
                        <w:rPr>
                          <w:color w:val="0044DD"/>
                        </w:rPr>
                        <w:t>'1'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D9B2C3E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signal_in_3 &lt;=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</w:t>
                      </w:r>
                      <w:proofErr w:type="gramStart"/>
                      <w:r>
                        <w:rPr>
                          <w:b/>
                          <w:bCs/>
                          <w:color w:val="333399"/>
                        </w:rPr>
                        <w:t>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to_unsigned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7</w:t>
                      </w:r>
                      <w:r>
                        <w:rPr>
                          <w:color w:val="333333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00DD"/>
                        </w:rPr>
                        <w:t>32</w:t>
                      </w:r>
                      <w:r>
                        <w:rPr>
                          <w:color w:val="333333"/>
                        </w:rPr>
                        <w:t>));</w:t>
                      </w:r>
                    </w:p>
                    <w:p w14:paraId="64FD06BC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signal_in_3_rdy &lt;= </w:t>
                      </w:r>
                      <w:proofErr w:type="spellStart"/>
                      <w:r>
                        <w:rPr>
                          <w:color w:val="333333"/>
                        </w:rPr>
                        <w:t>false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59F84DAF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signal_in_4 &lt;=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</w:t>
                      </w:r>
                      <w:proofErr w:type="gramStart"/>
                      <w:r>
                        <w:rPr>
                          <w:b/>
                          <w:bCs/>
                          <w:color w:val="333399"/>
                        </w:rPr>
                        <w:t>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to_unsigned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123</w:t>
                      </w:r>
                      <w:r>
                        <w:rPr>
                          <w:color w:val="333333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00DD"/>
                        </w:rPr>
                        <w:t>32</w:t>
                      </w:r>
                      <w:r>
                        <w:rPr>
                          <w:color w:val="333333"/>
                        </w:rPr>
                        <w:t>));</w:t>
                      </w:r>
                    </w:p>
                    <w:p w14:paraId="25C9284A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signal_in_4_rdy &lt;= </w:t>
                      </w:r>
                      <w:proofErr w:type="spellStart"/>
                      <w:r>
                        <w:rPr>
                          <w:color w:val="333333"/>
                        </w:rPr>
                        <w:t>true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311B6012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WAIT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FOR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10</w:t>
                      </w:r>
                      <w:r>
                        <w:rPr>
                          <w:color w:val="333333"/>
                        </w:rPr>
                        <w:t>ns;</w:t>
                      </w:r>
                    </w:p>
                    <w:p w14:paraId="02416D6E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signal_rst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&lt;= </w:t>
                      </w:r>
                      <w:r>
                        <w:rPr>
                          <w:color w:val="0044DD"/>
                        </w:rPr>
                        <w:t>'0'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30FD51A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WAIT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FOR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100</w:t>
                      </w:r>
                      <w:r>
                        <w:rPr>
                          <w:color w:val="333333"/>
                        </w:rPr>
                        <w:t>ns;</w:t>
                      </w:r>
                    </w:p>
                    <w:p w14:paraId="316F0C82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signal_in_3_rdy &lt;= </w:t>
                      </w:r>
                      <w:proofErr w:type="spellStart"/>
                      <w:r>
                        <w:rPr>
                          <w:color w:val="333333"/>
                        </w:rPr>
                        <w:t>true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0C3F9B57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WAIT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FOR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1000</w:t>
                      </w:r>
                      <w:r>
                        <w:rPr>
                          <w:color w:val="333333"/>
                        </w:rPr>
                        <w:t>ns;</w:t>
                      </w:r>
                    </w:p>
                    <w:p w14:paraId="7F371059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PROCESS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E7B2BED" w14:textId="77777777" w:rsidR="00B658FE" w:rsidRDefault="00B658FE" w:rsidP="00462F99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Behavioral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75E87F12" w14:textId="77777777" w:rsidR="00B658FE" w:rsidRDefault="00B658FE"/>
                  </w:txbxContent>
                </v:textbox>
                <w10:wrap type="square" anchorx="margin"/>
              </v:shape>
            </w:pict>
          </mc:Fallback>
        </mc:AlternateContent>
      </w:r>
      <w:r w:rsidR="00A2738C">
        <w:rPr>
          <w:noProof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2A06F6C2" wp14:editId="0115DBAA">
                <wp:simplePos x="0" y="0"/>
                <wp:positionH relativeFrom="column">
                  <wp:posOffset>-10160</wp:posOffset>
                </wp:positionH>
                <wp:positionV relativeFrom="paragraph">
                  <wp:posOffset>1633220</wp:posOffset>
                </wp:positionV>
                <wp:extent cx="5381625" cy="635"/>
                <wp:effectExtent l="0" t="0" r="0" b="0"/>
                <wp:wrapSquare wrapText="bothSides"/>
                <wp:docPr id="380" name="Szövegdoboz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1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19" w:name="_Ref531456927"/>
                          <w:p w14:paraId="001E9838" w14:textId="4AF28580" w:rsidR="00B658FE" w:rsidRPr="007C4A1C" w:rsidRDefault="00B658FE" w:rsidP="00A2738C">
                            <w:pPr>
                              <w:pStyle w:val="Kpalrs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függelék \* ARABIC </w:instrText>
                            </w:r>
                            <w:r>
                              <w:fldChar w:fldCharType="separate"/>
                            </w:r>
                            <w: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. függelék</w:t>
                            </w:r>
                            <w:bookmarkEnd w:id="119"/>
                            <w:r>
                              <w:t xml:space="preserve"> A LoopComp szimulációjához használt VHDL kód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6F6C2" id="Szövegdoboz 380" o:spid="_x0000_s1075" type="#_x0000_t202" style="position:absolute;left:0;text-align:left;margin-left:-.8pt;margin-top:128.6pt;width:423.75pt;height:.05pt;z-index:2517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" stroked="f">
                <v:textbox style="mso-fit-shape-to-text:t" inset="0,0,0,0">
                  <w:txbxContent>
                    <w:bookmarkStart w:id="120" w:name="_Ref531456927"/>
                    <w:p w14:paraId="001E9838" w14:textId="4AF28580" w:rsidR="00B658FE" w:rsidRPr="007C4A1C" w:rsidRDefault="00B658FE" w:rsidP="00A2738C">
                      <w:pPr>
                        <w:pStyle w:val="Kpalrs"/>
                        <w:rPr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függelék \* ARABIC </w:instrText>
                      </w:r>
                      <w:r>
                        <w:fldChar w:fldCharType="separate"/>
                      </w:r>
                      <w:r>
                        <w:t>7</w:t>
                      </w:r>
                      <w:r>
                        <w:fldChar w:fldCharType="end"/>
                      </w:r>
                      <w:r>
                        <w:t>. függelék</w:t>
                      </w:r>
                      <w:bookmarkEnd w:id="120"/>
                      <w:r>
                        <w:t xml:space="preserve"> A LoopComp szimulációjához használt VHDL kód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738C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63200" behindDoc="0" locked="0" layoutInCell="1" allowOverlap="1" wp14:anchorId="641B76E5" wp14:editId="3E98C42D">
                <wp:simplePos x="0" y="0"/>
                <wp:positionH relativeFrom="margin">
                  <wp:align>right</wp:align>
                </wp:positionH>
                <wp:positionV relativeFrom="paragraph">
                  <wp:posOffset>185420</wp:posOffset>
                </wp:positionV>
                <wp:extent cx="5381625" cy="1390650"/>
                <wp:effectExtent l="0" t="0" r="28575" b="19050"/>
                <wp:wrapSquare wrapText="bothSides"/>
                <wp:docPr id="37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40" seq="1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B76E5" id="_x0000_s1075" type="#_x0000_t202" style="position:absolute;left:0;text-align:left;margin-left:372.55pt;margin-top:14.6pt;width:423.75pt;height:109.5pt;z-index:2517632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">
                <v:textbox>
                  <w:txbxContent/>
                </v:textbox>
                <w10:wrap type="square" anchorx="margin"/>
              </v:shape>
            </w:pict>
          </mc:Fallback>
        </mc:AlternateContent>
      </w:r>
    </w:p>
    <w:p w14:paraId="5E9190E6" w14:textId="78BA4646" w:rsidR="00462F99" w:rsidRDefault="00A43EF3" w:rsidP="00462F99">
      <w:pPr>
        <w:tabs>
          <w:tab w:val="left" w:pos="3630"/>
        </w:tabs>
        <w:ind w:firstLine="0"/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773440" behindDoc="0" locked="0" layoutInCell="1" allowOverlap="1" wp14:anchorId="4E9E1C47" wp14:editId="7BA7E4A5">
                <wp:simplePos x="0" y="0"/>
                <wp:positionH relativeFrom="margin">
                  <wp:align>right</wp:align>
                </wp:positionH>
                <wp:positionV relativeFrom="paragraph">
                  <wp:posOffset>5500370</wp:posOffset>
                </wp:positionV>
                <wp:extent cx="5369560" cy="3360420"/>
                <wp:effectExtent l="0" t="0" r="21590" b="11430"/>
                <wp:wrapSquare wrapText="bothSides"/>
                <wp:docPr id="19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9560" cy="33607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 id="43">
                        <w:txbxContent>
                          <w:p w14:paraId="67ACB58F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LIBRARY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7BE2CAD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USE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IEEE.STD_LOGIC_1164.ALL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5C4E11D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USE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IEEE.Numeric_STD.ALL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CFCB71A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ENTITY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vhdl_test_3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360948AC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</w:p>
                          <w:p w14:paraId="1D35BB70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1648012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791F7D8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5DE1A59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a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24A58BFF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a_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DF869EF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b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3E04EDC9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b_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E230A84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ret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01574346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ret_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</w:p>
                          <w:p w14:paraId="0BBC7554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57EDC107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vhdl_test_3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71300A5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ARCHITECTURE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Behavioral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OF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vhdl_test_3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0F0CAD09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sel15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7456E5BE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</w:p>
                          <w:p w14:paraId="44B8A20F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A2DF2FC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FCFB012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DA28C8F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2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0FF74AFB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input2_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D042A92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0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43E1DD09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i0_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AE96C60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77EF6B00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6E8CDD2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c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4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1C2CBDA5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c4_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</w:p>
                          <w:p w14:paraId="7B7419EF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3013F277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84996D3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signal_c4_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27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0A2BDD18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signal_c4_27_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FCD9D49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signal_a_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25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1E17E2DF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signal_a_25_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5674754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signal_b_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26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36280B7A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signal_b_26_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94D165F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BEGIN</w:t>
                            </w:r>
                          </w:p>
                          <w:p w14:paraId="5D600630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sel15node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sel15</w:t>
                            </w:r>
                          </w:p>
                          <w:p w14:paraId="47DA4ACF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MAP</w:t>
                            </w:r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, signal_a_25, signal_a_25_rdy, signal_a_25, signal_a_25_rdy, signal_b_26, signal_b_26_rdy, signal_c4_27, signal_c4_27_rdy);</w:t>
                            </w:r>
                          </w:p>
                          <w:p w14:paraId="1C74CC34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signal_a_25 &lt;= a;</w:t>
                            </w:r>
                          </w:p>
                          <w:p w14:paraId="47CABB09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 xml:space="preserve">signal_a_25_rdy &lt;=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a_rdy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776216F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signal_b_26 &lt;= b;</w:t>
                            </w:r>
                          </w:p>
                          <w:p w14:paraId="19ED7F03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 xml:space="preserve">signal_b_26_rdy &lt;=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b_rdy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72E47D8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ret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&lt;= signal_c4_27;</w:t>
                            </w:r>
                          </w:p>
                          <w:p w14:paraId="5586F452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ret_rdy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&lt;= signal_c4_27_rdy;</w:t>
                            </w:r>
                          </w:p>
                          <w:p w14:paraId="3557D93D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Behavioral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E72D669" w14:textId="1B149A06" w:rsidR="00B658FE" w:rsidRDefault="00B658FE" w:rsidP="00A43EF3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E1C47" id="_x0000_s1077" type="#_x0000_t202" style="position:absolute;left:0;text-align:left;margin-left:371.6pt;margin-top:433.1pt;width:422.8pt;height:264.6pt;z-index:2517734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">
                <v:textbox style="mso-next-textbox:#_x0000_s1082">
                  <w:txbxContent>
                    <w:p w14:paraId="67ACB58F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LIBRARY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E84B5"/>
                        </w:rPr>
                        <w:t>IEEE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7BE2CAD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USE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E84B5"/>
                        </w:rPr>
                        <w:t>IEEE.STD_LOGIC_1164.ALL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5C4E11D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USE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E84B5"/>
                        </w:rPr>
                        <w:t>IEEE.Numeric_STD.ALL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6CFCB71A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ENTITY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vhdl_test_3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360948AC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</w:p>
                    <w:p w14:paraId="1D35BB70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1648012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loop_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791F7D8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5DE1A59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gramStart"/>
                      <w:r>
                        <w:rPr>
                          <w:color w:val="333333"/>
                        </w:rPr>
                        <w:t>a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24A58BFF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a_</w:t>
                      </w:r>
                      <w:proofErr w:type="gramStart"/>
                      <w:r>
                        <w:rPr>
                          <w:color w:val="333333"/>
                        </w:rPr>
                        <w:t>rdy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DF869EF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gramStart"/>
                      <w:r>
                        <w:rPr>
                          <w:color w:val="333333"/>
                        </w:rPr>
                        <w:t>b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3E04EDC9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b_</w:t>
                      </w:r>
                      <w:proofErr w:type="gramStart"/>
                      <w:r>
                        <w:rPr>
                          <w:color w:val="333333"/>
                        </w:rPr>
                        <w:t>rdy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E230A84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ret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01574346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ret_</w:t>
                      </w:r>
                      <w:proofErr w:type="gramStart"/>
                      <w:r>
                        <w:rPr>
                          <w:color w:val="333333"/>
                        </w:rPr>
                        <w:t>rdy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</w:p>
                    <w:p w14:paraId="0BBC7554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57EDC107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vhdl_test_3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71300A5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ARCHITECTURE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Behavioral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OF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vhdl_test_3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0F0CAD09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sel15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7456E5BE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</w:p>
                    <w:p w14:paraId="44B8A20F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A2DF2FC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loop_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FCFB012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DA28C8F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</w:t>
                      </w:r>
                      <w:proofErr w:type="gramStart"/>
                      <w:r>
                        <w:rPr>
                          <w:color w:val="333333"/>
                        </w:rPr>
                        <w:t>2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0FF74AFB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input2_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D042A92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</w:t>
                      </w:r>
                      <w:proofErr w:type="gramStart"/>
                      <w:r>
                        <w:rPr>
                          <w:color w:val="333333"/>
                        </w:rPr>
                        <w:t>0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43E1DD09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i0_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AE96C60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77EF6B00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6E8CDD2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c</w:t>
                      </w:r>
                      <w:proofErr w:type="gramStart"/>
                      <w:r>
                        <w:rPr>
                          <w:color w:val="333333"/>
                        </w:rPr>
                        <w:t>4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1C2CBDA5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c4_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</w:p>
                    <w:p w14:paraId="7B7419EF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3013F277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84996D3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signal_c4_</w:t>
                      </w:r>
                      <w:proofErr w:type="gramStart"/>
                      <w:r>
                        <w:rPr>
                          <w:color w:val="333333"/>
                        </w:rPr>
                        <w:t>27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0A2BDD18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signal_c4_27_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FCD9D49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signal_a_</w:t>
                      </w:r>
                      <w:proofErr w:type="gramStart"/>
                      <w:r>
                        <w:rPr>
                          <w:color w:val="333333"/>
                        </w:rPr>
                        <w:t>25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1E17E2DF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signal_a_25_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5674754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signal_b_</w:t>
                      </w:r>
                      <w:proofErr w:type="gramStart"/>
                      <w:r>
                        <w:rPr>
                          <w:color w:val="333333"/>
                        </w:rPr>
                        <w:t>26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36280B7A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signal_b_26_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94D165F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BEGIN</w:t>
                      </w:r>
                    </w:p>
                    <w:p w14:paraId="5D600630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sel15node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sel15</w:t>
                      </w:r>
                    </w:p>
                    <w:p w14:paraId="47DA4ACF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bCs/>
                          <w:color w:val="008800"/>
                        </w:rPr>
                        <w:t>MAP</w:t>
                      </w:r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loop_rst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>, signal_a_25, signal_a_25_rdy, signal_a_25, signal_a_25_rdy, signal_b_26, signal_b_26_rdy, signal_c4_27, signal_c4_27_rdy);</w:t>
                      </w:r>
                    </w:p>
                    <w:p w14:paraId="1C74CC34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signal_a_25 &lt;= a;</w:t>
                      </w:r>
                    </w:p>
                    <w:p w14:paraId="47CABB09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 xml:space="preserve">signal_a_25_rdy &lt;= </w:t>
                      </w:r>
                      <w:proofErr w:type="spellStart"/>
                      <w:r>
                        <w:rPr>
                          <w:color w:val="333333"/>
                        </w:rPr>
                        <w:t>a_rdy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4776216F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signal_b_26 &lt;= b;</w:t>
                      </w:r>
                    </w:p>
                    <w:p w14:paraId="19ED7F03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 xml:space="preserve">signal_b_26_rdy &lt;= </w:t>
                      </w:r>
                      <w:proofErr w:type="spellStart"/>
                      <w:r>
                        <w:rPr>
                          <w:color w:val="333333"/>
                        </w:rPr>
                        <w:t>b_rdy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472E47D8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ret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&lt;= signal_c4_27;</w:t>
                      </w:r>
                    </w:p>
                    <w:p w14:paraId="5586F452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ret_rdy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&lt;= signal_c4_27_rdy;</w:t>
                      </w:r>
                    </w:p>
                    <w:p w14:paraId="3557D93D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Behavioral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5E72D669" w14:textId="1B149A06" w:rsidR="00B658FE" w:rsidRDefault="00B658FE" w:rsidP="00A43EF3">
                      <w:pPr>
                        <w:ind w:firstLine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A81C1BE" wp14:editId="38E2A3EA">
                <wp:simplePos x="0" y="0"/>
                <wp:positionH relativeFrom="margin">
                  <wp:align>right</wp:align>
                </wp:positionH>
                <wp:positionV relativeFrom="paragraph">
                  <wp:posOffset>4526007</wp:posOffset>
                </wp:positionV>
                <wp:extent cx="5372100" cy="635"/>
                <wp:effectExtent l="0" t="0" r="0" b="9525"/>
                <wp:wrapSquare wrapText="bothSides"/>
                <wp:docPr id="194" name="Szövegdoboz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21" w:name="_Ref531534108"/>
                          <w:p w14:paraId="636D14C5" w14:textId="04420F6D" w:rsidR="00B658FE" w:rsidRPr="005B7EA8" w:rsidRDefault="00B658FE" w:rsidP="00A43EF3">
                            <w:pPr>
                              <w:pStyle w:val="Kpalrs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függelék \* ARABIC </w:instrText>
                            </w:r>
                            <w:r>
                              <w:fldChar w:fldCharType="separate"/>
                            </w:r>
                            <w: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. függelék</w:t>
                            </w:r>
                            <w:bookmarkEnd w:id="121"/>
                            <w:r>
                              <w:t xml:space="preserve"> vhdl_test_3 szimulációjához használt VHDL kód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1C1BE" id="Szövegdoboz 194" o:spid="_x0000_s1078" type="#_x0000_t202" style="position:absolute;left:0;text-align:left;margin-left:371.8pt;margin-top:356.4pt;width:423pt;height:.05pt;z-index:2517713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" stroked="f">
                <v:textbox style="mso-fit-shape-to-text:t" inset="0,0,0,0">
                  <w:txbxContent>
                    <w:bookmarkStart w:id="122" w:name="_Ref531534108"/>
                    <w:p w14:paraId="636D14C5" w14:textId="04420F6D" w:rsidR="00B658FE" w:rsidRPr="005B7EA8" w:rsidRDefault="00B658FE" w:rsidP="00A43EF3">
                      <w:pPr>
                        <w:pStyle w:val="Kpalrs"/>
                        <w:rPr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függelék \* ARABIC </w:instrText>
                      </w:r>
                      <w:r>
                        <w:fldChar w:fldCharType="separate"/>
                      </w:r>
                      <w:r>
                        <w:t>8</w:t>
                      </w:r>
                      <w:r>
                        <w:fldChar w:fldCharType="end"/>
                      </w:r>
                      <w:r>
                        <w:t>. függelék</w:t>
                      </w:r>
                      <w:bookmarkEnd w:id="122"/>
                      <w:r>
                        <w:t xml:space="preserve"> vhdl_test_3 szimulációjához használt VHDL kód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62F99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69344" behindDoc="0" locked="0" layoutInCell="1" allowOverlap="1" wp14:anchorId="2C9FF272" wp14:editId="62802CAA">
                <wp:simplePos x="0" y="0"/>
                <wp:positionH relativeFrom="margin">
                  <wp:align>right</wp:align>
                </wp:positionH>
                <wp:positionV relativeFrom="paragraph">
                  <wp:posOffset>185420</wp:posOffset>
                </wp:positionV>
                <wp:extent cx="5381625" cy="4314825"/>
                <wp:effectExtent l="0" t="0" r="28575" b="28575"/>
                <wp:wrapSquare wrapText="bothSides"/>
                <wp:docPr id="19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431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41" seq="1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FF272" id="_x0000_s1079" type="#_x0000_t202" style="position:absolute;left:0;text-align:left;margin-left:372.55pt;margin-top:14.6pt;width:423.75pt;height:339.75pt;z-index:2517693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">
                <v:textbox>
                  <w:txbxContent/>
                </v:textbox>
                <w10:wrap type="square" anchorx="margin"/>
              </v:shape>
            </w:pict>
          </mc:Fallback>
        </mc:AlternateContent>
      </w:r>
    </w:p>
    <w:p w14:paraId="0FDFC7DA" w14:textId="4EC1CDCC" w:rsidR="00A43EF3" w:rsidRDefault="00A43EF3" w:rsidP="00A43EF3">
      <w:pPr>
        <w:ind w:firstLine="0"/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779584" behindDoc="0" locked="0" layoutInCell="1" allowOverlap="1" wp14:anchorId="1C6BB840" wp14:editId="443B41E5">
                <wp:simplePos x="0" y="0"/>
                <wp:positionH relativeFrom="margin">
                  <wp:align>right</wp:align>
                </wp:positionH>
                <wp:positionV relativeFrom="paragraph">
                  <wp:posOffset>5372397</wp:posOffset>
                </wp:positionV>
                <wp:extent cx="5390515" cy="3479165"/>
                <wp:effectExtent l="0" t="0" r="19685" b="26035"/>
                <wp:wrapSquare wrapText="bothSides"/>
                <wp:docPr id="19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0515" cy="34794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 id="45">
                        <w:txbxContent>
                          <w:p w14:paraId="30696216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LIBRARY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5E4BF61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USE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IEEE.STD_LOGIC_1164.ALL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38EE0D4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USE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IEEE.Numeric_STD.ALL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B53F0C4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ENTITY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sel15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3E48818B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</w:p>
                          <w:p w14:paraId="7E9E9260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46267C2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E33531E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2089757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2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5EA2BEBE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input2_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47C6C92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0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545DE5F2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i0_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14B44A4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2F95053F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2F7082C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c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4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5A0141FF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c4_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</w:p>
                          <w:p w14:paraId="7D4DAE73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282A6851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sel15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DF0ACAF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ARCHITECTURE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Behavioral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OF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sel15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151DBDCC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c20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3106F747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</w:p>
                          <w:p w14:paraId="73493329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A3C99F7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1EB6C20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F9FE7D6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8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548DB8E9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input8_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BFB9703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0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5DDD3C28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I0_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B59C438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0DC94B39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E5789FE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c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4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7F55CFA1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c4_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</w:p>
                          <w:p w14:paraId="1A0B4528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3D68D823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A3890ED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c16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671CC89C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</w:p>
                          <w:p w14:paraId="5648F3E5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7C16F42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2D6135D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9B1AF33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3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409B1E41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input3_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9E47E94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0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6DD8BADF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I0_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E85E550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61BB01E8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E4504EF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c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4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18DB34FF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c4_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</w:p>
                          <w:p w14:paraId="2C8CCAE4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305065C5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75D0159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c18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66097172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</w:p>
                          <w:p w14:paraId="13521283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E9CD4E0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19F726F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CF5FD18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5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53FB436E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input5_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956B843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0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3EE7D25C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I0_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E7DDC1A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1D71B2A1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DDE9485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c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4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4EF4777A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c4_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</w:p>
                          <w:p w14:paraId="13984FE6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553DF675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524C06B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CONSTANT</w:t>
                            </w:r>
                            <w:r>
                              <w:rPr>
                                <w:color w:val="333333"/>
                              </w:rPr>
                              <w:t xml:space="preserve"> constant_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0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signed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 xml:space="preserve">) :=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to_signed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32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2DF6A183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CONSTANT</w:t>
                            </w:r>
                            <w:r>
                              <w:rPr>
                                <w:color w:val="333333"/>
                              </w:rPr>
                              <w:t xml:space="preserve"> constant_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signed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 xml:space="preserve">) :=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to_signed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4</w:t>
                            </w:r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32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699EF3DB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signal_c4_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2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11FE0D86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signal_c4_2_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A5995E9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signal_c4_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4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39D8E961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signal_c4_4_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17E10FE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signal_c4_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3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6C5EC98C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signal_c4_3_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B66E192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BEGIN</w:t>
                            </w:r>
                          </w:p>
                          <w:p w14:paraId="04E84C20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case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0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c16</w:t>
                            </w:r>
                          </w:p>
                          <w:p w14:paraId="5EBD0FEF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MAP</w:t>
                            </w:r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, input2, input2_rdy, i0, i0_rdy, i1, i1_rdy, signal_c4_2, signal_c4_2_rdy);</w:t>
                            </w:r>
                          </w:p>
                          <w:p w14:paraId="16193964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case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c18</w:t>
                            </w:r>
                          </w:p>
                          <w:p w14:paraId="60BB6494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MAP</w:t>
                            </w:r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, input2, input2_rdy, i0, i0_rdy, i1, i1_rdy, signal_c4_3, signal_c4_3_rdy);</w:t>
                            </w:r>
                          </w:p>
                          <w:p w14:paraId="100E64E6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case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2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c20</w:t>
                            </w:r>
                          </w:p>
                          <w:p w14:paraId="13418AF2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MAP</w:t>
                            </w:r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, input2, input2_rdy, i0, i0_rdy, i1, i1_rdy, signal_c4_4, signal_c4_4_rdy);</w:t>
                            </w:r>
                          </w:p>
                          <w:p w14:paraId="547C3304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proc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PROCESS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)</w:t>
                            </w:r>
                          </w:p>
                          <w:p w14:paraId="3BBDF6C5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BEGIN</w:t>
                            </w:r>
                          </w:p>
                          <w:p w14:paraId="01B0C700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IF</w:t>
                            </w:r>
                            <w:r>
                              <w:rPr>
                                <w:color w:val="333333"/>
                              </w:rPr>
                              <w:t xml:space="preserve"> input2_rdy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THEN</w:t>
                            </w:r>
                          </w:p>
                          <w:p w14:paraId="75CEFFE5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IF</w:t>
                            </w:r>
                          </w:p>
                          <w:p w14:paraId="213BFD8A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signed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(input2) = constant_0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THEN</w:t>
                            </w:r>
                          </w:p>
                          <w:p w14:paraId="157A5F97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c4 &lt;= signal_c4_2;</w:t>
                            </w:r>
                          </w:p>
                          <w:p w14:paraId="12B1F023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c4_rdy &lt;= signal_c4_2_rdy;</w:t>
                            </w:r>
                          </w:p>
                          <w:p w14:paraId="4F561EBE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ELSIF</w:t>
                            </w:r>
                          </w:p>
                          <w:p w14:paraId="35E6496C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signed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(input2) = constant_1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THEN</w:t>
                            </w:r>
                          </w:p>
                          <w:p w14:paraId="5E9B8B60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c4 &lt;= signal_c4_3;</w:t>
                            </w:r>
                          </w:p>
                          <w:p w14:paraId="103EC53C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c4_rdy &lt;= signal_c4_3_rdy;</w:t>
                            </w:r>
                          </w:p>
                          <w:p w14:paraId="53213CBA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ELSE</w:t>
                            </w:r>
                          </w:p>
                          <w:p w14:paraId="3D2392AC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c4 &lt;= signal_c4_4;</w:t>
                            </w:r>
                          </w:p>
                          <w:p w14:paraId="18BEA7EE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c4_rdy &lt;= signal_c4_4_rdy;</w:t>
                            </w:r>
                          </w:p>
                          <w:p w14:paraId="653D07F6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IF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167528A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ELSE</w:t>
                            </w:r>
                          </w:p>
                          <w:p w14:paraId="23D660BC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 xml:space="preserve">c4_rdy &lt;=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249D5A6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IF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5963AD7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PROCESS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F5C158F" w14:textId="77777777" w:rsidR="00B658FE" w:rsidRDefault="00B658FE" w:rsidP="00A43EF3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Behavioral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E8351E7" w14:textId="339C81E2" w:rsidR="00B658FE" w:rsidRDefault="00B658FE" w:rsidP="00A43EF3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BB840" id="_x0000_s1080" type="#_x0000_t202" style="position:absolute;left:0;text-align:left;margin-left:373.25pt;margin-top:423pt;width:424.45pt;height:273.95pt;z-index:2517795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">
                <v:textbox style="mso-next-textbox:#_x0000_s1083">
                  <w:txbxContent>
                    <w:p w14:paraId="30696216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LIBRARY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E84B5"/>
                        </w:rPr>
                        <w:t>IEEE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5E4BF61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USE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E84B5"/>
                        </w:rPr>
                        <w:t>IEEE.STD_LOGIC_1164.ALL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38EE0D4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USE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E84B5"/>
                        </w:rPr>
                        <w:t>IEEE.Numeric_STD.ALL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5B53F0C4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ENTITY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sel15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3E48818B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</w:p>
                    <w:p w14:paraId="7E9E9260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46267C2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loop_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E33531E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2089757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</w:t>
                      </w:r>
                      <w:proofErr w:type="gramStart"/>
                      <w:r>
                        <w:rPr>
                          <w:color w:val="333333"/>
                        </w:rPr>
                        <w:t>2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5EA2BEBE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input2_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47C6C92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</w:t>
                      </w:r>
                      <w:proofErr w:type="gramStart"/>
                      <w:r>
                        <w:rPr>
                          <w:color w:val="333333"/>
                        </w:rPr>
                        <w:t>0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545DE5F2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i0_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14B44A4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2F95053F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2F7082C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c</w:t>
                      </w:r>
                      <w:proofErr w:type="gramStart"/>
                      <w:r>
                        <w:rPr>
                          <w:color w:val="333333"/>
                        </w:rPr>
                        <w:t>4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5A0141FF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c4_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</w:p>
                    <w:p w14:paraId="7D4DAE73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282A6851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sel15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DF0ACAF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ARCHITECTURE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Behavioral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OF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sel15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151DBDCC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c20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3106F747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</w:p>
                    <w:p w14:paraId="73493329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A3C99F7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loop_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1EB6C20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F9FE7D6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</w:t>
                      </w:r>
                      <w:proofErr w:type="gramStart"/>
                      <w:r>
                        <w:rPr>
                          <w:color w:val="333333"/>
                        </w:rPr>
                        <w:t>8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548DB8E9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input8_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BFB9703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</w:t>
                      </w:r>
                      <w:proofErr w:type="gramStart"/>
                      <w:r>
                        <w:rPr>
                          <w:color w:val="333333"/>
                        </w:rPr>
                        <w:t>0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5DDD3C28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I0_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B59C438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0DC94B39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E5789FE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c</w:t>
                      </w:r>
                      <w:proofErr w:type="gramStart"/>
                      <w:r>
                        <w:rPr>
                          <w:color w:val="333333"/>
                        </w:rPr>
                        <w:t>4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7F55CFA1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c4_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</w:p>
                    <w:p w14:paraId="1A0B4528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3D68D823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A3890ED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c16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671CC89C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</w:p>
                    <w:p w14:paraId="5648F3E5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7C16F42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loop_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2D6135D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9B1AF33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</w:t>
                      </w:r>
                      <w:proofErr w:type="gramStart"/>
                      <w:r>
                        <w:rPr>
                          <w:color w:val="333333"/>
                        </w:rPr>
                        <w:t>3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409B1E41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input3_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9E47E94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</w:t>
                      </w:r>
                      <w:proofErr w:type="gramStart"/>
                      <w:r>
                        <w:rPr>
                          <w:color w:val="333333"/>
                        </w:rPr>
                        <w:t>0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6DD8BADF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I0_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E85E550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61BB01E8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E4504EF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c</w:t>
                      </w:r>
                      <w:proofErr w:type="gramStart"/>
                      <w:r>
                        <w:rPr>
                          <w:color w:val="333333"/>
                        </w:rPr>
                        <w:t>4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18DB34FF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c4_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</w:p>
                    <w:p w14:paraId="2C8CCAE4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305065C5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75D0159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c18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66097172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</w:p>
                    <w:p w14:paraId="13521283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E9CD4E0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loop_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19F726F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CF5FD18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</w:t>
                      </w:r>
                      <w:proofErr w:type="gramStart"/>
                      <w:r>
                        <w:rPr>
                          <w:color w:val="333333"/>
                        </w:rPr>
                        <w:t>5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53FB436E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input5_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956B843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</w:t>
                      </w:r>
                      <w:proofErr w:type="gramStart"/>
                      <w:r>
                        <w:rPr>
                          <w:color w:val="333333"/>
                        </w:rPr>
                        <w:t>0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3EE7D25C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I0_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E7DDC1A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1D71B2A1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DDE9485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c</w:t>
                      </w:r>
                      <w:proofErr w:type="gramStart"/>
                      <w:r>
                        <w:rPr>
                          <w:color w:val="333333"/>
                        </w:rPr>
                        <w:t>4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4EF4777A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c4_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</w:p>
                    <w:p w14:paraId="13984FE6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553DF675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524C06B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CONSTANT</w:t>
                      </w:r>
                      <w:r>
                        <w:rPr>
                          <w:color w:val="333333"/>
                        </w:rPr>
                        <w:t xml:space="preserve"> constant_</w:t>
                      </w:r>
                      <w:proofErr w:type="gramStart"/>
                      <w:r>
                        <w:rPr>
                          <w:color w:val="333333"/>
                        </w:rPr>
                        <w:t>0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signed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 xml:space="preserve">) := </w:t>
                      </w:r>
                      <w:proofErr w:type="spellStart"/>
                      <w:r>
                        <w:rPr>
                          <w:color w:val="333333"/>
                        </w:rPr>
                        <w:t>to_signed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00DD"/>
                        </w:rPr>
                        <w:t>32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2DF6A183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CONSTANT</w:t>
                      </w:r>
                      <w:r>
                        <w:rPr>
                          <w:color w:val="333333"/>
                        </w:rPr>
                        <w:t xml:space="preserve"> constant_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signed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 xml:space="preserve">) := </w:t>
                      </w:r>
                      <w:proofErr w:type="spellStart"/>
                      <w:r>
                        <w:rPr>
                          <w:color w:val="333333"/>
                        </w:rPr>
                        <w:t>to_signed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4</w:t>
                      </w:r>
                      <w:r>
                        <w:rPr>
                          <w:color w:val="333333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00DD"/>
                        </w:rPr>
                        <w:t>32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699EF3DB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signal_c4_</w:t>
                      </w:r>
                      <w:proofErr w:type="gramStart"/>
                      <w:r>
                        <w:rPr>
                          <w:color w:val="333333"/>
                        </w:rPr>
                        <w:t>2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11FE0D86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signal_c4_2_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A5995E9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signal_c4_</w:t>
                      </w:r>
                      <w:proofErr w:type="gramStart"/>
                      <w:r>
                        <w:rPr>
                          <w:color w:val="333333"/>
                        </w:rPr>
                        <w:t>4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39D8E961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signal_c4_4_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17E10FE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signal_c4_</w:t>
                      </w:r>
                      <w:proofErr w:type="gramStart"/>
                      <w:r>
                        <w:rPr>
                          <w:color w:val="333333"/>
                        </w:rPr>
                        <w:t>3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6C5EC98C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signal_c4_3_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B66E192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BEGIN</w:t>
                      </w:r>
                    </w:p>
                    <w:p w14:paraId="04E84C20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case</w:t>
                      </w:r>
                      <w:proofErr w:type="gramStart"/>
                      <w:r>
                        <w:rPr>
                          <w:color w:val="333333"/>
                        </w:rPr>
                        <w:t>0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c16</w:t>
                      </w:r>
                    </w:p>
                    <w:p w14:paraId="5EBD0FEF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bCs/>
                          <w:color w:val="008800"/>
                        </w:rPr>
                        <w:t>MAP</w:t>
                      </w:r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loop_rst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>, input2, input2_rdy, i0, i0_rdy, i1, i1_rdy, signal_c4_2, signal_c4_2_rdy);</w:t>
                      </w:r>
                    </w:p>
                    <w:p w14:paraId="16193964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case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c18</w:t>
                      </w:r>
                    </w:p>
                    <w:p w14:paraId="60BB6494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bCs/>
                          <w:color w:val="008800"/>
                        </w:rPr>
                        <w:t>MAP</w:t>
                      </w:r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loop_rst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>, input2, input2_rdy, i0, i0_rdy, i1, i1_rdy, signal_c4_3, signal_c4_3_rdy);</w:t>
                      </w:r>
                    </w:p>
                    <w:p w14:paraId="100E64E6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case</w:t>
                      </w:r>
                      <w:proofErr w:type="gramStart"/>
                      <w:r>
                        <w:rPr>
                          <w:color w:val="333333"/>
                        </w:rPr>
                        <w:t>2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c20</w:t>
                      </w:r>
                    </w:p>
                    <w:p w14:paraId="13418AF2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bCs/>
                          <w:color w:val="008800"/>
                        </w:rPr>
                        <w:t>MAP</w:t>
                      </w:r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loop_rst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>, input2, input2_rdy, i0, i0_rdy, i1, i1_rdy, signal_c4_4, signal_c4_4_rdy);</w:t>
                      </w:r>
                    </w:p>
                    <w:p w14:paraId="547C3304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proc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PROCESS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proofErr w:type="spell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>)</w:t>
                      </w:r>
                    </w:p>
                    <w:p w14:paraId="3BBDF6C5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BEGIN</w:t>
                      </w:r>
                    </w:p>
                    <w:p w14:paraId="01B0C700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IF</w:t>
                      </w:r>
                      <w:r>
                        <w:rPr>
                          <w:color w:val="333333"/>
                        </w:rPr>
                        <w:t xml:space="preserve"> input2_rdy </w:t>
                      </w:r>
                      <w:r>
                        <w:rPr>
                          <w:b/>
                          <w:bCs/>
                          <w:color w:val="008800"/>
                        </w:rPr>
                        <w:t>THEN</w:t>
                      </w:r>
                    </w:p>
                    <w:p w14:paraId="75CEFFE5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IF</w:t>
                      </w:r>
                    </w:p>
                    <w:p w14:paraId="213BFD8A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signed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(input2) = constant_0 </w:t>
                      </w:r>
                      <w:r>
                        <w:rPr>
                          <w:b/>
                          <w:bCs/>
                          <w:color w:val="008800"/>
                        </w:rPr>
                        <w:t>THEN</w:t>
                      </w:r>
                    </w:p>
                    <w:p w14:paraId="157A5F97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c4 &lt;= signal_c4_2;</w:t>
                      </w:r>
                    </w:p>
                    <w:p w14:paraId="12B1F023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c4_rdy &lt;= signal_c4_2_rdy;</w:t>
                      </w:r>
                    </w:p>
                    <w:p w14:paraId="4F561EBE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ELSIF</w:t>
                      </w:r>
                    </w:p>
                    <w:p w14:paraId="35E6496C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signed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(input2) = constant_1 </w:t>
                      </w:r>
                      <w:r>
                        <w:rPr>
                          <w:b/>
                          <w:bCs/>
                          <w:color w:val="008800"/>
                        </w:rPr>
                        <w:t>THEN</w:t>
                      </w:r>
                    </w:p>
                    <w:p w14:paraId="5E9B8B60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c4 &lt;= signal_c4_3;</w:t>
                      </w:r>
                    </w:p>
                    <w:p w14:paraId="103EC53C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c4_rdy &lt;= signal_c4_3_rdy;</w:t>
                      </w:r>
                    </w:p>
                    <w:p w14:paraId="53213CBA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ELSE</w:t>
                      </w:r>
                    </w:p>
                    <w:p w14:paraId="3D2392AC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c4 &lt;= signal_c4_4;</w:t>
                      </w:r>
                    </w:p>
                    <w:p w14:paraId="18BEA7EE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c4_rdy &lt;= signal_c4_4_rdy;</w:t>
                      </w:r>
                    </w:p>
                    <w:p w14:paraId="653D07F6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IF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167528A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ELSE</w:t>
                      </w:r>
                    </w:p>
                    <w:p w14:paraId="23D660BC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 xml:space="preserve">c4_rdy &lt;= </w:t>
                      </w:r>
                      <w:proofErr w:type="spellStart"/>
                      <w:r>
                        <w:rPr>
                          <w:color w:val="333333"/>
                        </w:rPr>
                        <w:t>false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7249D5A6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IF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5963AD7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PROCESS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F5C158F" w14:textId="77777777" w:rsidR="00B658FE" w:rsidRDefault="00B658FE" w:rsidP="00A43EF3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Behavioral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2E8351E7" w14:textId="339C81E2" w:rsidR="00B658FE" w:rsidRDefault="00B658FE" w:rsidP="00A43EF3">
                      <w:pPr>
                        <w:ind w:firstLine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70006375" wp14:editId="617BD67E">
                <wp:simplePos x="0" y="0"/>
                <wp:positionH relativeFrom="column">
                  <wp:posOffset>8890</wp:posOffset>
                </wp:positionH>
                <wp:positionV relativeFrom="paragraph">
                  <wp:posOffset>4879975</wp:posOffset>
                </wp:positionV>
                <wp:extent cx="5379085" cy="635"/>
                <wp:effectExtent l="0" t="0" r="0" b="0"/>
                <wp:wrapSquare wrapText="bothSides"/>
                <wp:docPr id="197" name="Szövegdoboz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9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23" w:name="_Ref531534060"/>
                          <w:p w14:paraId="4B63798E" w14:textId="21DEEB83" w:rsidR="00B658FE" w:rsidRPr="00806F54" w:rsidRDefault="00B658FE" w:rsidP="00A43EF3">
                            <w:pPr>
                              <w:pStyle w:val="Kpalrs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függelék \* ARABIC </w:instrText>
                            </w:r>
                            <w:r>
                              <w:fldChar w:fldCharType="separate"/>
                            </w:r>
                            <w: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>. függelék</w:t>
                            </w:r>
                            <w:bookmarkEnd w:id="123"/>
                            <w:r>
                              <w:t xml:space="preserve"> vhdl_test_3 HIGComp VHDL kódja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06375" id="Szövegdoboz 197" o:spid="_x0000_s1081" type="#_x0000_t202" style="position:absolute;left:0;text-align:left;margin-left:.7pt;margin-top:384.25pt;width:423.55pt;height:.05pt;z-index:2517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" stroked="f">
                <v:textbox style="mso-fit-shape-to-text:t" inset="0,0,0,0">
                  <w:txbxContent>
                    <w:bookmarkStart w:id="124" w:name="_Ref531534060"/>
                    <w:p w14:paraId="4B63798E" w14:textId="21DEEB83" w:rsidR="00B658FE" w:rsidRPr="00806F54" w:rsidRDefault="00B658FE" w:rsidP="00A43EF3">
                      <w:pPr>
                        <w:pStyle w:val="Kpalrs"/>
                        <w:rPr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függelék \* ARABIC </w:instrText>
                      </w:r>
                      <w:r>
                        <w:fldChar w:fldCharType="separate"/>
                      </w:r>
                      <w:r>
                        <w:t>9</w:t>
                      </w:r>
                      <w:r>
                        <w:fldChar w:fldCharType="end"/>
                      </w:r>
                      <w:r>
                        <w:t>. függelék</w:t>
                      </w:r>
                      <w:bookmarkEnd w:id="124"/>
                      <w:r>
                        <w:t xml:space="preserve"> vhdl_test_3 HIGComp VHDL kódja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75488" behindDoc="0" locked="0" layoutInCell="1" allowOverlap="1" wp14:anchorId="3249BB57" wp14:editId="3E18F0CC">
                <wp:simplePos x="0" y="0"/>
                <wp:positionH relativeFrom="margin">
                  <wp:align>right</wp:align>
                </wp:positionH>
                <wp:positionV relativeFrom="paragraph">
                  <wp:posOffset>179705</wp:posOffset>
                </wp:positionV>
                <wp:extent cx="5379085" cy="4643120"/>
                <wp:effectExtent l="0" t="0" r="12065" b="24130"/>
                <wp:wrapSquare wrapText="bothSides"/>
                <wp:docPr id="19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085" cy="46432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43" seq="1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9BB57" id="_x0000_s1082" type="#_x0000_t202" style="position:absolute;left:0;text-align:left;margin-left:372.35pt;margin-top:14.15pt;width:423.55pt;height:365.6pt;z-index:2517754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">
                <v:textbox>
                  <w:txbxContent/>
                </v:textbox>
                <w10:wrap type="square" anchorx="margin"/>
              </v:shape>
            </w:pict>
          </mc:Fallback>
        </mc:AlternateContent>
      </w:r>
    </w:p>
    <w:p w14:paraId="7C00F521" w14:textId="661B0A3A" w:rsidR="00A43EF3" w:rsidRDefault="00A43EF3" w:rsidP="00A43EF3">
      <w:pPr>
        <w:ind w:firstLine="0"/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781632" behindDoc="0" locked="0" layoutInCell="1" allowOverlap="1" wp14:anchorId="36644E07" wp14:editId="245C42D9">
                <wp:simplePos x="0" y="0"/>
                <wp:positionH relativeFrom="margin">
                  <wp:align>right</wp:align>
                </wp:positionH>
                <wp:positionV relativeFrom="paragraph">
                  <wp:posOffset>179705</wp:posOffset>
                </wp:positionV>
                <wp:extent cx="5379085" cy="8680450"/>
                <wp:effectExtent l="0" t="0" r="12065" b="25400"/>
                <wp:wrapSquare wrapText="bothSides"/>
                <wp:docPr id="19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085" cy="86808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45" seq="1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44E07" id="_x0000_s1083" type="#_x0000_t202" style="position:absolute;left:0;text-align:left;margin-left:372.35pt;margin-top:14.15pt;width:423.55pt;height:683.5pt;z-index:2517816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">
                <v:textbox style="mso-next-textbox:#_x0000_s1086">
                  <w:txbxContent/>
                </v:textbox>
                <w10:wrap type="square" anchorx="margin"/>
              </v:shape>
            </w:pict>
          </mc:Fallback>
        </mc:AlternateContent>
      </w:r>
    </w:p>
    <w:p w14:paraId="0FED401B" w14:textId="77777777" w:rsidR="00F12C28" w:rsidRDefault="00A43EF3" w:rsidP="00F12C28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787776" behindDoc="0" locked="0" layoutInCell="1" allowOverlap="1" wp14:anchorId="2DBDBC25" wp14:editId="1E9E2F07">
                <wp:simplePos x="0" y="0"/>
                <wp:positionH relativeFrom="margin">
                  <wp:align>right</wp:align>
                </wp:positionH>
                <wp:positionV relativeFrom="paragraph">
                  <wp:posOffset>5021704</wp:posOffset>
                </wp:positionV>
                <wp:extent cx="5390515" cy="3835400"/>
                <wp:effectExtent l="0" t="0" r="19685" b="12700"/>
                <wp:wrapSquare wrapText="bothSides"/>
                <wp:docPr id="20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0515" cy="3835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 id="47">
                        <w:txbxContent>
                          <w:p w14:paraId="2AB1D3F4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LIBRARY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31CFDDA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USE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IEEE.STD_LOGIC_1164.ALL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A434F3E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USE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IEEE.Numeric_STD.ALL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343B619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ENTITY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c16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67ADACDF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</w:p>
                          <w:p w14:paraId="0CCDC2BA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CB419A2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448414E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2FE24ED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3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7ADB7EE5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input3_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1A01F7C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0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06E4C17A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I0_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0DF083D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574BD85C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3B83736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c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4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1D2ADAC7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c4_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</w:p>
                          <w:p w14:paraId="1017B4B3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787BF78A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c16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6D45208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ARCHITECTURE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Behavioral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OF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c16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5A5BE222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Assign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11FF1B67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</w:p>
                          <w:p w14:paraId="02CB0B39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27A4427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79559B8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79FD89C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7A45C0AB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0FD64D1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output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74119A23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output1_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</w:p>
                          <w:p w14:paraId="6253265A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2AF32B6E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DD5E18B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29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213A6F62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signal_out_29_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9CFCCEE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signal_I0_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28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13F5A77F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signal_I0_28_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2276F3A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BEGIN</w:t>
                            </w:r>
                          </w:p>
                          <w:p w14:paraId="4DE2F7D6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assign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17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Assign</w:t>
                            </w:r>
                            <w:proofErr w:type="spellEnd"/>
                          </w:p>
                          <w:p w14:paraId="174A9893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MAP</w:t>
                            </w:r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, signal_I0_28, signal_I0_28_rdy, signal_out_29, signal_out_29_rdy);</w:t>
                            </w:r>
                          </w:p>
                          <w:p w14:paraId="23CBEBFD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signal_I0_28 &lt;= I0;</w:t>
                            </w:r>
                          </w:p>
                          <w:p w14:paraId="6128FF4E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signal_I0_28_rdy &lt;= I0_rdy;</w:t>
                            </w:r>
                          </w:p>
                          <w:p w14:paraId="7CD74E97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c4 &lt;= signal_out_29;</w:t>
                            </w:r>
                          </w:p>
                          <w:p w14:paraId="6AEEEF56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c4_rdy &lt;= signal_out_29_rdy;</w:t>
                            </w:r>
                          </w:p>
                          <w:p w14:paraId="6B60B970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Behavioral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77E4E12" w14:textId="7319AA11" w:rsidR="00B658FE" w:rsidRDefault="00B658FE" w:rsidP="00F12C28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DBC25" id="_x0000_s1084" type="#_x0000_t202" style="position:absolute;left:0;text-align:left;margin-left:373.25pt;margin-top:395.4pt;width:424.45pt;height:302pt;z-index:2517877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">
                <v:textbox style="mso-next-textbox:#_x0000_s1089">
                  <w:txbxContent>
                    <w:p w14:paraId="2AB1D3F4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LIBRARY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E84B5"/>
                        </w:rPr>
                        <w:t>IEEE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31CFDDA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USE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E84B5"/>
                        </w:rPr>
                        <w:t>IEEE.STD_LOGIC_1164.ALL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A434F3E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USE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E84B5"/>
                        </w:rPr>
                        <w:t>IEEE.Numeric_STD.ALL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5343B619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ENTITY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c16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67ADACDF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</w:p>
                    <w:p w14:paraId="0CCDC2BA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CB419A2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loop_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448414E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2FE24ED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</w:t>
                      </w:r>
                      <w:proofErr w:type="gramStart"/>
                      <w:r>
                        <w:rPr>
                          <w:color w:val="333333"/>
                        </w:rPr>
                        <w:t>3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7ADB7EE5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input3_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1A01F7C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</w:t>
                      </w:r>
                      <w:proofErr w:type="gramStart"/>
                      <w:r>
                        <w:rPr>
                          <w:color w:val="333333"/>
                        </w:rPr>
                        <w:t>0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06E4C17A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I0_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0DF083D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574BD85C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3B83736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c</w:t>
                      </w:r>
                      <w:proofErr w:type="gramStart"/>
                      <w:r>
                        <w:rPr>
                          <w:color w:val="333333"/>
                        </w:rPr>
                        <w:t>4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1D2ADAC7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c4_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</w:p>
                    <w:p w14:paraId="1017B4B3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787BF78A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c16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6D45208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ARCHITECTURE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Behavioral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OF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c16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5A5BE222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Assign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11FF1B67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</w:p>
                    <w:p w14:paraId="02CB0B39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27A4427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loop_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79559B8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79FD89C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7A45C0AB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0FD64D1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output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74119A23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output1_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</w:p>
                    <w:p w14:paraId="6253265A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2AF32B6E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DD5E18B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</w:t>
                      </w:r>
                      <w:proofErr w:type="gramStart"/>
                      <w:r>
                        <w:rPr>
                          <w:color w:val="333333"/>
                        </w:rPr>
                        <w:t>29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213A6F62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signal_out_29_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9CFCCEE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signal_I0_</w:t>
                      </w:r>
                      <w:proofErr w:type="gramStart"/>
                      <w:r>
                        <w:rPr>
                          <w:color w:val="333333"/>
                        </w:rPr>
                        <w:t>28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13F5A77F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signal_I0_28_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2276F3A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BEGIN</w:t>
                      </w:r>
                    </w:p>
                    <w:p w14:paraId="4DE2F7D6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assign</w:t>
                      </w:r>
                      <w:proofErr w:type="gramStart"/>
                      <w:r>
                        <w:rPr>
                          <w:color w:val="333333"/>
                        </w:rPr>
                        <w:t>17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Assign</w:t>
                      </w:r>
                      <w:proofErr w:type="spellEnd"/>
                    </w:p>
                    <w:p w14:paraId="174A9893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bCs/>
                          <w:color w:val="008800"/>
                        </w:rPr>
                        <w:t>MAP</w:t>
                      </w:r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loop_rst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>, signal_I0_28, signal_I0_28_rdy, signal_out_29, signal_out_29_rdy);</w:t>
                      </w:r>
                    </w:p>
                    <w:p w14:paraId="23CBEBFD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signal_I0_28 &lt;= I0;</w:t>
                      </w:r>
                    </w:p>
                    <w:p w14:paraId="6128FF4E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signal_I0_28_rdy &lt;= I0_rdy;</w:t>
                      </w:r>
                    </w:p>
                    <w:p w14:paraId="7CD74E97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c4 &lt;= signal_out_29;</w:t>
                      </w:r>
                    </w:p>
                    <w:p w14:paraId="6AEEEF56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c4_rdy &lt;= signal_out_29_rdy;</w:t>
                      </w:r>
                    </w:p>
                    <w:p w14:paraId="6B60B970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Behavioral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777E4E12" w14:textId="7319AA11" w:rsidR="00B658FE" w:rsidRDefault="00B658FE" w:rsidP="00F12C28">
                      <w:pPr>
                        <w:ind w:firstLine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006828EF" wp14:editId="083FB017">
                <wp:simplePos x="0" y="0"/>
                <wp:positionH relativeFrom="column">
                  <wp:posOffset>8890</wp:posOffset>
                </wp:positionH>
                <wp:positionV relativeFrom="paragraph">
                  <wp:posOffset>4571365</wp:posOffset>
                </wp:positionV>
                <wp:extent cx="5379085" cy="635"/>
                <wp:effectExtent l="0" t="0" r="0" b="0"/>
                <wp:wrapSquare wrapText="bothSides"/>
                <wp:docPr id="201" name="Szövegdoboz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9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25" w:name="_Ref531534069"/>
                          <w:p w14:paraId="0DAA0F79" w14:textId="24D8A52B" w:rsidR="00B658FE" w:rsidRPr="00315EB1" w:rsidRDefault="00B658FE" w:rsidP="00A43EF3">
                            <w:pPr>
                              <w:pStyle w:val="Kpalrs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függelék \* ARABIC </w:instrText>
                            </w:r>
                            <w:r>
                              <w:fldChar w:fldCharType="separate"/>
                            </w:r>
                            <w: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 függelék</w:t>
                            </w:r>
                            <w:bookmarkEnd w:id="125"/>
                            <w:r>
                              <w:t xml:space="preserve"> sel15 SelComp VHDL kódja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828EF" id="Szövegdoboz 201" o:spid="_x0000_s1085" type="#_x0000_t202" style="position:absolute;left:0;text-align:left;margin-left:.7pt;margin-top:359.95pt;width:423.55pt;height:.05pt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" stroked="f">
                <v:textbox style="mso-fit-shape-to-text:t" inset="0,0,0,0">
                  <w:txbxContent>
                    <w:bookmarkStart w:id="126" w:name="_Ref531534069"/>
                    <w:p w14:paraId="0DAA0F79" w14:textId="24D8A52B" w:rsidR="00B658FE" w:rsidRPr="00315EB1" w:rsidRDefault="00B658FE" w:rsidP="00A43EF3">
                      <w:pPr>
                        <w:pStyle w:val="Kpalrs"/>
                        <w:rPr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függelék \* ARABIC </w:instrText>
                      </w:r>
                      <w:r>
                        <w:fldChar w:fldCharType="separate"/>
                      </w:r>
                      <w:r>
                        <w:t>10</w:t>
                      </w:r>
                      <w:r>
                        <w:fldChar w:fldCharType="end"/>
                      </w:r>
                      <w:r>
                        <w:t>. függelék</w:t>
                      </w:r>
                      <w:bookmarkEnd w:id="126"/>
                      <w:r>
                        <w:t xml:space="preserve"> sel15 SelComp VHDL kódja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83680" behindDoc="0" locked="0" layoutInCell="1" allowOverlap="1" wp14:anchorId="1BB6C170" wp14:editId="295BFA48">
                <wp:simplePos x="0" y="0"/>
                <wp:positionH relativeFrom="margin">
                  <wp:align>right</wp:align>
                </wp:positionH>
                <wp:positionV relativeFrom="paragraph">
                  <wp:posOffset>13970</wp:posOffset>
                </wp:positionV>
                <wp:extent cx="5379085" cy="4500245"/>
                <wp:effectExtent l="0" t="0" r="12065" b="14605"/>
                <wp:wrapSquare wrapText="bothSides"/>
                <wp:docPr id="20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085" cy="45007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45" seq="2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6C170" id="_x0000_s1086" type="#_x0000_t202" style="position:absolute;left:0;text-align:left;margin-left:372.35pt;margin-top:1.1pt;width:423.55pt;height:354.35pt;z-index:2517836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">
                <v:textbox>
                  <w:txbxContent/>
                </v:textbox>
                <w10:wrap type="square" anchorx="margin"/>
              </v:shape>
            </w:pict>
          </mc:Fallback>
        </mc:AlternateContent>
      </w:r>
    </w:p>
    <w:p w14:paraId="4E1494C6" w14:textId="0F8FE6A2" w:rsidR="00A43EF3" w:rsidRDefault="00F12C28" w:rsidP="00F12C28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793920" behindDoc="0" locked="0" layoutInCell="1" allowOverlap="1" wp14:anchorId="51983573" wp14:editId="3559D875">
                <wp:simplePos x="0" y="0"/>
                <wp:positionH relativeFrom="margin">
                  <wp:align>right</wp:align>
                </wp:positionH>
                <wp:positionV relativeFrom="paragraph">
                  <wp:posOffset>3718544</wp:posOffset>
                </wp:positionV>
                <wp:extent cx="5390515" cy="5141595"/>
                <wp:effectExtent l="0" t="0" r="19685" b="20955"/>
                <wp:wrapSquare wrapText="bothSides"/>
                <wp:docPr id="20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0515" cy="51420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 id="49">
                        <w:txbxContent>
                          <w:p w14:paraId="63171D33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LIBRARY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8C81D19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USE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IEEE.STD_LOGIC_1164.ALL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0110D52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USE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IEEE.Numeric_STD.ALL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938AFF9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ENTITY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c18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7EC3AB3C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</w:p>
                          <w:p w14:paraId="338D2B16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9BAC26F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CC1F531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7E81C9C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5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7E9E7545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input5_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005C7C9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0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18CE3D45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I0_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B112BFA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1CD0DA3B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350DD0E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c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4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203D30D6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c4_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</w:p>
                          <w:p w14:paraId="668757E8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71445B23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c18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6693138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ARCHITECTURE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Behavioral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OF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c18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6C921393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Add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3B05CD43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</w:p>
                          <w:p w14:paraId="68A05BAE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AEA01F8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E5A662E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D0EB984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18EFEFBF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7CD305A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2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25C4CEDA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input2_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A405917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output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61A67D4D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output1_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</w:p>
                          <w:p w14:paraId="4B21EAC8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6F38E580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4C96073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signal_I0_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30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6C860CD7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signal_I0_30_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DA7980D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signal_I1_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31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518125FB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signal_I1_31_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29AE061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32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6A9ECD0A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signal_out_32_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92CF6BC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BEGIN</w:t>
                            </w:r>
                          </w:p>
                          <w:p w14:paraId="7D027F08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add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19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Add</w:t>
                            </w:r>
                          </w:p>
                          <w:p w14:paraId="63D055F5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MAP</w:t>
                            </w:r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, signal_I0_30, signal_I0_30_rdy, signal_I1_31, signal_I1_31_rdy, signal_out_32, signal_out_32_rdy);</w:t>
                            </w:r>
                          </w:p>
                          <w:p w14:paraId="4A7E822D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signal_I0_30 &lt;= I0;</w:t>
                            </w:r>
                          </w:p>
                          <w:p w14:paraId="7254E0F2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signal_I0_30_rdy &lt;= I0_rdy;</w:t>
                            </w:r>
                          </w:p>
                          <w:p w14:paraId="3D4693A2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signal_I1_31 &lt;= I1;</w:t>
                            </w:r>
                          </w:p>
                          <w:p w14:paraId="579A8119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signal_I1_31_rdy &lt;= I1_rdy;</w:t>
                            </w:r>
                          </w:p>
                          <w:p w14:paraId="5D576E5A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c4 &lt;= signal_out_32;</w:t>
                            </w:r>
                          </w:p>
                          <w:p w14:paraId="7E315D77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c4_rdy &lt;= signal_out_32_rdy;</w:t>
                            </w:r>
                          </w:p>
                          <w:p w14:paraId="46DB9837" w14:textId="77777777" w:rsidR="00B658FE" w:rsidRDefault="00B658FE" w:rsidP="00F12C28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Behavioral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1A56699" w14:textId="3A30204B" w:rsidR="00B658FE" w:rsidRDefault="00B658FE" w:rsidP="00F12C28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83573" id="_x0000_s1087" type="#_x0000_t202" style="position:absolute;left:0;text-align:left;margin-left:373.25pt;margin-top:292.8pt;width:424.45pt;height:404.85pt;z-index:2517939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">
                <v:textbox style="mso-next-textbox:#_x0000_s1092">
                  <w:txbxContent>
                    <w:p w14:paraId="63171D33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LIBRARY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E84B5"/>
                        </w:rPr>
                        <w:t>IEEE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8C81D19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USE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E84B5"/>
                        </w:rPr>
                        <w:t>IEEE.STD_LOGIC_1164.ALL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0110D52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USE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E84B5"/>
                        </w:rPr>
                        <w:t>IEEE.Numeric_STD.ALL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2938AFF9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ENTITY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c18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7EC3AB3C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</w:p>
                    <w:p w14:paraId="338D2B16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9BAC26F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loop_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CC1F531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7E81C9C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</w:t>
                      </w:r>
                      <w:proofErr w:type="gramStart"/>
                      <w:r>
                        <w:rPr>
                          <w:color w:val="333333"/>
                        </w:rPr>
                        <w:t>5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7E9E7545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input5_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005C7C9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</w:t>
                      </w:r>
                      <w:proofErr w:type="gramStart"/>
                      <w:r>
                        <w:rPr>
                          <w:color w:val="333333"/>
                        </w:rPr>
                        <w:t>0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18CE3D45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I0_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B112BFA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1CD0DA3B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350DD0E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c</w:t>
                      </w:r>
                      <w:proofErr w:type="gramStart"/>
                      <w:r>
                        <w:rPr>
                          <w:color w:val="333333"/>
                        </w:rPr>
                        <w:t>4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203D30D6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c4_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</w:p>
                    <w:p w14:paraId="668757E8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71445B23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c18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6693138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ARCHITECTURE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Behavioral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OF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c18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6C921393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Add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3B05CD43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</w:p>
                    <w:p w14:paraId="68A05BAE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AEA01F8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loop_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E5A662E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D0EB984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18EFEFBF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7CD305A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</w:t>
                      </w:r>
                      <w:proofErr w:type="gramStart"/>
                      <w:r>
                        <w:rPr>
                          <w:color w:val="333333"/>
                        </w:rPr>
                        <w:t>2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25C4CEDA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input2_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A405917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output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61A67D4D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output1_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</w:p>
                    <w:p w14:paraId="4B21EAC8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6F38E580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4C96073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signal_I0_</w:t>
                      </w:r>
                      <w:proofErr w:type="gramStart"/>
                      <w:r>
                        <w:rPr>
                          <w:color w:val="333333"/>
                        </w:rPr>
                        <w:t>30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6C860CD7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signal_I0_30_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DA7980D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signal_I1_</w:t>
                      </w:r>
                      <w:proofErr w:type="gramStart"/>
                      <w:r>
                        <w:rPr>
                          <w:color w:val="333333"/>
                        </w:rPr>
                        <w:t>31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518125FB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signal_I1_31_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29AE061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</w:t>
                      </w:r>
                      <w:proofErr w:type="gramStart"/>
                      <w:r>
                        <w:rPr>
                          <w:color w:val="333333"/>
                        </w:rPr>
                        <w:t>32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6A9ECD0A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signal_out_32_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92CF6BC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BEGIN</w:t>
                      </w:r>
                    </w:p>
                    <w:p w14:paraId="7D027F08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add</w:t>
                      </w:r>
                      <w:proofErr w:type="gramStart"/>
                      <w:r>
                        <w:rPr>
                          <w:color w:val="333333"/>
                        </w:rPr>
                        <w:t>19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Add</w:t>
                      </w:r>
                    </w:p>
                    <w:p w14:paraId="63D055F5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bCs/>
                          <w:color w:val="008800"/>
                        </w:rPr>
                        <w:t>MAP</w:t>
                      </w:r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loop_rst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>, signal_I0_30, signal_I0_30_rdy, signal_I1_31, signal_I1_31_rdy, signal_out_32, signal_out_32_rdy);</w:t>
                      </w:r>
                    </w:p>
                    <w:p w14:paraId="4A7E822D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signal_I0_30 &lt;= I0;</w:t>
                      </w:r>
                    </w:p>
                    <w:p w14:paraId="7254E0F2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signal_I0_30_rdy &lt;= I0_rdy;</w:t>
                      </w:r>
                    </w:p>
                    <w:p w14:paraId="3D4693A2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signal_I1_31 &lt;= I1;</w:t>
                      </w:r>
                    </w:p>
                    <w:p w14:paraId="579A8119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signal_I1_31_rdy &lt;= I1_rdy;</w:t>
                      </w:r>
                    </w:p>
                    <w:p w14:paraId="5D576E5A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c4 &lt;= signal_out_32;</w:t>
                      </w:r>
                    </w:p>
                    <w:p w14:paraId="7E315D77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c4_rdy &lt;= signal_out_32_rdy;</w:t>
                      </w:r>
                    </w:p>
                    <w:p w14:paraId="46DB9837" w14:textId="77777777" w:rsidR="00B658FE" w:rsidRDefault="00B658FE" w:rsidP="00F12C28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Behavioral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41A56699" w14:textId="3A30204B" w:rsidR="00B658FE" w:rsidRDefault="00B658FE" w:rsidP="00F12C28">
                      <w:pPr>
                        <w:ind w:firstLine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26D77E2D" wp14:editId="77AAFFD6">
                <wp:simplePos x="0" y="0"/>
                <wp:positionH relativeFrom="column">
                  <wp:posOffset>8890</wp:posOffset>
                </wp:positionH>
                <wp:positionV relativeFrom="paragraph">
                  <wp:posOffset>3300095</wp:posOffset>
                </wp:positionV>
                <wp:extent cx="5379085" cy="635"/>
                <wp:effectExtent l="0" t="0" r="0" b="0"/>
                <wp:wrapSquare wrapText="bothSides"/>
                <wp:docPr id="204" name="Szövegdoboz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9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27" w:name="_Ref531534075"/>
                          <w:p w14:paraId="6A9A8845" w14:textId="724F3093" w:rsidR="00B658FE" w:rsidRPr="00E3114A" w:rsidRDefault="00B658FE" w:rsidP="00F12C28">
                            <w:pPr>
                              <w:pStyle w:val="Kpalrs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függelék \* ARABIC </w:instrText>
                            </w:r>
                            <w:r>
                              <w:fldChar w:fldCharType="separate"/>
                            </w:r>
                            <w: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>. függelék</w:t>
                            </w:r>
                            <w:bookmarkEnd w:id="127"/>
                            <w:r>
                              <w:t xml:space="preserve"> c16 HIGComp VHDL kódja (sel15 case0)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D77E2D" id="Szövegdoboz 204" o:spid="_x0000_s1088" type="#_x0000_t202" style="position:absolute;left:0;text-align:left;margin-left:.7pt;margin-top:259.85pt;width:423.55pt;height:.05pt;z-index:2517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" stroked="f">
                <v:textbox style="mso-fit-shape-to-text:t" inset="0,0,0,0">
                  <w:txbxContent>
                    <w:bookmarkStart w:id="128" w:name="_Ref531534075"/>
                    <w:p w14:paraId="6A9A8845" w14:textId="724F3093" w:rsidR="00B658FE" w:rsidRPr="00E3114A" w:rsidRDefault="00B658FE" w:rsidP="00F12C28">
                      <w:pPr>
                        <w:pStyle w:val="Kpalrs"/>
                        <w:rPr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függelék \* ARABIC </w:instrText>
                      </w:r>
                      <w:r>
                        <w:fldChar w:fldCharType="separate"/>
                      </w:r>
                      <w:r>
                        <w:t>11</w:t>
                      </w:r>
                      <w:r>
                        <w:fldChar w:fldCharType="end"/>
                      </w:r>
                      <w:r>
                        <w:t>. függelék</w:t>
                      </w:r>
                      <w:bookmarkEnd w:id="128"/>
                      <w:r>
                        <w:t xml:space="preserve"> c16 HIGComp VHDL kódja (sel15 case0)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89824" behindDoc="0" locked="0" layoutInCell="1" allowOverlap="1" wp14:anchorId="08384BE0" wp14:editId="29F84D57">
                <wp:simplePos x="0" y="0"/>
                <wp:positionH relativeFrom="margin">
                  <wp:align>right</wp:align>
                </wp:positionH>
                <wp:positionV relativeFrom="paragraph">
                  <wp:posOffset>179705</wp:posOffset>
                </wp:positionV>
                <wp:extent cx="5379085" cy="3063240"/>
                <wp:effectExtent l="0" t="0" r="12065" b="22860"/>
                <wp:wrapSquare wrapText="bothSides"/>
                <wp:docPr id="20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085" cy="30638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47" seq="1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84BE0" id="_x0000_s1089" type="#_x0000_t202" style="position:absolute;left:0;text-align:left;margin-left:372.35pt;margin-top:14.15pt;width:423.55pt;height:241.2pt;z-index:2517898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">
                <v:textbox>
                  <w:txbxContent/>
                </v:textbox>
                <w10:wrap type="square" anchorx="margin"/>
              </v:shape>
            </w:pict>
          </mc:Fallback>
        </mc:AlternateContent>
      </w:r>
      <w:r w:rsidR="00A43EF3">
        <w:rPr>
          <w:lang w:eastAsia="hu-HU"/>
        </w:rPr>
        <w:tab/>
      </w:r>
    </w:p>
    <w:p w14:paraId="3B1860F6" w14:textId="07934880" w:rsidR="00A43EF3" w:rsidRDefault="003657F7" w:rsidP="00F12C28">
      <w:pPr>
        <w:tabs>
          <w:tab w:val="left" w:pos="3048"/>
        </w:tabs>
        <w:ind w:firstLine="0"/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800064" behindDoc="0" locked="0" layoutInCell="1" allowOverlap="1" wp14:anchorId="7CADA90E" wp14:editId="4BC75147">
                <wp:simplePos x="0" y="0"/>
                <wp:positionH relativeFrom="margin">
                  <wp:align>right</wp:align>
                </wp:positionH>
                <wp:positionV relativeFrom="paragraph">
                  <wp:posOffset>3564255</wp:posOffset>
                </wp:positionV>
                <wp:extent cx="5390515" cy="5082540"/>
                <wp:effectExtent l="0" t="0" r="19685" b="22860"/>
                <wp:wrapSquare wrapText="bothSides"/>
                <wp:docPr id="20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0515" cy="50826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 id="51">
                        <w:txbxContent>
                          <w:p w14:paraId="4A50D9D3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LIBRARY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AC15DFA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USE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IEEE.STD_LOGIC_1164.ALL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73F0FFF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USE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E84B5"/>
                              </w:rPr>
                              <w:t>IEEE.Numeric_STD.ALL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9556AC1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ENTITY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c20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7CED1BAB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</w:p>
                          <w:p w14:paraId="2F4B59BF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8BEBA24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7F7FB67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F746FDE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8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00F45C23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input8_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397F5EF1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0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666A0E2E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I0_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0DAEDCB8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085648CD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1339EA9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c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4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645AB074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c4_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</w:p>
                          <w:p w14:paraId="0630441C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04B1A437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c20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DF594BE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ARCHITECTURE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Behavioral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OF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c20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415810CB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Add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IS</w:t>
                            </w:r>
                          </w:p>
                          <w:p w14:paraId="6A89186E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</w:p>
                          <w:p w14:paraId="287B2840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7C3F57F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3ADBF3C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4B8E402E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2B410751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8C289C3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2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5A2BE7CA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input2_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6168043A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output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6E7708B9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output1_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OUT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</w:p>
                          <w:p w14:paraId="6796915F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);</w:t>
                            </w:r>
                          </w:p>
                          <w:p w14:paraId="1653E692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COMPONENT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BC12896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CONSTANT</w:t>
                            </w:r>
                            <w:r>
                              <w:rPr>
                                <w:color w:val="333333"/>
                              </w:rPr>
                              <w:t xml:space="preserve"> constant_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33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 xml:space="preserve">) := </w:t>
                            </w:r>
                            <w:r>
                              <w:rPr>
                                <w:color w:val="333333"/>
                                <w:shd w:val="clear" w:color="auto" w:fill="FFF0F0"/>
                              </w:rPr>
                              <w:t>"00000000000000000000000000001010"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2C3EC927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CONSTANT</w:t>
                            </w:r>
                            <w:r>
                              <w:rPr>
                                <w:color w:val="333333"/>
                              </w:rPr>
                              <w:t xml:space="preserve"> constant_33_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 xml:space="preserve"> :=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FB79BA8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36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41DB689A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signal_out_36_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948BD6E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37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1697E481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signal_out_37_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C25DD89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signal_I1_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35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33B0C536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signal_I1_35_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1F8A666F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signal_I0_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34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STD_LOGIC_VECTOR</w:t>
                            </w:r>
                            <w:r>
                              <w:rPr>
                                <w:color w:val="333333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DOWNTO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DD"/>
                              </w:rPr>
                              <w:t>0</w:t>
                            </w:r>
                            <w:r>
                              <w:rPr>
                                <w:color w:val="333333"/>
                              </w:rPr>
                              <w:t>);</w:t>
                            </w:r>
                          </w:p>
                          <w:p w14:paraId="1B88848C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SIGNAL</w:t>
                            </w:r>
                            <w:r>
                              <w:rPr>
                                <w:color w:val="333333"/>
                              </w:rPr>
                              <w:t xml:space="preserve"> signal_I0_34_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rdy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33399"/>
                              </w:rPr>
                              <w:t>BOOLEAN</w:t>
                            </w:r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5F51A8A1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BEGIN</w:t>
                            </w:r>
                          </w:p>
                          <w:p w14:paraId="5ABF040D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add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21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Add</w:t>
                            </w:r>
                          </w:p>
                          <w:p w14:paraId="6D0B3F36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MAP</w:t>
                            </w:r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, signal_I0_34, signal_I0_34_rdy, signal_I1_35, signal_I1_35_rdy, signal_out_36, signal_out_36_rdy);</w:t>
                            </w:r>
                          </w:p>
                          <w:p w14:paraId="6384E84F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add</w:t>
                            </w:r>
                            <w:proofErr w:type="gramStart"/>
                            <w:r>
                              <w:rPr>
                                <w:color w:val="333333"/>
                              </w:rPr>
                              <w:t>22 :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Add</w:t>
                            </w:r>
                          </w:p>
                          <w:p w14:paraId="7CD11BE7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PORT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MAP</w:t>
                            </w:r>
                            <w:r>
                              <w:rPr>
                                <w:color w:val="33333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333333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loop_rst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, signal_out_36, signal_out_36_rdy, constant_33, constant_33_rdy, signal_out_37, signal_out_37_rdy);</w:t>
                            </w:r>
                          </w:p>
                          <w:p w14:paraId="7D285AC2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signal_I0_34 &lt;= I0;</w:t>
                            </w:r>
                          </w:p>
                          <w:p w14:paraId="102ECFC6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signal_I0_34_rdy &lt;= I0_rdy;</w:t>
                            </w:r>
                          </w:p>
                          <w:p w14:paraId="6EE585D1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signal_I1_35 &lt;= I1;</w:t>
                            </w:r>
                          </w:p>
                          <w:p w14:paraId="764B872D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signal_I1_35_rdy &lt;= I1_rdy;</w:t>
                            </w:r>
                          </w:p>
                          <w:p w14:paraId="4A8DCB0C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c4 &lt;= signal_out_37;</w:t>
                            </w:r>
                          </w:p>
                          <w:p w14:paraId="3CB37562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ab/>
                              <w:t>c4_rdy &lt;= signal_out_37_rdy;</w:t>
                            </w:r>
                          </w:p>
                          <w:p w14:paraId="4BAB0B44" w14:textId="77777777" w:rsidR="00B658FE" w:rsidRDefault="00B658FE" w:rsidP="00325172">
                            <w:pPr>
                              <w:pStyle w:val="HTML-kntformzott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END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Behavioral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;</w:t>
                            </w:r>
                          </w:p>
                          <w:p w14:paraId="78D67434" w14:textId="2854A8F5" w:rsidR="00B658FE" w:rsidRDefault="00B658FE" w:rsidP="003657F7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DA90E" id="_x0000_s1090" type="#_x0000_t202" style="position:absolute;left:0;text-align:left;margin-left:373.25pt;margin-top:280.65pt;width:424.45pt;height:400.2pt;z-index:2518000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">
                <v:textbox style="mso-next-textbox:#_x0000_s1094">
                  <w:txbxContent>
                    <w:p w14:paraId="4A50D9D3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LIBRARY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E84B5"/>
                        </w:rPr>
                        <w:t>IEEE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AC15DFA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USE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E84B5"/>
                        </w:rPr>
                        <w:t>IEEE.STD_LOGIC_1164.ALL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73F0FFF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USE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E84B5"/>
                        </w:rPr>
                        <w:t>IEEE.Numeric_STD.ALL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19556AC1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ENTITY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c20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7CED1BAB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</w:p>
                    <w:p w14:paraId="2F4B59BF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8BEBA24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loop_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7F7FB67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F746FDE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</w:t>
                      </w:r>
                      <w:proofErr w:type="gramStart"/>
                      <w:r>
                        <w:rPr>
                          <w:color w:val="333333"/>
                        </w:rPr>
                        <w:t>8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00F45C23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input8_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397F5EF1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</w:t>
                      </w:r>
                      <w:proofErr w:type="gramStart"/>
                      <w:r>
                        <w:rPr>
                          <w:color w:val="333333"/>
                        </w:rPr>
                        <w:t>0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666A0E2E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I0_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0DAEDCB8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085648CD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1339EA9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c</w:t>
                      </w:r>
                      <w:proofErr w:type="gramStart"/>
                      <w:r>
                        <w:rPr>
                          <w:color w:val="333333"/>
                        </w:rPr>
                        <w:t>4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645AB074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c4_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</w:p>
                    <w:p w14:paraId="0630441C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04B1A437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c20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DF594BE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ARCHITECTURE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Behavioral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OF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c20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415810CB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BB0066"/>
                        </w:rPr>
                        <w:t>Add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IS</w:t>
                      </w:r>
                    </w:p>
                    <w:p w14:paraId="6A89186E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</w:p>
                    <w:p w14:paraId="287B2840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7C3F57F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r>
                        <w:rPr>
                          <w:color w:val="333333"/>
                        </w:rPr>
                        <w:t>loop_</w:t>
                      </w:r>
                      <w:proofErr w:type="gramStart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3ADBF3C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4B8E402E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2B410751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78C289C3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</w:t>
                      </w:r>
                      <w:proofErr w:type="gramStart"/>
                      <w:r>
                        <w:rPr>
                          <w:color w:val="333333"/>
                        </w:rPr>
                        <w:t>2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5A2BE7CA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input2_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IN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6168043A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output</w:t>
                      </w:r>
                      <w:proofErr w:type="gramStart"/>
                      <w:r>
                        <w:rPr>
                          <w:color w:val="333333"/>
                        </w:rPr>
                        <w:t>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proofErr w:type="spellEnd"/>
                      <w:r>
                        <w:rPr>
                          <w:color w:val="333333"/>
                        </w:rPr>
                        <w:t>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6E7708B9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output1_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OUT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</w:p>
                    <w:p w14:paraId="6796915F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</w:rPr>
                        <w:tab/>
                        <w:t>);</w:t>
                      </w:r>
                    </w:p>
                    <w:p w14:paraId="1653E692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COMPONENT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BC12896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CONSTANT</w:t>
                      </w:r>
                      <w:r>
                        <w:rPr>
                          <w:color w:val="333333"/>
                        </w:rPr>
                        <w:t xml:space="preserve"> constant_</w:t>
                      </w:r>
                      <w:proofErr w:type="gramStart"/>
                      <w:r>
                        <w:rPr>
                          <w:color w:val="333333"/>
                        </w:rPr>
                        <w:t>33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 xml:space="preserve">) := </w:t>
                      </w:r>
                      <w:r>
                        <w:rPr>
                          <w:color w:val="333333"/>
                          <w:shd w:val="clear" w:color="auto" w:fill="FFF0F0"/>
                        </w:rPr>
                        <w:t>"00000000000000000000000000001010"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2C3EC927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CONSTANT</w:t>
                      </w:r>
                      <w:r>
                        <w:rPr>
                          <w:color w:val="333333"/>
                        </w:rPr>
                        <w:t xml:space="preserve"> constant_33_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 xml:space="preserve"> := </w:t>
                      </w:r>
                      <w:proofErr w:type="spellStart"/>
                      <w:r>
                        <w:rPr>
                          <w:color w:val="333333"/>
                        </w:rPr>
                        <w:t>true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7FB79BA8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</w:t>
                      </w:r>
                      <w:proofErr w:type="gramStart"/>
                      <w:r>
                        <w:rPr>
                          <w:color w:val="333333"/>
                        </w:rPr>
                        <w:t>36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41DB689A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signal_out_36_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948BD6E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</w:t>
                      </w:r>
                      <w:proofErr w:type="gramStart"/>
                      <w:r>
                        <w:rPr>
                          <w:color w:val="333333"/>
                        </w:rPr>
                        <w:t>37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1697E481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signal_out_37_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C25DD89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signal_I1_</w:t>
                      </w:r>
                      <w:proofErr w:type="gramStart"/>
                      <w:r>
                        <w:rPr>
                          <w:color w:val="333333"/>
                        </w:rPr>
                        <w:t>35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33B0C536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signal_I1_35_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1F8A666F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signal_I0_</w:t>
                      </w:r>
                      <w:proofErr w:type="gramStart"/>
                      <w:r>
                        <w:rPr>
                          <w:color w:val="333333"/>
                        </w:rPr>
                        <w:t>34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STD_LOGIC_VECTOR</w:t>
                      </w:r>
                      <w:r>
                        <w:rPr>
                          <w:color w:val="333333"/>
                        </w:rPr>
                        <w:t xml:space="preserve"> (</w:t>
                      </w:r>
                      <w:r>
                        <w:rPr>
                          <w:b/>
                          <w:bCs/>
                          <w:color w:val="0000DD"/>
                        </w:rPr>
                        <w:t>31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8800"/>
                        </w:rPr>
                        <w:t>DOWNTO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DD"/>
                        </w:rPr>
                        <w:t>0</w:t>
                      </w:r>
                      <w:r>
                        <w:rPr>
                          <w:color w:val="333333"/>
                        </w:rPr>
                        <w:t>);</w:t>
                      </w:r>
                    </w:p>
                    <w:p w14:paraId="1B88848C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SIGNAL</w:t>
                      </w:r>
                      <w:r>
                        <w:rPr>
                          <w:color w:val="333333"/>
                        </w:rPr>
                        <w:t xml:space="preserve"> signal_I0_34_</w:t>
                      </w:r>
                      <w:proofErr w:type="gramStart"/>
                      <w:r>
                        <w:rPr>
                          <w:color w:val="333333"/>
                        </w:rPr>
                        <w:t>rdy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33399"/>
                        </w:rPr>
                        <w:t>BOOLEAN</w:t>
                      </w:r>
                      <w:r>
                        <w:rPr>
                          <w:color w:val="333333"/>
                        </w:rPr>
                        <w:t>;</w:t>
                      </w:r>
                    </w:p>
                    <w:p w14:paraId="5F51A8A1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BEGIN</w:t>
                      </w:r>
                    </w:p>
                    <w:p w14:paraId="5ABF040D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add</w:t>
                      </w:r>
                      <w:proofErr w:type="gramStart"/>
                      <w:r>
                        <w:rPr>
                          <w:color w:val="333333"/>
                        </w:rPr>
                        <w:t>21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Add</w:t>
                      </w:r>
                    </w:p>
                    <w:p w14:paraId="6D0B3F36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bCs/>
                          <w:color w:val="008800"/>
                        </w:rPr>
                        <w:t>MAP</w:t>
                      </w:r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loop_rst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>, signal_I0_34, signal_I0_34_rdy, signal_I1_35, signal_I1_35_rdy, signal_out_36, signal_out_36_rdy);</w:t>
                      </w:r>
                    </w:p>
                    <w:p w14:paraId="6384E84F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add</w:t>
                      </w:r>
                      <w:proofErr w:type="gramStart"/>
                      <w:r>
                        <w:rPr>
                          <w:color w:val="333333"/>
                        </w:rPr>
                        <w:t>22 :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Add</w:t>
                      </w:r>
                    </w:p>
                    <w:p w14:paraId="7CD11BE7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b/>
                          <w:bCs/>
                          <w:color w:val="008800"/>
                        </w:rPr>
                        <w:t>PORT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bCs/>
                          <w:color w:val="008800"/>
                        </w:rPr>
                        <w:t>MAP</w:t>
                      </w:r>
                      <w:r>
                        <w:rPr>
                          <w:color w:val="333333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333333"/>
                        </w:rPr>
                        <w:t>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loop_rst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33333"/>
                        </w:rPr>
                        <w:t>clk</w:t>
                      </w:r>
                      <w:proofErr w:type="spellEnd"/>
                      <w:r>
                        <w:rPr>
                          <w:color w:val="333333"/>
                        </w:rPr>
                        <w:t>, signal_out_36, signal_out_36_rdy, constant_33, constant_33_rdy, signal_out_37, signal_out_37_rdy);</w:t>
                      </w:r>
                    </w:p>
                    <w:p w14:paraId="7D285AC2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signal_I0_34 &lt;= I0;</w:t>
                      </w:r>
                    </w:p>
                    <w:p w14:paraId="102ECFC6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signal_I0_34_rdy &lt;= I0_rdy;</w:t>
                      </w:r>
                    </w:p>
                    <w:p w14:paraId="6EE585D1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signal_I1_35 &lt;= I1;</w:t>
                      </w:r>
                    </w:p>
                    <w:p w14:paraId="764B872D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signal_I1_35_rdy &lt;= I1_rdy;</w:t>
                      </w:r>
                    </w:p>
                    <w:p w14:paraId="4A8DCB0C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c4 &lt;= signal_out_37;</w:t>
                      </w:r>
                    </w:p>
                    <w:p w14:paraId="3CB37562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ab/>
                        <w:t>c4_rdy &lt;= signal_out_37_rdy;</w:t>
                      </w:r>
                    </w:p>
                    <w:p w14:paraId="4BAB0B44" w14:textId="77777777" w:rsidR="00B658FE" w:rsidRDefault="00B658FE" w:rsidP="00325172">
                      <w:pPr>
                        <w:pStyle w:val="HTML-kntformzott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008800"/>
                        </w:rPr>
                        <w:t>END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Behavioral</w:t>
                      </w:r>
                      <w:proofErr w:type="spellEnd"/>
                      <w:r>
                        <w:rPr>
                          <w:color w:val="333333"/>
                        </w:rPr>
                        <w:t>;</w:t>
                      </w:r>
                    </w:p>
                    <w:p w14:paraId="78D67434" w14:textId="2854A8F5" w:rsidR="00B658FE" w:rsidRDefault="00B658FE" w:rsidP="003657F7">
                      <w:pPr>
                        <w:ind w:firstLine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12C28">
        <w:rPr>
          <w:noProof/>
        </w:rPr>
        <mc:AlternateContent>
          <mc:Choice Requires="wps">
            <w:drawing>
              <wp:anchor distT="0" distB="0" distL="114300" distR="114300" simplePos="0" relativeHeight="251798016" behindDoc="0" locked="0" layoutInCell="1" allowOverlap="1" wp14:anchorId="2D5C2389" wp14:editId="4D25C883">
                <wp:simplePos x="0" y="0"/>
                <wp:positionH relativeFrom="column">
                  <wp:posOffset>8890</wp:posOffset>
                </wp:positionH>
                <wp:positionV relativeFrom="paragraph">
                  <wp:posOffset>3015615</wp:posOffset>
                </wp:positionV>
                <wp:extent cx="5379085" cy="635"/>
                <wp:effectExtent l="0" t="0" r="0" b="0"/>
                <wp:wrapSquare wrapText="bothSides"/>
                <wp:docPr id="207" name="Szövegdoboz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9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29" w:name="_Ref531534094"/>
                          <w:p w14:paraId="3A40B202" w14:textId="6DBBE483" w:rsidR="00B658FE" w:rsidRPr="00431008" w:rsidRDefault="00B658FE" w:rsidP="00F12C28">
                            <w:pPr>
                              <w:pStyle w:val="Kpalrs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függelék \* ARABIC </w:instrText>
                            </w:r>
                            <w:r>
                              <w:fldChar w:fldCharType="separate"/>
                            </w:r>
                            <w: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>. függelék</w:t>
                            </w:r>
                            <w:bookmarkEnd w:id="129"/>
                            <w:r>
                              <w:t xml:space="preserve"> c18 HIGComp VHDL kódja (sel15 case1)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5C2389" id="Szövegdoboz 207" o:spid="_x0000_s1091" type="#_x0000_t202" style="position:absolute;left:0;text-align:left;margin-left:.7pt;margin-top:237.45pt;width:423.55pt;height:.05pt;z-index:2517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" stroked="f">
                <v:textbox style="mso-fit-shape-to-text:t" inset="0,0,0,0">
                  <w:txbxContent>
                    <w:bookmarkStart w:id="130" w:name="_Ref531534094"/>
                    <w:p w14:paraId="3A40B202" w14:textId="6DBBE483" w:rsidR="00B658FE" w:rsidRPr="00431008" w:rsidRDefault="00B658FE" w:rsidP="00F12C28">
                      <w:pPr>
                        <w:pStyle w:val="Kpalrs"/>
                        <w:rPr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függelék \* ARABIC </w:instrText>
                      </w:r>
                      <w:r>
                        <w:fldChar w:fldCharType="separate"/>
                      </w:r>
                      <w:r>
                        <w:t>12</w:t>
                      </w:r>
                      <w:r>
                        <w:fldChar w:fldCharType="end"/>
                      </w:r>
                      <w:r>
                        <w:t>. függelék</w:t>
                      </w:r>
                      <w:bookmarkEnd w:id="130"/>
                      <w:r>
                        <w:t xml:space="preserve"> c18 HIGComp VHDL kódja (sel15 case1)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12C28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95968" behindDoc="0" locked="0" layoutInCell="1" allowOverlap="1" wp14:anchorId="6311B96E" wp14:editId="4502F10B">
                <wp:simplePos x="0" y="0"/>
                <wp:positionH relativeFrom="margin">
                  <wp:align>right</wp:align>
                </wp:positionH>
                <wp:positionV relativeFrom="paragraph">
                  <wp:posOffset>179705</wp:posOffset>
                </wp:positionV>
                <wp:extent cx="5379085" cy="2778760"/>
                <wp:effectExtent l="0" t="0" r="12065" b="21590"/>
                <wp:wrapSquare wrapText="bothSides"/>
                <wp:docPr id="20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085" cy="27788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49" seq="1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1B96E" id="_x0000_s1092" type="#_x0000_t202" style="position:absolute;left:0;text-align:left;margin-left:372.35pt;margin-top:14.15pt;width:423.55pt;height:218.8pt;z-index:2517959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">
                <v:textbox>
                  <w:txbxContent/>
                </v:textbox>
                <w10:wrap type="square" anchorx="margin"/>
              </v:shape>
            </w:pict>
          </mc:Fallback>
        </mc:AlternateContent>
      </w:r>
    </w:p>
    <w:p w14:paraId="05CECBC9" w14:textId="3276F1C2" w:rsidR="00325172" w:rsidRPr="00A43EF3" w:rsidRDefault="00325172" w:rsidP="00F12C28">
      <w:pPr>
        <w:tabs>
          <w:tab w:val="left" w:pos="3048"/>
        </w:tabs>
        <w:ind w:firstLine="0"/>
        <w:rPr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4160" behindDoc="0" locked="0" layoutInCell="1" allowOverlap="1" wp14:anchorId="18256443" wp14:editId="0ECF8A25">
                <wp:simplePos x="0" y="0"/>
                <wp:positionH relativeFrom="column">
                  <wp:posOffset>-10160</wp:posOffset>
                </wp:positionH>
                <wp:positionV relativeFrom="paragraph">
                  <wp:posOffset>4189730</wp:posOffset>
                </wp:positionV>
                <wp:extent cx="5391150" cy="635"/>
                <wp:effectExtent l="0" t="0" r="0" b="0"/>
                <wp:wrapSquare wrapText="bothSides"/>
                <wp:docPr id="210" name="Szövegdoboz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31" w:name="_Ref531534099"/>
                          <w:p w14:paraId="158BE257" w14:textId="21C7C28C" w:rsidR="00B658FE" w:rsidRPr="00707270" w:rsidRDefault="00B658FE" w:rsidP="00325172">
                            <w:pPr>
                              <w:pStyle w:val="Kpalrs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függelék \* ARABIC </w:instrText>
                            </w:r>
                            <w:r>
                              <w:fldChar w:fldCharType="separate"/>
                            </w:r>
                            <w: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>. függelék</w:t>
                            </w:r>
                            <w:bookmarkEnd w:id="131"/>
                            <w:r>
                              <w:t xml:space="preserve"> c20 HIGComp VHDL kódja (sel15 case2, default)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256443" id="Szövegdoboz 210" o:spid="_x0000_s1093" type="#_x0000_t202" style="position:absolute;left:0;text-align:left;margin-left:-.8pt;margin-top:329.9pt;width:424.5pt;height:.05pt;z-index:2518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" stroked="f">
                <v:textbox style="mso-fit-shape-to-text:t" inset="0,0,0,0">
                  <w:txbxContent>
                    <w:bookmarkStart w:id="132" w:name="_Ref531534099"/>
                    <w:p w14:paraId="158BE257" w14:textId="21C7C28C" w:rsidR="00B658FE" w:rsidRPr="00707270" w:rsidRDefault="00B658FE" w:rsidP="00325172">
                      <w:pPr>
                        <w:pStyle w:val="Kpalrs"/>
                        <w:rPr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függelék \* ARABIC </w:instrText>
                      </w:r>
                      <w:r>
                        <w:fldChar w:fldCharType="separate"/>
                      </w:r>
                      <w:r>
                        <w:t>13</w:t>
                      </w:r>
                      <w:r>
                        <w:fldChar w:fldCharType="end"/>
                      </w:r>
                      <w:r>
                        <w:t>. függelék</w:t>
                      </w:r>
                      <w:bookmarkEnd w:id="132"/>
                      <w:r>
                        <w:t xml:space="preserve"> c20 HIGComp VHDL kódja (sel15 case2, default)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802112" behindDoc="0" locked="0" layoutInCell="1" allowOverlap="1" wp14:anchorId="634AF050" wp14:editId="0D9E2A92">
                <wp:simplePos x="0" y="0"/>
                <wp:positionH relativeFrom="margin">
                  <wp:align>right</wp:align>
                </wp:positionH>
                <wp:positionV relativeFrom="paragraph">
                  <wp:posOffset>379</wp:posOffset>
                </wp:positionV>
                <wp:extent cx="5391150" cy="4132580"/>
                <wp:effectExtent l="0" t="0" r="19050" b="20320"/>
                <wp:wrapSquare wrapText="bothSides"/>
                <wp:docPr id="20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1150" cy="41326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51" seq="1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AF050" id="_x0000_s1094" type="#_x0000_t202" style="position:absolute;left:0;text-align:left;margin-left:373.3pt;margin-top:.05pt;width:424.5pt;height:325.4pt;z-index:2518021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">
                <v:textbox>
                  <w:txbxContent/>
                </v:textbox>
                <w10:wrap type="square" anchorx="margin"/>
              </v:shape>
            </w:pict>
          </mc:Fallback>
        </mc:AlternateContent>
      </w:r>
    </w:p>
    <w:sectPr w:rsidR="00325172" w:rsidRPr="00A43EF3" w:rsidSect="00D23BFC">
      <w:headerReference w:type="even" r:id="rId37"/>
      <w:footerReference w:type="default" r:id="rId38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1F4B1B" w14:textId="77777777" w:rsidR="0066211C" w:rsidRDefault="0066211C">
      <w:r>
        <w:separator/>
      </w:r>
    </w:p>
  </w:endnote>
  <w:endnote w:type="continuationSeparator" w:id="0">
    <w:p w14:paraId="6A2C9D83" w14:textId="77777777" w:rsidR="0066211C" w:rsidRDefault="006621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19A1AD" w14:textId="77777777" w:rsidR="00B658FE" w:rsidRDefault="00B658FE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B6FEF9" w14:textId="77777777" w:rsidR="00B658FE" w:rsidRDefault="00B658FE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>
      <w:rPr>
        <w:rStyle w:val="Oldalszm"/>
        <w:noProof/>
      </w:rPr>
      <w:t>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70BCE1" w14:textId="77777777" w:rsidR="0066211C" w:rsidRDefault="0066211C">
      <w:r>
        <w:separator/>
      </w:r>
    </w:p>
  </w:footnote>
  <w:footnote w:type="continuationSeparator" w:id="0">
    <w:p w14:paraId="3330626B" w14:textId="77777777" w:rsidR="0066211C" w:rsidRDefault="006621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7DEA08" w14:textId="77777777" w:rsidR="00B658FE" w:rsidRDefault="00B658FE"/>
  <w:p w14:paraId="2E881544" w14:textId="77777777" w:rsidR="00B658FE" w:rsidRDefault="00B658FE"/>
  <w:p w14:paraId="35A49BCF" w14:textId="77777777" w:rsidR="00B658FE" w:rsidRDefault="00B658F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DF10E2D"/>
    <w:multiLevelType w:val="hybridMultilevel"/>
    <w:tmpl w:val="248C6C5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5EE0508"/>
    <w:multiLevelType w:val="multilevel"/>
    <w:tmpl w:val="418E4214"/>
    <w:numStyleLink w:val="tmutatszmozottlista"/>
  </w:abstractNum>
  <w:abstractNum w:abstractNumId="13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F606037"/>
    <w:multiLevelType w:val="hybridMultilevel"/>
    <w:tmpl w:val="D486B2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D34FBC"/>
    <w:multiLevelType w:val="hybridMultilevel"/>
    <w:tmpl w:val="62DA9DC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0DB7328"/>
    <w:multiLevelType w:val="hybridMultilevel"/>
    <w:tmpl w:val="37D06FC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A5F07AA"/>
    <w:multiLevelType w:val="hybridMultilevel"/>
    <w:tmpl w:val="84064D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DD7695"/>
    <w:multiLevelType w:val="hybridMultilevel"/>
    <w:tmpl w:val="1E8AD4C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F9C05E4"/>
    <w:multiLevelType w:val="hybridMultilevel"/>
    <w:tmpl w:val="8A60FE34"/>
    <w:lvl w:ilvl="0" w:tplc="040E0001">
      <w:start w:val="1"/>
      <w:numFmt w:val="bullet"/>
      <w:lvlText w:val=""/>
      <w:lvlJc w:val="left"/>
      <w:pPr>
        <w:ind w:left="187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B4129A"/>
    <w:multiLevelType w:val="hybridMultilevel"/>
    <w:tmpl w:val="666222E8"/>
    <w:lvl w:ilvl="0" w:tplc="FEFED964">
      <w:numFmt w:val="bullet"/>
      <w:lvlText w:val=""/>
      <w:lvlJc w:val="left"/>
      <w:pPr>
        <w:ind w:left="1514" w:hanging="360"/>
      </w:pPr>
      <w:rPr>
        <w:rFonts w:ascii="Wingdings" w:eastAsia="Times New Roman" w:hAnsi="Wingdings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25" w15:restartNumberingAfterBreak="0">
    <w:nsid w:val="42207F31"/>
    <w:multiLevelType w:val="hybridMultilevel"/>
    <w:tmpl w:val="92A2CF98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8AF28E0"/>
    <w:multiLevelType w:val="hybridMultilevel"/>
    <w:tmpl w:val="2D36C5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53C1EC8"/>
    <w:multiLevelType w:val="hybridMultilevel"/>
    <w:tmpl w:val="4AAC3EA8"/>
    <w:lvl w:ilvl="0" w:tplc="D70ECF82">
      <w:numFmt w:val="bullet"/>
      <w:lvlText w:val="-"/>
      <w:lvlJc w:val="left"/>
      <w:pPr>
        <w:ind w:left="1874" w:hanging="360"/>
      </w:pPr>
      <w:rPr>
        <w:rFonts w:ascii="Consolas" w:eastAsia="Times New Roman" w:hAnsi="Consolas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59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31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03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75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7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9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91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634" w:hanging="360"/>
      </w:pPr>
      <w:rPr>
        <w:rFonts w:ascii="Wingdings" w:hAnsi="Wingdings" w:hint="default"/>
      </w:rPr>
    </w:lvl>
  </w:abstractNum>
  <w:abstractNum w:abstractNumId="30" w15:restartNumberingAfterBreak="0">
    <w:nsid w:val="5F267D09"/>
    <w:multiLevelType w:val="hybridMultilevel"/>
    <w:tmpl w:val="4150FB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7C595C"/>
    <w:multiLevelType w:val="hybridMultilevel"/>
    <w:tmpl w:val="B964B65E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26E6E86"/>
    <w:multiLevelType w:val="hybridMultilevel"/>
    <w:tmpl w:val="AEEAD396"/>
    <w:lvl w:ilvl="0" w:tplc="040E0001">
      <w:start w:val="1"/>
      <w:numFmt w:val="bullet"/>
      <w:lvlText w:val=""/>
      <w:lvlJc w:val="left"/>
      <w:pPr>
        <w:ind w:left="150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33" w15:restartNumberingAfterBreak="0">
    <w:nsid w:val="62C01D18"/>
    <w:multiLevelType w:val="hybridMultilevel"/>
    <w:tmpl w:val="B6E4B6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59373B"/>
    <w:multiLevelType w:val="hybridMultilevel"/>
    <w:tmpl w:val="3CE21AF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534261D"/>
    <w:multiLevelType w:val="hybridMultilevel"/>
    <w:tmpl w:val="E604B16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9C3B84"/>
    <w:multiLevelType w:val="multilevel"/>
    <w:tmpl w:val="2C1A286C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8" w15:restartNumberingAfterBreak="0">
    <w:nsid w:val="7B7D2C5C"/>
    <w:multiLevelType w:val="hybridMultilevel"/>
    <w:tmpl w:val="78E8BF68"/>
    <w:lvl w:ilvl="0" w:tplc="640E0620">
      <w:numFmt w:val="bullet"/>
      <w:lvlText w:val=""/>
      <w:lvlJc w:val="left"/>
      <w:pPr>
        <w:ind w:left="1514" w:hanging="360"/>
      </w:pPr>
      <w:rPr>
        <w:rFonts w:ascii="Wingdings" w:eastAsia="Times New Roman" w:hAnsi="Wingdings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39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7"/>
  </w:num>
  <w:num w:numId="3">
    <w:abstractNumId w:val="13"/>
  </w:num>
  <w:num w:numId="4">
    <w:abstractNumId w:val="20"/>
  </w:num>
  <w:num w:numId="5">
    <w:abstractNumId w:val="26"/>
  </w:num>
  <w:num w:numId="6">
    <w:abstractNumId w:val="28"/>
  </w:num>
  <w:num w:numId="7">
    <w:abstractNumId w:val="17"/>
  </w:num>
  <w:num w:numId="8">
    <w:abstractNumId w:val="12"/>
  </w:num>
  <w:num w:numId="9">
    <w:abstractNumId w:val="18"/>
  </w:num>
  <w:num w:numId="10">
    <w:abstractNumId w:val="39"/>
  </w:num>
  <w:num w:numId="11">
    <w:abstractNumId w:val="19"/>
  </w:num>
  <w:num w:numId="12">
    <w:abstractNumId w:val="35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31"/>
  </w:num>
  <w:num w:numId="24">
    <w:abstractNumId w:val="25"/>
  </w:num>
  <w:num w:numId="25">
    <w:abstractNumId w:val="34"/>
  </w:num>
  <w:num w:numId="26">
    <w:abstractNumId w:val="16"/>
  </w:num>
  <w:num w:numId="27">
    <w:abstractNumId w:val="38"/>
  </w:num>
  <w:num w:numId="28">
    <w:abstractNumId w:val="24"/>
  </w:num>
  <w:num w:numId="29">
    <w:abstractNumId w:val="29"/>
  </w:num>
  <w:num w:numId="30">
    <w:abstractNumId w:val="23"/>
  </w:num>
  <w:num w:numId="31">
    <w:abstractNumId w:val="33"/>
  </w:num>
  <w:num w:numId="32">
    <w:abstractNumId w:val="15"/>
  </w:num>
  <w:num w:numId="33">
    <w:abstractNumId w:val="21"/>
  </w:num>
  <w:num w:numId="34">
    <w:abstractNumId w:val="11"/>
  </w:num>
  <w:num w:numId="35">
    <w:abstractNumId w:val="14"/>
  </w:num>
  <w:num w:numId="36">
    <w:abstractNumId w:val="32"/>
  </w:num>
  <w:num w:numId="37">
    <w:abstractNumId w:val="36"/>
  </w:num>
  <w:num w:numId="38">
    <w:abstractNumId w:val="22"/>
  </w:num>
  <w:num w:numId="39">
    <w:abstractNumId w:val="30"/>
  </w:num>
  <w:num w:numId="40">
    <w:abstractNumId w:val="2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CAA"/>
    <w:rsid w:val="000035D2"/>
    <w:rsid w:val="000062F4"/>
    <w:rsid w:val="0001192F"/>
    <w:rsid w:val="000178CF"/>
    <w:rsid w:val="000328E6"/>
    <w:rsid w:val="00032B55"/>
    <w:rsid w:val="00052C6F"/>
    <w:rsid w:val="00056951"/>
    <w:rsid w:val="0005709A"/>
    <w:rsid w:val="000601FD"/>
    <w:rsid w:val="0006561B"/>
    <w:rsid w:val="00070A9C"/>
    <w:rsid w:val="00071B3A"/>
    <w:rsid w:val="00072BA1"/>
    <w:rsid w:val="000818CF"/>
    <w:rsid w:val="00093A89"/>
    <w:rsid w:val="000950CF"/>
    <w:rsid w:val="000A7483"/>
    <w:rsid w:val="000B53E0"/>
    <w:rsid w:val="000C3F15"/>
    <w:rsid w:val="000F03E7"/>
    <w:rsid w:val="000F41C5"/>
    <w:rsid w:val="000F5D26"/>
    <w:rsid w:val="0010028F"/>
    <w:rsid w:val="00101348"/>
    <w:rsid w:val="00101525"/>
    <w:rsid w:val="00103029"/>
    <w:rsid w:val="00117B47"/>
    <w:rsid w:val="00120504"/>
    <w:rsid w:val="001215DC"/>
    <w:rsid w:val="00126DA4"/>
    <w:rsid w:val="001347FF"/>
    <w:rsid w:val="00134DD4"/>
    <w:rsid w:val="00146960"/>
    <w:rsid w:val="001519CC"/>
    <w:rsid w:val="00171054"/>
    <w:rsid w:val="00177A40"/>
    <w:rsid w:val="00192A66"/>
    <w:rsid w:val="001A051E"/>
    <w:rsid w:val="001A1AE9"/>
    <w:rsid w:val="001A57BC"/>
    <w:rsid w:val="001B688E"/>
    <w:rsid w:val="001B7E43"/>
    <w:rsid w:val="001C1FE8"/>
    <w:rsid w:val="001C35D2"/>
    <w:rsid w:val="001C45E7"/>
    <w:rsid w:val="001C7311"/>
    <w:rsid w:val="001D13A4"/>
    <w:rsid w:val="001D6B88"/>
    <w:rsid w:val="001D70A6"/>
    <w:rsid w:val="001E27AF"/>
    <w:rsid w:val="001E5B85"/>
    <w:rsid w:val="001F18C3"/>
    <w:rsid w:val="001F2BB7"/>
    <w:rsid w:val="001F620F"/>
    <w:rsid w:val="002012C8"/>
    <w:rsid w:val="00205220"/>
    <w:rsid w:val="002102C3"/>
    <w:rsid w:val="00210F9B"/>
    <w:rsid w:val="00225F65"/>
    <w:rsid w:val="00227347"/>
    <w:rsid w:val="00233388"/>
    <w:rsid w:val="00233660"/>
    <w:rsid w:val="00241EA3"/>
    <w:rsid w:val="0026056C"/>
    <w:rsid w:val="002630E5"/>
    <w:rsid w:val="002638EC"/>
    <w:rsid w:val="0026478C"/>
    <w:rsid w:val="00265ADB"/>
    <w:rsid w:val="00267677"/>
    <w:rsid w:val="0026793D"/>
    <w:rsid w:val="00271E3A"/>
    <w:rsid w:val="0028041D"/>
    <w:rsid w:val="002841F9"/>
    <w:rsid w:val="00284FE6"/>
    <w:rsid w:val="00286F23"/>
    <w:rsid w:val="002A3F0A"/>
    <w:rsid w:val="002B4842"/>
    <w:rsid w:val="002C7873"/>
    <w:rsid w:val="002D0621"/>
    <w:rsid w:val="002D3DC6"/>
    <w:rsid w:val="002D7DA9"/>
    <w:rsid w:val="002E1D2A"/>
    <w:rsid w:val="002E3DF6"/>
    <w:rsid w:val="002E3F91"/>
    <w:rsid w:val="002E67CA"/>
    <w:rsid w:val="002F61A4"/>
    <w:rsid w:val="00302BB3"/>
    <w:rsid w:val="00313013"/>
    <w:rsid w:val="00315186"/>
    <w:rsid w:val="00315C46"/>
    <w:rsid w:val="003168CB"/>
    <w:rsid w:val="00325172"/>
    <w:rsid w:val="00326445"/>
    <w:rsid w:val="00327BBB"/>
    <w:rsid w:val="003308A6"/>
    <w:rsid w:val="0033227E"/>
    <w:rsid w:val="00332C1E"/>
    <w:rsid w:val="00334FC3"/>
    <w:rsid w:val="0034263E"/>
    <w:rsid w:val="00344423"/>
    <w:rsid w:val="00344DBA"/>
    <w:rsid w:val="00350AEC"/>
    <w:rsid w:val="00353BC3"/>
    <w:rsid w:val="003657F7"/>
    <w:rsid w:val="0037381F"/>
    <w:rsid w:val="003743B4"/>
    <w:rsid w:val="00374485"/>
    <w:rsid w:val="003814A6"/>
    <w:rsid w:val="00383C57"/>
    <w:rsid w:val="003872A5"/>
    <w:rsid w:val="00393357"/>
    <w:rsid w:val="003A0D29"/>
    <w:rsid w:val="003A1D02"/>
    <w:rsid w:val="003A28C6"/>
    <w:rsid w:val="003A4CDB"/>
    <w:rsid w:val="003B0DAE"/>
    <w:rsid w:val="003B456A"/>
    <w:rsid w:val="003C54DF"/>
    <w:rsid w:val="003D05BD"/>
    <w:rsid w:val="003D723C"/>
    <w:rsid w:val="003E1C87"/>
    <w:rsid w:val="003E5245"/>
    <w:rsid w:val="003E5E3E"/>
    <w:rsid w:val="003E70B1"/>
    <w:rsid w:val="003F5425"/>
    <w:rsid w:val="00407DEC"/>
    <w:rsid w:val="00410924"/>
    <w:rsid w:val="00420F04"/>
    <w:rsid w:val="0042141B"/>
    <w:rsid w:val="00421A01"/>
    <w:rsid w:val="00421AFE"/>
    <w:rsid w:val="00424D2D"/>
    <w:rsid w:val="00426C53"/>
    <w:rsid w:val="0043018A"/>
    <w:rsid w:val="004306F4"/>
    <w:rsid w:val="00433C58"/>
    <w:rsid w:val="00436F12"/>
    <w:rsid w:val="00440E24"/>
    <w:rsid w:val="00441ADB"/>
    <w:rsid w:val="004464F1"/>
    <w:rsid w:val="0044742C"/>
    <w:rsid w:val="00460473"/>
    <w:rsid w:val="0046198D"/>
    <w:rsid w:val="00462F99"/>
    <w:rsid w:val="00470A04"/>
    <w:rsid w:val="004742BB"/>
    <w:rsid w:val="004802C9"/>
    <w:rsid w:val="0048395A"/>
    <w:rsid w:val="004851C7"/>
    <w:rsid w:val="00493508"/>
    <w:rsid w:val="004B1E00"/>
    <w:rsid w:val="004B1FBB"/>
    <w:rsid w:val="004C25B7"/>
    <w:rsid w:val="004C5806"/>
    <w:rsid w:val="004C6EB4"/>
    <w:rsid w:val="004D7832"/>
    <w:rsid w:val="004E02DF"/>
    <w:rsid w:val="005007D5"/>
    <w:rsid w:val="00502A30"/>
    <w:rsid w:val="00506F5F"/>
    <w:rsid w:val="00530227"/>
    <w:rsid w:val="005332CE"/>
    <w:rsid w:val="005403C3"/>
    <w:rsid w:val="00542BF0"/>
    <w:rsid w:val="005437F6"/>
    <w:rsid w:val="0054462E"/>
    <w:rsid w:val="005524FC"/>
    <w:rsid w:val="00557D44"/>
    <w:rsid w:val="00576495"/>
    <w:rsid w:val="0058473B"/>
    <w:rsid w:val="005939C4"/>
    <w:rsid w:val="005A07B8"/>
    <w:rsid w:val="005A0EF5"/>
    <w:rsid w:val="005A4B5F"/>
    <w:rsid w:val="005A7857"/>
    <w:rsid w:val="005B5D07"/>
    <w:rsid w:val="005D0E33"/>
    <w:rsid w:val="005D3443"/>
    <w:rsid w:val="005D3EAB"/>
    <w:rsid w:val="005D5A23"/>
    <w:rsid w:val="005E01E0"/>
    <w:rsid w:val="005E6C88"/>
    <w:rsid w:val="005F0577"/>
    <w:rsid w:val="005F626D"/>
    <w:rsid w:val="00601146"/>
    <w:rsid w:val="00602486"/>
    <w:rsid w:val="00604CE5"/>
    <w:rsid w:val="00615FB0"/>
    <w:rsid w:val="00620286"/>
    <w:rsid w:val="0062185B"/>
    <w:rsid w:val="0063585C"/>
    <w:rsid w:val="00641002"/>
    <w:rsid w:val="00641018"/>
    <w:rsid w:val="0064581C"/>
    <w:rsid w:val="006502C7"/>
    <w:rsid w:val="00650C7C"/>
    <w:rsid w:val="0065188A"/>
    <w:rsid w:val="00651BEB"/>
    <w:rsid w:val="006552CE"/>
    <w:rsid w:val="00656D2B"/>
    <w:rsid w:val="00657F7C"/>
    <w:rsid w:val="0066211C"/>
    <w:rsid w:val="00675281"/>
    <w:rsid w:val="0067722F"/>
    <w:rsid w:val="00681868"/>
    <w:rsid w:val="00681E99"/>
    <w:rsid w:val="00690E78"/>
    <w:rsid w:val="00692605"/>
    <w:rsid w:val="0069353F"/>
    <w:rsid w:val="006A1B7F"/>
    <w:rsid w:val="006B36EC"/>
    <w:rsid w:val="006C2532"/>
    <w:rsid w:val="006C6793"/>
    <w:rsid w:val="006D1B79"/>
    <w:rsid w:val="006D338C"/>
    <w:rsid w:val="006E30D2"/>
    <w:rsid w:val="006E4373"/>
    <w:rsid w:val="006F086E"/>
    <w:rsid w:val="006F160E"/>
    <w:rsid w:val="006F2304"/>
    <w:rsid w:val="006F24B0"/>
    <w:rsid w:val="006F512E"/>
    <w:rsid w:val="00700E3A"/>
    <w:rsid w:val="007121A4"/>
    <w:rsid w:val="007122EC"/>
    <w:rsid w:val="007123A8"/>
    <w:rsid w:val="00713E93"/>
    <w:rsid w:val="00715D51"/>
    <w:rsid w:val="00723824"/>
    <w:rsid w:val="0072670B"/>
    <w:rsid w:val="00726ACD"/>
    <w:rsid w:val="00730B3C"/>
    <w:rsid w:val="00730CFF"/>
    <w:rsid w:val="0073139E"/>
    <w:rsid w:val="00744BD6"/>
    <w:rsid w:val="00752F27"/>
    <w:rsid w:val="0076092E"/>
    <w:rsid w:val="0076139A"/>
    <w:rsid w:val="00765B30"/>
    <w:rsid w:val="007734AC"/>
    <w:rsid w:val="007745FB"/>
    <w:rsid w:val="00776BDF"/>
    <w:rsid w:val="00776CC8"/>
    <w:rsid w:val="00787865"/>
    <w:rsid w:val="00787B0F"/>
    <w:rsid w:val="00794041"/>
    <w:rsid w:val="007C0DF1"/>
    <w:rsid w:val="007C505D"/>
    <w:rsid w:val="007E11BA"/>
    <w:rsid w:val="007E3E51"/>
    <w:rsid w:val="007F3303"/>
    <w:rsid w:val="007F5E94"/>
    <w:rsid w:val="00807438"/>
    <w:rsid w:val="00811377"/>
    <w:rsid w:val="00813BB3"/>
    <w:rsid w:val="00815F4C"/>
    <w:rsid w:val="00816BCB"/>
    <w:rsid w:val="00821DF8"/>
    <w:rsid w:val="00822100"/>
    <w:rsid w:val="00825994"/>
    <w:rsid w:val="00826C65"/>
    <w:rsid w:val="00830B9B"/>
    <w:rsid w:val="008374AA"/>
    <w:rsid w:val="008444F7"/>
    <w:rsid w:val="008461BE"/>
    <w:rsid w:val="00851344"/>
    <w:rsid w:val="00853154"/>
    <w:rsid w:val="008547AC"/>
    <w:rsid w:val="00854BDC"/>
    <w:rsid w:val="00857D1C"/>
    <w:rsid w:val="00861770"/>
    <w:rsid w:val="00863433"/>
    <w:rsid w:val="00865429"/>
    <w:rsid w:val="00867226"/>
    <w:rsid w:val="008727DC"/>
    <w:rsid w:val="00873DDE"/>
    <w:rsid w:val="0087706D"/>
    <w:rsid w:val="00881F01"/>
    <w:rsid w:val="00890310"/>
    <w:rsid w:val="00891356"/>
    <w:rsid w:val="00892572"/>
    <w:rsid w:val="008A1070"/>
    <w:rsid w:val="008A4F22"/>
    <w:rsid w:val="008B1E27"/>
    <w:rsid w:val="008B6EB8"/>
    <w:rsid w:val="008C17FC"/>
    <w:rsid w:val="008C2B9F"/>
    <w:rsid w:val="008C5A8F"/>
    <w:rsid w:val="008E320F"/>
    <w:rsid w:val="008E4C69"/>
    <w:rsid w:val="008E7228"/>
    <w:rsid w:val="0090541F"/>
    <w:rsid w:val="0092222C"/>
    <w:rsid w:val="00940CB1"/>
    <w:rsid w:val="009508F2"/>
    <w:rsid w:val="00950F2B"/>
    <w:rsid w:val="00962C40"/>
    <w:rsid w:val="00963F60"/>
    <w:rsid w:val="009641FB"/>
    <w:rsid w:val="00966C5B"/>
    <w:rsid w:val="00970904"/>
    <w:rsid w:val="00976CB6"/>
    <w:rsid w:val="00976DF0"/>
    <w:rsid w:val="00982D60"/>
    <w:rsid w:val="0098532E"/>
    <w:rsid w:val="009A01BC"/>
    <w:rsid w:val="009A0491"/>
    <w:rsid w:val="009A5BD2"/>
    <w:rsid w:val="009B1AB8"/>
    <w:rsid w:val="009B526E"/>
    <w:rsid w:val="009C1C93"/>
    <w:rsid w:val="009D3A4C"/>
    <w:rsid w:val="009E010E"/>
    <w:rsid w:val="009F0D80"/>
    <w:rsid w:val="009F61F9"/>
    <w:rsid w:val="009F6AE5"/>
    <w:rsid w:val="00A00D38"/>
    <w:rsid w:val="00A23FC9"/>
    <w:rsid w:val="00A2738C"/>
    <w:rsid w:val="00A34D37"/>
    <w:rsid w:val="00A34DC4"/>
    <w:rsid w:val="00A36536"/>
    <w:rsid w:val="00A43EF3"/>
    <w:rsid w:val="00A6232F"/>
    <w:rsid w:val="00A62F84"/>
    <w:rsid w:val="00A62F9E"/>
    <w:rsid w:val="00A64C29"/>
    <w:rsid w:val="00A67D3A"/>
    <w:rsid w:val="00A734A3"/>
    <w:rsid w:val="00A833F6"/>
    <w:rsid w:val="00A83F2D"/>
    <w:rsid w:val="00A97161"/>
    <w:rsid w:val="00AA45BE"/>
    <w:rsid w:val="00AB3E10"/>
    <w:rsid w:val="00AB3F6F"/>
    <w:rsid w:val="00AB511F"/>
    <w:rsid w:val="00AD0CD3"/>
    <w:rsid w:val="00AD1D3F"/>
    <w:rsid w:val="00AD6AED"/>
    <w:rsid w:val="00AE05C4"/>
    <w:rsid w:val="00AE52DA"/>
    <w:rsid w:val="00AF3096"/>
    <w:rsid w:val="00AF63B5"/>
    <w:rsid w:val="00B03160"/>
    <w:rsid w:val="00B071B5"/>
    <w:rsid w:val="00B13FD0"/>
    <w:rsid w:val="00B15B69"/>
    <w:rsid w:val="00B21402"/>
    <w:rsid w:val="00B21A68"/>
    <w:rsid w:val="00B22DBC"/>
    <w:rsid w:val="00B25527"/>
    <w:rsid w:val="00B25802"/>
    <w:rsid w:val="00B343F3"/>
    <w:rsid w:val="00B34BE7"/>
    <w:rsid w:val="00B4104A"/>
    <w:rsid w:val="00B43012"/>
    <w:rsid w:val="00B461FA"/>
    <w:rsid w:val="00B46319"/>
    <w:rsid w:val="00B46C20"/>
    <w:rsid w:val="00B5050F"/>
    <w:rsid w:val="00B50CAA"/>
    <w:rsid w:val="00B60650"/>
    <w:rsid w:val="00B62363"/>
    <w:rsid w:val="00B658FE"/>
    <w:rsid w:val="00B6618B"/>
    <w:rsid w:val="00B8103E"/>
    <w:rsid w:val="00B83EAB"/>
    <w:rsid w:val="00B84E0E"/>
    <w:rsid w:val="00B86450"/>
    <w:rsid w:val="00B96880"/>
    <w:rsid w:val="00B9767A"/>
    <w:rsid w:val="00BB15FA"/>
    <w:rsid w:val="00BB2E5B"/>
    <w:rsid w:val="00BB4A22"/>
    <w:rsid w:val="00BB6E77"/>
    <w:rsid w:val="00BD314C"/>
    <w:rsid w:val="00BD76D6"/>
    <w:rsid w:val="00BE389F"/>
    <w:rsid w:val="00C00B3C"/>
    <w:rsid w:val="00C127A1"/>
    <w:rsid w:val="00C14830"/>
    <w:rsid w:val="00C24649"/>
    <w:rsid w:val="00C2686E"/>
    <w:rsid w:val="00C31260"/>
    <w:rsid w:val="00C340AA"/>
    <w:rsid w:val="00C3491A"/>
    <w:rsid w:val="00C466D8"/>
    <w:rsid w:val="00C53F92"/>
    <w:rsid w:val="00C73DEE"/>
    <w:rsid w:val="00C751F1"/>
    <w:rsid w:val="00C770F2"/>
    <w:rsid w:val="00C8585E"/>
    <w:rsid w:val="00C939F4"/>
    <w:rsid w:val="00C94815"/>
    <w:rsid w:val="00C972AE"/>
    <w:rsid w:val="00C978D0"/>
    <w:rsid w:val="00C9798C"/>
    <w:rsid w:val="00CA4D08"/>
    <w:rsid w:val="00CC1E6B"/>
    <w:rsid w:val="00CC35BB"/>
    <w:rsid w:val="00CD0D68"/>
    <w:rsid w:val="00CD19A2"/>
    <w:rsid w:val="00CD3EDB"/>
    <w:rsid w:val="00CE4262"/>
    <w:rsid w:val="00CF049A"/>
    <w:rsid w:val="00CF0C38"/>
    <w:rsid w:val="00CF5BCE"/>
    <w:rsid w:val="00D07335"/>
    <w:rsid w:val="00D112CF"/>
    <w:rsid w:val="00D1632F"/>
    <w:rsid w:val="00D23BFC"/>
    <w:rsid w:val="00D34141"/>
    <w:rsid w:val="00D429F2"/>
    <w:rsid w:val="00D47A5C"/>
    <w:rsid w:val="00D53F5A"/>
    <w:rsid w:val="00D6457D"/>
    <w:rsid w:val="00D66AFB"/>
    <w:rsid w:val="00D66E6C"/>
    <w:rsid w:val="00D7333B"/>
    <w:rsid w:val="00D81927"/>
    <w:rsid w:val="00D84061"/>
    <w:rsid w:val="00D905AA"/>
    <w:rsid w:val="00D94E34"/>
    <w:rsid w:val="00D95E2C"/>
    <w:rsid w:val="00DB3EBE"/>
    <w:rsid w:val="00DC6CEC"/>
    <w:rsid w:val="00DC7EF8"/>
    <w:rsid w:val="00DC7F40"/>
    <w:rsid w:val="00DD52D7"/>
    <w:rsid w:val="00DD5761"/>
    <w:rsid w:val="00DD6A58"/>
    <w:rsid w:val="00DE0728"/>
    <w:rsid w:val="00DE4F60"/>
    <w:rsid w:val="00DE79DC"/>
    <w:rsid w:val="00DF16A2"/>
    <w:rsid w:val="00E07EE4"/>
    <w:rsid w:val="00E117E1"/>
    <w:rsid w:val="00E15E3D"/>
    <w:rsid w:val="00E35ED6"/>
    <w:rsid w:val="00E37833"/>
    <w:rsid w:val="00E425C1"/>
    <w:rsid w:val="00E42F0D"/>
    <w:rsid w:val="00E43D38"/>
    <w:rsid w:val="00E46873"/>
    <w:rsid w:val="00E470E0"/>
    <w:rsid w:val="00E6338D"/>
    <w:rsid w:val="00E648D5"/>
    <w:rsid w:val="00E66EAF"/>
    <w:rsid w:val="00E8385C"/>
    <w:rsid w:val="00E86A0C"/>
    <w:rsid w:val="00E9035F"/>
    <w:rsid w:val="00E92173"/>
    <w:rsid w:val="00E94FE0"/>
    <w:rsid w:val="00EA03D6"/>
    <w:rsid w:val="00EB2DBE"/>
    <w:rsid w:val="00EB31F5"/>
    <w:rsid w:val="00EB3543"/>
    <w:rsid w:val="00ED2F65"/>
    <w:rsid w:val="00ED74C7"/>
    <w:rsid w:val="00EE1109"/>
    <w:rsid w:val="00EE1A1F"/>
    <w:rsid w:val="00EE2264"/>
    <w:rsid w:val="00EE30EF"/>
    <w:rsid w:val="00EF1A16"/>
    <w:rsid w:val="00F00095"/>
    <w:rsid w:val="00F050F9"/>
    <w:rsid w:val="00F07C6D"/>
    <w:rsid w:val="00F12C28"/>
    <w:rsid w:val="00F15A90"/>
    <w:rsid w:val="00F22FE9"/>
    <w:rsid w:val="00F36A63"/>
    <w:rsid w:val="00F374C8"/>
    <w:rsid w:val="00F47912"/>
    <w:rsid w:val="00F612AE"/>
    <w:rsid w:val="00F63733"/>
    <w:rsid w:val="00F637A5"/>
    <w:rsid w:val="00F76F4D"/>
    <w:rsid w:val="00F90C19"/>
    <w:rsid w:val="00F938E4"/>
    <w:rsid w:val="00F93BEA"/>
    <w:rsid w:val="00FA4DBA"/>
    <w:rsid w:val="00FB3A89"/>
    <w:rsid w:val="00FB524F"/>
    <w:rsid w:val="00FC10DF"/>
    <w:rsid w:val="00FC4836"/>
    <w:rsid w:val="00FD3B7C"/>
    <w:rsid w:val="00FD5EAD"/>
    <w:rsid w:val="00FD7E5C"/>
    <w:rsid w:val="00FE1D8B"/>
    <w:rsid w:val="00FE38E5"/>
    <w:rsid w:val="00FE4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925CBFB"/>
  <w15:chartTrackingRefBased/>
  <w15:docId w15:val="{F0A19F0E-0286-439C-B53F-82818E57F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440E24"/>
    <w:pPr>
      <w:spacing w:before="120" w:after="240"/>
      <w:ind w:firstLine="0"/>
      <w:jc w:val="center"/>
    </w:pPr>
    <w:rPr>
      <w:b/>
      <w:bCs/>
      <w:noProof/>
      <w:sz w:val="20"/>
      <w:szCs w:val="20"/>
      <w:lang w:eastAsia="hu-HU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link w:val="NincstrkzChar"/>
    <w:uiPriority w:val="1"/>
    <w:qFormat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CF049A"/>
    <w:rPr>
      <w:color w:val="605E5C"/>
      <w:shd w:val="clear" w:color="auto" w:fill="E1DFDD"/>
    </w:rPr>
  </w:style>
  <w:style w:type="table" w:styleId="Rcsostblzat">
    <w:name w:val="Table Grid"/>
    <w:basedOn w:val="Normltblzat"/>
    <w:rsid w:val="00E633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kntformzott">
    <w:name w:val="HTML Preformatted"/>
    <w:basedOn w:val="Norml"/>
    <w:link w:val="HTML-kntformzottChar"/>
    <w:uiPriority w:val="99"/>
    <w:unhideWhenUsed/>
    <w:rsid w:val="007F5E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7F5E94"/>
    <w:rPr>
      <w:rFonts w:ascii="Courier New" w:hAnsi="Courier New" w:cs="Courier New"/>
    </w:rPr>
  </w:style>
  <w:style w:type="character" w:styleId="HTML-kd">
    <w:name w:val="HTML Code"/>
    <w:basedOn w:val="Bekezdsalapbettpusa"/>
    <w:uiPriority w:val="99"/>
    <w:unhideWhenUsed/>
    <w:rsid w:val="007F5E94"/>
    <w:rPr>
      <w:rFonts w:ascii="Courier New" w:eastAsia="Times New Roman" w:hAnsi="Courier New" w:cs="Courier New"/>
      <w:sz w:val="20"/>
      <w:szCs w:val="20"/>
    </w:rPr>
  </w:style>
  <w:style w:type="character" w:customStyle="1" w:styleId="NincstrkzChar">
    <w:name w:val="Nincs térköz Char"/>
    <w:basedOn w:val="Bekezdsalapbettpusa"/>
    <w:link w:val="Nincstrkz"/>
    <w:uiPriority w:val="1"/>
    <w:rsid w:val="00440E24"/>
    <w:rPr>
      <w:sz w:val="24"/>
      <w:szCs w:val="24"/>
      <w:lang w:eastAsia="en-US"/>
    </w:rPr>
  </w:style>
  <w:style w:type="character" w:styleId="Helyrzszveg">
    <w:name w:val="Placeholder Text"/>
    <w:basedOn w:val="Bekezdsalapbettpusa"/>
    <w:uiPriority w:val="99"/>
    <w:semiHidden/>
    <w:rsid w:val="008C2B9F"/>
    <w:rPr>
      <w:color w:val="808080"/>
    </w:rPr>
  </w:style>
  <w:style w:type="character" w:styleId="Jegyzethivatkozs">
    <w:name w:val="annotation reference"/>
    <w:basedOn w:val="Bekezdsalapbettpusa"/>
    <w:rsid w:val="0079404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2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3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03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2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hyperlink" Target="http://wiki.eclipse.org/Eclipse_Project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www.seas.upenn.edu/~ese171/vhdl/vhdl_primer_files/image003.gif" TargetMode="External"/><Relationship Id="rId7" Type="http://schemas.openxmlformats.org/officeDocument/2006/relationships/endnotes" Target="endnotes.xml"/><Relationship Id="rId12" Type="http://schemas.openxmlformats.org/officeDocument/2006/relationships/image" Target="https://www.seas.upenn.edu/~ese171/vhdl/vhdl_primer_files/image003.gif" TargetMode="External"/><Relationship Id="rId17" Type="http://schemas.openxmlformats.org/officeDocument/2006/relationships/image" Target="media/image8.jpeg"/><Relationship Id="rId25" Type="http://schemas.openxmlformats.org/officeDocument/2006/relationships/hyperlink" Target="https://eclipsesource.com/blogs/tutorials/emf-tutorial/" TargetMode="External"/><Relationship Id="rId33" Type="http://schemas.openxmlformats.org/officeDocument/2006/relationships/hyperlink" Target="https://en.wikipedia.org/wiki/High-level_synthesis" TargetMode="Externa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hyperlink" Target="http://hls.iit.bme.hu/lib/exe/fetch.php/hu/pipecomp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gif"/><Relationship Id="rId24" Type="http://schemas.openxmlformats.org/officeDocument/2006/relationships/image" Target="media/image15.png"/><Relationship Id="rId32" Type="http://schemas.openxmlformats.org/officeDocument/2006/relationships/hyperlink" Target="https://www.stringtemplate.org/about.html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hyperlink" Target="https://en.wikipedia.org/wiki/High-level_synthesis" TargetMode="External"/><Relationship Id="rId36" Type="http://schemas.openxmlformats.org/officeDocument/2006/relationships/hyperlink" Target="https://www.eclipse.org/xtend/documentation/index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www.threadingbuildingblocks.org/docs/help/tbb_userguide/Data_Flow_Graph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hyperlink" Target="http://wiki.eclipse.org/Platform" TargetMode="External"/><Relationship Id="rId30" Type="http://schemas.openxmlformats.org/officeDocument/2006/relationships/hyperlink" Target="https://freemarker.apache.org/" TargetMode="External"/><Relationship Id="rId35" Type="http://schemas.openxmlformats.org/officeDocument/2006/relationships/hyperlink" Target="https://en.wikipedia.org/wiki/Singleton_pattern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5463A4-4FA1-4095-B19D-92A2D51DA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</Template>
  <TotalTime>5543</TotalTime>
  <Pages>65</Pages>
  <Words>6994</Words>
  <Characters>48265</Characters>
  <Application>Microsoft Office Word</Application>
  <DocSecurity>0</DocSecurity>
  <Lines>402</Lines>
  <Paragraphs>110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Adatfolyamgráfból hardverleírás automatizált generálása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Suba Gergely</Manager>
  <Company>Irányítástechnika és Informatika Tanszék</Company>
  <LinksUpToDate>false</LinksUpToDate>
  <CharactersWithSpaces>55149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Adatfolyamgráfból hardverleírás automatizált generálása</dc:title>
  <dc:subject/>
  <dc:creator>Kovácsvölgyi Dávid</dc:creator>
  <cp:keywords/>
  <dc:description/>
  <cp:lastModifiedBy>Egyetem</cp:lastModifiedBy>
  <cp:revision>195</cp:revision>
  <cp:lastPrinted>2018-11-28T11:35:00Z</cp:lastPrinted>
  <dcterms:created xsi:type="dcterms:W3CDTF">2018-11-13T19:14:00Z</dcterms:created>
  <dcterms:modified xsi:type="dcterms:W3CDTF">2018-12-04T18:43:00Z</dcterms:modified>
</cp:coreProperties>
</file>